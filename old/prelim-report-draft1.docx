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60E41FF0" w:rsidR="002E511D" w:rsidRDefault="00D815B0" w:rsidP="005B70A0">
      <w:pPr>
        <w:pStyle w:val="Text"/>
        <w:jc w:val="center"/>
        <w:rPr>
          <w:rFonts w:asciiTheme="majorHAnsi" w:hAnsiTheme="majorHAnsi"/>
          <w:b/>
          <w:bCs/>
          <w:sz w:val="52"/>
          <w:szCs w:val="52"/>
        </w:rPr>
      </w:pPr>
      <w:r>
        <w:rPr>
          <w:rFonts w:asciiTheme="majorHAnsi" w:hAnsiTheme="majorHAnsi"/>
          <w:b/>
          <w:bCs/>
          <w:sz w:val="52"/>
          <w:szCs w:val="52"/>
        </w:rPr>
        <w:t>Preliminary Report</w:t>
      </w:r>
    </w:p>
    <w:p w14:paraId="546419DA" w14:textId="6CAC3612" w:rsidR="001D1B7B" w:rsidRPr="002B76F3" w:rsidRDefault="00D815B0" w:rsidP="005B70A0">
      <w:pPr>
        <w:pStyle w:val="Text"/>
        <w:jc w:val="center"/>
        <w:rPr>
          <w:rFonts w:asciiTheme="majorHAnsi" w:hAnsiTheme="majorHAnsi"/>
          <w:b/>
          <w:bCs/>
          <w:sz w:val="52"/>
          <w:szCs w:val="52"/>
        </w:rPr>
      </w:pPr>
      <w:r>
        <w:rPr>
          <w:rFonts w:asciiTheme="majorHAnsi" w:hAnsiTheme="majorHAnsi"/>
          <w:b/>
          <w:bCs/>
          <w:sz w:val="52"/>
          <w:szCs w:val="52"/>
        </w:rPr>
        <w:t>Draft</w:t>
      </w:r>
      <w:r w:rsidR="001D1B7B"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r w:rsidRPr="002B76F3">
        <w:rPr>
          <w:rStyle w:val="Heading3Char"/>
          <w:bCs/>
          <w:sz w:val="52"/>
          <w:szCs w:val="52"/>
        </w:rPr>
        <w:t>Yau Feng Yuen, Gabriel</w:t>
      </w:r>
      <w:bookmarkEnd w:id="0"/>
      <w:bookmarkEnd w:id="1"/>
      <w:bookmarkEnd w:id="2"/>
    </w:p>
    <w:p w14:paraId="3537B1FE" w14:textId="77777777" w:rsidR="001D1B7B" w:rsidRDefault="001D1B7B" w:rsidP="001D1B7B"/>
    <w:p w14:paraId="2640C239" w14:textId="77777777" w:rsidR="00F41306" w:rsidRDefault="00F41306" w:rsidP="00F41306">
      <w:pPr>
        <w:pStyle w:val="Heading1"/>
      </w:pPr>
    </w:p>
    <w:p w14:paraId="36343F4B" w14:textId="77777777" w:rsidR="005C01C3" w:rsidRDefault="005C01C3" w:rsidP="004D29DB">
      <w:pPr>
        <w:pStyle w:val="Text"/>
      </w:pPr>
    </w:p>
    <w:p w14:paraId="282A89EC" w14:textId="27A2BC52" w:rsidR="00053A53" w:rsidRDefault="00053A53" w:rsidP="003B3E1B">
      <w:pPr>
        <w:pStyle w:val="Text"/>
      </w:pPr>
      <w:r>
        <w:br w:type="page"/>
      </w:r>
    </w:p>
    <w:p w14:paraId="285A133F" w14:textId="297BD8A3" w:rsidR="008943EC" w:rsidRDefault="003F7CA6" w:rsidP="003B3E1B">
      <w:pPr>
        <w:pStyle w:val="Heading1"/>
      </w:pPr>
      <w:r>
        <w:lastRenderedPageBreak/>
        <w:t xml:space="preserve">[1.0] </w:t>
      </w:r>
      <w:r w:rsidR="003B3E1B">
        <w:t>Introduction</w:t>
      </w:r>
    </w:p>
    <w:p w14:paraId="38EBA1CF" w14:textId="77777777" w:rsidR="002C471E" w:rsidRDefault="002C471E" w:rsidP="008943EC">
      <w:pPr>
        <w:pStyle w:val="Text"/>
      </w:pPr>
    </w:p>
    <w:p w14:paraId="60D07E8C" w14:textId="392CA30E" w:rsidR="002C471E" w:rsidRDefault="003F7CA6" w:rsidP="002C471E">
      <w:pPr>
        <w:pStyle w:val="Heading2"/>
      </w:pPr>
      <w:r>
        <w:t xml:space="preserve">[1.1] </w:t>
      </w:r>
      <w:r w:rsidR="002C471E">
        <w:t>Template</w:t>
      </w:r>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r>
        <w:t xml:space="preserve">[1.2] </w:t>
      </w:r>
      <w:r w:rsidR="002C471E">
        <w:t>Project Overview</w:t>
      </w:r>
    </w:p>
    <w:p w14:paraId="48AF08F5" w14:textId="77777777" w:rsidR="002C471E" w:rsidRDefault="002C471E" w:rsidP="002C471E"/>
    <w:p w14:paraId="1D0B83CD" w14:textId="11DBDE73" w:rsidR="002C471E" w:rsidRDefault="002C471E" w:rsidP="002C471E">
      <w:r>
        <w:t xml:space="preserve">This project aims to address the critical issue of misinformation in the digital age. </w:t>
      </w:r>
    </w:p>
    <w:p w14:paraId="611FEE79" w14:textId="77777777" w:rsidR="002C471E" w:rsidRDefault="002C471E" w:rsidP="002C471E"/>
    <w:p w14:paraId="783F50B5" w14:textId="733748FB" w:rsidR="002C471E" w:rsidRDefault="002C471E" w:rsidP="002C471E">
      <w:r>
        <w:t>Fake news has far-reaching, destructive consequences, and its continued proliferation on digital platforms poses significant risks to societal trust, economic stability &amp; democratic integrity.</w:t>
      </w:r>
    </w:p>
    <w:p w14:paraId="079C41AE" w14:textId="77777777" w:rsidR="002C471E" w:rsidRDefault="002C471E" w:rsidP="002C471E"/>
    <w:p w14:paraId="627879CC" w14:textId="59A8178D" w:rsidR="002C471E" w:rsidRDefault="002C471E">
      <w:r>
        <w:t xml:space="preserve">This project seeks to </w:t>
      </w:r>
      <w:r w:rsidR="00D559FD">
        <w:t>leverag</w:t>
      </w:r>
      <w:r w:rsidR="00D559FD">
        <w:t>e</w:t>
      </w:r>
      <w:r w:rsidR="00D559FD">
        <w:t xml:space="preserve"> advanced Natural Language Processing (NLP) techniques</w:t>
      </w:r>
      <w:r w:rsidR="00D559FD">
        <w:t xml:space="preserve"> to </w:t>
      </w:r>
      <w:r>
        <w:t xml:space="preserve">create a scalable, accurate &amp; user-friendly fake news detection system that empowers </w:t>
      </w:r>
      <w:r w:rsidR="003D4D11">
        <w:t xml:space="preserve">diverse user groups – including journalists and educators – to swiftly and reliably assess the credibility of news they consume. </w:t>
      </w:r>
    </w:p>
    <w:p w14:paraId="2C89A85A" w14:textId="77777777" w:rsidR="00FD6763" w:rsidRPr="00FD6763" w:rsidRDefault="00FD6763"/>
    <w:p w14:paraId="34F981F3" w14:textId="77777777" w:rsidR="00702935" w:rsidRDefault="00702935">
      <w:pPr>
        <w:rPr>
          <w:b/>
          <w:sz w:val="48"/>
          <w:szCs w:val="48"/>
        </w:rPr>
      </w:pPr>
      <w:r>
        <w:br w:type="page"/>
      </w:r>
    </w:p>
    <w:p w14:paraId="208366F3" w14:textId="08FC1B33" w:rsidR="002C471E" w:rsidRDefault="003F7CA6" w:rsidP="002C471E">
      <w:pPr>
        <w:pStyle w:val="Heading2"/>
      </w:pPr>
      <w:r>
        <w:lastRenderedPageBreak/>
        <w:t xml:space="preserve">[1.3] </w:t>
      </w:r>
      <w:r w:rsidR="002C471E">
        <w:t>Motivation</w:t>
      </w:r>
    </w:p>
    <w:p w14:paraId="60F1AFB2" w14:textId="77777777" w:rsidR="002C471E" w:rsidRDefault="002C471E" w:rsidP="002C471E"/>
    <w:p w14:paraId="7779EBD0" w14:textId="624CCB29" w:rsidR="002C471E" w:rsidRDefault="002C471E" w:rsidP="002C471E">
      <w:r>
        <w:t>This project is motivated by the urgent need to address the real-world consequences of fake news that span several domains:</w:t>
      </w:r>
    </w:p>
    <w:p w14:paraId="1A660A85" w14:textId="77777777" w:rsidR="002C471E" w:rsidRDefault="002C471E" w:rsidP="002C471E"/>
    <w:p w14:paraId="5576BCE1" w14:textId="2F5649C6" w:rsidR="002C471E" w:rsidRDefault="002C471E" w:rsidP="002C471E">
      <w:pPr>
        <w:pStyle w:val="ListParagraph"/>
        <w:numPr>
          <w:ilvl w:val="0"/>
          <w:numId w:val="32"/>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551AA57B" w:rsidR="002C471E" w:rsidRDefault="002C471E" w:rsidP="002C471E">
      <w:pPr>
        <w:pStyle w:val="ListParagraph"/>
        <w:numPr>
          <w:ilvl w:val="0"/>
          <w:numId w:val="32"/>
        </w:numPr>
        <w:rPr>
          <w:b/>
          <w:bCs/>
        </w:rPr>
      </w:pPr>
      <w:r w:rsidRPr="009D3723">
        <w:rPr>
          <w:b/>
          <w:bCs/>
        </w:rPr>
        <w:t>Economic impact</w:t>
      </w:r>
    </w:p>
    <w:p w14:paraId="2AF3DF05" w14:textId="77777777" w:rsidR="009D3723" w:rsidRPr="009D3723" w:rsidRDefault="009D3723" w:rsidP="009D3723">
      <w:pPr>
        <w:pStyle w:val="ListParagraph"/>
        <w:rPr>
          <w:b/>
          <w:bCs/>
        </w:rPr>
      </w:pPr>
    </w:p>
    <w:p w14:paraId="31B14973" w14:textId="0A9734BE" w:rsidR="002C471E" w:rsidRDefault="002C471E" w:rsidP="002C471E">
      <w:pPr>
        <w:ind w:left="360"/>
      </w:pPr>
      <w:r>
        <w:t xml:space="preserve">Fake news can manipulate markets and harm businesses. For instance, baseless rumours about a company’s fiscal health can lead to a sudden crash in stock prices, unfairly affecting stakeholders and investors – with retail investors being unfairly exposed to excessive risk. </w:t>
      </w:r>
    </w:p>
    <w:p w14:paraId="54796782" w14:textId="77777777" w:rsidR="002C471E" w:rsidRDefault="002C471E" w:rsidP="002C471E">
      <w:pPr>
        <w:ind w:left="360"/>
      </w:pPr>
    </w:p>
    <w:p w14:paraId="0E958BB0" w14:textId="7767C1B9" w:rsidR="002C471E" w:rsidRDefault="002C471E" w:rsidP="002C471E">
      <w:pPr>
        <w:pStyle w:val="ListParagraph"/>
        <w:numPr>
          <w:ilvl w:val="0"/>
          <w:numId w:val="32"/>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rsidP="002C471E">
      <w:pPr>
        <w:pStyle w:val="ListParagraph"/>
        <w:numPr>
          <w:ilvl w:val="0"/>
          <w:numId w:val="32"/>
        </w:numPr>
        <w:rPr>
          <w:b/>
          <w:bCs/>
        </w:rPr>
      </w:pPr>
      <w:r w:rsidRPr="009D3723">
        <w:rPr>
          <w:b/>
          <w:bCs/>
        </w:rPr>
        <w:t>Political impact</w:t>
      </w:r>
    </w:p>
    <w:p w14:paraId="46A18FA3" w14:textId="77777777" w:rsidR="009D3723" w:rsidRPr="009D3723" w:rsidRDefault="009D3723" w:rsidP="009D3723">
      <w:pPr>
        <w:pStyle w:val="ListParagraph"/>
        <w:rPr>
          <w:b/>
          <w:bCs/>
        </w:rPr>
      </w:pPr>
    </w:p>
    <w:p w14:paraId="35345060" w14:textId="32FC448C" w:rsidR="00890099" w:rsidRDefault="002C471E" w:rsidP="00890099">
      <w:pPr>
        <w:ind w:left="360"/>
      </w:pPr>
      <w:r>
        <w:t>Disinformation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77777777"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increases</w:t>
      </w:r>
      <w:r>
        <w:t>. A robust and adaptable fake news detection system is critical to empowering users in navigating the complex information landscape of today.</w:t>
      </w:r>
      <w:r w:rsidR="00890099">
        <w:t xml:space="preserve"> The tool is tailored to address the distinct need of two primary user groups:</w:t>
      </w:r>
    </w:p>
    <w:p w14:paraId="6EBA2333" w14:textId="77777777" w:rsidR="00890099" w:rsidRDefault="00890099" w:rsidP="00D559FD"/>
    <w:p w14:paraId="406FEFD5" w14:textId="77777777" w:rsidR="00890099" w:rsidRPr="00082966" w:rsidRDefault="00890099" w:rsidP="00890099">
      <w:pPr>
        <w:pStyle w:val="ListParagraph"/>
        <w:numPr>
          <w:ilvl w:val="0"/>
          <w:numId w:val="44"/>
        </w:numPr>
        <w:rPr>
          <w:b/>
          <w:bCs/>
        </w:rPr>
      </w:pPr>
      <w:r w:rsidRPr="00082966">
        <w:rPr>
          <w:b/>
          <w:bCs/>
        </w:rPr>
        <w:t>Journalists</w:t>
      </w:r>
    </w:p>
    <w:p w14:paraId="5E385617" w14:textId="77777777" w:rsidR="00890099" w:rsidRDefault="00890099" w:rsidP="00890099"/>
    <w:p w14:paraId="1D4DA712" w14:textId="77777777" w:rsidR="00890099" w:rsidRDefault="00890099" w:rsidP="00890099">
      <w:pPr>
        <w:ind w:left="360"/>
      </w:pPr>
      <w:r>
        <w:t>Journalists need to verify the credibility of sources and combat the spread of false information to safeguard the integrity of public discourse.</w:t>
      </w:r>
    </w:p>
    <w:p w14:paraId="282F1693" w14:textId="77777777" w:rsidR="00890099" w:rsidRDefault="00890099" w:rsidP="00890099">
      <w:pPr>
        <w:ind w:left="360"/>
      </w:pPr>
    </w:p>
    <w:p w14:paraId="67958FE9" w14:textId="27FB34DA" w:rsidR="00890099" w:rsidRPr="00082966" w:rsidRDefault="00890099" w:rsidP="00890099">
      <w:pPr>
        <w:pStyle w:val="ListParagraph"/>
        <w:numPr>
          <w:ilvl w:val="0"/>
          <w:numId w:val="44"/>
        </w:numPr>
        <w:rPr>
          <w:b/>
          <w:bCs/>
        </w:rPr>
      </w:pPr>
      <w:r w:rsidRPr="00082966">
        <w:rPr>
          <w:b/>
          <w:bCs/>
        </w:rPr>
        <w:t>Educators</w:t>
      </w:r>
    </w:p>
    <w:p w14:paraId="4906FF8D" w14:textId="77777777" w:rsidR="00890099" w:rsidRDefault="00890099" w:rsidP="00890099"/>
    <w:p w14:paraId="5744F5BA" w14:textId="77777777" w:rsidR="00702935" w:rsidRDefault="00890099" w:rsidP="00890099">
      <w:pPr>
        <w:ind w:left="360"/>
      </w:pPr>
      <w:r>
        <w:t xml:space="preserve">Educators need to enhance media literacy and critical thinking ability through introducing tools to identify fake news and facilitate discerning news consumption.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r>
        <w:lastRenderedPageBreak/>
        <w:t xml:space="preserve">[1.4] </w:t>
      </w:r>
      <w:r w:rsidR="00702935">
        <w:t>Related Projects</w:t>
      </w:r>
    </w:p>
    <w:p w14:paraId="0F630096" w14:textId="77777777" w:rsidR="00702935" w:rsidRDefault="00702935" w:rsidP="00702935">
      <w:pPr>
        <w:pStyle w:val="Text"/>
      </w:pPr>
    </w:p>
    <w:p w14:paraId="5005F070" w14:textId="6836C78C" w:rsidR="00702935" w:rsidRDefault="003F7CA6" w:rsidP="00702935">
      <w:pPr>
        <w:pStyle w:val="Heading3"/>
        <w:rPr>
          <w:lang w:val="en-SG"/>
        </w:rPr>
      </w:pPr>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w:t>
      </w:r>
      <w:r>
        <w:t>. [1]</w:t>
      </w:r>
    </w:p>
    <w:p w14:paraId="7EB9F041" w14:textId="77777777" w:rsidR="003F7CA6" w:rsidRDefault="003F7CA6" w:rsidP="00702935"/>
    <w:p w14:paraId="46A99495" w14:textId="77777777" w:rsidR="003F7CA6" w:rsidRDefault="003F7CA6" w:rsidP="003F7CA6">
      <w:pPr>
        <w:keepNext/>
      </w:pPr>
      <w:r w:rsidRPr="003F7CA6">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65E650F6" w:rsidR="00262CF2" w:rsidRDefault="003F7CA6" w:rsidP="003F7CA6">
      <w:pPr>
        <w:pStyle w:val="Caption"/>
      </w:pPr>
      <w:r>
        <w:t xml:space="preserve">Figure </w:t>
      </w:r>
      <w:r>
        <w:fldChar w:fldCharType="begin"/>
      </w:r>
      <w:r>
        <w:instrText xml:space="preserve"> SEQ Figure \* ARABIC </w:instrText>
      </w:r>
      <w:r>
        <w:fldChar w:fldCharType="separate"/>
      </w:r>
      <w:r w:rsidR="008B2AA1">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0424C78"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technologies, and is trained on larger datasets that would not inherently inhibit the model’s ability to generalise, </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r>
        <w:rPr>
          <w:lang w:val="en-SG"/>
        </w:rPr>
        <w:lastRenderedPageBreak/>
        <w:t xml:space="preserve">[1.4.2] </w:t>
      </w:r>
      <w:proofErr w:type="spellStart"/>
      <w:r w:rsidR="00FE084A">
        <w:rPr>
          <w:lang w:val="en-SG"/>
        </w:rPr>
        <w:t>ClaimBuster</w:t>
      </w:r>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5D1593E3"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8B2AA1">
        <w:rPr>
          <w:noProof/>
        </w:rPr>
        <w:t>2</w:t>
      </w:r>
      <w:r>
        <w:fldChar w:fldCharType="end"/>
      </w:r>
      <w:r>
        <w:t xml:space="preserve">: Screenshot of </w:t>
      </w:r>
      <w:proofErr w:type="spellStart"/>
      <w:r>
        <w:t>ClaimBuster's</w:t>
      </w:r>
      <w:proofErr w:type="spellEnd"/>
      <w:r>
        <w:t xml:space="preserve"> user interface</w:t>
      </w:r>
      <w:r w:rsidR="003F0801">
        <w:t xml:space="preserve"> [2]</w:t>
      </w:r>
    </w:p>
    <w:p w14:paraId="0BA95A6D" w14:textId="51A6CA4F"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proofErr w:type="gramStart"/>
      <w:r>
        <w:rPr>
          <w:lang w:val="en-SG"/>
        </w:rPr>
        <w:t>limit</w:t>
      </w:r>
      <w:proofErr w:type="gramEnd"/>
      <w:r>
        <w:rPr>
          <w:lang w:val="en-SG"/>
        </w:rPr>
        <w:t xml:space="preserve"> its applicability to broader domains. </w:t>
      </w:r>
    </w:p>
    <w:p w14:paraId="141BF51E" w14:textId="77777777" w:rsidR="00FE084A" w:rsidRDefault="00FE084A" w:rsidP="00FE084A">
      <w:pPr>
        <w:rPr>
          <w:lang w:val="en-SG"/>
        </w:rPr>
      </w:pPr>
    </w:p>
    <w:p w14:paraId="357588BD" w14:textId="707A82F5" w:rsidR="00FE084A" w:rsidRDefault="00FE084A" w:rsidP="00FE084A">
      <w:pPr>
        <w:rPr>
          <w:lang w:val="en-SG"/>
        </w:rPr>
      </w:pPr>
      <w:r>
        <w:rPr>
          <w:lang w:val="en-SG"/>
        </w:rPr>
        <w:t xml:space="preserve">As such, </w:t>
      </w:r>
      <w:proofErr w:type="spellStart"/>
      <w:r w:rsidR="00290C69">
        <w:rPr>
          <w:lang w:val="en-SG"/>
        </w:rPr>
        <w:t>ClaimBuster</w:t>
      </w:r>
      <w:proofErr w:type="spellEnd"/>
      <w:r>
        <w:rPr>
          <w:lang w:val="en-SG"/>
        </w:rPr>
        <w:t xml:space="preserve"> emphasises the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r>
        <w:rPr>
          <w:lang w:val="en-SG"/>
        </w:rPr>
        <w:lastRenderedPageBreak/>
        <w:t xml:space="preserve">[1.4.3] </w:t>
      </w:r>
      <w:r w:rsidR="00290C69">
        <w:rPr>
          <w:lang w:val="en-SG"/>
        </w:rPr>
        <w:t>Snopes</w:t>
      </w:r>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469591A7"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Pr>
          <w:noProof/>
        </w:rPr>
        <w:t>3</w:t>
      </w:r>
      <w:r>
        <w:fldChar w:fldCharType="end"/>
      </w:r>
      <w:r>
        <w:t>: Screenshot of Snopes' homepage</w:t>
      </w:r>
      <w:r w:rsidR="00F84083">
        <w:t xml:space="preserve"> [3] </w:t>
      </w:r>
    </w:p>
    <w:p w14:paraId="1B2C90F4" w14:textId="5A4E4F9C" w:rsidR="00290C69" w:rsidRDefault="00290C69" w:rsidP="00290C69">
      <w:pPr>
        <w:rPr>
          <w:lang w:val="en-SG"/>
        </w:rPr>
      </w:pPr>
      <w:r>
        <w:rPr>
          <w:lang w:val="en-SG"/>
        </w:rPr>
        <w:t>While Snopes is highly credible, its manual nature is inherently slow and labour-intensive, and not scalable for real-time verification tasks.</w:t>
      </w:r>
    </w:p>
    <w:p w14:paraId="02219BD7" w14:textId="77777777" w:rsidR="00290C69" w:rsidRDefault="00290C69" w:rsidP="00290C69">
      <w:pPr>
        <w:rPr>
          <w:lang w:val="en-SG"/>
        </w:rPr>
      </w:pPr>
    </w:p>
    <w:p w14:paraId="482500EA" w14:textId="3043D054" w:rsidR="00290C69" w:rsidRPr="00290C69" w:rsidRDefault="00290C69" w:rsidP="00290C69">
      <w:pPr>
        <w:rPr>
          <w:lang w:val="en-SG"/>
        </w:rPr>
      </w:pPr>
      <w:r>
        <w:rPr>
          <w:lang w:val="en-SG"/>
        </w:rPr>
        <w:t xml:space="preserve">As such, Snopes’ lack of speed &amp; scalability creates a gap that my solution will seek to fill by accelerating the speed of fact verification and being able to handle large volumes of information to bridge the gap between speed and accuracy.  </w:t>
      </w:r>
    </w:p>
    <w:p w14:paraId="0B8671B6" w14:textId="4DAE150F" w:rsidR="003B3E1B" w:rsidRPr="00D559FD" w:rsidRDefault="003B3E1B" w:rsidP="00702935">
      <w:pPr>
        <w:pStyle w:val="Text"/>
      </w:pPr>
      <w:r>
        <w:br w:type="page"/>
      </w:r>
    </w:p>
    <w:p w14:paraId="1407253B" w14:textId="42172CD6" w:rsidR="003B3E1B" w:rsidRDefault="00515FDD" w:rsidP="003B3E1B">
      <w:pPr>
        <w:pStyle w:val="Heading1"/>
      </w:pPr>
      <w:r>
        <w:lastRenderedPageBreak/>
        <w:t xml:space="preserve">[2.0] </w:t>
      </w:r>
      <w:r w:rsidR="003B3E1B">
        <w:t>Literature Review</w:t>
      </w:r>
    </w:p>
    <w:p w14:paraId="24575520" w14:textId="77777777" w:rsidR="00393D5C" w:rsidRDefault="00393D5C" w:rsidP="00393D5C"/>
    <w:p w14:paraId="3A374D15" w14:textId="77777777" w:rsidR="00A86DA7" w:rsidRDefault="00A86DA7">
      <w:r>
        <w:t xml:space="preserve">Detecting and mitigating the spread of fake news has become a critical area of research within computer science, particularly within the 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r>
        <w:t xml:space="preserve">[2.1] </w:t>
      </w:r>
      <w:r w:rsidR="00A86DA7">
        <w:t>Machine Learning Approaches</w:t>
      </w:r>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r>
        <w:t xml:space="preserve">[2.11] </w:t>
      </w:r>
      <w:r w:rsidR="00917EA0">
        <w:t>Passive-Aggressive Classifier</w:t>
      </w:r>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rsidP="004B337C">
      <w:pPr>
        <w:pStyle w:val="Text"/>
        <w:numPr>
          <w:ilvl w:val="0"/>
          <w:numId w:val="36"/>
        </w:numPr>
      </w:pPr>
      <w:r>
        <w:t>The dataset is not representative of real-world scenarios – it is too small and lacks variety, thus limiting the model’s ability to generalise effectively.</w:t>
      </w:r>
    </w:p>
    <w:p w14:paraId="2BCFC321" w14:textId="77777777" w:rsidR="005E3365" w:rsidRDefault="005E3365" w:rsidP="005E3365">
      <w:pPr>
        <w:pStyle w:val="Text"/>
        <w:ind w:left="1080"/>
      </w:pPr>
    </w:p>
    <w:p w14:paraId="1EF0641C" w14:textId="61ABBAF4" w:rsidR="004B337C" w:rsidRDefault="004B337C" w:rsidP="004B337C">
      <w:pPr>
        <w:pStyle w:val="Text"/>
        <w:numPr>
          <w:ilvl w:val="0"/>
          <w:numId w:val="36"/>
        </w:numPr>
      </w:pPr>
      <w:r>
        <w:t>The model is excessively simplistic – the Passive-Aggressive Classifier is easy to implement but is inadequate to handle nuanced language patterns &amp; context in fake news, and lacks the sophistication of modern NLP techniques (e.g. transformer-based models)</w:t>
      </w:r>
      <w:r w:rsidR="00A3213A">
        <w:t xml:space="preserve">, thus only achieving </w:t>
      </w:r>
      <w:proofErr w:type="gramStart"/>
      <w:r w:rsidR="00A3213A">
        <w:t>a</w:t>
      </w:r>
      <w:proofErr w:type="gramEnd"/>
      <w:r w:rsidR="00A3213A">
        <w:t xml:space="preserve"> accuracy of 92.82% [</w:t>
      </w:r>
      <w:r w:rsidR="00FF77E9">
        <w:t>4</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329014A1" w:rsidR="004B337C" w:rsidRDefault="004B337C" w:rsidP="004B337C">
      <w:pPr>
        <w:pStyle w:val="Text"/>
        <w:numPr>
          <w:ilvl w:val="0"/>
          <w:numId w:val="36"/>
        </w:numPr>
      </w:pPr>
      <w:r>
        <w:t>This project does not address scalability concerns or real-time detection capabilities and thus is</w:t>
      </w:r>
      <w:r w:rsidR="005E3365">
        <w:t xml:space="preserve"> </w:t>
      </w:r>
      <w:r>
        <w:t>not suitable for deployment in real-world settings.</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r>
        <w:lastRenderedPageBreak/>
        <w:t xml:space="preserve">[2.12] </w:t>
      </w:r>
      <w:r w:rsidR="00A3213A">
        <w:t>Random Forest Classifier</w:t>
      </w:r>
    </w:p>
    <w:p w14:paraId="7FE8EFA0" w14:textId="10D42826" w:rsidR="005E3365" w:rsidRDefault="00A3213A" w:rsidP="005E3365">
      <w:pPr>
        <w:pStyle w:val="Text"/>
      </w:pPr>
      <w:r>
        <w:t>Random forest classifiers are ensembles of multiple decision trees and have been widely employed in fake news detection research</w:t>
      </w:r>
      <w:r w:rsidR="00392EB4">
        <w:t>.</w:t>
      </w:r>
    </w:p>
    <w:p w14:paraId="36EEEB65" w14:textId="77777777" w:rsidR="00C81F45" w:rsidRDefault="00C81F45" w:rsidP="005E3365">
      <w:pPr>
        <w:pStyle w:val="Text"/>
      </w:pPr>
    </w:p>
    <w:p w14:paraId="74AF8EC0" w14:textId="1A14365D" w:rsidR="00C81F45" w:rsidRDefault="00C81F45" w:rsidP="005E3365">
      <w:pPr>
        <w:pStyle w:val="Text"/>
      </w:pPr>
      <w:r>
        <w:t xml:space="preserve">A potential problem with Random Forest Classifiers is that as they comprise numerous decision trees, their performance also similarly declines on imbalanced datasets, as demonstrated by </w:t>
      </w:r>
      <w:r w:rsidR="00FF77E9">
        <w:t xml:space="preserve">Huh (2021) </w:t>
      </w:r>
      <w:r>
        <w:t>where standard Random Forest classifiers achieved a relatively high false negative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08C079BE" w14:textId="19A6A283" w:rsidR="00C81F45" w:rsidRDefault="00C81F45" w:rsidP="005E3365">
      <w:pPr>
        <w:pStyle w:val="Text"/>
      </w:pPr>
      <w:r>
        <w:t>While it is possible to improve the performance of Random Forest Classifiers when dealing with imbalanced dataset, using other algorithms may prove to be more effective. In Chang’s 2024 comparison of ML and DL algorithms, random forest classifiers ranked 9</w:t>
      </w:r>
      <w:r w:rsidRPr="00392EB4">
        <w:rPr>
          <w:vertAlign w:val="superscript"/>
        </w:rPr>
        <w:t>th</w:t>
      </w:r>
      <w:r>
        <w:t>, outperformed by aforementioned Passive-Aggressive Classifiers and all deep learning algorithms. [</w:t>
      </w:r>
      <w:r w:rsidR="00FF77E9">
        <w:t>4</w:t>
      </w:r>
      <w:r>
        <w:t xml:space="preserve">] </w:t>
      </w:r>
    </w:p>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8ED85D9" w:rsidR="00C81F45" w:rsidRDefault="00C8114C" w:rsidP="00930C2E">
      <w:pPr>
        <w:pStyle w:val="Heading2"/>
      </w:pPr>
      <w:r>
        <w:lastRenderedPageBreak/>
        <w:t xml:space="preserve">[2.2] </w:t>
      </w:r>
      <w:r w:rsidR="00897315">
        <w:t>BERT</w:t>
      </w:r>
    </w:p>
    <w:p w14:paraId="69ED6D61" w14:textId="77777777" w:rsidR="00930C2E" w:rsidRDefault="00930C2E" w:rsidP="00930C2E"/>
    <w:p w14:paraId="51ABA27B" w14:textId="4BD03D05" w:rsidR="00930C2E" w:rsidRDefault="00897315" w:rsidP="00930C2E">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 [6]</w:t>
      </w:r>
    </w:p>
    <w:p w14:paraId="7611D6AB" w14:textId="77777777" w:rsidR="00897315" w:rsidRDefault="00897315" w:rsidP="00930C2E"/>
    <w:p w14:paraId="1A1CA694" w14:textId="76F0CE73" w:rsidR="00897315" w:rsidRDefault="00897315" w:rsidP="00930C2E">
      <w:r>
        <w:t>This means that BERT models are effectively able to model contextual relationships in textual data and thus are able to discern nuanced linguistic patterns. Coupled with the flexibility of transformers allowing them to be fine-tuned for task-specific applications, they have recently been a central focus in the field of NLP-based fake news detection.</w:t>
      </w:r>
    </w:p>
    <w:p w14:paraId="4BCA81F4" w14:textId="77777777" w:rsidR="00897315" w:rsidRDefault="00897315" w:rsidP="00930C2E"/>
    <w:p w14:paraId="788E6C1A" w14:textId="5C59358E" w:rsidR="00897315" w:rsidRDefault="00897315" w:rsidP="00930C2E">
      <w:r>
        <w:t xml:space="preserve">BERT consistently outperforms traditional machine learning and other deep learning models. Chang’s (2024) comparison of machine learning &amp; deep learning algorithms has shown that BERT is the highest-performing algorithm amongst those tested, with unprecedented scores of 99.95% accuracy, precision, recall &amp; F1 score. </w:t>
      </w:r>
      <w:r w:rsidR="007B2AD4">
        <w:t>[</w:t>
      </w:r>
      <w:r w:rsidR="00280A42">
        <w:t>6</w:t>
      </w:r>
      <w:r w:rsidR="007B2AD4">
        <w:t>]</w:t>
      </w:r>
    </w:p>
    <w:p w14:paraId="54EC826E" w14:textId="77777777" w:rsidR="00897315" w:rsidRDefault="00897315" w:rsidP="00930C2E"/>
    <w:p w14:paraId="131C128C" w14:textId="3B6D5283" w:rsidR="007B2AD4" w:rsidRDefault="007B2AD4" w:rsidP="00930C2E">
      <w:r>
        <w:t xml:space="preserve">BERT models have their limitations. Transformer architectures like BERT have high computational demands, as the pre-training corpus included Google’s BookCorpus and English Wikipedia, comprising 800 million and 2500 million words respectively for a total of 3300 million words. 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0334FC6B" w14:textId="77777777" w:rsidR="007B2AD4" w:rsidRDefault="007B2AD4" w:rsidP="00930C2E"/>
    <w:p w14:paraId="7F9E6B24" w14:textId="1D348AF6" w:rsidR="007B2AD4" w:rsidRDefault="007B2AD4" w:rsidP="00930C2E">
      <w:r>
        <w:t>Additionally,</w:t>
      </w:r>
      <w:r w:rsidR="00AB1595">
        <w:t xml:space="preserve"> transformer models are inherently not very interpretable. Korolev et. al (2023) asserts that state-of-the-art models such as BERT are highly</w:t>
      </w:r>
      <w:r w:rsidR="00724009">
        <w:t xml:space="preserve"> </w:t>
      </w:r>
      <w:r w:rsidR="00AB1595">
        <w:t>parameterised black boxes [</w:t>
      </w:r>
      <w:r w:rsidR="00280A42">
        <w:t>8</w:t>
      </w:r>
      <w:r w:rsidR="00AB1595">
        <w:t xml:space="preserve">]. The opacity of transformer-based models </w:t>
      </w:r>
      <w:r w:rsidR="00724009">
        <w:t>has</w:t>
      </w:r>
      <w:r w:rsidR="00AB1595">
        <w:t xml:space="preserve"> driven interest &amp; demand in explainable AI techniques such as attention visualisation. </w:t>
      </w:r>
    </w:p>
    <w:p w14:paraId="5C43F098" w14:textId="77777777" w:rsidR="007B2AD4" w:rsidRDefault="007B2AD4" w:rsidP="00930C2E"/>
    <w:p w14:paraId="79F4496F" w14:textId="06B82C29" w:rsidR="004F2703" w:rsidRDefault="004F2703" w:rsidP="00930C2E">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 Additionally, it will be pivotal to incorporate explainable AI techniques to enhance the model’s explainability and interpretability, which would then allow users to trust the model.</w:t>
      </w:r>
    </w:p>
    <w:p w14:paraId="6D267400" w14:textId="77777777" w:rsidR="00BF6B69" w:rsidRDefault="00BF6B69" w:rsidP="00930C2E"/>
    <w:p w14:paraId="7DA8C765" w14:textId="4EF670E4" w:rsidR="00BF6B69" w:rsidRDefault="00BF6B69">
      <w:r>
        <w:br w:type="page"/>
      </w:r>
    </w:p>
    <w:p w14:paraId="5F55B6C3" w14:textId="3DACA76A" w:rsidR="00BF6B69" w:rsidRDefault="00C8114C" w:rsidP="00BF6B69">
      <w:pPr>
        <w:pStyle w:val="Heading2"/>
      </w:pPr>
      <w:r>
        <w:lastRenderedPageBreak/>
        <w:t xml:space="preserve">[2.3] </w:t>
      </w:r>
      <w:r w:rsidR="00BF6B69">
        <w:t>Hybrid Approaches</w:t>
      </w:r>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0D7477D" w14:textId="6BA90C3A" w:rsidR="00BF6B69" w:rsidRDefault="00C8114C" w:rsidP="00BF6B69">
      <w:pPr>
        <w:pStyle w:val="Heading3"/>
      </w:pPr>
      <w:r>
        <w:t xml:space="preserve">[2.31] </w:t>
      </w:r>
      <w:proofErr w:type="spellStart"/>
      <w:r w:rsidR="00BF6B69">
        <w:t>ClaimBuster</w:t>
      </w:r>
      <w:proofErr w:type="spellEnd"/>
    </w:p>
    <w:p w14:paraId="11EAD002" w14:textId="2C4B4C74" w:rsidR="007629C3" w:rsidRDefault="00BF6B69" w:rsidP="00BF6B69">
      <w:r>
        <w:t>ClaimBuster is a web-based, automated, live fact-checking tool developed by the University of Texas [</w:t>
      </w:r>
      <w:r w:rsidR="00C8114C">
        <w:t>9]</w:t>
      </w:r>
      <w:r>
        <w:t xml:space="preserve">. </w:t>
      </w:r>
    </w:p>
    <w:p w14:paraId="79B80CB0" w14:textId="77777777" w:rsidR="007629C3" w:rsidRDefault="007629C3" w:rsidP="00BF6B69"/>
    <w:p w14:paraId="3A835EE0" w14:textId="0494E513" w:rsidR="007629C3" w:rsidRDefault="0067209B" w:rsidP="00BF6B69">
      <w:r>
        <w:t xml:space="preserve">Hassan et al. (2017) detailed how ClaimBuster works in their published paper “ClaimBuster: The first-ever end-to-end fact-checking system”. </w:t>
      </w:r>
      <w:r w:rsidR="007629C3">
        <w:t xml:space="preserve">It implements a ‘claim monitor’ that continuously monitors and retrieves texts from various sources including broadcast media through a decoding device to extract closed captions, </w:t>
      </w:r>
      <w:r>
        <w:t xml:space="preserve">social media, and websites (such as the transcripts of Australian parliament proceedings). Factual claims to be checked are then identified by a </w:t>
      </w:r>
      <w:r w:rsidR="007629C3">
        <w:t xml:space="preserve">‘claim spotter’ </w:t>
      </w:r>
      <w:r>
        <w:t xml:space="preserve">that scores sentences’ likelihood of containing a factual claim using a classification &amp; scoring model. Then, </w:t>
      </w:r>
      <w:r w:rsidR="007629C3">
        <w:t>a ‘</w:t>
      </w:r>
      <w:r>
        <w:t>claim matcher’ takes an important factual claim identified, and searches a fact-check repository and returns fact-checks matching the claim</w:t>
      </w:r>
      <w:r w:rsidR="007629C3">
        <w:t xml:space="preserve">. </w:t>
      </w:r>
      <w:r>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2185E6C8" w14:textId="005A9221" w:rsidR="0067209B" w:rsidRPr="00BF6B69" w:rsidRDefault="0067209B" w:rsidP="00BF6B69">
      <w:r>
        <w:t>However, due to the manual effort required for database curation, scalability of ClaimBuster is constrained, and its applicability in rapidly-evolving contexts may thus be limited. Additionally, as it relies on domain-specific datasets, its ability to adapt to diverse misinformation scenarios may be restricted.</w:t>
      </w:r>
    </w:p>
    <w:p w14:paraId="209BE90A" w14:textId="77777777" w:rsidR="0067209B" w:rsidRDefault="00BF6B69" w:rsidP="00BF6B69">
      <w:pPr>
        <w:pStyle w:val="Heading3"/>
      </w:pPr>
      <w:r>
        <w:br/>
      </w:r>
    </w:p>
    <w:p w14:paraId="16D5E05F" w14:textId="77777777" w:rsidR="0067209B" w:rsidRDefault="0067209B">
      <w:pPr>
        <w:rPr>
          <w:sz w:val="36"/>
          <w:szCs w:val="36"/>
        </w:rPr>
      </w:pPr>
      <w:r>
        <w:br w:type="page"/>
      </w:r>
    </w:p>
    <w:p w14:paraId="56C23129" w14:textId="15CBA105" w:rsidR="00BF6B69" w:rsidRPr="00BF6B69" w:rsidRDefault="00C8114C" w:rsidP="00BF6B69">
      <w:pPr>
        <w:pStyle w:val="Heading3"/>
      </w:pPr>
      <w:r>
        <w:lastRenderedPageBreak/>
        <w:t xml:space="preserve">[2.32] </w:t>
      </w:r>
      <w:proofErr w:type="spellStart"/>
      <w:r w:rsidR="00BF6B69">
        <w:t>FaKnow</w:t>
      </w:r>
      <w:proofErr w:type="spellEnd"/>
    </w:p>
    <w:p w14:paraId="1E6429C7" w14:textId="1FE1E7EB"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approaches within a single unified framework.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various different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rsidP="00F321EE">
      <w:pPr>
        <w:pStyle w:val="Text"/>
        <w:numPr>
          <w:ilvl w:val="0"/>
          <w:numId w:val="12"/>
        </w:numPr>
      </w:pPr>
      <w:r>
        <w:t xml:space="preserve">PyTorch framework dependency </w:t>
      </w: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rsidP="00F321EE">
      <w:pPr>
        <w:pStyle w:val="Text"/>
        <w:numPr>
          <w:ilvl w:val="0"/>
          <w:numId w:val="12"/>
        </w:numPr>
      </w:pPr>
      <w:r>
        <w:t>Continuous maintenance demand</w:t>
      </w: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r>
        <w:lastRenderedPageBreak/>
        <w:t xml:space="preserve">[2.4] </w:t>
      </w:r>
      <w:r w:rsidR="005C74AC">
        <w:t>Human-operated Fact Checking Websites</w:t>
      </w:r>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45666204" w14:textId="77380E1A" w:rsidR="005C74AC" w:rsidRDefault="005C74AC" w:rsidP="005C74AC"/>
    <w:p w14:paraId="5FD6D58A" w14:textId="0D434EC1" w:rsidR="008A6899" w:rsidRDefault="008A6899" w:rsidP="005C74AC">
      <w:r>
        <w:t>These websites offer several strengths</w:t>
      </w:r>
      <w:r w:rsidR="00F54835">
        <w:t xml:space="preserve"> – most notably, they are trusted by the public. Human-operated platforms often maintain higher level of trust &amp; credibility compared to automated systems. </w:t>
      </w:r>
      <w:r>
        <w:t xml:space="preserve"> </w:t>
      </w:r>
      <w:r w:rsidR="00F54835">
        <w:t xml:space="preserve">Liu et al. (2023) assert that this occurs because users “doubt the ability of machines to adjudicate factual disputes and thus perceive AI-based fact-checkers as less credible than human-based fact-checking services.”  </w:t>
      </w:r>
      <w:r w:rsidR="0074508E">
        <w:t>[1</w:t>
      </w:r>
      <w:r w:rsidR="00912D2A">
        <w:t xml:space="preserve">3] </w:t>
      </w:r>
      <w:r w:rsidR="0074508E">
        <w:t xml:space="preserve">Yang et al. assert that this is because automated methods are </w:t>
      </w:r>
      <w:proofErr w:type="gramStart"/>
      <w:r w:rsidR="0074508E">
        <w:t>error-prone [1</w:t>
      </w:r>
      <w:r w:rsidR="00912D2A">
        <w:t>4</w:t>
      </w:r>
      <w:r w:rsidR="0074508E">
        <w:t>]</w:t>
      </w:r>
      <w:proofErr w:type="gramEnd"/>
      <w:r w:rsidR="0074508E">
        <w:t xml:space="preserve">. </w:t>
      </w:r>
    </w:p>
    <w:p w14:paraId="5329F761" w14:textId="77777777" w:rsidR="00F54835" w:rsidRDefault="00F54835" w:rsidP="005C74AC"/>
    <w:p w14:paraId="13846824" w14:textId="7998A775" w:rsidR="00F54835" w:rsidRDefault="00F54835" w:rsidP="005C74AC">
      <w:r>
        <w:t xml:space="preserve">Additionally, the rigorous methodologies that human fact-checkers employ ensure high accuracy in identifying and categorising false information. For example, PolitiFact displays a “Truth-O-Meter” that provides a granular evaluation of claims which serves to aid public understanding of misinformation. </w:t>
      </w:r>
      <w:r w:rsidR="00617FE7">
        <w:t xml:space="preserve">Additionally, these websites usually provide context and explanations for their evaluations, which promotes media literacy and critical thinking amongst users, but also transparency which helps to foster user trust. </w:t>
      </w:r>
    </w:p>
    <w:p w14:paraId="082915AD" w14:textId="77777777" w:rsidR="0074508E" w:rsidRDefault="0074508E" w:rsidP="005C74AC"/>
    <w:p w14:paraId="26DD0A1E" w14:textId="64BCCF25" w:rsidR="00AF154E" w:rsidRDefault="0074508E" w:rsidP="005C74AC">
      <w:r>
        <w:t>However, human fact-checking also has inherent problem</w:t>
      </w:r>
      <w:r w:rsidR="008B3B76">
        <w:t xml:space="preserve">s, the most crucial of which is the lack of scalability of this solution. </w:t>
      </w:r>
      <w:r w:rsidR="00267D07">
        <w:t xml:space="preserve">Lin et al. (2023) assert that traditional manual fact-checking is time-consuming and labor-extensive, which cannot scale up with the unprecedented amount of dis- and </w:t>
      </w:r>
      <w:proofErr w:type="gramStart"/>
      <w:r w:rsidR="00267D07">
        <w:t>mis-information</w:t>
      </w:r>
      <w:proofErr w:type="gramEnd"/>
      <w:r w:rsidR="00267D07">
        <w:t xml:space="preserve"> on social media</w:t>
      </w:r>
      <w:r w:rsidR="00AF154E">
        <w:t xml:space="preserve"> [1</w:t>
      </w:r>
      <w:r w:rsidR="00450552">
        <w:t>5</w:t>
      </w:r>
      <w:r w:rsidR="00AF154E">
        <w:t xml:space="preserve">]. </w:t>
      </w:r>
    </w:p>
    <w:p w14:paraId="2C63E29F" w14:textId="77777777" w:rsidR="00AF154E" w:rsidRDefault="00AF154E" w:rsidP="005C74AC"/>
    <w:p w14:paraId="1BBDBDAA" w14:textId="7BCC4D8E" w:rsidR="0074508E" w:rsidRDefault="00476D4B" w:rsidP="005C74AC">
      <w:r>
        <w:t>Additionally, perceived or actual biases in the evaluation of factual claims can undermine user trust, especially amongst ideologically polarised audiences. Hum</w:t>
      </w:r>
      <w:r w:rsidR="003D2956">
        <w:t>a</w:t>
      </w:r>
      <w:r>
        <w:t xml:space="preserve">n fact-checking can also lag behind the viral spread of misinformation due to the time taken to verify claims, reducing their impact in countering real-time viral narratives. </w:t>
      </w:r>
    </w:p>
    <w:p w14:paraId="7F0EF65F" w14:textId="77777777" w:rsidR="00476D4B" w:rsidRDefault="00476D4B" w:rsidP="005C74AC"/>
    <w:p w14:paraId="1DBF0365" w14:textId="677ED7F5" w:rsidR="005C74AC" w:rsidRDefault="00262D2B" w:rsidP="005C74AC">
      <w:r>
        <w:t>Ultimately, this is relevant to my solution as insights from the strengths of human-operated systems can help to inform the integration of explainable AI features into my solution.</w:t>
      </w:r>
      <w:r w:rsidR="00724403">
        <w:t xml:space="preserve"> </w:t>
      </w:r>
      <w:r>
        <w:t xml:space="preserve"> </w:t>
      </w:r>
    </w:p>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r>
        <w:lastRenderedPageBreak/>
        <w:t>[2.5] Evaluation</w:t>
      </w:r>
    </w:p>
    <w:p w14:paraId="0EBBF1D4" w14:textId="77777777" w:rsidR="00912D2A" w:rsidRDefault="00912D2A" w:rsidP="00912D2A">
      <w:pPr>
        <w:pStyle w:val="Text"/>
      </w:pPr>
    </w:p>
    <w:p w14:paraId="5B390052" w14:textId="77777777" w:rsidR="00912D2A" w:rsidRDefault="00912D2A" w:rsidP="00912D2A">
      <w:pPr>
        <w:pStyle w:val="Text"/>
      </w:pPr>
      <w:r>
        <w:t xml:space="preserve">My review of existing methodologies highlights several critical areas where innovation can provide additional value to state-of-the-art systems. </w:t>
      </w:r>
    </w:p>
    <w:p w14:paraId="34CE2D5F" w14:textId="77777777" w:rsidR="00912D2A" w:rsidRDefault="00912D2A" w:rsidP="00912D2A">
      <w:pPr>
        <w:pStyle w:val="Text"/>
      </w:pPr>
    </w:p>
    <w:p w14:paraId="64AF5859" w14:textId="77777777" w:rsidR="00912D2A" w:rsidRDefault="00912D2A" w:rsidP="00912D2A">
      <w:pPr>
        <w:pStyle w:val="Text"/>
      </w:pPr>
      <w:r>
        <w:t xml:space="preserve">My solution must address the scalability concern of human fact-checking that drives demand for algorithmic fact-checking in the first place, through incorporating optimising transformer architectures (i.e. BERT). </w:t>
      </w:r>
    </w:p>
    <w:p w14:paraId="35DD2912" w14:textId="77777777" w:rsidR="00912D2A" w:rsidRDefault="00912D2A" w:rsidP="00912D2A">
      <w:pPr>
        <w:pStyle w:val="Text"/>
      </w:pPr>
    </w:p>
    <w:p w14:paraId="3E32844B" w14:textId="28DB81C3" w:rsidR="004B337C" w:rsidRPr="00395BD1" w:rsidRDefault="00912D2A" w:rsidP="00395BD1">
      <w:pPr>
        <w:pStyle w:val="Text"/>
      </w:pPr>
      <w:r>
        <w:t xml:space="preserve">Additionally, </w:t>
      </w:r>
      <w:proofErr w:type="gramStart"/>
      <w:r>
        <w:t>in order to</w:t>
      </w:r>
      <w:proofErr w:type="gramEnd"/>
      <w:r>
        <w:t xml:space="preserve"> foster user trust &amp; credibility, the development of interpretable AI methods to address the “black box” nature of existing models is crucial. As an additional transparency measure, it would be ideal to explain to users in more </w:t>
      </w:r>
      <w:proofErr w:type="gramStart"/>
      <w:r>
        <w:t>easily-understood</w:t>
      </w:r>
      <w:proofErr w:type="gramEnd"/>
      <w:r>
        <w:t xml:space="preserve"> means, such as through a short paragraph as opposed to through attention heatmaps. </w:t>
      </w:r>
      <w:r>
        <w:br w:type="page"/>
      </w:r>
    </w:p>
    <w:p w14:paraId="4DB07193" w14:textId="7DD73895" w:rsidR="00130319" w:rsidRDefault="00A123A4" w:rsidP="00130319">
      <w:pPr>
        <w:pStyle w:val="Heading1"/>
      </w:pPr>
      <w:r>
        <w:lastRenderedPageBreak/>
        <w:t xml:space="preserve">[3.0] </w:t>
      </w:r>
      <w:r w:rsidR="003B3E1B">
        <w:t>Design</w:t>
      </w:r>
    </w:p>
    <w:p w14:paraId="2D2F2C1B" w14:textId="77777777" w:rsidR="00130319" w:rsidRDefault="00130319" w:rsidP="00130319">
      <w:pPr>
        <w:pStyle w:val="Text"/>
      </w:pPr>
    </w:p>
    <w:p w14:paraId="20A6A2C1" w14:textId="65AD66C2" w:rsidR="00130319" w:rsidRDefault="00A123A4" w:rsidP="00130319">
      <w:pPr>
        <w:pStyle w:val="Heading2"/>
      </w:pPr>
      <w:r>
        <w:t xml:space="preserve">[3.1] </w:t>
      </w:r>
      <w:r w:rsidR="00130319" w:rsidRPr="00130319">
        <w:t>Project</w:t>
      </w:r>
      <w:r w:rsidR="00130319">
        <w:t xml:space="preserve"> Overview</w:t>
      </w:r>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2D2AD970" w:rsidR="006845BC" w:rsidRDefault="006845BC" w:rsidP="00130319">
      <w:pPr>
        <w:pStyle w:val="Text"/>
      </w:pPr>
      <w:r w:rsidRPr="006845BC">
        <w:t>This project addresses the pervasive issue of misinformation by designing an AI-powered Fake News Detection system.</w:t>
      </w:r>
    </w:p>
    <w:p w14:paraId="5A294EF5" w14:textId="77777777" w:rsidR="00CA560C" w:rsidRDefault="00CA560C" w:rsidP="00130319">
      <w:pPr>
        <w:pStyle w:val="Text"/>
      </w:pPr>
    </w:p>
    <w:p w14:paraId="52987DE2" w14:textId="54BD3625" w:rsidR="00CA560C" w:rsidRDefault="00CA560C" w:rsidP="00130319">
      <w:pPr>
        <w:pStyle w:val="Text"/>
      </w:pPr>
      <w:r>
        <w:t>My proposed solution will</w:t>
      </w:r>
      <w:r w:rsidR="00701362">
        <w:t xml:space="preserve"> be presented as a Command Line Interface (CLI) application that will</w:t>
      </w:r>
      <w:r>
        <w:t xml:space="preserve"> leverage </w:t>
      </w:r>
      <w:r w:rsidRPr="00CA560C">
        <w:t xml:space="preserve">advanced Natural Language Processing (NLP) techniques to classify </w:t>
      </w:r>
      <w:r w:rsidR="00701362">
        <w:t xml:space="preserve">user-inputted news articles or headlines </w:t>
      </w:r>
      <w:r w:rsidRPr="00CA560C">
        <w:t>as fake or real, empowering users with tools to verify the credibility of online content</w:t>
      </w:r>
      <w:r>
        <w:t xml:space="preserv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r>
        <w:t xml:space="preserve">[3.2] </w:t>
      </w:r>
      <w:r w:rsidR="007D05DB">
        <w:t>Domain &amp; Users</w:t>
      </w:r>
    </w:p>
    <w:p w14:paraId="1A7AC9FC" w14:textId="0B21C9B4" w:rsidR="007D05DB" w:rsidRDefault="007D05DB" w:rsidP="00516F1D">
      <w:pPr>
        <w:pStyle w:val="Text"/>
      </w:pPr>
    </w:p>
    <w:p w14:paraId="30AF3030" w14:textId="51A4130F" w:rsidR="00CA560C" w:rsidRDefault="00A123A4" w:rsidP="00CA560C">
      <w:pPr>
        <w:pStyle w:val="Heading3"/>
      </w:pPr>
      <w:r>
        <w:t xml:space="preserve">[3.21] </w:t>
      </w:r>
      <w:r w:rsidR="00CA560C">
        <w:t>Domain</w:t>
      </w:r>
    </w:p>
    <w:p w14:paraId="7F5DAEE6" w14:textId="6D11C9A3" w:rsidR="00B110E8" w:rsidRDefault="00CA560C" w:rsidP="00B110E8">
      <w:pPr>
        <w:pStyle w:val="Text"/>
      </w:pPr>
      <w:r>
        <w:t xml:space="preserve">This project falls under the domain of </w:t>
      </w:r>
      <w:r w:rsidR="00701362">
        <w:t>information verification within the field of journalism &amp; digital media. This domain addresses challenges such as identifying misinformation, improving public media litera</w:t>
      </w:r>
      <w:r w:rsidR="00B110E8">
        <w:t>c</w:t>
      </w:r>
      <w:r w:rsidR="00701362">
        <w:t>y, and mitigating the societal impact of fake news.</w:t>
      </w:r>
    </w:p>
    <w:p w14:paraId="407BCD6A" w14:textId="77777777" w:rsidR="00B110E8" w:rsidRPr="00B110E8" w:rsidRDefault="00B110E8" w:rsidP="00B110E8">
      <w:pPr>
        <w:pStyle w:val="Text"/>
      </w:pPr>
    </w:p>
    <w:p w14:paraId="333C82DD" w14:textId="0DFB5E4F" w:rsidR="00516F1D" w:rsidRDefault="00A123A4" w:rsidP="00CA560C">
      <w:pPr>
        <w:pStyle w:val="Heading3"/>
      </w:pPr>
      <w:r>
        <w:t xml:space="preserve">[3.22] </w:t>
      </w:r>
      <w:r w:rsidR="00516F1D">
        <w:t>Users</w:t>
      </w:r>
    </w:p>
    <w:p w14:paraId="2341545E" w14:textId="5D71C3B8" w:rsidR="00CA560C" w:rsidRDefault="00CA560C" w:rsidP="00CA560C">
      <w:r>
        <w:t xml:space="preserve">My proposed solution is built with the view that </w:t>
      </w:r>
      <w:r w:rsidR="009D5D9B">
        <w:t>a diverse group spanning v</w:t>
      </w:r>
      <w:r>
        <w:t>arious demographics would find value in this solution</w:t>
      </w:r>
      <w:r w:rsidR="009D5D9B">
        <w:t xml:space="preserve">. These users would all have varied requirements and use cases, and as such I have elected to focus on groups of primary users while keeping the needs of secondary users in mind: </w:t>
      </w:r>
    </w:p>
    <w:p w14:paraId="0AD30CF9" w14:textId="77777777" w:rsidR="00CA560C" w:rsidRPr="00CA560C" w:rsidRDefault="00CA560C" w:rsidP="00CA560C"/>
    <w:p w14:paraId="2D949788" w14:textId="4AC7C558" w:rsidR="00CA560C" w:rsidRPr="00701362" w:rsidRDefault="00516F1D" w:rsidP="00516F1D">
      <w:pPr>
        <w:pStyle w:val="Text"/>
        <w:numPr>
          <w:ilvl w:val="0"/>
          <w:numId w:val="18"/>
        </w:numPr>
        <w:rPr>
          <w:b/>
          <w:bCs/>
        </w:rPr>
      </w:pPr>
      <w:r w:rsidRPr="00701362">
        <w:rPr>
          <w:b/>
          <w:bCs/>
        </w:rPr>
        <w:t>Journalists</w:t>
      </w:r>
      <w:r w:rsidR="009D5D9B">
        <w:rPr>
          <w:b/>
          <w:bCs/>
        </w:rPr>
        <w:t xml:space="preserve"> (primary user)</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0690B6F2" w14:textId="77777777" w:rsidR="009D5D9B" w:rsidRDefault="009D5D9B" w:rsidP="009D5D9B">
      <w:pPr>
        <w:pStyle w:val="Text"/>
        <w:ind w:left="360"/>
      </w:pPr>
      <w:r>
        <w:lastRenderedPageBreak/>
        <w:t>Journalists would use my solution to fact-check sources, build credibility in reporting, and to investigate information cascades.</w:t>
      </w:r>
    </w:p>
    <w:p w14:paraId="7047FB68" w14:textId="77777777" w:rsidR="009D5D9B" w:rsidRDefault="009D5D9B" w:rsidP="009D5D9B">
      <w:pPr>
        <w:pStyle w:val="Text"/>
        <w:ind w:left="360"/>
      </w:pPr>
    </w:p>
    <w:p w14:paraId="1334A32D" w14:textId="7E8591A8" w:rsidR="00701362" w:rsidRDefault="00701362" w:rsidP="009D5D9B">
      <w:pPr>
        <w:pStyle w:val="Text"/>
        <w:ind w:left="360"/>
      </w:pPr>
      <w:r>
        <w:t xml:space="preserve">Meanwhile, I expect that there </w:t>
      </w:r>
      <w:r w:rsidR="009D5D9B">
        <w:t xml:space="preserve">exists a sub-demographic of </w:t>
      </w:r>
      <w:r>
        <w:t xml:space="preserve">journalists that will not use my application. One such sub-demographic of journalists exist in highly state-controlled environments (such as North Korea) where independent news verification is not feasible or allowed. </w:t>
      </w:r>
    </w:p>
    <w:p w14:paraId="6209742F" w14:textId="77777777" w:rsidR="00701362" w:rsidRDefault="00701362" w:rsidP="00CA560C">
      <w:pPr>
        <w:pStyle w:val="Text"/>
        <w:ind w:left="360"/>
      </w:pPr>
    </w:p>
    <w:p w14:paraId="01001B8C" w14:textId="7C2D84AD" w:rsidR="008A13DC" w:rsidRDefault="00701362" w:rsidP="008A13DC">
      <w:pPr>
        <w:pStyle w:val="Text"/>
        <w:ind w:left="360"/>
      </w:pPr>
      <w:r>
        <w:t>Additionally, journalists part of publications (or other entities) involved in creating or propagating fake news are certainly not going to use nor promote a solution that detects fake news.</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2625A91D" w14:textId="2392A9E6" w:rsidR="00516F1D" w:rsidRDefault="00516F1D" w:rsidP="00516F1D">
      <w:pPr>
        <w:pStyle w:val="Text"/>
        <w:numPr>
          <w:ilvl w:val="0"/>
          <w:numId w:val="18"/>
        </w:numPr>
        <w:rPr>
          <w:b/>
          <w:bCs/>
        </w:rPr>
      </w:pPr>
      <w:r w:rsidRPr="00AC61A9">
        <w:rPr>
          <w:b/>
          <w:bCs/>
        </w:rPr>
        <w:t xml:space="preserve">Educators </w:t>
      </w:r>
      <w:r w:rsidR="00AC61A9" w:rsidRPr="00AC61A9">
        <w:rPr>
          <w:b/>
          <w:bCs/>
        </w:rPr>
        <w:t>(primary user)</w:t>
      </w:r>
    </w:p>
    <w:p w14:paraId="0C897AD6" w14:textId="77777777" w:rsidR="00F932EE" w:rsidRPr="00AC61A9" w:rsidRDefault="00F932EE" w:rsidP="00F932EE">
      <w:pPr>
        <w:pStyle w:val="Text"/>
        <w:ind w:left="720"/>
        <w:rPr>
          <w:b/>
          <w:bCs/>
        </w:rPr>
      </w:pPr>
    </w:p>
    <w:p w14:paraId="40E3A7E2" w14:textId="55DCF71B" w:rsidR="00F9275D" w:rsidRDefault="00F9275D" w:rsidP="00F9275D">
      <w:pPr>
        <w:pStyle w:val="Text"/>
        <w:ind w:left="360"/>
      </w:pPr>
      <w:r>
        <w:t xml:space="preserve">Educators that are primarily based in academia or non-profit organisations would gain a lot of value from my solution. </w:t>
      </w:r>
    </w:p>
    <w:p w14:paraId="7E340525" w14:textId="77777777" w:rsidR="009D5D9B" w:rsidRDefault="009D5D9B" w:rsidP="00F9275D">
      <w:pPr>
        <w:pStyle w:val="Text"/>
        <w:ind w:left="360"/>
      </w:pPr>
    </w:p>
    <w:p w14:paraId="61A8625A" w14:textId="271B70A0" w:rsidR="009D5D9B" w:rsidRDefault="009D5D9B" w:rsidP="009D5D9B">
      <w:pPr>
        <w:pStyle w:val="Text"/>
        <w:ind w:left="360"/>
      </w:pPr>
      <w:r>
        <w:t>While educators span various disciplines, media literacy educators would be</w:t>
      </w:r>
      <w:r w:rsidR="005E4FC4">
        <w:t xml:space="preserve"> foremost </w:t>
      </w:r>
      <w:r>
        <w:t xml:space="preserve">adopters amongst this demographic, as they are responsible for equipping students &amp; communities with tools to identify misinformation. They would promote adoption of </w:t>
      </w:r>
      <w:r w:rsidR="005E4FC4">
        <w:t>the</w:t>
      </w:r>
      <w:r>
        <w:t xml:space="preserve"> solution by recommending (and thus, marketing) it to students</w:t>
      </w:r>
      <w:r w:rsidR="005E4FC4">
        <w:t xml:space="preserve"> and w</w:t>
      </w:r>
      <w:r>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5C4CA90D" w:rsidR="008A13DC" w:rsidRDefault="008A13DC" w:rsidP="008A13DC">
      <w:pPr>
        <w:pStyle w:val="Text"/>
        <w:ind w:left="360"/>
      </w:pPr>
      <w:r>
        <w:t xml:space="preserve">Not all educators should be expected to promote or adopt my solution. </w:t>
      </w:r>
      <w:r w:rsidR="0075253F">
        <w:t>Educators in some disciplines, such as early childhood education, would face</w:t>
      </w:r>
      <w:r>
        <w:t xml:space="preserve"> different challenges and their lesson plans </w:t>
      </w:r>
      <w:r w:rsidR="0075253F">
        <w:t xml:space="preserve">would </w:t>
      </w:r>
      <w:r>
        <w:t xml:space="preserve">naturally have very different learning outcomes that would not include discerning media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6BF79F1F" w14:textId="77777777" w:rsidR="00F9275D" w:rsidRDefault="00F9275D" w:rsidP="00F9275D">
      <w:pPr>
        <w:pStyle w:val="Text"/>
      </w:pPr>
    </w:p>
    <w:p w14:paraId="0E64BBE7" w14:textId="77777777" w:rsidR="00F932EE" w:rsidRDefault="00F932EE">
      <w:pPr>
        <w:rPr>
          <w:b/>
          <w:bCs/>
          <w:szCs w:val="28"/>
        </w:rPr>
      </w:pPr>
      <w:r>
        <w:rPr>
          <w:b/>
          <w:bCs/>
        </w:rPr>
        <w:br w:type="page"/>
      </w:r>
    </w:p>
    <w:p w14:paraId="70747925" w14:textId="7368968E" w:rsidR="00744A2F" w:rsidRDefault="0075253F" w:rsidP="00744A2F">
      <w:pPr>
        <w:pStyle w:val="Text"/>
        <w:numPr>
          <w:ilvl w:val="0"/>
          <w:numId w:val="18"/>
        </w:numPr>
        <w:rPr>
          <w:b/>
          <w:bCs/>
        </w:rPr>
      </w:pPr>
      <w:r w:rsidRPr="00EB7C9D">
        <w:rPr>
          <w:b/>
          <w:bCs/>
        </w:rPr>
        <w:lastRenderedPageBreak/>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773D7BB7" w14:textId="02FD4036" w:rsidR="009B3BE6" w:rsidRDefault="009B3BE6" w:rsidP="009B3BE6">
      <w:pPr>
        <w:pStyle w:val="Text"/>
        <w:numPr>
          <w:ilvl w:val="0"/>
          <w:numId w:val="18"/>
        </w:numPr>
        <w:rPr>
          <w:b/>
          <w:bCs/>
        </w:rPr>
      </w:pPr>
      <w:r w:rsidRPr="0035496C">
        <w:rPr>
          <w:b/>
          <w:bCs/>
        </w:rPr>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53253E0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have primary tools, often GUI-based systems integrated into a larger moderation platform. The 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r>
        <w:lastRenderedPageBreak/>
        <w:t xml:space="preserve">[3.3] </w:t>
      </w:r>
      <w:r w:rsidR="006845BC">
        <w:t>Justification for Design Choices</w:t>
      </w:r>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r>
        <w:t xml:space="preserve">[3.31] </w:t>
      </w:r>
      <w:r w:rsidR="00F52C17">
        <w:t>Command Line Interface Application</w:t>
      </w:r>
    </w:p>
    <w:p w14:paraId="6ED1FEC9" w14:textId="44B8AB9C" w:rsidR="00F52C17" w:rsidRDefault="00F52C17" w:rsidP="00F52C17">
      <w:r>
        <w:t>Command-line interface (CLI) applications are lightweight and platform-independent, meaning that the application can operate seamlessly across various operating systems, ensuring broad accessibility.</w:t>
      </w:r>
    </w:p>
    <w:p w14:paraId="45025631" w14:textId="77777777" w:rsidR="00635D28" w:rsidRDefault="00635D28" w:rsidP="00F52C17"/>
    <w:p w14:paraId="0065B72A" w14:textId="097DD980" w:rsidR="00635D28" w:rsidRDefault="00635D28" w:rsidP="00F52C17">
      <w:r>
        <w:t>Additionally, CLI applications offer batch-processing capabilities to support large-scale data analysis.</w:t>
      </w:r>
    </w:p>
    <w:p w14:paraId="37B58D2D" w14:textId="77777777" w:rsidR="00F52C17" w:rsidRDefault="00F52C17" w:rsidP="00F52C17"/>
    <w:p w14:paraId="6DE9BA44" w14:textId="2ACA687D" w:rsidR="00635D28" w:rsidRDefault="00F52C17" w:rsidP="00F52C17">
      <w:r>
        <w:t>While CLI applications are not suitable for the general public, who are generally not technically-savvy users, our primary users are technically competent who can understand and most likely already work with CLI tools, or can be easily trainable to operate CLI applications.</w:t>
      </w:r>
    </w:p>
    <w:p w14:paraId="07C3128E" w14:textId="77777777" w:rsidR="005550D0" w:rsidRDefault="005550D0" w:rsidP="00F52C17"/>
    <w:p w14:paraId="0D8C77EF" w14:textId="06502C61" w:rsidR="005550D0" w:rsidRDefault="00B01C9F" w:rsidP="005550D0">
      <w:pPr>
        <w:pStyle w:val="Heading3"/>
      </w:pPr>
      <w:r>
        <w:t xml:space="preserve">[3.32] </w:t>
      </w:r>
      <w:r w:rsidR="005550D0">
        <w:t>Bidirectional Representations from Transformers (BERT)</w:t>
      </w:r>
    </w:p>
    <w:p w14:paraId="6C02229D" w14:textId="28F6C6CA" w:rsidR="005550D0" w:rsidRDefault="005550D0" w:rsidP="005550D0">
      <w:r>
        <w:t>BERT is chosen as the machine learning model for several reasons – firstly, 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447F7E41" w14:textId="4CC32DB4" w:rsidR="00AA1B2A" w:rsidRDefault="005550D0" w:rsidP="00B01C9F">
      <w:r>
        <w:t>Benchmarks consistently demonstrate BERT’s superiority over traditional NLP models, thus, it is the optimal choice for this project.</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r>
        <w:lastRenderedPageBreak/>
        <w:t xml:space="preserve">[3.4] </w:t>
      </w:r>
      <w:r w:rsidR="00345290">
        <w:t>Overall Structure</w:t>
      </w:r>
    </w:p>
    <w:p w14:paraId="7393C768" w14:textId="77777777" w:rsidR="00345290" w:rsidRDefault="00345290" w:rsidP="00345290"/>
    <w:p w14:paraId="609F68FF" w14:textId="73148A81" w:rsidR="00345290" w:rsidRDefault="00AA1B2A" w:rsidP="00AA1B2A">
      <w:r>
        <w:t>The project’s architecture comprises the following stages:</w:t>
      </w:r>
    </w:p>
    <w:p w14:paraId="3AFED510" w14:textId="77777777" w:rsidR="00AA1B2A" w:rsidRDefault="00AA1B2A" w:rsidP="00AA1B2A"/>
    <w:p w14:paraId="0B8E9894" w14:textId="6C8D8A9F" w:rsidR="00AA1B2A" w:rsidRDefault="00FF1FB6" w:rsidP="00FF1FB6">
      <w:pPr>
        <w:pStyle w:val="ListParagraph"/>
        <w:numPr>
          <w:ilvl w:val="0"/>
          <w:numId w:val="34"/>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D0C4C57" w14:textId="77777777" w:rsidR="00FF1FB6" w:rsidRDefault="00FF1FB6" w:rsidP="00FF1FB6">
      <w:pPr>
        <w:ind w:left="360"/>
      </w:pPr>
    </w:p>
    <w:p w14:paraId="6ED34E6D" w14:textId="43147E57" w:rsidR="00FF1FB6" w:rsidRDefault="00FF1FB6" w:rsidP="00FF1FB6">
      <w:pPr>
        <w:pStyle w:val="ListParagraph"/>
        <w:numPr>
          <w:ilvl w:val="0"/>
          <w:numId w:val="34"/>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rsidP="00562880">
      <w:pPr>
        <w:pStyle w:val="ListParagraph"/>
        <w:numPr>
          <w:ilvl w:val="0"/>
          <w:numId w:val="34"/>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1C94FA79" w14:textId="7D9D6878" w:rsidR="00A42BCE" w:rsidRDefault="00A42BCE" w:rsidP="00A42BCE">
      <w:pPr>
        <w:pStyle w:val="ListParagraph"/>
        <w:numPr>
          <w:ilvl w:val="0"/>
          <w:numId w:val="34"/>
        </w:numPr>
        <w:rPr>
          <w:b/>
          <w:bCs/>
        </w:rPr>
      </w:pPr>
      <w:r w:rsidRPr="00B01C9F">
        <w:rPr>
          <w:b/>
          <w:bCs/>
        </w:rPr>
        <w:t>Evaluation &amp; monitoring layer</w:t>
      </w:r>
    </w:p>
    <w:p w14:paraId="26A8EA2E" w14:textId="77777777" w:rsidR="00B01C9F" w:rsidRPr="00B01C9F" w:rsidRDefault="00B01C9F" w:rsidP="00B01C9F">
      <w:pPr>
        <w:pStyle w:val="ListParagraph"/>
        <w:rPr>
          <w:b/>
          <w:bCs/>
        </w:rPr>
      </w:pPr>
    </w:p>
    <w:p w14:paraId="7B4CCF07" w14:textId="4409030B" w:rsidR="00A42BCE" w:rsidRDefault="00A42BCE" w:rsidP="00A42BCE">
      <w:pPr>
        <w:ind w:left="360"/>
      </w:pPr>
      <w:r>
        <w:t>This layer comprises the evaluation framework that will track performance metrics (i.e. precision, recall, F!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rsidP="00A42BCE">
      <w:pPr>
        <w:pStyle w:val="ListParagraph"/>
        <w:numPr>
          <w:ilvl w:val="0"/>
          <w:numId w:val="34"/>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5F182CE0" w14:textId="26F426FB" w:rsidR="00345290" w:rsidRDefault="002649D5" w:rsidP="00345290">
      <w:pPr>
        <w:pStyle w:val="Heading2"/>
      </w:pPr>
      <w:r>
        <w:lastRenderedPageBreak/>
        <w:t xml:space="preserve">[3.5] </w:t>
      </w:r>
      <w:r w:rsidR="00345290">
        <w:t>Technologies &amp; Methods</w:t>
      </w:r>
    </w:p>
    <w:p w14:paraId="1366DB9F" w14:textId="77777777" w:rsidR="00345290" w:rsidRDefault="00345290" w:rsidP="00345290">
      <w:pPr>
        <w:pStyle w:val="Text"/>
      </w:pPr>
    </w:p>
    <w:tbl>
      <w:tblPr>
        <w:tblStyle w:val="TableGrid"/>
        <w:tblW w:w="0" w:type="auto"/>
        <w:tblLook w:val="04A0" w:firstRow="1" w:lastRow="0" w:firstColumn="1" w:lastColumn="0" w:noHBand="0" w:noVBand="1"/>
      </w:tblPr>
      <w:tblGrid>
        <w:gridCol w:w="3397"/>
        <w:gridCol w:w="7393"/>
      </w:tblGrid>
      <w:tr w:rsidR="00A42BCE" w14:paraId="7F68A789" w14:textId="77777777" w:rsidTr="00A42BCE">
        <w:tc>
          <w:tcPr>
            <w:tcW w:w="3397" w:type="dxa"/>
          </w:tcPr>
          <w:p w14:paraId="1266FF56" w14:textId="252C84E3" w:rsidR="00A42BCE" w:rsidRPr="00A42BCE" w:rsidRDefault="00A42BCE" w:rsidP="00A42BCE">
            <w:pPr>
              <w:pStyle w:val="Text"/>
              <w:rPr>
                <w:b/>
                <w:bCs/>
              </w:rPr>
            </w:pPr>
            <w:r w:rsidRPr="00A42BCE">
              <w:rPr>
                <w:b/>
                <w:bCs/>
              </w:rPr>
              <w:t>Programming Language</w:t>
            </w:r>
          </w:p>
        </w:tc>
        <w:tc>
          <w:tcPr>
            <w:tcW w:w="7393" w:type="dxa"/>
          </w:tcPr>
          <w:p w14:paraId="145E4423" w14:textId="65C5FD96" w:rsidR="00A42BCE" w:rsidRDefault="00A42BCE" w:rsidP="00964161">
            <w:pPr>
              <w:pStyle w:val="Text"/>
            </w:pPr>
            <w:r>
              <w:t>Python</w:t>
            </w:r>
          </w:p>
        </w:tc>
      </w:tr>
      <w:tr w:rsidR="00A42BCE" w14:paraId="16CF6649" w14:textId="77777777" w:rsidTr="00A42BCE">
        <w:tc>
          <w:tcPr>
            <w:tcW w:w="3397" w:type="dxa"/>
          </w:tcPr>
          <w:p w14:paraId="6CF03524" w14:textId="270C48B2" w:rsidR="00A42BCE" w:rsidRPr="00A42BCE" w:rsidRDefault="00A42BCE" w:rsidP="00A42BCE">
            <w:pPr>
              <w:pStyle w:val="Text"/>
              <w:rPr>
                <w:b/>
                <w:bCs/>
              </w:rPr>
            </w:pPr>
            <w:r w:rsidRPr="00A42BCE">
              <w:rPr>
                <w:b/>
                <w:bCs/>
              </w:rPr>
              <w:t>Key Libraries</w:t>
            </w:r>
          </w:p>
        </w:tc>
        <w:tc>
          <w:tcPr>
            <w:tcW w:w="7393" w:type="dxa"/>
          </w:tcPr>
          <w:p w14:paraId="6DEDF99F" w14:textId="366C5E8B" w:rsidR="00A42BCE" w:rsidRDefault="00A42BCE" w:rsidP="00A42BCE">
            <w:pPr>
              <w:pStyle w:val="Text"/>
            </w:pPr>
            <w:r w:rsidRPr="00BE0D50">
              <w:rPr>
                <w:b/>
                <w:bCs/>
              </w:rPr>
              <w:t>Scikit-learn</w:t>
            </w:r>
            <w:r w:rsidR="00BE0D50">
              <w:t xml:space="preserve"> – tools for traditional machine learning</w:t>
            </w:r>
          </w:p>
          <w:p w14:paraId="0385D638" w14:textId="4B8210CD" w:rsidR="00A42BCE" w:rsidRDefault="00A42BCE" w:rsidP="00BE0D50">
            <w:pPr>
              <w:pStyle w:val="Text"/>
            </w:pPr>
            <w:r w:rsidRPr="00BE0D50">
              <w:rPr>
                <w:b/>
                <w:bCs/>
              </w:rPr>
              <w:t>Transformers (Hugging Face)</w:t>
            </w:r>
            <w:r w:rsidR="00BE0D50">
              <w:t xml:space="preserve"> – fine-tuning BERT for contextual NLP tasks</w:t>
            </w:r>
          </w:p>
          <w:p w14:paraId="34904749" w14:textId="09AE5177" w:rsidR="00A42BCE" w:rsidRDefault="00A42BCE" w:rsidP="00A42BCE">
            <w:pPr>
              <w:pStyle w:val="Text"/>
            </w:pPr>
            <w:r w:rsidRPr="00BE0D50">
              <w:rPr>
                <w:b/>
                <w:bCs/>
              </w:rPr>
              <w:t>Pandas</w:t>
            </w:r>
            <w:r w:rsidR="00BE0D50">
              <w:t xml:space="preserve"> – for data cleaning &amp; manipulation</w:t>
            </w:r>
          </w:p>
          <w:p w14:paraId="1C52CB2C" w14:textId="4C71F5A8" w:rsidR="00A42BCE" w:rsidRDefault="00A42BCE" w:rsidP="00A42BCE">
            <w:pPr>
              <w:pStyle w:val="Text"/>
            </w:pPr>
            <w:r w:rsidRPr="00BE0D50">
              <w:rPr>
                <w:b/>
                <w:bCs/>
              </w:rPr>
              <w:t>NumPy</w:t>
            </w:r>
            <w:r w:rsidR="00BE0D50">
              <w:t xml:space="preserve"> – for numerical computation</w:t>
            </w:r>
          </w:p>
          <w:p w14:paraId="0643377C" w14:textId="478153C3" w:rsidR="00A42BCE" w:rsidRDefault="00A42BCE" w:rsidP="00A42BCE">
            <w:pPr>
              <w:pStyle w:val="Text"/>
            </w:pPr>
            <w:r w:rsidRPr="00BE0D50">
              <w:rPr>
                <w:b/>
                <w:bCs/>
              </w:rPr>
              <w:t>Matplotlib</w:t>
            </w:r>
            <w:r w:rsidR="00BE0D50">
              <w:t xml:space="preserve"> – for data visualisation</w:t>
            </w:r>
          </w:p>
          <w:p w14:paraId="5633A861" w14:textId="47B528AA" w:rsidR="00A42BCE" w:rsidRDefault="00A42BCE" w:rsidP="00A42BCE">
            <w:pPr>
              <w:pStyle w:val="Text"/>
            </w:pPr>
            <w:r w:rsidRPr="00BE0D50">
              <w:rPr>
                <w:b/>
                <w:bCs/>
              </w:rPr>
              <w:t>Click</w:t>
            </w:r>
            <w:r w:rsidR="00BE0D50" w:rsidRPr="00BE0D50">
              <w:rPr>
                <w:b/>
                <w:bCs/>
              </w:rPr>
              <w:t xml:space="preserve"> </w:t>
            </w:r>
            <w:r w:rsidR="00BE0D50">
              <w:t>– to simplify CLI creation &amp; improve user interaction</w:t>
            </w:r>
          </w:p>
        </w:tc>
      </w:tr>
      <w:tr w:rsidR="00A42BCE" w14:paraId="3249E604" w14:textId="77777777" w:rsidTr="00A42BCE">
        <w:tc>
          <w:tcPr>
            <w:tcW w:w="3397" w:type="dxa"/>
          </w:tcPr>
          <w:p w14:paraId="2D93B837" w14:textId="0674A20E" w:rsidR="00A42BCE" w:rsidRPr="00A42BCE" w:rsidRDefault="00A42BCE" w:rsidP="00A42BCE">
            <w:pPr>
              <w:pStyle w:val="Text"/>
              <w:rPr>
                <w:b/>
                <w:bCs/>
              </w:rPr>
            </w:pPr>
            <w:r w:rsidRPr="00A42BCE">
              <w:rPr>
                <w:b/>
                <w:bCs/>
              </w:rPr>
              <w:t>Evaluation Techniques</w:t>
            </w:r>
          </w:p>
        </w:tc>
        <w:tc>
          <w:tcPr>
            <w:tcW w:w="7393" w:type="dxa"/>
          </w:tcPr>
          <w:p w14:paraId="27D73EDD" w14:textId="77777777" w:rsidR="00A42BCE" w:rsidRDefault="00A42BCE" w:rsidP="00A42BCE">
            <w:r>
              <w:t>Cross-validation</w:t>
            </w:r>
          </w:p>
          <w:p w14:paraId="2B4F0556" w14:textId="77777777" w:rsidR="00A42BCE" w:rsidRDefault="00A42BCE" w:rsidP="00A42BCE">
            <w:r>
              <w:t>ROC curves</w:t>
            </w:r>
          </w:p>
          <w:p w14:paraId="170EEA94" w14:textId="4B521D40" w:rsidR="00A42BCE" w:rsidRPr="00A42BCE" w:rsidRDefault="00A42BCE" w:rsidP="00A42BCE">
            <w:pPr>
              <w:rPr>
                <w:lang w:val="en-SG"/>
              </w:rPr>
            </w:pPr>
            <w:r>
              <w:t>SHAP/LIME for explainability</w:t>
            </w:r>
          </w:p>
        </w:tc>
      </w:tr>
    </w:tbl>
    <w:p w14:paraId="5AACC221" w14:textId="0BE5CE57" w:rsidR="00CD29B4" w:rsidRDefault="00CD29B4">
      <w:pPr>
        <w:rPr>
          <w:b/>
          <w:sz w:val="48"/>
          <w:szCs w:val="48"/>
        </w:rPr>
      </w:pPr>
    </w:p>
    <w:p w14:paraId="5B5DE733" w14:textId="77777777" w:rsidR="00913C1C" w:rsidRDefault="00913C1C">
      <w:pPr>
        <w:rPr>
          <w:b/>
          <w:sz w:val="48"/>
          <w:szCs w:val="48"/>
        </w:rPr>
      </w:pPr>
      <w:r>
        <w:br w:type="page"/>
      </w:r>
    </w:p>
    <w:p w14:paraId="7EA196D5" w14:textId="2F5E9A9B" w:rsidR="00CD29B4" w:rsidRDefault="00744061" w:rsidP="00CD29B4">
      <w:pPr>
        <w:pStyle w:val="Heading2"/>
      </w:pPr>
      <w:r>
        <w:lastRenderedPageBreak/>
        <w:t xml:space="preserve">[3.6] </w:t>
      </w:r>
      <w:r w:rsidR="00CD29B4">
        <w:t>Work Plan</w:t>
      </w:r>
    </w:p>
    <w:p w14:paraId="3B7B7586" w14:textId="77777777" w:rsidR="00CD29B4" w:rsidRPr="00CD29B4" w:rsidRDefault="00CD29B4" w:rsidP="00CD29B4"/>
    <w:p w14:paraId="3E2F2ABC" w14:textId="36CEA8F1" w:rsidR="00CD29B4" w:rsidRDefault="00CD29B4" w:rsidP="00CD29B4">
      <w:r w:rsidRPr="00CD29B4">
        <w:rPr>
          <w:noProof/>
        </w:rPr>
        <w:drawing>
          <wp:inline distT="0" distB="0" distL="0" distR="0" wp14:anchorId="31340995" wp14:editId="418B4B8F">
            <wp:extent cx="3800475" cy="1659800"/>
            <wp:effectExtent l="0" t="0" r="0" b="0"/>
            <wp:docPr id="115288226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266" name="Picture 1" descr="A screenshot of a data&#10;&#10;Description automatically generated"/>
                    <pic:cNvPicPr/>
                  </pic:nvPicPr>
                  <pic:blipFill>
                    <a:blip r:embed="rId14"/>
                    <a:stretch>
                      <a:fillRect/>
                    </a:stretch>
                  </pic:blipFill>
                  <pic:spPr>
                    <a:xfrm>
                      <a:off x="0" y="0"/>
                      <a:ext cx="3809394" cy="1663695"/>
                    </a:xfrm>
                    <a:prstGeom prst="rect">
                      <a:avLst/>
                    </a:prstGeom>
                  </pic:spPr>
                </pic:pic>
              </a:graphicData>
            </a:graphic>
          </wp:inline>
        </w:drawing>
      </w:r>
    </w:p>
    <w:p w14:paraId="7B624E04" w14:textId="028BB122" w:rsidR="00CD29B4" w:rsidRPr="00CD29B4" w:rsidRDefault="00CD29B4" w:rsidP="00CD29B4">
      <w:r w:rsidRPr="00CD29B4">
        <w:rPr>
          <w:noProof/>
        </w:rPr>
        <w:drawing>
          <wp:inline distT="0" distB="0" distL="0" distR="0" wp14:anchorId="441706FF" wp14:editId="4B85975C">
            <wp:extent cx="3876675" cy="3373122"/>
            <wp:effectExtent l="0" t="0" r="0" b="0"/>
            <wp:docPr id="183807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71192" name="Picture 1" descr="A screenshot of a computer&#10;&#10;Description automatically generated"/>
                    <pic:cNvPicPr/>
                  </pic:nvPicPr>
                  <pic:blipFill>
                    <a:blip r:embed="rId15"/>
                    <a:stretch>
                      <a:fillRect/>
                    </a:stretch>
                  </pic:blipFill>
                  <pic:spPr>
                    <a:xfrm>
                      <a:off x="0" y="0"/>
                      <a:ext cx="3886589" cy="3381748"/>
                    </a:xfrm>
                    <a:prstGeom prst="rect">
                      <a:avLst/>
                    </a:prstGeom>
                  </pic:spPr>
                </pic:pic>
              </a:graphicData>
            </a:graphic>
          </wp:inline>
        </w:drawing>
      </w:r>
    </w:p>
    <w:p w14:paraId="123E89B0" w14:textId="77777777" w:rsidR="00CD29B4" w:rsidRDefault="00CD29B4" w:rsidP="00CD29B4"/>
    <w:p w14:paraId="5AAFD732" w14:textId="4B9387EB" w:rsidR="00CD29B4" w:rsidRDefault="00CD29B4">
      <w:r w:rsidRPr="00CD29B4">
        <w:rPr>
          <w:noProof/>
        </w:rPr>
        <w:drawing>
          <wp:inline distT="0" distB="0" distL="0" distR="0" wp14:anchorId="534F0B90" wp14:editId="6A007189">
            <wp:extent cx="3973698" cy="2714625"/>
            <wp:effectExtent l="0" t="0" r="8255" b="0"/>
            <wp:docPr id="9538864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86454" name="Picture 1" descr="A screenshot of a computer screen&#10;&#10;Description automatically generated"/>
                    <pic:cNvPicPr/>
                  </pic:nvPicPr>
                  <pic:blipFill>
                    <a:blip r:embed="rId16"/>
                    <a:stretch>
                      <a:fillRect/>
                    </a:stretch>
                  </pic:blipFill>
                  <pic:spPr>
                    <a:xfrm>
                      <a:off x="0" y="0"/>
                      <a:ext cx="3993481" cy="2728139"/>
                    </a:xfrm>
                    <a:prstGeom prst="rect">
                      <a:avLst/>
                    </a:prstGeom>
                  </pic:spPr>
                </pic:pic>
              </a:graphicData>
            </a:graphic>
          </wp:inline>
        </w:drawing>
      </w:r>
    </w:p>
    <w:p w14:paraId="366A1571" w14:textId="6644822A" w:rsidR="0032645B" w:rsidRDefault="00913C1C" w:rsidP="0032645B">
      <w:pPr>
        <w:pStyle w:val="Heading2"/>
      </w:pPr>
      <w:r>
        <w:lastRenderedPageBreak/>
        <w:t xml:space="preserve">[3.7] </w:t>
      </w:r>
      <w:r w:rsidR="0032645B">
        <w:t>Testing &amp; Evaluation</w:t>
      </w:r>
    </w:p>
    <w:p w14:paraId="21DC5C96" w14:textId="77777777" w:rsidR="0032645B" w:rsidRDefault="0032645B"/>
    <w:p w14:paraId="1C748FCA" w14:textId="7F5371C9" w:rsidR="0032645B" w:rsidRPr="00896466" w:rsidRDefault="00913C1C" w:rsidP="00896466">
      <w:pPr>
        <w:pStyle w:val="Heading3"/>
      </w:pPr>
      <w:r>
        <w:t xml:space="preserve">[3.71] </w:t>
      </w:r>
      <w:r w:rsidR="0032645B" w:rsidRPr="00896466">
        <w:t>Test Plan</w:t>
      </w:r>
    </w:p>
    <w:p w14:paraId="54F00741" w14:textId="46609EDD" w:rsidR="00913C1C" w:rsidRPr="00913C1C" w:rsidRDefault="0032645B" w:rsidP="00913C1C">
      <w:pPr>
        <w:pStyle w:val="ListParagraph"/>
        <w:numPr>
          <w:ilvl w:val="0"/>
          <w:numId w:val="25"/>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rsidP="00675E79">
      <w:pPr>
        <w:pStyle w:val="ListParagraph"/>
        <w:numPr>
          <w:ilvl w:val="0"/>
          <w:numId w:val="35"/>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rsidP="00675E79">
      <w:pPr>
        <w:pStyle w:val="ListParagraph"/>
        <w:numPr>
          <w:ilvl w:val="0"/>
          <w:numId w:val="35"/>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rsidP="00675E79">
      <w:pPr>
        <w:pStyle w:val="ListParagraph"/>
        <w:numPr>
          <w:ilvl w:val="0"/>
          <w:numId w:val="35"/>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rsidP="0032645B">
      <w:pPr>
        <w:pStyle w:val="ListParagraph"/>
        <w:numPr>
          <w:ilvl w:val="0"/>
          <w:numId w:val="25"/>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rsidP="00675E79">
      <w:pPr>
        <w:pStyle w:val="ListParagraph"/>
        <w:numPr>
          <w:ilvl w:val="0"/>
          <w:numId w:val="35"/>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rsidP="00675E79">
      <w:pPr>
        <w:pStyle w:val="ListParagraph"/>
        <w:numPr>
          <w:ilvl w:val="0"/>
          <w:numId w:val="35"/>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rsidP="00675E79">
      <w:pPr>
        <w:pStyle w:val="ListParagraph"/>
        <w:numPr>
          <w:ilvl w:val="0"/>
          <w:numId w:val="35"/>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rsidP="00675E79">
      <w:pPr>
        <w:pStyle w:val="ListParagraph"/>
        <w:numPr>
          <w:ilvl w:val="0"/>
          <w:numId w:val="35"/>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rsidP="00675E79">
      <w:pPr>
        <w:pStyle w:val="ListParagraph"/>
        <w:numPr>
          <w:ilvl w:val="0"/>
          <w:numId w:val="25"/>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rsidP="00675E79">
      <w:pPr>
        <w:pStyle w:val="Text"/>
        <w:numPr>
          <w:ilvl w:val="0"/>
          <w:numId w:val="35"/>
        </w:numPr>
      </w:pPr>
      <w:r>
        <w:t xml:space="preserve">Perform input </w:t>
      </w:r>
      <w:r w:rsidR="0032645B">
        <w:t>validation tests to test again SQL injection</w:t>
      </w:r>
      <w:r>
        <w:t xml:space="preserve"> and other vulnerabilities</w:t>
      </w:r>
    </w:p>
    <w:p w14:paraId="2A360FC3" w14:textId="6ACC047B" w:rsidR="00675E79" w:rsidRDefault="00675E79" w:rsidP="00675E79">
      <w:pPr>
        <w:pStyle w:val="Text"/>
        <w:numPr>
          <w:ilvl w:val="0"/>
          <w:numId w:val="35"/>
        </w:numPr>
      </w:pPr>
      <w:r>
        <w:t>Ensure the CLI handles malformed or adversarial inputs gracefully</w:t>
      </w:r>
    </w:p>
    <w:p w14:paraId="39EAC000" w14:textId="611E7344" w:rsidR="00F702B4" w:rsidRDefault="00F702B4" w:rsidP="00F702B4">
      <w:pPr>
        <w:pStyle w:val="Text"/>
      </w:pPr>
    </w:p>
    <w:p w14:paraId="4EE5787D" w14:textId="77777777" w:rsidR="00C85F1E" w:rsidRDefault="00C85F1E">
      <w:pPr>
        <w:rPr>
          <w:sz w:val="36"/>
          <w:szCs w:val="36"/>
        </w:rPr>
      </w:pPr>
      <w:r>
        <w:br w:type="page"/>
      </w:r>
    </w:p>
    <w:p w14:paraId="52083D8E" w14:textId="1F760EF8" w:rsidR="00F702B4" w:rsidRDefault="00062539" w:rsidP="00C85F1E">
      <w:pPr>
        <w:pStyle w:val="Heading3"/>
      </w:pPr>
      <w:r>
        <w:lastRenderedPageBreak/>
        <w:t xml:space="preserve">[3.72] </w:t>
      </w:r>
      <w:r w:rsidR="00F702B4">
        <w:t>Evaluation Metrics</w:t>
      </w:r>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rsidP="00F702B4">
      <w:pPr>
        <w:pStyle w:val="Text"/>
        <w:numPr>
          <w:ilvl w:val="0"/>
          <w:numId w:val="28"/>
        </w:numPr>
      </w:pPr>
      <w:r>
        <w:t>Accuracy</w:t>
      </w:r>
    </w:p>
    <w:p w14:paraId="4E4A65BB" w14:textId="688F3F80" w:rsidR="00F702B4" w:rsidRDefault="00F702B4" w:rsidP="00F702B4">
      <w:pPr>
        <w:pStyle w:val="Text"/>
        <w:numPr>
          <w:ilvl w:val="0"/>
          <w:numId w:val="28"/>
        </w:numPr>
      </w:pPr>
      <w:r>
        <w:t>Precision</w:t>
      </w:r>
    </w:p>
    <w:p w14:paraId="17DE959C" w14:textId="5FFD245D" w:rsidR="00F702B4" w:rsidRDefault="00F702B4" w:rsidP="00F702B4">
      <w:pPr>
        <w:pStyle w:val="Text"/>
        <w:numPr>
          <w:ilvl w:val="0"/>
          <w:numId w:val="28"/>
        </w:numPr>
      </w:pPr>
      <w:r>
        <w:t>Recall (Sensitivity)</w:t>
      </w:r>
    </w:p>
    <w:p w14:paraId="0F41044E" w14:textId="660E6248" w:rsidR="00F702B4" w:rsidRDefault="00F702B4" w:rsidP="00F702B4">
      <w:pPr>
        <w:pStyle w:val="Text"/>
        <w:numPr>
          <w:ilvl w:val="0"/>
          <w:numId w:val="28"/>
        </w:numPr>
      </w:pPr>
      <w:r>
        <w:t>F1 score</w:t>
      </w:r>
    </w:p>
    <w:p w14:paraId="5471DC5B" w14:textId="140A9497" w:rsidR="00F702B4" w:rsidRDefault="00F702B4" w:rsidP="00F702B4">
      <w:pPr>
        <w:pStyle w:val="Text"/>
        <w:numPr>
          <w:ilvl w:val="0"/>
          <w:numId w:val="28"/>
        </w:numPr>
      </w:pPr>
      <w:r>
        <w:t xml:space="preserve">ROC-AUC Curve </w:t>
      </w:r>
      <w:r w:rsidR="00C85F1E">
        <w:t>(if necessary)</w:t>
      </w:r>
    </w:p>
    <w:p w14:paraId="3065FF1C" w14:textId="3FE38F79" w:rsidR="00C85F1E" w:rsidRDefault="00C85F1E" w:rsidP="00F702B4">
      <w:pPr>
        <w:pStyle w:val="Text"/>
        <w:numPr>
          <w:ilvl w:val="0"/>
          <w:numId w:val="28"/>
        </w:numPr>
      </w:pPr>
      <w:r>
        <w:t>Calibration analysis to ensure model confidence aligns with prediction accuracy</w:t>
      </w:r>
    </w:p>
    <w:p w14:paraId="38E73F9A" w14:textId="77777777" w:rsidR="00F702B4" w:rsidRDefault="00F702B4" w:rsidP="00F702B4">
      <w:pPr>
        <w:pStyle w:val="Text"/>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rsidP="00F702B4">
      <w:pPr>
        <w:pStyle w:val="Text"/>
        <w:numPr>
          <w:ilvl w:val="0"/>
          <w:numId w:val="30"/>
        </w:numPr>
      </w:pPr>
      <w:r>
        <w:t xml:space="preserve">System </w:t>
      </w:r>
      <w:r w:rsidR="00F702B4">
        <w:t>Usability Score (SUS)</w:t>
      </w:r>
      <w:r>
        <w:t xml:space="preserve"> score – to assess overall usability</w:t>
      </w:r>
    </w:p>
    <w:p w14:paraId="2FFE22D3" w14:textId="16161E90" w:rsidR="0032645B" w:rsidRDefault="00F702B4" w:rsidP="0032645B">
      <w:pPr>
        <w:pStyle w:val="Text"/>
        <w:numPr>
          <w:ilvl w:val="0"/>
          <w:numId w:val="30"/>
        </w:numPr>
      </w:pPr>
      <w:r>
        <w:t xml:space="preserve">Interpretability Score – </w:t>
      </w:r>
      <w:r w:rsidR="00C85F1E">
        <w:t>users rate the clarity of flagged explanations on a 1-10 scale</w:t>
      </w:r>
    </w:p>
    <w:p w14:paraId="1BD7629B" w14:textId="01BDB9DA" w:rsidR="00C85F1E" w:rsidRDefault="00C85F1E" w:rsidP="0032645B">
      <w:pPr>
        <w:pStyle w:val="Text"/>
        <w:numPr>
          <w:ilvl w:val="0"/>
          <w:numId w:val="30"/>
        </w:numPr>
      </w:pPr>
      <w:r>
        <w:t>Time on task – to measure how efficiently users complete fake news identification tasks</w:t>
      </w:r>
    </w:p>
    <w:p w14:paraId="2C6BE74F" w14:textId="2E0DD826" w:rsidR="00C85F1E" w:rsidRDefault="00C85F1E" w:rsidP="0032645B">
      <w:pPr>
        <w:pStyle w:val="Text"/>
        <w:numPr>
          <w:ilvl w:val="0"/>
          <w:numId w:val="30"/>
        </w:numPr>
      </w:pPr>
      <w:r>
        <w:t>Error rate – to track user misunderstandings of system outputs</w:t>
      </w:r>
    </w:p>
    <w:p w14:paraId="3B985A14" w14:textId="201FAFAE" w:rsidR="00C85F1E" w:rsidRPr="00BE0D50" w:rsidRDefault="00C85F1E" w:rsidP="0032645B">
      <w:pPr>
        <w:pStyle w:val="Text"/>
        <w:numPr>
          <w:ilvl w:val="0"/>
          <w:numId w:val="30"/>
        </w:numPr>
      </w:pPr>
      <w:r>
        <w:t>Net Promoter Score (NPS) – to assess overall user satisfaction, and likelihood of recommending the system</w:t>
      </w:r>
    </w:p>
    <w:p w14:paraId="555255A3" w14:textId="5F282236" w:rsidR="0032645B" w:rsidRPr="0032645B" w:rsidRDefault="0032645B" w:rsidP="0032645B">
      <w:r>
        <w:br w:type="page"/>
      </w:r>
    </w:p>
    <w:p w14:paraId="061253FE" w14:textId="4C77C1BB" w:rsidR="003B3E1B" w:rsidRDefault="001E4094" w:rsidP="003B3E1B">
      <w:pPr>
        <w:pStyle w:val="Heading1"/>
      </w:pPr>
      <w:r>
        <w:lastRenderedPageBreak/>
        <w:t xml:space="preserve">[4.0] </w:t>
      </w:r>
      <w:r w:rsidR="003B3E1B">
        <w:t>Feature Prototype</w:t>
      </w:r>
    </w:p>
    <w:p w14:paraId="19F992FE" w14:textId="77777777" w:rsidR="00DA2085" w:rsidRDefault="00DA2085" w:rsidP="00DA2085"/>
    <w:p w14:paraId="0667CAA2" w14:textId="172AC938" w:rsidR="00DA2085" w:rsidRDefault="001E4094" w:rsidP="001E62D7">
      <w:pPr>
        <w:pStyle w:val="Heading2"/>
      </w:pPr>
      <w:r>
        <w:t xml:space="preserve">[4.1] </w:t>
      </w:r>
      <w:r w:rsidR="001E62D7">
        <w:t>Overview</w:t>
      </w:r>
    </w:p>
    <w:p w14:paraId="62F4D862" w14:textId="77777777" w:rsidR="001E62D7" w:rsidRDefault="001E62D7" w:rsidP="001E62D7"/>
    <w:p w14:paraId="2C93CAE6" w14:textId="29D54227" w:rsidR="001E62D7" w:rsidRDefault="001E62D7" w:rsidP="001E62D7">
      <w:r>
        <w:t xml:space="preserve">The feature prototype demonstrates the implementation of fine-tuning a </w:t>
      </w:r>
      <w:proofErr w:type="spellStart"/>
      <w:r>
        <w:t>MobileBERT</w:t>
      </w:r>
      <w:proofErr w:type="spellEnd"/>
      <w:r>
        <w:t xml:space="preserve"> </w:t>
      </w:r>
      <w:r w:rsidR="00765196">
        <w:t xml:space="preserve">[16] </w:t>
      </w:r>
      <w:r>
        <w:t xml:space="preserve">model for the purpose of fake news detection. </w:t>
      </w:r>
    </w:p>
    <w:p w14:paraId="1718F74C" w14:textId="77777777" w:rsidR="001E62D7" w:rsidRDefault="001E62D7" w:rsidP="001E62D7"/>
    <w:p w14:paraId="7D70B036" w14:textId="7DF354EE" w:rsidR="001E62D7" w:rsidRDefault="001E62D7" w:rsidP="001E62D7">
      <w:r>
        <w:t>MobileBERT is a variant of BERT chosen for its computational efficiency while retaining its performance in natural language processing tasks. The objective of this prototype is to train MobileBERT to classify political statements as either ‘fake’ or ‘real’ using a simplified, binari</w:t>
      </w:r>
      <w:r w:rsidR="00CD4525">
        <w:t>z</w:t>
      </w:r>
      <w:r>
        <w:t xml:space="preserve">ed version of the LIAR dataset’s labels. </w:t>
      </w:r>
    </w:p>
    <w:p w14:paraId="2445CE35" w14:textId="77777777" w:rsidR="001E62D7" w:rsidRDefault="001E62D7" w:rsidP="001E62D7"/>
    <w:p w14:paraId="7E0876DF" w14:textId="322F9914" w:rsidR="001E62D7" w:rsidRDefault="001E62D7" w:rsidP="001E62D7">
      <w:r>
        <w:t>This prototype’s implementation serves to assess the viability of employing MobileBERT in a fake news detection application with real-world use cases.</w:t>
      </w:r>
    </w:p>
    <w:p w14:paraId="7C207631" w14:textId="77777777" w:rsidR="001E62D7" w:rsidRDefault="001E62D7" w:rsidP="001E62D7"/>
    <w:p w14:paraId="5A2E41E0" w14:textId="77777777" w:rsidR="007B10A3" w:rsidRDefault="007B10A3">
      <w:pPr>
        <w:rPr>
          <w:b/>
          <w:sz w:val="48"/>
          <w:szCs w:val="48"/>
        </w:rPr>
      </w:pPr>
      <w:r>
        <w:br w:type="page"/>
      </w:r>
    </w:p>
    <w:p w14:paraId="6E82E5DE" w14:textId="3EF17F49" w:rsidR="001E62D7" w:rsidRDefault="00EE5DC2" w:rsidP="001E62D7">
      <w:pPr>
        <w:pStyle w:val="Heading2"/>
      </w:pPr>
      <w:r>
        <w:lastRenderedPageBreak/>
        <w:t xml:space="preserve">[4.2] </w:t>
      </w:r>
      <w:r w:rsidR="001E62D7">
        <w:t>Implementation</w:t>
      </w:r>
    </w:p>
    <w:p w14:paraId="7799CB10" w14:textId="77777777" w:rsidR="001E62D7" w:rsidRDefault="001E62D7" w:rsidP="001E62D7"/>
    <w:p w14:paraId="1D44006A" w14:textId="0D782EA4" w:rsidR="001E62D7" w:rsidRDefault="00EE5DC2" w:rsidP="001E62D7">
      <w:pPr>
        <w:pStyle w:val="Heading3"/>
      </w:pPr>
      <w:r>
        <w:t xml:space="preserve">[4.21] </w:t>
      </w:r>
      <w:r w:rsidR="001E62D7">
        <w:t>Dataset Preparation</w:t>
      </w:r>
    </w:p>
    <w:p w14:paraId="74AD90C7" w14:textId="05CE8264" w:rsidR="001E62D7" w:rsidRDefault="001E62D7" w:rsidP="001E62D7">
      <w:r>
        <w:t xml:space="preserve">The LIAR dataset comprises political statements categorised into six classes – “pants-fire”, “false”, “barely-true”, “half-true”, “mostly-true” and “true” </w:t>
      </w:r>
      <w:r w:rsidR="00700642">
        <w:t xml:space="preserve">[17] </w:t>
      </w:r>
      <w:r>
        <w:t xml:space="preserve">– that encapsulate a spectrum of truthfulness. </w:t>
      </w:r>
      <w:r w:rsidR="001A0B72">
        <w:t>In order to simplify the classification task for this prototype, these classes were merged into simplified binary labels:</w:t>
      </w:r>
    </w:p>
    <w:p w14:paraId="1672E6CE" w14:textId="77777777" w:rsidR="001A0B72" w:rsidRDefault="001A0B72" w:rsidP="001E62D7"/>
    <w:p w14:paraId="02D6699F" w14:textId="741983F5" w:rsidR="001A0B72" w:rsidRDefault="001A0B72" w:rsidP="001A0B72">
      <w:pPr>
        <w:pStyle w:val="ListParagraph"/>
        <w:numPr>
          <w:ilvl w:val="0"/>
          <w:numId w:val="38"/>
        </w:numPr>
      </w:pPr>
      <w:r>
        <w:t>Fake – “pants-fire”, “false”, “barely-true”</w:t>
      </w:r>
    </w:p>
    <w:p w14:paraId="195A8A00" w14:textId="0C0057F4" w:rsidR="001A0B72" w:rsidRDefault="001A0B72" w:rsidP="001A0B72">
      <w:pPr>
        <w:pStyle w:val="ListParagraph"/>
        <w:numPr>
          <w:ilvl w:val="0"/>
          <w:numId w:val="38"/>
        </w:numPr>
      </w:pPr>
      <w:r>
        <w:t>Real – “half-true”, “mostly-true”, “true”</w:t>
      </w:r>
    </w:p>
    <w:p w14:paraId="6400F760" w14:textId="77777777" w:rsidR="001A0B72" w:rsidRDefault="001A0B72" w:rsidP="001A0B72"/>
    <w:p w14:paraId="334C6D1A" w14:textId="3C10770C" w:rsidR="001A0B72" w:rsidRDefault="001A0B72" w:rsidP="001A0B72">
      <w:r>
        <w:t xml:space="preserve">The dataset was then prepared over multiple steps: </w:t>
      </w:r>
    </w:p>
    <w:p w14:paraId="378AFF6A" w14:textId="77777777" w:rsidR="001A0B72" w:rsidRDefault="001A0B72" w:rsidP="001A0B72"/>
    <w:p w14:paraId="48D817F3" w14:textId="5B104C63" w:rsidR="007B10A3" w:rsidRDefault="001A0B72" w:rsidP="007B10A3">
      <w:pPr>
        <w:pStyle w:val="ListParagraph"/>
        <w:numPr>
          <w:ilvl w:val="0"/>
          <w:numId w:val="39"/>
        </w:numPr>
        <w:rPr>
          <w:b/>
          <w:bCs/>
        </w:rPr>
      </w:pPr>
      <w:r w:rsidRPr="007B10A3">
        <w:rPr>
          <w:b/>
          <w:bCs/>
        </w:rPr>
        <w:t>Data Loading</w:t>
      </w:r>
    </w:p>
    <w:p w14:paraId="4C60EC67" w14:textId="77777777" w:rsidR="007B10A3" w:rsidRDefault="007B10A3" w:rsidP="007B10A3">
      <w:pPr>
        <w:rPr>
          <w:b/>
          <w:bCs/>
        </w:rPr>
      </w:pPr>
    </w:p>
    <w:p w14:paraId="69696C2F" w14:textId="0C68256A" w:rsidR="000D4BE9" w:rsidRDefault="000D4BE9" w:rsidP="000D4BE9">
      <w:pPr>
        <w:ind w:left="360"/>
        <w:rPr>
          <w:b/>
          <w:bCs/>
        </w:rPr>
      </w:pPr>
      <w:r w:rsidRPr="007B10A3">
        <w:drawing>
          <wp:inline distT="0" distB="0" distL="0" distR="0" wp14:anchorId="126FFAEC" wp14:editId="6CF9F80A">
            <wp:extent cx="4514487" cy="3181350"/>
            <wp:effectExtent l="0" t="0" r="635" b="0"/>
            <wp:docPr id="5117664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17"/>
                    <a:stretch>
                      <a:fillRect/>
                    </a:stretch>
                  </pic:blipFill>
                  <pic:spPr>
                    <a:xfrm>
                      <a:off x="0" y="0"/>
                      <a:ext cx="4554062" cy="3209239"/>
                    </a:xfrm>
                    <a:prstGeom prst="rect">
                      <a:avLst/>
                    </a:prstGeom>
                  </pic:spPr>
                </pic:pic>
              </a:graphicData>
            </a:graphic>
          </wp:inline>
        </w:drawing>
      </w:r>
    </w:p>
    <w:p w14:paraId="444EF941" w14:textId="77777777" w:rsidR="000D4BE9" w:rsidRPr="007B10A3" w:rsidRDefault="000D4BE9" w:rsidP="000D4BE9">
      <w:pPr>
        <w:ind w:left="360"/>
        <w:rPr>
          <w:b/>
          <w:bCs/>
        </w:rPr>
      </w:pPr>
    </w:p>
    <w:p w14:paraId="0A308C22" w14:textId="4307D561" w:rsidR="001A0B72" w:rsidRDefault="001A0B72" w:rsidP="001A0B72">
      <w:pPr>
        <w:ind w:left="360"/>
      </w:pPr>
      <w:r>
        <w:t xml:space="preserve">Training, validation, and test splits were imported using pandas. This way, data would be cleanly </w:t>
      </w:r>
      <w:r w:rsidR="007B10A3">
        <w:t>separated,</w:t>
      </w:r>
      <w:r>
        <w:t xml:space="preserve"> and evaluation of the model would be unbiased.</w:t>
      </w:r>
    </w:p>
    <w:p w14:paraId="6476A91B" w14:textId="11DC2EA4" w:rsidR="007B10A3" w:rsidRDefault="007B10A3" w:rsidP="000D4BE9"/>
    <w:p w14:paraId="70065992" w14:textId="77777777" w:rsidR="001A0B72" w:rsidRDefault="001A0B72" w:rsidP="001A0B72">
      <w:pPr>
        <w:ind w:left="360"/>
      </w:pPr>
    </w:p>
    <w:p w14:paraId="3882B53B" w14:textId="77777777" w:rsidR="007B10A3" w:rsidRDefault="007B10A3">
      <w:pPr>
        <w:rPr>
          <w:b/>
          <w:bCs/>
        </w:rPr>
      </w:pPr>
      <w:r>
        <w:rPr>
          <w:b/>
          <w:bCs/>
        </w:rPr>
        <w:br w:type="page"/>
      </w:r>
    </w:p>
    <w:p w14:paraId="562ED000" w14:textId="174E78F3" w:rsidR="007B10A3" w:rsidRDefault="001A0B72" w:rsidP="007B10A3">
      <w:pPr>
        <w:pStyle w:val="ListParagraph"/>
        <w:numPr>
          <w:ilvl w:val="0"/>
          <w:numId w:val="39"/>
        </w:numPr>
        <w:rPr>
          <w:b/>
          <w:bCs/>
        </w:rPr>
      </w:pPr>
      <w:r w:rsidRPr="007B10A3">
        <w:rPr>
          <w:b/>
          <w:bCs/>
        </w:rPr>
        <w:lastRenderedPageBreak/>
        <w:t xml:space="preserve">Label </w:t>
      </w:r>
      <w:proofErr w:type="spellStart"/>
      <w:r w:rsidRPr="007B10A3">
        <w:rPr>
          <w:b/>
          <w:bCs/>
        </w:rPr>
        <w:t>binari</w:t>
      </w:r>
      <w:r w:rsidR="007B10A3">
        <w:rPr>
          <w:b/>
          <w:bCs/>
        </w:rPr>
        <w:t>s</w:t>
      </w:r>
      <w:r w:rsidRPr="007B10A3">
        <w:rPr>
          <w:b/>
          <w:bCs/>
        </w:rPr>
        <w:t>atio</w:t>
      </w:r>
      <w:r w:rsidR="007B10A3">
        <w:rPr>
          <w:b/>
          <w:bCs/>
        </w:rPr>
        <w:t>n</w:t>
      </w:r>
      <w:proofErr w:type="spellEnd"/>
    </w:p>
    <w:p w14:paraId="6A470BF8" w14:textId="77777777" w:rsidR="007B10A3" w:rsidRPr="007B10A3" w:rsidRDefault="007B10A3" w:rsidP="007B10A3">
      <w:pPr>
        <w:ind w:left="360"/>
        <w:rPr>
          <w:b/>
          <w:bCs/>
        </w:rPr>
      </w:pPr>
    </w:p>
    <w:p w14:paraId="4E72CD5F" w14:textId="253D8277" w:rsidR="000D4BE9" w:rsidRDefault="000D4BE9" w:rsidP="000D4BE9">
      <w:pPr>
        <w:ind w:left="360"/>
      </w:pPr>
      <w:r w:rsidRPr="007B10A3">
        <w:drawing>
          <wp:inline distT="0" distB="0" distL="0" distR="0" wp14:anchorId="43C2D79C" wp14:editId="24D66759">
            <wp:extent cx="4728125" cy="2705100"/>
            <wp:effectExtent l="0" t="0" r="0" b="0"/>
            <wp:docPr id="141020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03496" name=""/>
                    <pic:cNvPicPr/>
                  </pic:nvPicPr>
                  <pic:blipFill>
                    <a:blip r:embed="rId18"/>
                    <a:stretch>
                      <a:fillRect/>
                    </a:stretch>
                  </pic:blipFill>
                  <pic:spPr>
                    <a:xfrm>
                      <a:off x="0" y="0"/>
                      <a:ext cx="4731411" cy="2706980"/>
                    </a:xfrm>
                    <a:prstGeom prst="rect">
                      <a:avLst/>
                    </a:prstGeom>
                  </pic:spPr>
                </pic:pic>
              </a:graphicData>
            </a:graphic>
          </wp:inline>
        </w:drawing>
      </w:r>
    </w:p>
    <w:p w14:paraId="2B15E876" w14:textId="77777777" w:rsidR="000D4BE9" w:rsidRDefault="000D4BE9" w:rsidP="000D4BE9">
      <w:pPr>
        <w:ind w:left="360"/>
      </w:pPr>
    </w:p>
    <w:p w14:paraId="4EAFFC6E" w14:textId="04F6C602" w:rsidR="009904BE" w:rsidRDefault="007B10A3" w:rsidP="009904BE">
      <w:pPr>
        <w:ind w:left="360"/>
      </w:pPr>
      <w:r>
        <w:t>To transform multi-class labels to binary labels ‘fake’ (0) and ‘real’ (1), a mapping function was implemented</w:t>
      </w:r>
      <w:r w:rsidR="009904BE">
        <w:t xml:space="preserve"> to map “pants-fire”, “false” and “</w:t>
      </w:r>
      <w:proofErr w:type="gramStart"/>
      <w:r w:rsidR="009904BE">
        <w:t>barely-true</w:t>
      </w:r>
      <w:proofErr w:type="gramEnd"/>
      <w:r w:rsidR="009904BE">
        <w:t xml:space="preserve">” to ‘fake’ (0), and “half-true”, “mostly-true” and “true” to ‘real’ (1). </w:t>
      </w:r>
    </w:p>
    <w:p w14:paraId="64A1146C" w14:textId="77777777" w:rsidR="00197EC9" w:rsidRDefault="00197EC9" w:rsidP="000D4BE9">
      <w:pPr>
        <w:ind w:left="360"/>
      </w:pPr>
    </w:p>
    <w:p w14:paraId="22649314" w14:textId="422BE38F" w:rsidR="00197EC9" w:rsidRDefault="00197EC9" w:rsidP="000D4BE9">
      <w:pPr>
        <w:ind w:left="360"/>
      </w:pPr>
      <w:r w:rsidRPr="00197EC9">
        <w:drawing>
          <wp:inline distT="0" distB="0" distL="0" distR="0" wp14:anchorId="28C5C53C" wp14:editId="2D3E70D1">
            <wp:extent cx="4695825" cy="1158407"/>
            <wp:effectExtent l="0" t="0" r="0" b="3810"/>
            <wp:docPr id="10214308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19"/>
                    <a:stretch>
                      <a:fillRect/>
                    </a:stretch>
                  </pic:blipFill>
                  <pic:spPr>
                    <a:xfrm>
                      <a:off x="0" y="0"/>
                      <a:ext cx="4719247" cy="1164185"/>
                    </a:xfrm>
                    <a:prstGeom prst="rect">
                      <a:avLst/>
                    </a:prstGeom>
                  </pic:spPr>
                </pic:pic>
              </a:graphicData>
            </a:graphic>
          </wp:inline>
        </w:drawing>
      </w:r>
    </w:p>
    <w:p w14:paraId="33EF66AC" w14:textId="77777777" w:rsidR="00197EC9" w:rsidRDefault="00197EC9" w:rsidP="000D4BE9">
      <w:pPr>
        <w:ind w:left="360"/>
      </w:pPr>
    </w:p>
    <w:p w14:paraId="5462A999" w14:textId="78085077" w:rsidR="00197EC9" w:rsidRDefault="00197EC9" w:rsidP="000D4BE9">
      <w:pPr>
        <w:ind w:left="360"/>
      </w:pPr>
      <w:r>
        <w:t xml:space="preserve">Some basic validation work </w:t>
      </w:r>
      <w:r w:rsidR="00500C1D">
        <w:t xml:space="preserve">was </w:t>
      </w:r>
      <w:r>
        <w:t xml:space="preserve">also done to verify that all labels conformed to the expected binary format. </w:t>
      </w:r>
    </w:p>
    <w:p w14:paraId="0BC166F1" w14:textId="77777777" w:rsidR="001A0B72" w:rsidRDefault="001A0B72" w:rsidP="001A0B72">
      <w:pPr>
        <w:ind w:left="360"/>
      </w:pPr>
    </w:p>
    <w:p w14:paraId="1AD061B6" w14:textId="77777777" w:rsidR="00500C1D" w:rsidRDefault="00500C1D">
      <w:pPr>
        <w:rPr>
          <w:b/>
          <w:bCs/>
        </w:rPr>
      </w:pPr>
      <w:r>
        <w:rPr>
          <w:b/>
          <w:bCs/>
        </w:rPr>
        <w:br w:type="page"/>
      </w:r>
    </w:p>
    <w:p w14:paraId="5B1608C3" w14:textId="7203E761" w:rsidR="001A0B72" w:rsidRDefault="001A0B72" w:rsidP="001A0B72">
      <w:pPr>
        <w:pStyle w:val="ListParagraph"/>
        <w:numPr>
          <w:ilvl w:val="0"/>
          <w:numId w:val="39"/>
        </w:numPr>
        <w:rPr>
          <w:b/>
          <w:bCs/>
        </w:rPr>
      </w:pPr>
      <w:r w:rsidRPr="007B10A3">
        <w:rPr>
          <w:b/>
          <w:bCs/>
        </w:rPr>
        <w:lastRenderedPageBreak/>
        <w:t>Tokenisation</w:t>
      </w:r>
    </w:p>
    <w:p w14:paraId="63E41BDA" w14:textId="77777777" w:rsidR="007B10A3" w:rsidRPr="007B10A3" w:rsidRDefault="007B10A3" w:rsidP="007B10A3">
      <w:pPr>
        <w:ind w:left="360"/>
        <w:rPr>
          <w:b/>
          <w:bCs/>
        </w:rPr>
      </w:pPr>
    </w:p>
    <w:p w14:paraId="042C4254" w14:textId="50A90A6F" w:rsidR="001A0B72" w:rsidRDefault="001A0B72" w:rsidP="001A0B72">
      <w:pPr>
        <w:ind w:left="360"/>
      </w:pPr>
      <w:r>
        <w:t>Hugging Face’s AutoTokenizer was employed to tokenise the text statements. This would ensure uniformity in length through truncation and padding to a maximum sequence length of 128 tokens.</w:t>
      </w:r>
    </w:p>
    <w:p w14:paraId="6AB3D54B" w14:textId="77777777" w:rsidR="001A0B72" w:rsidRDefault="001A0B72" w:rsidP="001A0B72">
      <w:pPr>
        <w:ind w:left="360"/>
      </w:pPr>
    </w:p>
    <w:p w14:paraId="7E12337C" w14:textId="1239122C" w:rsidR="001A0B72" w:rsidRDefault="001A0B72" w:rsidP="001A0B72">
      <w:pPr>
        <w:ind w:left="360"/>
      </w:pPr>
      <w:r>
        <w:t>This process preserves critical semantic features without compromising computational efficiency.</w:t>
      </w:r>
    </w:p>
    <w:p w14:paraId="2BC693C7" w14:textId="77777777" w:rsidR="001A0B72" w:rsidRDefault="001A0B72" w:rsidP="001A0B72">
      <w:pPr>
        <w:ind w:left="360"/>
      </w:pPr>
    </w:p>
    <w:p w14:paraId="34DFF9EB" w14:textId="4A1F8F5F" w:rsidR="007B10A3" w:rsidRDefault="007B10A3" w:rsidP="001A0B72">
      <w:pPr>
        <w:ind w:left="360"/>
      </w:pPr>
      <w:r w:rsidRPr="007B10A3">
        <w:drawing>
          <wp:inline distT="0" distB="0" distL="0" distR="0" wp14:anchorId="37CC1D22" wp14:editId="7405C451">
            <wp:extent cx="3877078" cy="2924175"/>
            <wp:effectExtent l="0" t="0" r="9525" b="0"/>
            <wp:docPr id="109664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1628" name=""/>
                    <pic:cNvPicPr/>
                  </pic:nvPicPr>
                  <pic:blipFill>
                    <a:blip r:embed="rId20"/>
                    <a:stretch>
                      <a:fillRect/>
                    </a:stretch>
                  </pic:blipFill>
                  <pic:spPr>
                    <a:xfrm>
                      <a:off x="0" y="0"/>
                      <a:ext cx="3887999" cy="2932412"/>
                    </a:xfrm>
                    <a:prstGeom prst="rect">
                      <a:avLst/>
                    </a:prstGeom>
                  </pic:spPr>
                </pic:pic>
              </a:graphicData>
            </a:graphic>
          </wp:inline>
        </w:drawing>
      </w:r>
    </w:p>
    <w:p w14:paraId="56067795" w14:textId="77777777" w:rsidR="001A0B72" w:rsidRDefault="001A0B72">
      <w:pPr>
        <w:rPr>
          <w:sz w:val="36"/>
          <w:szCs w:val="36"/>
        </w:rPr>
      </w:pPr>
      <w:r>
        <w:br w:type="page"/>
      </w:r>
    </w:p>
    <w:p w14:paraId="70916A50" w14:textId="71008E65" w:rsidR="001A0B72" w:rsidRDefault="00FA4524" w:rsidP="001A0B72">
      <w:pPr>
        <w:pStyle w:val="Heading3"/>
      </w:pPr>
      <w:r>
        <w:lastRenderedPageBreak/>
        <w:t xml:space="preserve">[4.22] </w:t>
      </w:r>
      <w:r w:rsidR="001A0B72">
        <w:t>Model Training</w:t>
      </w:r>
    </w:p>
    <w:p w14:paraId="4DA654F3" w14:textId="7F8ECEDD" w:rsidR="001A0B72" w:rsidRDefault="001A0B72" w:rsidP="001A0B72">
      <w:proofErr w:type="spellStart"/>
      <w:r>
        <w:t>Mo</w:t>
      </w:r>
      <w:r w:rsidR="00C032A5">
        <w:t>bile</w:t>
      </w:r>
      <w:r>
        <w:t>BERT</w:t>
      </w:r>
      <w:proofErr w:type="spellEnd"/>
      <w:r>
        <w:t xml:space="preserve"> is then fine-tuned to perform binary classification in the task-specific setting on detecting fake news. </w:t>
      </w:r>
    </w:p>
    <w:p w14:paraId="019DA101" w14:textId="77777777" w:rsidR="001A0B72" w:rsidRDefault="001A0B72" w:rsidP="001A0B72"/>
    <w:p w14:paraId="1A6C2AC1" w14:textId="6192314C" w:rsidR="001A0B72" w:rsidRDefault="001A0B72" w:rsidP="001A0B72">
      <w:r>
        <w:t>The fine-tuning pipeline included the following key components:</w:t>
      </w:r>
    </w:p>
    <w:p w14:paraId="2728D5D8" w14:textId="77777777" w:rsidR="001A0B72" w:rsidRDefault="001A0B72" w:rsidP="001A0B72"/>
    <w:p w14:paraId="43A8D761" w14:textId="5670988C" w:rsidR="00193358" w:rsidRDefault="001A0B72" w:rsidP="00193358">
      <w:pPr>
        <w:pStyle w:val="ListParagraph"/>
        <w:numPr>
          <w:ilvl w:val="0"/>
          <w:numId w:val="40"/>
        </w:numPr>
        <w:rPr>
          <w:b/>
          <w:bCs/>
        </w:rPr>
      </w:pPr>
      <w:r w:rsidRPr="00193358">
        <w:rPr>
          <w:b/>
          <w:bCs/>
        </w:rPr>
        <w:t>Dataset creation</w:t>
      </w:r>
    </w:p>
    <w:p w14:paraId="6662F457" w14:textId="77777777" w:rsidR="00193358" w:rsidRDefault="00193358" w:rsidP="00193358">
      <w:pPr>
        <w:rPr>
          <w:b/>
          <w:bCs/>
        </w:rPr>
      </w:pPr>
    </w:p>
    <w:p w14:paraId="0D5244AD" w14:textId="7EF3A5B8" w:rsidR="00193358" w:rsidRDefault="00193358" w:rsidP="00193358">
      <w:pPr>
        <w:ind w:left="360"/>
        <w:rPr>
          <w:b/>
          <w:bCs/>
        </w:rPr>
      </w:pPr>
      <w:r w:rsidRPr="00193358">
        <w:rPr>
          <w:b/>
          <w:bCs/>
        </w:rPr>
        <w:drawing>
          <wp:inline distT="0" distB="0" distL="0" distR="0" wp14:anchorId="64297283" wp14:editId="7A9828FE">
            <wp:extent cx="4076700" cy="2609678"/>
            <wp:effectExtent l="0" t="0" r="0" b="635"/>
            <wp:docPr id="20880396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1"/>
                    <a:stretch>
                      <a:fillRect/>
                    </a:stretch>
                  </pic:blipFill>
                  <pic:spPr>
                    <a:xfrm>
                      <a:off x="0" y="0"/>
                      <a:ext cx="4081208" cy="2612564"/>
                    </a:xfrm>
                    <a:prstGeom prst="rect">
                      <a:avLst/>
                    </a:prstGeom>
                  </pic:spPr>
                </pic:pic>
              </a:graphicData>
            </a:graphic>
          </wp:inline>
        </w:drawing>
      </w:r>
    </w:p>
    <w:p w14:paraId="3621645A" w14:textId="77777777" w:rsidR="00193358" w:rsidRPr="00193358" w:rsidRDefault="00193358" w:rsidP="00193358">
      <w:pPr>
        <w:ind w:left="360"/>
        <w:rPr>
          <w:b/>
          <w:bCs/>
        </w:rPr>
      </w:pPr>
    </w:p>
    <w:p w14:paraId="32136BF9" w14:textId="0808094B" w:rsidR="00193358" w:rsidRDefault="001A0B72" w:rsidP="00193358">
      <w:pPr>
        <w:ind w:left="360"/>
      </w:pPr>
      <w:r>
        <w:t xml:space="preserve">The tokenised text and corresponding labels were encapsulated into PyTorch-compatible datasets to enable it to be seamlessly integrated </w:t>
      </w:r>
      <w:r w:rsidR="008D38BE">
        <w:t xml:space="preserve">with </w:t>
      </w:r>
      <w:proofErr w:type="spellStart"/>
      <w:r w:rsidR="008D38BE">
        <w:t>PyTorch’s</w:t>
      </w:r>
      <w:proofErr w:type="spellEnd"/>
      <w:r w:rsidR="008D38BE">
        <w:t xml:space="preserve"> </w:t>
      </w:r>
      <w:proofErr w:type="spellStart"/>
      <w:r w:rsidR="008D38BE">
        <w:t>DataLoader</w:t>
      </w:r>
      <w:proofErr w:type="spellEnd"/>
      <w:r w:rsidR="008D38BE">
        <w:t xml:space="preserve">, thus streamlining the training and evaluation workflows. </w:t>
      </w:r>
    </w:p>
    <w:p w14:paraId="23E0DB3D" w14:textId="77777777" w:rsidR="001A0B72" w:rsidRDefault="001A0B72" w:rsidP="001A0B72">
      <w:pPr>
        <w:ind w:left="360"/>
      </w:pPr>
    </w:p>
    <w:p w14:paraId="479A2EF1" w14:textId="36AB8B0C" w:rsidR="001A0B72" w:rsidRDefault="001A0B72" w:rsidP="001A0B72">
      <w:pPr>
        <w:pStyle w:val="ListParagraph"/>
        <w:numPr>
          <w:ilvl w:val="0"/>
          <w:numId w:val="40"/>
        </w:numPr>
        <w:rPr>
          <w:b/>
          <w:bCs/>
        </w:rPr>
      </w:pPr>
      <w:r w:rsidRPr="00193358">
        <w:rPr>
          <w:b/>
          <w:bCs/>
        </w:rPr>
        <w:t>Model configuration</w:t>
      </w:r>
    </w:p>
    <w:p w14:paraId="41A855A9" w14:textId="610C8B49" w:rsidR="00193358" w:rsidRDefault="00193358" w:rsidP="00193358">
      <w:pPr>
        <w:rPr>
          <w:b/>
          <w:bCs/>
        </w:rPr>
      </w:pPr>
    </w:p>
    <w:p w14:paraId="29F02985" w14:textId="670C5D08" w:rsidR="00193358" w:rsidRPr="00193358" w:rsidRDefault="00193358" w:rsidP="00193358">
      <w:pPr>
        <w:ind w:left="360"/>
        <w:rPr>
          <w:b/>
          <w:bCs/>
        </w:rPr>
      </w:pPr>
      <w:r w:rsidRPr="00193358">
        <w:rPr>
          <w:b/>
          <w:bCs/>
        </w:rPr>
        <w:drawing>
          <wp:inline distT="0" distB="0" distL="0" distR="0" wp14:anchorId="6059EE78" wp14:editId="6ED2B3C7">
            <wp:extent cx="6017608" cy="1104900"/>
            <wp:effectExtent l="0" t="0" r="2540" b="0"/>
            <wp:docPr id="19367096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2"/>
                    <a:stretch>
                      <a:fillRect/>
                    </a:stretch>
                  </pic:blipFill>
                  <pic:spPr>
                    <a:xfrm>
                      <a:off x="0" y="0"/>
                      <a:ext cx="6055507" cy="1111859"/>
                    </a:xfrm>
                    <a:prstGeom prst="rect">
                      <a:avLst/>
                    </a:prstGeom>
                  </pic:spPr>
                </pic:pic>
              </a:graphicData>
            </a:graphic>
          </wp:inline>
        </w:drawing>
      </w:r>
    </w:p>
    <w:p w14:paraId="6523FDDE" w14:textId="77777777" w:rsidR="00F9438C" w:rsidRDefault="00F9438C" w:rsidP="001A0B72">
      <w:pPr>
        <w:ind w:left="360"/>
      </w:pPr>
    </w:p>
    <w:p w14:paraId="654904BE" w14:textId="288D26F6" w:rsidR="001A0B72" w:rsidRDefault="00F9438C" w:rsidP="00F9438C">
      <w:pPr>
        <w:ind w:left="360"/>
      </w:pPr>
      <w:r>
        <w:t xml:space="preserve">A custom classification head with two output labels was initialised to adapt </w:t>
      </w:r>
      <w:proofErr w:type="spellStart"/>
      <w:r>
        <w:t>MobileBERT’s</w:t>
      </w:r>
      <w:proofErr w:type="spellEnd"/>
      <w:r>
        <w:t xml:space="preserve"> architecture for binary classification. </w:t>
      </w:r>
      <w:r w:rsidR="001A0B72">
        <w:t xml:space="preserve">This modification </w:t>
      </w:r>
      <w:r>
        <w:t xml:space="preserve">would </w:t>
      </w:r>
      <w:r w:rsidR="001A0B72">
        <w:t xml:space="preserve">leverage </w:t>
      </w:r>
      <w:proofErr w:type="spellStart"/>
      <w:r w:rsidR="001A0B72">
        <w:t>MobileBERT’s</w:t>
      </w:r>
      <w:proofErr w:type="spellEnd"/>
      <w:r w:rsidR="001A0B72">
        <w:t xml:space="preserve"> pre-trained</w:t>
      </w:r>
      <w:r>
        <w:t xml:space="preserve"> language understanding capabilities </w:t>
      </w:r>
      <w:r w:rsidR="001A0B72">
        <w:t>while ensuring alignment</w:t>
      </w:r>
      <w:r>
        <w:t xml:space="preserve"> </w:t>
      </w:r>
      <w:r w:rsidR="006C53F7">
        <w:t>with the binary classification task</w:t>
      </w:r>
      <w:r>
        <w:t xml:space="preserve">. </w:t>
      </w:r>
    </w:p>
    <w:p w14:paraId="0F89FFF1" w14:textId="77777777" w:rsidR="001A0B72" w:rsidRDefault="001A0B72" w:rsidP="001A0B72">
      <w:pPr>
        <w:ind w:left="360"/>
      </w:pPr>
    </w:p>
    <w:p w14:paraId="71E300BA" w14:textId="77777777" w:rsidR="00193358" w:rsidRDefault="00193358">
      <w:r>
        <w:br w:type="page"/>
      </w:r>
    </w:p>
    <w:p w14:paraId="133AA1E3" w14:textId="2447CF28" w:rsidR="001A0B72" w:rsidRPr="00193358" w:rsidRDefault="001A0B72" w:rsidP="001A0B72">
      <w:pPr>
        <w:pStyle w:val="ListParagraph"/>
        <w:numPr>
          <w:ilvl w:val="0"/>
          <w:numId w:val="40"/>
        </w:numPr>
        <w:rPr>
          <w:b/>
          <w:bCs/>
        </w:rPr>
      </w:pPr>
      <w:r w:rsidRPr="00193358">
        <w:rPr>
          <w:b/>
          <w:bCs/>
        </w:rPr>
        <w:lastRenderedPageBreak/>
        <w:t>Training setup</w:t>
      </w:r>
    </w:p>
    <w:p w14:paraId="4A6C59DC" w14:textId="77777777" w:rsidR="00193358" w:rsidRDefault="00193358" w:rsidP="00193358">
      <w:pPr>
        <w:pStyle w:val="ListParagraph"/>
      </w:pPr>
    </w:p>
    <w:p w14:paraId="1B179E77" w14:textId="2D6FA48A" w:rsidR="00193358" w:rsidRDefault="00193358" w:rsidP="00193358">
      <w:pPr>
        <w:ind w:left="360"/>
      </w:pPr>
      <w:r w:rsidRPr="00193358">
        <w:drawing>
          <wp:inline distT="0" distB="0" distL="0" distR="0" wp14:anchorId="2F0817B4" wp14:editId="047F98A6">
            <wp:extent cx="6315075" cy="2821903"/>
            <wp:effectExtent l="0" t="0" r="0" b="0"/>
            <wp:docPr id="188739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95256" name=""/>
                    <pic:cNvPicPr/>
                  </pic:nvPicPr>
                  <pic:blipFill>
                    <a:blip r:embed="rId23"/>
                    <a:stretch>
                      <a:fillRect/>
                    </a:stretch>
                  </pic:blipFill>
                  <pic:spPr>
                    <a:xfrm>
                      <a:off x="0" y="0"/>
                      <a:ext cx="6329886" cy="2828521"/>
                    </a:xfrm>
                    <a:prstGeom prst="rect">
                      <a:avLst/>
                    </a:prstGeom>
                  </pic:spPr>
                </pic:pic>
              </a:graphicData>
            </a:graphic>
          </wp:inline>
        </w:drawing>
      </w:r>
    </w:p>
    <w:p w14:paraId="608B1F7E" w14:textId="77777777" w:rsidR="00193358" w:rsidRDefault="00193358" w:rsidP="00193358">
      <w:pPr>
        <w:ind w:left="360"/>
      </w:pPr>
    </w:p>
    <w:p w14:paraId="658ADEEE" w14:textId="1B974E1E" w:rsidR="001A0B72" w:rsidRDefault="001A0B72" w:rsidP="001A0B72">
      <w:pPr>
        <w:ind w:left="360"/>
      </w:pPr>
      <w:r>
        <w:t>The AdamW optimiser is employed with a learning rate of 5e-5 to ensure stable gradient updates.</w:t>
      </w:r>
    </w:p>
    <w:p w14:paraId="11AC5412" w14:textId="77777777" w:rsidR="001A0B72" w:rsidRDefault="001A0B72" w:rsidP="001A0B72">
      <w:pPr>
        <w:ind w:left="360"/>
      </w:pPr>
    </w:p>
    <w:p w14:paraId="0134F4F2" w14:textId="186E6F9C" w:rsidR="001A0B72" w:rsidRDefault="001A0B72" w:rsidP="001A0B72">
      <w:pPr>
        <w:ind w:left="360"/>
      </w:pPr>
      <w:r>
        <w:t>A linear learning rate scheduler with no warm-up steps adapts the learning rate dynamically</w:t>
      </w:r>
      <w:r w:rsidR="001704E1">
        <w:t xml:space="preserve"> throughout training. </w:t>
      </w:r>
    </w:p>
    <w:p w14:paraId="12D52817" w14:textId="77777777" w:rsidR="001A0B72" w:rsidRDefault="001A0B72" w:rsidP="001A0B72">
      <w:pPr>
        <w:ind w:left="360"/>
      </w:pPr>
    </w:p>
    <w:p w14:paraId="0A8EF6B5" w14:textId="1B6D309E" w:rsidR="001A0B72" w:rsidRDefault="001A0B72" w:rsidP="001A0B72">
      <w:pPr>
        <w:ind w:left="360"/>
      </w:pPr>
      <w:r>
        <w:t xml:space="preserve">The training process uses a batch size of </w:t>
      </w:r>
      <w:r w:rsidR="001704E1">
        <w:t>16</w:t>
      </w:r>
      <w:r>
        <w:t>. Shuffling was applied to the training set to prevent learning biases</w:t>
      </w:r>
      <w:r w:rsidR="001704E1">
        <w:t xml:space="preserve"> and to improve generalisation. </w:t>
      </w:r>
    </w:p>
    <w:p w14:paraId="13DE9E95" w14:textId="77777777" w:rsidR="001A0B72" w:rsidRDefault="001A0B72" w:rsidP="001A0B72">
      <w:pPr>
        <w:ind w:left="360"/>
      </w:pPr>
    </w:p>
    <w:p w14:paraId="0166664A" w14:textId="77777777" w:rsidR="00655184" w:rsidRDefault="00655184">
      <w:pPr>
        <w:rPr>
          <w:b/>
          <w:bCs/>
        </w:rPr>
      </w:pPr>
      <w:r>
        <w:rPr>
          <w:b/>
          <w:bCs/>
        </w:rPr>
        <w:br w:type="page"/>
      </w:r>
    </w:p>
    <w:p w14:paraId="5560D461" w14:textId="0A7D3BA9" w:rsidR="001A0B72" w:rsidRDefault="001A0B72" w:rsidP="001A0B72">
      <w:pPr>
        <w:pStyle w:val="ListParagraph"/>
        <w:numPr>
          <w:ilvl w:val="0"/>
          <w:numId w:val="40"/>
        </w:numPr>
        <w:rPr>
          <w:b/>
          <w:bCs/>
        </w:rPr>
      </w:pPr>
      <w:r w:rsidRPr="00655184">
        <w:rPr>
          <w:b/>
          <w:bCs/>
        </w:rPr>
        <w:lastRenderedPageBreak/>
        <w:t>Training loop</w:t>
      </w:r>
    </w:p>
    <w:p w14:paraId="64533902" w14:textId="77777777" w:rsidR="001A0B72" w:rsidRDefault="001A0B72" w:rsidP="001A0B72">
      <w:pPr>
        <w:ind w:left="360"/>
      </w:pPr>
    </w:p>
    <w:p w14:paraId="22A84988" w14:textId="74D23709" w:rsidR="00655184" w:rsidRDefault="00655184" w:rsidP="001A0B72">
      <w:pPr>
        <w:ind w:left="360"/>
      </w:pPr>
      <w:r w:rsidRPr="00655184">
        <w:drawing>
          <wp:inline distT="0" distB="0" distL="0" distR="0" wp14:anchorId="3F96511A" wp14:editId="4D77DD9A">
            <wp:extent cx="3198489" cy="3924300"/>
            <wp:effectExtent l="0" t="0" r="2540" b="0"/>
            <wp:docPr id="180025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2180" name=""/>
                    <pic:cNvPicPr/>
                  </pic:nvPicPr>
                  <pic:blipFill>
                    <a:blip r:embed="rId24"/>
                    <a:stretch>
                      <a:fillRect/>
                    </a:stretch>
                  </pic:blipFill>
                  <pic:spPr>
                    <a:xfrm>
                      <a:off x="0" y="0"/>
                      <a:ext cx="3203558" cy="3930519"/>
                    </a:xfrm>
                    <a:prstGeom prst="rect">
                      <a:avLst/>
                    </a:prstGeom>
                  </pic:spPr>
                </pic:pic>
              </a:graphicData>
            </a:graphic>
          </wp:inline>
        </w:drawing>
      </w:r>
    </w:p>
    <w:p w14:paraId="4777B2B5" w14:textId="77777777" w:rsidR="00655184" w:rsidRDefault="00655184" w:rsidP="001A0B72">
      <w:pPr>
        <w:ind w:left="360"/>
      </w:pPr>
    </w:p>
    <w:p w14:paraId="3EA4D6E5" w14:textId="54D4DEEA" w:rsidR="00045DF7" w:rsidRDefault="001A0B72" w:rsidP="00045DF7">
      <w:pPr>
        <w:ind w:left="360"/>
      </w:pPr>
      <w:r>
        <w:t xml:space="preserve">The training process </w:t>
      </w:r>
      <w:r w:rsidR="001704E1">
        <w:t>was capped to a maximum of</w:t>
      </w:r>
      <w:r w:rsidR="00655184">
        <w:t xml:space="preserve"> 10 </w:t>
      </w:r>
      <w:r>
        <w:t>epochs</w:t>
      </w:r>
      <w:r w:rsidR="001704E1">
        <w:t>. E</w:t>
      </w:r>
      <w:r>
        <w:t xml:space="preserve">arly stopping </w:t>
      </w:r>
      <w:r w:rsidR="001704E1">
        <w:t xml:space="preserve">was </w:t>
      </w:r>
      <w:r>
        <w:t>implemented based on validation loss to prevent overfitting.</w:t>
      </w:r>
    </w:p>
    <w:p w14:paraId="7EE094E9" w14:textId="77777777" w:rsidR="00045DF7" w:rsidRDefault="00045DF7" w:rsidP="00045DF7">
      <w:pPr>
        <w:ind w:left="360"/>
      </w:pPr>
    </w:p>
    <w:p w14:paraId="7217337D" w14:textId="5A8ACC69" w:rsidR="00045DF7" w:rsidRDefault="00E61B69" w:rsidP="00045DF7">
      <w:pPr>
        <w:ind w:left="360"/>
      </w:pPr>
      <w:r w:rsidRPr="00E61B69">
        <w:drawing>
          <wp:inline distT="0" distB="0" distL="0" distR="0" wp14:anchorId="19D0C984" wp14:editId="45CDC816">
            <wp:extent cx="6858000" cy="1366520"/>
            <wp:effectExtent l="0" t="0" r="0" b="5080"/>
            <wp:docPr id="100692245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25"/>
                    <a:stretch>
                      <a:fillRect/>
                    </a:stretch>
                  </pic:blipFill>
                  <pic:spPr>
                    <a:xfrm>
                      <a:off x="0" y="0"/>
                      <a:ext cx="6858000" cy="1366520"/>
                    </a:xfrm>
                    <a:prstGeom prst="rect">
                      <a:avLst/>
                    </a:prstGeom>
                  </pic:spPr>
                </pic:pic>
              </a:graphicData>
            </a:graphic>
          </wp:inline>
        </w:drawing>
      </w:r>
    </w:p>
    <w:p w14:paraId="74088724" w14:textId="77777777" w:rsidR="001A0B72" w:rsidRDefault="001A0B72" w:rsidP="001A0B72">
      <w:pPr>
        <w:ind w:left="360"/>
      </w:pPr>
    </w:p>
    <w:p w14:paraId="49E7FA13" w14:textId="416878CF" w:rsidR="001A0B72" w:rsidRDefault="001A0B72" w:rsidP="001A0B72">
      <w:pPr>
        <w:ind w:left="360"/>
      </w:pPr>
      <w:r>
        <w:t>Loss values were monitored</w:t>
      </w:r>
      <w:r w:rsidR="001704E1">
        <w:t xml:space="preserve"> per epoch</w:t>
      </w:r>
      <w:r>
        <w:t>, and gradients were computed and optimised after each batch.</w:t>
      </w:r>
      <w:r w:rsidR="001704E1">
        <w:t xml:space="preserve"> Early stopping criteria is based on validation loss, and training would stop if no improvement was observed over three consecutive epochs.</w:t>
      </w:r>
    </w:p>
    <w:p w14:paraId="037CD31C" w14:textId="77777777" w:rsidR="007060D2" w:rsidRDefault="007060D2" w:rsidP="001A0B72">
      <w:pPr>
        <w:ind w:left="360"/>
      </w:pPr>
    </w:p>
    <w:p w14:paraId="49DB93E9" w14:textId="77777777" w:rsidR="007060D2" w:rsidRDefault="007060D2">
      <w:pPr>
        <w:rPr>
          <w:b/>
          <w:sz w:val="48"/>
          <w:szCs w:val="48"/>
        </w:rPr>
      </w:pPr>
      <w:r>
        <w:br w:type="page"/>
      </w:r>
    </w:p>
    <w:p w14:paraId="5AD7CAB0" w14:textId="36FB5D30" w:rsidR="007060D2" w:rsidRDefault="00FC759E" w:rsidP="00504243">
      <w:pPr>
        <w:pStyle w:val="Heading3"/>
      </w:pPr>
      <w:r>
        <w:lastRenderedPageBreak/>
        <w:t xml:space="preserve">[4.23] </w:t>
      </w:r>
      <w:r w:rsidR="007060D2">
        <w:t>Evaluation</w:t>
      </w:r>
    </w:p>
    <w:p w14:paraId="56D340A6" w14:textId="77777777" w:rsidR="008E4965" w:rsidRDefault="008E4965" w:rsidP="007060D2">
      <w:r w:rsidRPr="008E4965">
        <w:drawing>
          <wp:inline distT="0" distB="0" distL="0" distR="0" wp14:anchorId="2AF223CC" wp14:editId="370B5243">
            <wp:extent cx="4412244" cy="2838450"/>
            <wp:effectExtent l="0" t="0" r="7620" b="0"/>
            <wp:docPr id="18053423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2342" name="Picture 1" descr="A screenshot of a computer program&#10;&#10;Description automatically generated"/>
                    <pic:cNvPicPr/>
                  </pic:nvPicPr>
                  <pic:blipFill>
                    <a:blip r:embed="rId26"/>
                    <a:stretch>
                      <a:fillRect/>
                    </a:stretch>
                  </pic:blipFill>
                  <pic:spPr>
                    <a:xfrm>
                      <a:off x="0" y="0"/>
                      <a:ext cx="4418275" cy="2842330"/>
                    </a:xfrm>
                    <a:prstGeom prst="rect">
                      <a:avLst/>
                    </a:prstGeom>
                  </pic:spPr>
                </pic:pic>
              </a:graphicData>
            </a:graphic>
          </wp:inline>
        </w:drawing>
      </w:r>
    </w:p>
    <w:p w14:paraId="775FE27E" w14:textId="77777777" w:rsidR="008E4965" w:rsidRDefault="008E4965" w:rsidP="007060D2"/>
    <w:p w14:paraId="58A6AD9F" w14:textId="01641400" w:rsidR="00504243" w:rsidRDefault="007060D2" w:rsidP="007060D2">
      <w:r>
        <w:t xml:space="preserve">The </w:t>
      </w:r>
      <w:r w:rsidR="00504243">
        <w:t>test set was used to assess the model’s performance using standard classification metrics – accuracy, precision, recall, and F1 score.</w:t>
      </w:r>
    </w:p>
    <w:p w14:paraId="18AA17E5" w14:textId="77777777" w:rsidR="008E4965" w:rsidRDefault="008E4965" w:rsidP="007060D2"/>
    <w:p w14:paraId="1281B075" w14:textId="0AAD7429" w:rsidR="008E4965" w:rsidRDefault="008E4965" w:rsidP="007060D2">
      <w:r w:rsidRPr="008E4965">
        <w:drawing>
          <wp:inline distT="0" distB="0" distL="0" distR="0" wp14:anchorId="3B4E04C3" wp14:editId="28D46EDE">
            <wp:extent cx="4352925" cy="1222732"/>
            <wp:effectExtent l="0" t="0" r="0" b="0"/>
            <wp:docPr id="18286870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27"/>
                    <a:stretch>
                      <a:fillRect/>
                    </a:stretch>
                  </pic:blipFill>
                  <pic:spPr>
                    <a:xfrm>
                      <a:off x="0" y="0"/>
                      <a:ext cx="4365289" cy="1226205"/>
                    </a:xfrm>
                    <a:prstGeom prst="rect">
                      <a:avLst/>
                    </a:prstGeom>
                  </pic:spPr>
                </pic:pic>
              </a:graphicData>
            </a:graphic>
          </wp:inline>
        </w:drawing>
      </w:r>
    </w:p>
    <w:p w14:paraId="0274524D" w14:textId="77777777" w:rsidR="00504243" w:rsidRDefault="00504243" w:rsidP="007060D2"/>
    <w:p w14:paraId="048567CA" w14:textId="0CEB619D" w:rsidR="008E4965" w:rsidRDefault="00504243" w:rsidP="007060D2">
      <w:r>
        <w:t>Additionally, a confusion matrix was generated to represent the distribution of true positives, true negatives, false positives and false negatives. The visualisation is meant to facilitate error analysis and highlight potential areas for model improvement.</w:t>
      </w:r>
    </w:p>
    <w:p w14:paraId="0914CA3B" w14:textId="77777777" w:rsidR="00504243" w:rsidRDefault="00504243" w:rsidP="007060D2"/>
    <w:p w14:paraId="2A0D886A" w14:textId="77777777" w:rsidR="00AA4EAA" w:rsidRDefault="00AA4EAA">
      <w:pPr>
        <w:rPr>
          <w:sz w:val="36"/>
          <w:szCs w:val="36"/>
        </w:rPr>
      </w:pPr>
      <w:r>
        <w:br w:type="page"/>
      </w:r>
    </w:p>
    <w:p w14:paraId="53A32772" w14:textId="04D689D0" w:rsidR="00504243" w:rsidRDefault="00024E39" w:rsidP="00504243">
      <w:pPr>
        <w:pStyle w:val="Heading3"/>
      </w:pPr>
      <w:r>
        <w:lastRenderedPageBreak/>
        <w:t xml:space="preserve">[4.24] </w:t>
      </w:r>
      <w:r w:rsidR="00504243">
        <w:t>Explainability</w:t>
      </w:r>
    </w:p>
    <w:p w14:paraId="592CA1AA" w14:textId="7E02D92F" w:rsidR="00504243" w:rsidRDefault="00504243" w:rsidP="00504243">
      <w:r>
        <w:t>To enhance interpretability and build user trust, SHAP (Shapley Additive exPlanations) was integrated into the prototype to identify and highlight the most influential input features contributing to the model’s predictions.</w:t>
      </w:r>
    </w:p>
    <w:p w14:paraId="5BD1DCC8" w14:textId="77777777" w:rsidR="00504243" w:rsidRDefault="00504243" w:rsidP="00504243"/>
    <w:p w14:paraId="011CF387" w14:textId="6A6760E0" w:rsidR="00504243" w:rsidRDefault="00504243" w:rsidP="00504243">
      <w:r>
        <w:t>This approach aims to introduce transparency to the “black box” transformer models tend to be, which would allow stakeholders to understand the rationale behind its classifications.</w:t>
      </w:r>
    </w:p>
    <w:p w14:paraId="5DE0D780" w14:textId="77777777" w:rsidR="00504243" w:rsidRDefault="00504243" w:rsidP="00504243"/>
    <w:p w14:paraId="588EBFF8" w14:textId="19A71588" w:rsidR="00504243" w:rsidRDefault="00504243" w:rsidP="00504243">
      <w:r>
        <w:t>However, SHAP integration faced challenges with tokenised inputs. Further iterative refinements are necessary to improve its effectiveness in future iterations.</w:t>
      </w:r>
    </w:p>
    <w:p w14:paraId="0D4DBD90" w14:textId="77777777" w:rsidR="00504243" w:rsidRDefault="00504243" w:rsidP="00504243"/>
    <w:p w14:paraId="76603B3A" w14:textId="77777777" w:rsidR="00814621" w:rsidRDefault="00814621">
      <w:pPr>
        <w:rPr>
          <w:b/>
          <w:sz w:val="48"/>
          <w:szCs w:val="48"/>
        </w:rPr>
      </w:pPr>
      <w:r>
        <w:br w:type="page"/>
      </w:r>
    </w:p>
    <w:p w14:paraId="6950694F" w14:textId="3CE6C2C9" w:rsidR="00504243" w:rsidRDefault="004F7134" w:rsidP="00504243">
      <w:pPr>
        <w:pStyle w:val="Heading2"/>
      </w:pPr>
      <w:r>
        <w:lastRenderedPageBreak/>
        <w:t xml:space="preserve">[4.3] </w:t>
      </w:r>
      <w:r w:rsidR="00504243">
        <w:t>Results</w:t>
      </w:r>
      <w:r w:rsidR="00F62E9C">
        <w:t xml:space="preserve"> of Initial Implementation</w:t>
      </w:r>
    </w:p>
    <w:p w14:paraId="2C1A8E9A" w14:textId="77777777" w:rsidR="00504243" w:rsidRDefault="00504243" w:rsidP="00504243"/>
    <w:p w14:paraId="78F334C0" w14:textId="3668195B" w:rsidR="00504243" w:rsidRDefault="00504243" w:rsidP="00504243">
      <w:r>
        <w:t>The prototype demonstrated the feasibility of fine-tuning MobileBERT for the task of fake news detection.</w:t>
      </w:r>
    </w:p>
    <w:p w14:paraId="17F47DEF" w14:textId="77777777" w:rsidR="00504243" w:rsidRDefault="00504243" w:rsidP="00504243"/>
    <w:p w14:paraId="415E96D8" w14:textId="0A4C2DA4" w:rsidR="00504243" w:rsidRDefault="00504243" w:rsidP="00504243">
      <w:r>
        <w:t>The key performance metrics achieved during evaluation are as follows:</w:t>
      </w:r>
    </w:p>
    <w:p w14:paraId="0B7D9F09" w14:textId="77777777" w:rsidR="00814621" w:rsidRDefault="00814621" w:rsidP="00504243"/>
    <w:p w14:paraId="011FCB32" w14:textId="51EC1D7F" w:rsidR="00814621" w:rsidRDefault="00814621" w:rsidP="00504243">
      <w:r w:rsidRPr="00814621">
        <w:drawing>
          <wp:inline distT="0" distB="0" distL="0" distR="0" wp14:anchorId="5849B820" wp14:editId="163D8A37">
            <wp:extent cx="1438476" cy="638264"/>
            <wp:effectExtent l="0" t="0" r="9525" b="9525"/>
            <wp:docPr id="1584575986"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75986" name="Picture 1" descr="A number of numbers on a white background&#10;&#10;Description automatically generated"/>
                    <pic:cNvPicPr/>
                  </pic:nvPicPr>
                  <pic:blipFill>
                    <a:blip r:embed="rId28"/>
                    <a:stretch>
                      <a:fillRect/>
                    </a:stretch>
                  </pic:blipFill>
                  <pic:spPr>
                    <a:xfrm>
                      <a:off x="0" y="0"/>
                      <a:ext cx="1438476" cy="638264"/>
                    </a:xfrm>
                    <a:prstGeom prst="rect">
                      <a:avLst/>
                    </a:prstGeom>
                  </pic:spPr>
                </pic:pic>
              </a:graphicData>
            </a:graphic>
          </wp:inline>
        </w:drawing>
      </w:r>
    </w:p>
    <w:p w14:paraId="78B3A215" w14:textId="77777777" w:rsidR="00814621" w:rsidRDefault="00814621" w:rsidP="00504243"/>
    <w:p w14:paraId="1D2D44B8" w14:textId="7AF5C3F6" w:rsidR="00814621" w:rsidRPr="00814621" w:rsidRDefault="00504243" w:rsidP="00504243">
      <w:r w:rsidRPr="00814621">
        <w:t>Accuracy:</w:t>
      </w:r>
      <w:r w:rsidR="00814621" w:rsidRPr="00814621">
        <w:t xml:space="preserve"> 58.56%</w:t>
      </w:r>
    </w:p>
    <w:p w14:paraId="5BAB6A14" w14:textId="4298CCCE" w:rsidR="00814621" w:rsidRDefault="00504243" w:rsidP="00504243">
      <w:r>
        <w:t>Precision:</w:t>
      </w:r>
      <w:r w:rsidR="00814621">
        <w:t xml:space="preserve"> 60.22%</w:t>
      </w:r>
    </w:p>
    <w:p w14:paraId="0FD282E1" w14:textId="6460A9F3" w:rsidR="00504243" w:rsidRDefault="00504243" w:rsidP="00504243">
      <w:r>
        <w:t>Recall:</w:t>
      </w:r>
      <w:r w:rsidR="00814621">
        <w:t xml:space="preserve"> 78.01%</w:t>
      </w:r>
    </w:p>
    <w:p w14:paraId="44BCC752" w14:textId="416BBF5C" w:rsidR="00814621" w:rsidRDefault="00504243" w:rsidP="00504243">
      <w:r>
        <w:t>F1 Score:</w:t>
      </w:r>
      <w:r w:rsidR="00814621">
        <w:t xml:space="preserve"> 67.97%</w:t>
      </w:r>
    </w:p>
    <w:p w14:paraId="3AA909D3" w14:textId="77777777" w:rsidR="00504243" w:rsidRDefault="00504243" w:rsidP="00504243"/>
    <w:p w14:paraId="2488A70D" w14:textId="178BBED6" w:rsidR="00504243" w:rsidRDefault="00814621" w:rsidP="00504243">
      <w:r>
        <w:t>These values indicate that while the model is more accurate than randomly guessing, there is large room for improvement, especially in optimising prediction and recall</w:t>
      </w:r>
      <w:r w:rsidR="00504243">
        <w:t>.</w:t>
      </w:r>
    </w:p>
    <w:p w14:paraId="1734FFD1" w14:textId="77777777" w:rsidR="00814621" w:rsidRDefault="00814621" w:rsidP="00504243"/>
    <w:p w14:paraId="1CE26727" w14:textId="71D20C3E" w:rsidR="00814621" w:rsidRDefault="00814621" w:rsidP="00504243">
      <w:r w:rsidRPr="00814621">
        <w:drawing>
          <wp:inline distT="0" distB="0" distL="0" distR="0" wp14:anchorId="222C91F9" wp14:editId="68AB7FC0">
            <wp:extent cx="3686175" cy="2748577"/>
            <wp:effectExtent l="0" t="0" r="0" b="0"/>
            <wp:docPr id="2093567462" name="Picture 1" descr="A blue squares with numbers and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67462" name="Picture 1" descr="A blue squares with numbers and a white line&#10;&#10;Description automatically generated with medium confidence"/>
                    <pic:cNvPicPr/>
                  </pic:nvPicPr>
                  <pic:blipFill>
                    <a:blip r:embed="rId29"/>
                    <a:stretch>
                      <a:fillRect/>
                    </a:stretch>
                  </pic:blipFill>
                  <pic:spPr>
                    <a:xfrm>
                      <a:off x="0" y="0"/>
                      <a:ext cx="3693749" cy="2754225"/>
                    </a:xfrm>
                    <a:prstGeom prst="rect">
                      <a:avLst/>
                    </a:prstGeom>
                  </pic:spPr>
                </pic:pic>
              </a:graphicData>
            </a:graphic>
          </wp:inline>
        </w:drawing>
      </w:r>
    </w:p>
    <w:p w14:paraId="3445C105" w14:textId="77777777" w:rsidR="00814621" w:rsidRDefault="00814621" w:rsidP="00504243"/>
    <w:p w14:paraId="79C3E298" w14:textId="058704A2" w:rsidR="00814621" w:rsidRDefault="00814621" w:rsidP="00504243">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3090F545" w14:textId="77777777" w:rsidR="00504243" w:rsidRDefault="00504243" w:rsidP="00504243"/>
    <w:p w14:paraId="0BEC476A" w14:textId="77777777" w:rsidR="00504243" w:rsidRDefault="00504243">
      <w:pPr>
        <w:rPr>
          <w:b/>
          <w:sz w:val="48"/>
          <w:szCs w:val="48"/>
        </w:rPr>
      </w:pPr>
      <w:r>
        <w:br w:type="page"/>
      </w:r>
    </w:p>
    <w:p w14:paraId="54596F5E" w14:textId="76A8EFA4" w:rsidR="00504243" w:rsidRDefault="002D37E7" w:rsidP="00504243">
      <w:pPr>
        <w:pStyle w:val="Heading2"/>
      </w:pPr>
      <w:r>
        <w:lastRenderedPageBreak/>
        <w:t xml:space="preserve">[4.4] </w:t>
      </w:r>
      <w:r w:rsidR="00992453">
        <w:t>Further Iterations</w:t>
      </w:r>
    </w:p>
    <w:p w14:paraId="1E7DC6CB" w14:textId="77777777" w:rsidR="00DA6230" w:rsidRDefault="00DA6230" w:rsidP="00DA6230"/>
    <w:p w14:paraId="6A58A690" w14:textId="716BEC85" w:rsidR="00DA6230" w:rsidRDefault="00DA6230" w:rsidP="00DA6230">
      <w:r>
        <w:t>As the original implementation did not perform exceptionally well, in subsequent iterations of the prototypes, more techniques were attempted to improve the performance of the model.</w:t>
      </w:r>
    </w:p>
    <w:p w14:paraId="27AB8A58" w14:textId="77777777" w:rsidR="00DA6230" w:rsidRDefault="00DA6230" w:rsidP="00DA6230"/>
    <w:p w14:paraId="0C0AD51D" w14:textId="39C31FDC" w:rsidR="00DA6230" w:rsidRDefault="002D37E7" w:rsidP="00DA6230">
      <w:pPr>
        <w:pStyle w:val="Heading3"/>
      </w:pPr>
      <w:r>
        <w:t xml:space="preserve">[4.41] </w:t>
      </w:r>
      <w:r w:rsidR="00DA6230">
        <w:t>Mixed Precision Training</w:t>
      </w:r>
    </w:p>
    <w:p w14:paraId="793F7493" w14:textId="1A6EC884" w:rsidR="00DA6230" w:rsidRDefault="00DA6230" w:rsidP="00DA6230">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311CC0E4" w14:textId="77777777" w:rsidR="00DA6230" w:rsidRDefault="00DA6230" w:rsidP="00DA6230"/>
    <w:p w14:paraId="7B5171E4" w14:textId="275607B9" w:rsidR="00DA6230" w:rsidRDefault="00DA6230" w:rsidP="00DA6230">
      <w:r>
        <w:t>The potential benefit of implementing mixed precision training is to reduce computation time by utilising tensor cores on GPUs, and lower memory usage so larger batch sizes or models would be able to fit in the same memory.</w:t>
      </w:r>
    </w:p>
    <w:p w14:paraId="1CCD6A1D" w14:textId="77777777" w:rsidR="00DA6230" w:rsidRDefault="00DA6230" w:rsidP="00DA6230"/>
    <w:p w14:paraId="52C7784E" w14:textId="6FB523C5" w:rsidR="00DA6230" w:rsidRDefault="00EE2900" w:rsidP="00DA6230">
      <w:r w:rsidRPr="00EE2900">
        <w:drawing>
          <wp:inline distT="0" distB="0" distL="0" distR="0" wp14:anchorId="132A265E" wp14:editId="4E2209D0">
            <wp:extent cx="2647950" cy="4413250"/>
            <wp:effectExtent l="0" t="0" r="0" b="6350"/>
            <wp:docPr id="144338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30"/>
                    <a:stretch>
                      <a:fillRect/>
                    </a:stretch>
                  </pic:blipFill>
                  <pic:spPr>
                    <a:xfrm>
                      <a:off x="0" y="0"/>
                      <a:ext cx="2648253" cy="4413755"/>
                    </a:xfrm>
                    <a:prstGeom prst="rect">
                      <a:avLst/>
                    </a:prstGeom>
                  </pic:spPr>
                </pic:pic>
              </a:graphicData>
            </a:graphic>
          </wp:inline>
        </w:drawing>
      </w:r>
    </w:p>
    <w:p w14:paraId="58E80164" w14:textId="77777777" w:rsidR="008B45D7" w:rsidRDefault="008B45D7" w:rsidP="00DA6230"/>
    <w:p w14:paraId="1E1BD47A" w14:textId="77777777" w:rsidR="008B45D7" w:rsidRDefault="008B45D7">
      <w:r>
        <w:t xml:space="preserve">To implement mixed precision training, </w:t>
      </w:r>
    </w:p>
    <w:p w14:paraId="69CCC9A0" w14:textId="77777777" w:rsidR="008B45D7" w:rsidRDefault="008B45D7"/>
    <w:p w14:paraId="7B3D5D75" w14:textId="77777777" w:rsidR="008B45D7" w:rsidRDefault="008B45D7" w:rsidP="008B45D7">
      <w:pPr>
        <w:pStyle w:val="ListParagraph"/>
        <w:numPr>
          <w:ilvl w:val="0"/>
          <w:numId w:val="42"/>
        </w:numPr>
      </w:pPr>
      <w:r>
        <w:t>A gradient scaler ‘</w:t>
      </w:r>
      <w:proofErr w:type="spellStart"/>
      <w:proofErr w:type="gramStart"/>
      <w:r>
        <w:t>GradScaler</w:t>
      </w:r>
      <w:proofErr w:type="spellEnd"/>
      <w:r>
        <w:t>(</w:t>
      </w:r>
      <w:proofErr w:type="gramEnd"/>
      <w:r>
        <w:t xml:space="preserve">)’ is initialised. </w:t>
      </w:r>
    </w:p>
    <w:p w14:paraId="61269A07" w14:textId="77777777" w:rsidR="008B45D7" w:rsidRDefault="008B45D7" w:rsidP="008B45D7">
      <w:pPr>
        <w:pStyle w:val="ListParagraph"/>
        <w:numPr>
          <w:ilvl w:val="0"/>
          <w:numId w:val="42"/>
        </w:numPr>
      </w:pPr>
      <w:r>
        <w:t>‘</w:t>
      </w:r>
      <w:proofErr w:type="spellStart"/>
      <w:r>
        <w:t>autocast</w:t>
      </w:r>
      <w:proofErr w:type="spellEnd"/>
      <w:r>
        <w:t>’ is used to wrap the forward pass in the training loop.</w:t>
      </w:r>
    </w:p>
    <w:p w14:paraId="353E6BAF" w14:textId="4329B706" w:rsidR="008B45D7" w:rsidRDefault="008B45D7" w:rsidP="008B45D7">
      <w:pPr>
        <w:pStyle w:val="ListParagraph"/>
        <w:numPr>
          <w:ilvl w:val="0"/>
          <w:numId w:val="42"/>
        </w:numPr>
      </w:pPr>
      <w:r>
        <w:t xml:space="preserve">The scaler is used to scale the loss before calling ‘backward’, and to handle the optimizer step and update. </w:t>
      </w:r>
      <w:r>
        <w:br w:type="page"/>
      </w:r>
    </w:p>
    <w:p w14:paraId="23A5F953" w14:textId="0ADF57F8" w:rsidR="00EE2900" w:rsidRDefault="00C01118" w:rsidP="00DA6230">
      <w:r w:rsidRPr="00C01118">
        <w:lastRenderedPageBreak/>
        <w:drawing>
          <wp:inline distT="0" distB="0" distL="0" distR="0" wp14:anchorId="42EBFFBE" wp14:editId="0FBAFC18">
            <wp:extent cx="6858000" cy="542290"/>
            <wp:effectExtent l="0" t="0" r="0" b="0"/>
            <wp:docPr id="121772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31"/>
                    <a:stretch>
                      <a:fillRect/>
                    </a:stretch>
                  </pic:blipFill>
                  <pic:spPr>
                    <a:xfrm>
                      <a:off x="0" y="0"/>
                      <a:ext cx="6858000" cy="542290"/>
                    </a:xfrm>
                    <a:prstGeom prst="rect">
                      <a:avLst/>
                    </a:prstGeom>
                  </pic:spPr>
                </pic:pic>
              </a:graphicData>
            </a:graphic>
          </wp:inline>
        </w:drawing>
      </w:r>
    </w:p>
    <w:p w14:paraId="0BC359A5" w14:textId="77777777" w:rsidR="00DA6230" w:rsidRDefault="00DA6230" w:rsidP="00DA6230"/>
    <w:p w14:paraId="61277DFB" w14:textId="2D927118" w:rsidR="00DA6230" w:rsidRDefault="00992453" w:rsidP="00DA6230">
      <w:r w:rsidRPr="00992453">
        <w:drawing>
          <wp:inline distT="0" distB="0" distL="0" distR="0" wp14:anchorId="660983C0" wp14:editId="515FED92">
            <wp:extent cx="4925096" cy="4295775"/>
            <wp:effectExtent l="0" t="0" r="8890" b="0"/>
            <wp:docPr id="199750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0656" name=""/>
                    <pic:cNvPicPr/>
                  </pic:nvPicPr>
                  <pic:blipFill>
                    <a:blip r:embed="rId32"/>
                    <a:stretch>
                      <a:fillRect/>
                    </a:stretch>
                  </pic:blipFill>
                  <pic:spPr>
                    <a:xfrm>
                      <a:off x="0" y="0"/>
                      <a:ext cx="4948858" cy="4316501"/>
                    </a:xfrm>
                    <a:prstGeom prst="rect">
                      <a:avLst/>
                    </a:prstGeom>
                  </pic:spPr>
                </pic:pic>
              </a:graphicData>
            </a:graphic>
          </wp:inline>
        </w:drawing>
      </w:r>
    </w:p>
    <w:p w14:paraId="2733B61A" w14:textId="77777777" w:rsidR="00992453" w:rsidRDefault="00992453" w:rsidP="00DA6230"/>
    <w:p w14:paraId="29DB5E13" w14:textId="21F0F9DB" w:rsidR="00992453" w:rsidRDefault="00992453" w:rsidP="00DA6230">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w:t>
      </w:r>
      <w:r w:rsidR="0089620F">
        <w:t>numerical instability during the training loop, preventing the model from learning any meaningful patterns.</w:t>
      </w:r>
    </w:p>
    <w:p w14:paraId="15CA89FD" w14:textId="77777777" w:rsidR="0089620F" w:rsidRDefault="0089620F" w:rsidP="00DA6230"/>
    <w:p w14:paraId="5DC895AA" w14:textId="72366648" w:rsidR="0089620F" w:rsidRDefault="0089620F" w:rsidP="00DA6230">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0A8D0A4" w14:textId="77777777" w:rsidR="008262FA" w:rsidRDefault="008262FA" w:rsidP="00DA6230"/>
    <w:p w14:paraId="2B2FCCDB" w14:textId="2A72BD2C" w:rsidR="008262FA" w:rsidRDefault="008262FA" w:rsidP="00DA6230">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675C0D71" w14:textId="77777777" w:rsidR="000F7FC9" w:rsidRDefault="000F7FC9" w:rsidP="00DA6230"/>
    <w:p w14:paraId="25D6AEC6" w14:textId="0FFDDC21" w:rsidR="00F62E9C" w:rsidRDefault="000F7FC9" w:rsidP="00F62E9C">
      <w:r>
        <w:br w:type="page"/>
      </w:r>
    </w:p>
    <w:p w14:paraId="4DC158DC" w14:textId="06C255E5" w:rsidR="00F62E9C" w:rsidRDefault="002D37E7" w:rsidP="00F6260E">
      <w:pPr>
        <w:pStyle w:val="Heading3"/>
      </w:pPr>
      <w:r>
        <w:lastRenderedPageBreak/>
        <w:t xml:space="preserve">[4.42] </w:t>
      </w:r>
      <w:r w:rsidR="00F6260E">
        <w:t>Gradient Accumulation and Clipping</w:t>
      </w:r>
    </w:p>
    <w:p w14:paraId="64B5EC3F" w14:textId="6C760E21" w:rsidR="00F6260E" w:rsidRDefault="00F6260E" w:rsidP="00F6260E">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5AF6EF4B" w14:textId="77777777" w:rsidR="00F6260E" w:rsidRDefault="00F6260E" w:rsidP="00F6260E"/>
    <w:p w14:paraId="10DA07D1" w14:textId="3D5B54C6" w:rsidR="00F6260E" w:rsidRDefault="00F6260E" w:rsidP="00F6260E">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3E747238" w14:textId="77777777" w:rsidR="00B338D3" w:rsidRDefault="00B338D3" w:rsidP="00F6260E"/>
    <w:p w14:paraId="2729D52C" w14:textId="569CEB3F" w:rsidR="00B338D3" w:rsidRDefault="00B338D3" w:rsidP="00F6260E">
      <w:r w:rsidRPr="00B338D3">
        <w:drawing>
          <wp:inline distT="0" distB="0" distL="0" distR="0" wp14:anchorId="5CF9BB55" wp14:editId="2D969D0C">
            <wp:extent cx="4314825" cy="4782083"/>
            <wp:effectExtent l="0" t="0" r="0" b="0"/>
            <wp:docPr id="1282725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33"/>
                    <a:stretch>
                      <a:fillRect/>
                    </a:stretch>
                  </pic:blipFill>
                  <pic:spPr>
                    <a:xfrm>
                      <a:off x="0" y="0"/>
                      <a:ext cx="4344392" cy="4814852"/>
                    </a:xfrm>
                    <a:prstGeom prst="rect">
                      <a:avLst/>
                    </a:prstGeom>
                  </pic:spPr>
                </pic:pic>
              </a:graphicData>
            </a:graphic>
          </wp:inline>
        </w:drawing>
      </w:r>
    </w:p>
    <w:p w14:paraId="3CFE03FC" w14:textId="77777777" w:rsidR="00F6260E" w:rsidRDefault="00F6260E" w:rsidP="00F6260E"/>
    <w:p w14:paraId="2890CA58" w14:textId="57032BD1" w:rsidR="00F6260E" w:rsidRDefault="00F6260E" w:rsidP="00F6260E">
      <w:r>
        <w:t>The original training loop was adapted to implement gradient accumulation and clipping, through the following key changes:</w:t>
      </w:r>
    </w:p>
    <w:p w14:paraId="49ECC3AC" w14:textId="77777777" w:rsidR="00F6260E" w:rsidRDefault="00F6260E" w:rsidP="00F6260E"/>
    <w:p w14:paraId="44BA0B06" w14:textId="77777777" w:rsidR="00196A45" w:rsidRDefault="00196A45" w:rsidP="00196A45">
      <w:pPr>
        <w:pStyle w:val="ListParagraph"/>
        <w:numPr>
          <w:ilvl w:val="0"/>
          <w:numId w:val="41"/>
        </w:numPr>
      </w:pPr>
      <w:r>
        <w:t>Th</w:t>
      </w:r>
      <w:r w:rsidR="00F6260E">
        <w:t>e loss is divided by accumulation steps</w:t>
      </w:r>
      <w:r>
        <w:t xml:space="preserve"> t</w:t>
      </w:r>
      <w:r>
        <w:t>o ensure that gradients are appropriately scaled during accumulation,</w:t>
      </w:r>
    </w:p>
    <w:p w14:paraId="12F4E36C" w14:textId="77777777" w:rsidR="00196A45" w:rsidRDefault="00F6260E" w:rsidP="00196A45">
      <w:pPr>
        <w:pStyle w:val="ListParagraph"/>
        <w:numPr>
          <w:ilvl w:val="0"/>
          <w:numId w:val="41"/>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35206549" w14:textId="77777777" w:rsidR="00196A45" w:rsidRDefault="00F6260E" w:rsidP="00196A45">
      <w:pPr>
        <w:pStyle w:val="ListParagraph"/>
        <w:numPr>
          <w:ilvl w:val="0"/>
          <w:numId w:val="41"/>
        </w:numPr>
      </w:pPr>
      <w:r>
        <w:t xml:space="preserve">The model parameters are updated only after </w:t>
      </w:r>
      <w:r w:rsidR="00AE47C9">
        <w:t>‘</w:t>
      </w:r>
      <w:proofErr w:type="spellStart"/>
      <w:r w:rsidR="00AE47C9">
        <w:t>accumulation_steps</w:t>
      </w:r>
      <w:proofErr w:type="spellEnd"/>
      <w:r w:rsidR="00AE47C9">
        <w:t>’ batches.</w:t>
      </w:r>
    </w:p>
    <w:p w14:paraId="62282AA3" w14:textId="347CDC69" w:rsidR="00F62E9C" w:rsidRDefault="00AE47C9" w:rsidP="00196A45">
      <w:pPr>
        <w:pStyle w:val="ListParagraph"/>
        <w:numPr>
          <w:ilvl w:val="0"/>
          <w:numId w:val="41"/>
        </w:numPr>
      </w:pPr>
      <w:r>
        <w:t>‘</w:t>
      </w:r>
      <w:proofErr w:type="spellStart"/>
      <w:proofErr w:type="gramStart"/>
      <w:r>
        <w:t>optimizer.zero</w:t>
      </w:r>
      <w:proofErr w:type="gramEnd"/>
      <w:r>
        <w:t>_grad</w:t>
      </w:r>
      <w:proofErr w:type="spellEnd"/>
      <w:r>
        <w:t xml:space="preserve">()’ is called after the optimiser step to reset gradients. </w:t>
      </w:r>
    </w:p>
    <w:p w14:paraId="0FE521CB" w14:textId="77777777" w:rsidR="00F62E9C" w:rsidRDefault="00F62E9C" w:rsidP="00F62E9C"/>
    <w:p w14:paraId="0F7E80E3" w14:textId="51F49D5D" w:rsidR="00462F75" w:rsidRDefault="00462F75" w:rsidP="00F62E9C">
      <w:r w:rsidRPr="00462F75">
        <w:lastRenderedPageBreak/>
        <w:drawing>
          <wp:inline distT="0" distB="0" distL="0" distR="0" wp14:anchorId="5DBAD5E2" wp14:editId="11013648">
            <wp:extent cx="5934651" cy="1173192"/>
            <wp:effectExtent l="0" t="0" r="0" b="8255"/>
            <wp:docPr id="72894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3019" name=""/>
                    <pic:cNvPicPr/>
                  </pic:nvPicPr>
                  <pic:blipFill>
                    <a:blip r:embed="rId34"/>
                    <a:stretch>
                      <a:fillRect/>
                    </a:stretch>
                  </pic:blipFill>
                  <pic:spPr>
                    <a:xfrm>
                      <a:off x="0" y="0"/>
                      <a:ext cx="5967946" cy="1179774"/>
                    </a:xfrm>
                    <a:prstGeom prst="rect">
                      <a:avLst/>
                    </a:prstGeom>
                  </pic:spPr>
                </pic:pic>
              </a:graphicData>
            </a:graphic>
          </wp:inline>
        </w:drawing>
      </w:r>
    </w:p>
    <w:p w14:paraId="62A6BFA3" w14:textId="77777777" w:rsidR="00462F75" w:rsidRDefault="00462F75" w:rsidP="00F62E9C"/>
    <w:p w14:paraId="160373DB" w14:textId="03A86700" w:rsidR="00462F75" w:rsidRDefault="00462F75" w:rsidP="00F62E9C">
      <w:r>
        <w:t xml:space="preserve">During training, the loss steadily decreases across epochs, starting from 0.775 in epoch 0 and finally converging to 0.0166, indicating that the model is learning the training data effectively. </w:t>
      </w:r>
    </w:p>
    <w:p w14:paraId="5C86AC05" w14:textId="77777777" w:rsidR="00462F75" w:rsidRPr="00F62E9C" w:rsidRDefault="00462F75" w:rsidP="00F62E9C"/>
    <w:p w14:paraId="72BE1337" w14:textId="24CB24FA" w:rsidR="00060438" w:rsidRDefault="00462F75" w:rsidP="00060438">
      <w:r w:rsidRPr="00462F75">
        <w:drawing>
          <wp:inline distT="0" distB="0" distL="0" distR="0" wp14:anchorId="20565A19" wp14:editId="151B2F03">
            <wp:extent cx="1138687" cy="569343"/>
            <wp:effectExtent l="0" t="0" r="4445" b="2540"/>
            <wp:docPr id="2173925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255" name="Picture 1" descr="A number of numbers and symbols&#10;&#10;Description automatically generated with medium confidence"/>
                    <pic:cNvPicPr/>
                  </pic:nvPicPr>
                  <pic:blipFill>
                    <a:blip r:embed="rId35"/>
                    <a:stretch>
                      <a:fillRect/>
                    </a:stretch>
                  </pic:blipFill>
                  <pic:spPr>
                    <a:xfrm>
                      <a:off x="0" y="0"/>
                      <a:ext cx="1153789" cy="576894"/>
                    </a:xfrm>
                    <a:prstGeom prst="rect">
                      <a:avLst/>
                    </a:prstGeom>
                  </pic:spPr>
                </pic:pic>
              </a:graphicData>
            </a:graphic>
          </wp:inline>
        </w:drawing>
      </w:r>
    </w:p>
    <w:p w14:paraId="12DEADD7" w14:textId="5DDCAC81" w:rsidR="00462F75" w:rsidRDefault="00462F75" w:rsidP="00060438">
      <w:r w:rsidRPr="00462F75">
        <w:drawing>
          <wp:inline distT="0" distB="0" distL="0" distR="0" wp14:anchorId="24B127F1" wp14:editId="016D6C34">
            <wp:extent cx="3122762" cy="2597814"/>
            <wp:effectExtent l="0" t="0" r="1905" b="0"/>
            <wp:docPr id="1228411892"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36"/>
                    <a:stretch>
                      <a:fillRect/>
                    </a:stretch>
                  </pic:blipFill>
                  <pic:spPr>
                    <a:xfrm>
                      <a:off x="0" y="0"/>
                      <a:ext cx="3127759" cy="2601971"/>
                    </a:xfrm>
                    <a:prstGeom prst="rect">
                      <a:avLst/>
                    </a:prstGeom>
                  </pic:spPr>
                </pic:pic>
              </a:graphicData>
            </a:graphic>
          </wp:inline>
        </w:drawing>
      </w:r>
    </w:p>
    <w:p w14:paraId="5A68E0FF" w14:textId="77777777" w:rsidR="00462F75" w:rsidRDefault="00462F75" w:rsidP="00060438"/>
    <w:p w14:paraId="0C3A36C4" w14:textId="77777777" w:rsidR="00462F75" w:rsidRDefault="00462F75" w:rsidP="00060438">
      <w:r>
        <w:t xml:space="preserve">The accuracy value of 60.93% has improved compared to the initial implementation (58.56%), as has the precision score (63.88%) compared to the initial implementation (60.22%). </w:t>
      </w:r>
    </w:p>
    <w:p w14:paraId="1418871F" w14:textId="77777777" w:rsidR="00462F75" w:rsidRDefault="00462F75" w:rsidP="00060438"/>
    <w:p w14:paraId="0379E97F" w14:textId="6B36A5A8" w:rsidR="00462F75" w:rsidRDefault="00462F75" w:rsidP="00060438">
      <w:r>
        <w:t xml:space="preserve">However, the recall has decreased, with a 70.59% value compared to the initial implementation’s 78.01%. The F1 score is also slightly lower at 67.07% (initial implementation: 67.97%). The lower recall value and the confusion matrix 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41160FAB" w14:textId="77777777" w:rsidR="00462F75" w:rsidRDefault="00462F75" w:rsidP="00060438"/>
    <w:p w14:paraId="41C5D3B4" w14:textId="2F86C02D" w:rsidR="00462F75" w:rsidRDefault="00462F75" w:rsidP="00060438">
      <w:r>
        <w:t>The significant decrease in training loss has not translated to better evaluation metrics. Overfitting may be occurring as the loss has converged too aggressively to near-zero, suggesting that the model may have potentially memorised the training data while not generalising well to unseen data.</w:t>
      </w:r>
      <w:r w:rsidR="00C70A71">
        <w:t xml:space="preserve"> </w:t>
      </w:r>
    </w:p>
    <w:p w14:paraId="02F2E730" w14:textId="77777777" w:rsidR="00462F75" w:rsidRDefault="00462F75" w:rsidP="00060438"/>
    <w:p w14:paraId="729D39CA" w14:textId="1BEAC289" w:rsidR="00462F75" w:rsidRDefault="00C70A71" w:rsidP="00060438">
      <w:r>
        <w:t>Attempts to tune the learning rate, increase the patience for early stopping, and using weighted loss functions were made to improve on the results, however the evaluation metrics did not see tangible improvements</w:t>
      </w:r>
      <w:r w:rsidR="00634DF6">
        <w:t>, with t</w:t>
      </w:r>
      <w:r>
        <w:t>ime constraints prohibit</w:t>
      </w:r>
      <w:r w:rsidR="00634DF6">
        <w:t xml:space="preserve">ing </w:t>
      </w:r>
      <w:r>
        <w:t>further troubleshooting</w:t>
      </w:r>
      <w:r w:rsidR="00354651">
        <w:t xml:space="preserve">. </w:t>
      </w:r>
    </w:p>
    <w:p w14:paraId="2E12F28D" w14:textId="5697682A" w:rsidR="00060438" w:rsidRDefault="00060438" w:rsidP="00060438"/>
    <w:p w14:paraId="29111CE1" w14:textId="108DB291" w:rsidR="00A37DA2" w:rsidRDefault="00A37DA2">
      <w:r>
        <w:br w:type="page"/>
      </w:r>
    </w:p>
    <w:p w14:paraId="27081B73" w14:textId="05721F17" w:rsidR="00A37DA2" w:rsidRDefault="009E18EC" w:rsidP="00A37DA2">
      <w:pPr>
        <w:pStyle w:val="Heading2"/>
      </w:pPr>
      <w:r>
        <w:lastRenderedPageBreak/>
        <w:t xml:space="preserve">[4.5] </w:t>
      </w:r>
      <w:r w:rsidR="00A37DA2">
        <w:t>Future Improvements</w:t>
      </w:r>
    </w:p>
    <w:p w14:paraId="30783140" w14:textId="77777777" w:rsidR="00A37DA2" w:rsidRDefault="00A37DA2" w:rsidP="00A37DA2"/>
    <w:p w14:paraId="1C897812" w14:textId="007AC569" w:rsidR="00A37DA2" w:rsidRDefault="00A37DA2" w:rsidP="00A37DA2">
      <w:r>
        <w:t>While time constraints limited the amount of iterative work done on the prototype, several possible areas for improvement were identified for future work.</w:t>
      </w:r>
    </w:p>
    <w:p w14:paraId="2E1F098B" w14:textId="77777777" w:rsidR="00A37DA2" w:rsidRDefault="00A37DA2" w:rsidP="00A37DA2"/>
    <w:p w14:paraId="4B3032CE" w14:textId="48BA3617" w:rsidR="00A37DA2" w:rsidRPr="006E4A06" w:rsidRDefault="00A37DA2" w:rsidP="00A37DA2">
      <w:pPr>
        <w:pStyle w:val="ListParagraph"/>
        <w:numPr>
          <w:ilvl w:val="0"/>
          <w:numId w:val="43"/>
        </w:numPr>
        <w:rPr>
          <w:b/>
          <w:bCs/>
        </w:rPr>
      </w:pPr>
      <w:r w:rsidRPr="006E4A06">
        <w:rPr>
          <w:b/>
          <w:bCs/>
        </w:rPr>
        <w:t>Addressing class imbalance</w:t>
      </w:r>
    </w:p>
    <w:p w14:paraId="2919A458" w14:textId="77777777" w:rsidR="00A37DA2" w:rsidRDefault="00A37DA2" w:rsidP="00A37DA2">
      <w:pPr>
        <w:pStyle w:val="ListParagraph"/>
      </w:pPr>
    </w:p>
    <w:p w14:paraId="3BA1D795" w14:textId="66A70DEB" w:rsidR="00A37DA2" w:rsidRDefault="00A37DA2" w:rsidP="00A37DA2">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5FF4BB63" w14:textId="77777777" w:rsidR="00A37DA2" w:rsidRDefault="00A37DA2" w:rsidP="00A37DA2">
      <w:pPr>
        <w:ind w:left="360"/>
      </w:pPr>
    </w:p>
    <w:p w14:paraId="1F1E8053" w14:textId="378DB463" w:rsidR="00A37DA2" w:rsidRPr="006E4A06" w:rsidRDefault="00A37DA2" w:rsidP="00A37DA2">
      <w:pPr>
        <w:pStyle w:val="ListParagraph"/>
        <w:numPr>
          <w:ilvl w:val="0"/>
          <w:numId w:val="43"/>
        </w:numPr>
        <w:rPr>
          <w:b/>
          <w:bCs/>
        </w:rPr>
      </w:pPr>
      <w:r w:rsidRPr="006E4A06">
        <w:rPr>
          <w:b/>
          <w:bCs/>
        </w:rPr>
        <w:t>Precision improvements</w:t>
      </w:r>
    </w:p>
    <w:p w14:paraId="18D91D49" w14:textId="77777777" w:rsidR="00A37DA2" w:rsidRDefault="00A37DA2" w:rsidP="00A37DA2"/>
    <w:p w14:paraId="05A6CC40" w14:textId="170EA4C2" w:rsidR="00A37DA2" w:rsidRDefault="00A37DA2" w:rsidP="00A37DA2">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75DD8CE4" w14:textId="77777777" w:rsidR="00A37DA2" w:rsidRDefault="00A37DA2" w:rsidP="00A37DA2">
      <w:pPr>
        <w:ind w:left="360"/>
      </w:pPr>
    </w:p>
    <w:p w14:paraId="09775FF4" w14:textId="00775FDD" w:rsidR="00A37DA2" w:rsidRPr="006E4A06" w:rsidRDefault="00A37DA2" w:rsidP="00A37DA2">
      <w:pPr>
        <w:pStyle w:val="ListParagraph"/>
        <w:numPr>
          <w:ilvl w:val="0"/>
          <w:numId w:val="43"/>
        </w:numPr>
        <w:rPr>
          <w:b/>
          <w:bCs/>
        </w:rPr>
      </w:pPr>
      <w:r w:rsidRPr="006E4A06">
        <w:rPr>
          <w:b/>
          <w:bCs/>
        </w:rPr>
        <w:t>Expanding evaluation metrics</w:t>
      </w:r>
    </w:p>
    <w:p w14:paraId="276F717D" w14:textId="77777777" w:rsidR="00A37DA2" w:rsidRDefault="00A37DA2" w:rsidP="00A37DA2"/>
    <w:p w14:paraId="11247485" w14:textId="6B1869AE" w:rsidR="00A37DA2" w:rsidRPr="00A37DA2" w:rsidRDefault="00A37DA2" w:rsidP="00A37DA2">
      <w:pPr>
        <w:ind w:left="360"/>
      </w:pPr>
      <w:r>
        <w:t xml:space="preserve">Incorporating additional metrics such as ROC-AUC and calibration curves could provide more comprehensive insights and a better understanding of the model’s reliability. This would be critical when the model is deployed for real-world applications, where confidence in predictions is crucial. </w:t>
      </w:r>
    </w:p>
    <w:p w14:paraId="66657B54" w14:textId="313781AF" w:rsidR="00AA315D" w:rsidRDefault="00AA315D"/>
    <w:p w14:paraId="23AF9BA5" w14:textId="77777777" w:rsidR="00A37DA2" w:rsidRDefault="00A37DA2">
      <w:pPr>
        <w:rPr>
          <w:rFonts w:asciiTheme="majorHAnsi" w:hAnsiTheme="majorHAnsi"/>
          <w:b/>
          <w:color w:val="262626" w:themeColor="text1" w:themeTint="D9"/>
          <w:sz w:val="52"/>
          <w:szCs w:val="52"/>
        </w:rPr>
      </w:pPr>
      <w:r>
        <w:br w:type="page"/>
      </w:r>
    </w:p>
    <w:p w14:paraId="4FB1B342" w14:textId="40646810" w:rsidR="001A0B72" w:rsidRDefault="00B41402" w:rsidP="00AA315D">
      <w:pPr>
        <w:pStyle w:val="Heading1"/>
      </w:pPr>
      <w:r>
        <w:lastRenderedPageBreak/>
        <w:t>[5</w:t>
      </w:r>
      <w:r w:rsidR="007D607B">
        <w:t>.0</w:t>
      </w:r>
      <w:r>
        <w:t xml:space="preserve">] </w:t>
      </w:r>
      <w:r w:rsidR="00AA315D">
        <w:t>References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AA315D" w:rsidRDefault="00DD7A6D" w:rsidP="00DD7A6D"/>
    <w:sectPr w:rsidR="00DD7A6D" w:rsidRPr="00AA315D" w:rsidSect="008747CA">
      <w:footerReference w:type="even" r:id="rId37"/>
      <w:footerReference w:type="default" r:id="rId38"/>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1DB1E" w14:textId="77777777" w:rsidR="00A247D2" w:rsidRPr="002B76F3" w:rsidRDefault="00A247D2" w:rsidP="00E74B29">
      <w:r w:rsidRPr="002B76F3">
        <w:separator/>
      </w:r>
    </w:p>
  </w:endnote>
  <w:endnote w:type="continuationSeparator" w:id="0">
    <w:p w14:paraId="1C962627" w14:textId="77777777" w:rsidR="00A247D2" w:rsidRPr="002B76F3" w:rsidRDefault="00A247D2"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088C1A0F" w:rsidR="00DC0783" w:rsidRPr="002B76F3" w:rsidRDefault="00DC0783" w:rsidP="006709F1">
          <w:pPr>
            <w:pStyle w:val="Footer"/>
          </w:pPr>
          <w:r w:rsidRPr="002B76F3">
            <w:t>CM30</w:t>
          </w:r>
          <w:r w:rsidR="00591804">
            <w:t>20</w:t>
          </w:r>
          <w:r w:rsidRPr="002B76F3">
            <w:t xml:space="preserve"> </w:t>
          </w:r>
          <w:r w:rsidR="00591804">
            <w:t>Artificial Intelligence: Part A</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19B51" w14:textId="77777777" w:rsidR="00A247D2" w:rsidRPr="002B76F3" w:rsidRDefault="00A247D2" w:rsidP="00E74B29">
      <w:r w:rsidRPr="002B76F3">
        <w:separator/>
      </w:r>
    </w:p>
  </w:footnote>
  <w:footnote w:type="continuationSeparator" w:id="0">
    <w:p w14:paraId="065722EC" w14:textId="77777777" w:rsidR="00A247D2" w:rsidRPr="002B76F3" w:rsidRDefault="00A247D2"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1E0645"/>
    <w:multiLevelType w:val="hybridMultilevel"/>
    <w:tmpl w:val="3CF6FD2E"/>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0E66E32"/>
    <w:multiLevelType w:val="hybridMultilevel"/>
    <w:tmpl w:val="B1A24A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ABA03C7"/>
    <w:multiLevelType w:val="hybridMultilevel"/>
    <w:tmpl w:val="9E943B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06B6F8F"/>
    <w:multiLevelType w:val="hybridMultilevel"/>
    <w:tmpl w:val="161455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0F22A2E"/>
    <w:multiLevelType w:val="hybridMultilevel"/>
    <w:tmpl w:val="0FC2E6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3DC6A0D"/>
    <w:multiLevelType w:val="hybridMultilevel"/>
    <w:tmpl w:val="6FCA1ECE"/>
    <w:lvl w:ilvl="0" w:tplc="68C0EBEC">
      <w:start w:val="1"/>
      <w:numFmt w:val="decimal"/>
      <w:lvlText w:val="%1."/>
      <w:lvlJc w:val="left"/>
      <w:pPr>
        <w:ind w:left="1080" w:hanging="720"/>
      </w:pPr>
      <w:rPr>
        <w:rFonts w:asciiTheme="minorHAnsi" w:hAnsiTheme="minorHAnsi" w:hint="default"/>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4F754CC"/>
    <w:multiLevelType w:val="hybridMultilevel"/>
    <w:tmpl w:val="8D64B6F8"/>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6507A0B"/>
    <w:multiLevelType w:val="hybridMultilevel"/>
    <w:tmpl w:val="6534D89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76636E5"/>
    <w:multiLevelType w:val="hybridMultilevel"/>
    <w:tmpl w:val="705C08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77E55A5"/>
    <w:multiLevelType w:val="hybridMultilevel"/>
    <w:tmpl w:val="A63AA94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A914A1B"/>
    <w:multiLevelType w:val="hybridMultilevel"/>
    <w:tmpl w:val="E070CF3A"/>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E38642B"/>
    <w:multiLevelType w:val="hybridMultilevel"/>
    <w:tmpl w:val="0B3426FE"/>
    <w:lvl w:ilvl="0" w:tplc="21C623B4">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3697983"/>
    <w:multiLevelType w:val="hybridMultilevel"/>
    <w:tmpl w:val="E7FA1A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916335D"/>
    <w:multiLevelType w:val="hybridMultilevel"/>
    <w:tmpl w:val="8AFECAA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93143B2"/>
    <w:multiLevelType w:val="hybridMultilevel"/>
    <w:tmpl w:val="BAFE46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E213338"/>
    <w:multiLevelType w:val="hybridMultilevel"/>
    <w:tmpl w:val="7B9806F4"/>
    <w:lvl w:ilvl="0" w:tplc="A11AD1CE">
      <w:start w:val="1"/>
      <w:numFmt w:val="decimal"/>
      <w:lvlText w:val="%1."/>
      <w:lvlJc w:val="left"/>
      <w:pPr>
        <w:ind w:left="1080" w:hanging="720"/>
      </w:pPr>
      <w:rPr>
        <w:rFonts w:asciiTheme="minorHAnsi" w:hAnsiTheme="minorHAnsi" w:hint="default"/>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18B3A22"/>
    <w:multiLevelType w:val="hybridMultilevel"/>
    <w:tmpl w:val="1F9E3F1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2C71C17"/>
    <w:multiLevelType w:val="hybridMultilevel"/>
    <w:tmpl w:val="35CC4F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44AD6157"/>
    <w:multiLevelType w:val="hybridMultilevel"/>
    <w:tmpl w:val="7AE2B6F6"/>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B972660"/>
    <w:multiLevelType w:val="hybridMultilevel"/>
    <w:tmpl w:val="3D320E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1B0303"/>
    <w:multiLevelType w:val="hybridMultilevel"/>
    <w:tmpl w:val="ACE8E526"/>
    <w:lvl w:ilvl="0" w:tplc="A84CFF2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2" w15:restartNumberingAfterBreak="0">
    <w:nsid w:val="59D87EFA"/>
    <w:multiLevelType w:val="hybridMultilevel"/>
    <w:tmpl w:val="A40C0EBA"/>
    <w:lvl w:ilvl="0" w:tplc="FFA86E58">
      <w:start w:val="1"/>
      <w:numFmt w:val="decimal"/>
      <w:lvlText w:val="%1."/>
      <w:lvlJc w:val="left"/>
      <w:pPr>
        <w:ind w:left="1080" w:hanging="720"/>
      </w:pPr>
      <w:rPr>
        <w:rFonts w:asciiTheme="minorHAnsi" w:hAnsiTheme="minorHAnsi" w:hint="default"/>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5571780"/>
    <w:multiLevelType w:val="hybridMultilevel"/>
    <w:tmpl w:val="F83E2ACA"/>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67323E24"/>
    <w:multiLevelType w:val="hybridMultilevel"/>
    <w:tmpl w:val="78D286DA"/>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12B4E92"/>
    <w:multiLevelType w:val="hybridMultilevel"/>
    <w:tmpl w:val="FBDA914C"/>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47C7B60"/>
    <w:multiLevelType w:val="hybridMultilevel"/>
    <w:tmpl w:val="6C6CC9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905047A"/>
    <w:multiLevelType w:val="hybridMultilevel"/>
    <w:tmpl w:val="0C324CE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A723979"/>
    <w:multiLevelType w:val="hybridMultilevel"/>
    <w:tmpl w:val="0FC2E6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5D6DD2"/>
    <w:multiLevelType w:val="hybridMultilevel"/>
    <w:tmpl w:val="1632C966"/>
    <w:lvl w:ilvl="0" w:tplc="EB2473AC">
      <w:start w:val="1"/>
      <w:numFmt w:val="decimal"/>
      <w:lvlText w:val="%1."/>
      <w:lvlJc w:val="left"/>
      <w:pPr>
        <w:ind w:left="1080" w:hanging="720"/>
      </w:pPr>
      <w:rPr>
        <w:rFonts w:asciiTheme="minorHAnsi" w:hAnsiTheme="minorHAnsi" w:hint="default"/>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26398966">
    <w:abstractNumId w:val="8"/>
  </w:num>
  <w:num w:numId="2" w16cid:durableId="803621250">
    <w:abstractNumId w:val="38"/>
  </w:num>
  <w:num w:numId="3" w16cid:durableId="1595282215">
    <w:abstractNumId w:val="21"/>
  </w:num>
  <w:num w:numId="4" w16cid:durableId="307320686">
    <w:abstractNumId w:val="18"/>
  </w:num>
  <w:num w:numId="5" w16cid:durableId="1145394950">
    <w:abstractNumId w:val="6"/>
  </w:num>
  <w:num w:numId="6" w16cid:durableId="593168924">
    <w:abstractNumId w:val="26"/>
  </w:num>
  <w:num w:numId="7" w16cid:durableId="1589389567">
    <w:abstractNumId w:val="10"/>
  </w:num>
  <w:num w:numId="8" w16cid:durableId="1654262671">
    <w:abstractNumId w:val="29"/>
  </w:num>
  <w:num w:numId="9" w16cid:durableId="1992981992">
    <w:abstractNumId w:val="11"/>
  </w:num>
  <w:num w:numId="10" w16cid:durableId="101387174">
    <w:abstractNumId w:val="41"/>
  </w:num>
  <w:num w:numId="11" w16cid:durableId="309795402">
    <w:abstractNumId w:val="20"/>
  </w:num>
  <w:num w:numId="12" w16cid:durableId="2107843429">
    <w:abstractNumId w:val="5"/>
  </w:num>
  <w:num w:numId="13" w16cid:durableId="352726547">
    <w:abstractNumId w:val="23"/>
  </w:num>
  <w:num w:numId="14" w16cid:durableId="244919268">
    <w:abstractNumId w:val="42"/>
  </w:num>
  <w:num w:numId="15" w16cid:durableId="2035181096">
    <w:abstractNumId w:val="25"/>
  </w:num>
  <w:num w:numId="16" w16cid:durableId="524095736">
    <w:abstractNumId w:val="13"/>
  </w:num>
  <w:num w:numId="17" w16cid:durableId="1811560034">
    <w:abstractNumId w:val="32"/>
  </w:num>
  <w:num w:numId="18" w16cid:durableId="537547726">
    <w:abstractNumId w:val="40"/>
  </w:num>
  <w:num w:numId="19" w16cid:durableId="527836729">
    <w:abstractNumId w:val="39"/>
  </w:num>
  <w:num w:numId="20" w16cid:durableId="1111121734">
    <w:abstractNumId w:val="14"/>
  </w:num>
  <w:num w:numId="21" w16cid:durableId="1514801673">
    <w:abstractNumId w:val="1"/>
  </w:num>
  <w:num w:numId="22" w16cid:durableId="1878858529">
    <w:abstractNumId w:val="19"/>
  </w:num>
  <w:num w:numId="23" w16cid:durableId="2021197216">
    <w:abstractNumId w:val="37"/>
  </w:num>
  <w:num w:numId="24" w16cid:durableId="1693149392">
    <w:abstractNumId w:val="31"/>
  </w:num>
  <w:num w:numId="25" w16cid:durableId="808322326">
    <w:abstractNumId w:val="4"/>
  </w:num>
  <w:num w:numId="26" w16cid:durableId="956716369">
    <w:abstractNumId w:val="36"/>
  </w:num>
  <w:num w:numId="27" w16cid:durableId="1386877173">
    <w:abstractNumId w:val="28"/>
  </w:num>
  <w:num w:numId="28" w16cid:durableId="641929600">
    <w:abstractNumId w:val="0"/>
  </w:num>
  <w:num w:numId="29" w16cid:durableId="1323924425">
    <w:abstractNumId w:val="16"/>
  </w:num>
  <w:num w:numId="30" w16cid:durableId="1136802077">
    <w:abstractNumId w:val="2"/>
  </w:num>
  <w:num w:numId="31" w16cid:durableId="1505394552">
    <w:abstractNumId w:val="35"/>
  </w:num>
  <w:num w:numId="32" w16cid:durableId="773129829">
    <w:abstractNumId w:val="15"/>
  </w:num>
  <w:num w:numId="33" w16cid:durableId="1711687675">
    <w:abstractNumId w:val="27"/>
  </w:num>
  <w:num w:numId="34" w16cid:durableId="1370882557">
    <w:abstractNumId w:val="33"/>
  </w:num>
  <w:num w:numId="35" w16cid:durableId="1244607246">
    <w:abstractNumId w:val="7"/>
  </w:num>
  <w:num w:numId="36" w16cid:durableId="920716276">
    <w:abstractNumId w:val="34"/>
  </w:num>
  <w:num w:numId="37" w16cid:durableId="1988127875">
    <w:abstractNumId w:val="17"/>
  </w:num>
  <w:num w:numId="38" w16cid:durableId="713045035">
    <w:abstractNumId w:val="3"/>
  </w:num>
  <w:num w:numId="39" w16cid:durableId="1852715043">
    <w:abstractNumId w:val="12"/>
  </w:num>
  <w:num w:numId="40" w16cid:durableId="330983519">
    <w:abstractNumId w:val="24"/>
  </w:num>
  <w:num w:numId="41" w16cid:durableId="1114519361">
    <w:abstractNumId w:val="22"/>
  </w:num>
  <w:num w:numId="42" w16cid:durableId="896818570">
    <w:abstractNumId w:val="43"/>
  </w:num>
  <w:num w:numId="43" w16cid:durableId="1137727328">
    <w:abstractNumId w:val="30"/>
  </w:num>
  <w:num w:numId="44" w16cid:durableId="13579986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41A6"/>
    <w:rsid w:val="000150AB"/>
    <w:rsid w:val="000153B2"/>
    <w:rsid w:val="00016402"/>
    <w:rsid w:val="00016F15"/>
    <w:rsid w:val="000178DD"/>
    <w:rsid w:val="00017CE4"/>
    <w:rsid w:val="00020183"/>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683B"/>
    <w:rsid w:val="000376D2"/>
    <w:rsid w:val="00040676"/>
    <w:rsid w:val="00040728"/>
    <w:rsid w:val="000413EF"/>
    <w:rsid w:val="00043109"/>
    <w:rsid w:val="00043414"/>
    <w:rsid w:val="00043EE2"/>
    <w:rsid w:val="000441FC"/>
    <w:rsid w:val="000449BC"/>
    <w:rsid w:val="00044C73"/>
    <w:rsid w:val="00045226"/>
    <w:rsid w:val="000453A4"/>
    <w:rsid w:val="000457FB"/>
    <w:rsid w:val="00045CAA"/>
    <w:rsid w:val="00045DF7"/>
    <w:rsid w:val="00047FDA"/>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12EF"/>
    <w:rsid w:val="00062539"/>
    <w:rsid w:val="000625CC"/>
    <w:rsid w:val="00064BED"/>
    <w:rsid w:val="00065643"/>
    <w:rsid w:val="000658C3"/>
    <w:rsid w:val="00065FDC"/>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81C44"/>
    <w:rsid w:val="00081E57"/>
    <w:rsid w:val="00082966"/>
    <w:rsid w:val="000835C8"/>
    <w:rsid w:val="00083902"/>
    <w:rsid w:val="0008402C"/>
    <w:rsid w:val="000840E8"/>
    <w:rsid w:val="0008495F"/>
    <w:rsid w:val="000852CE"/>
    <w:rsid w:val="0008591A"/>
    <w:rsid w:val="00085AAF"/>
    <w:rsid w:val="00086DAD"/>
    <w:rsid w:val="00086FA5"/>
    <w:rsid w:val="0008783C"/>
    <w:rsid w:val="000917AC"/>
    <w:rsid w:val="00091925"/>
    <w:rsid w:val="00091B33"/>
    <w:rsid w:val="000925C0"/>
    <w:rsid w:val="00093BD1"/>
    <w:rsid w:val="000949B4"/>
    <w:rsid w:val="00096904"/>
    <w:rsid w:val="000A01B1"/>
    <w:rsid w:val="000A0406"/>
    <w:rsid w:val="000A17F5"/>
    <w:rsid w:val="000A278C"/>
    <w:rsid w:val="000A3CA5"/>
    <w:rsid w:val="000A49A7"/>
    <w:rsid w:val="000A49A8"/>
    <w:rsid w:val="000A6279"/>
    <w:rsid w:val="000A62AF"/>
    <w:rsid w:val="000A7D0B"/>
    <w:rsid w:val="000B1216"/>
    <w:rsid w:val="000B13A1"/>
    <w:rsid w:val="000B1482"/>
    <w:rsid w:val="000B1499"/>
    <w:rsid w:val="000B1871"/>
    <w:rsid w:val="000B43AE"/>
    <w:rsid w:val="000B5044"/>
    <w:rsid w:val="000B5AFF"/>
    <w:rsid w:val="000B60B9"/>
    <w:rsid w:val="000B63C0"/>
    <w:rsid w:val="000B6D7A"/>
    <w:rsid w:val="000B772F"/>
    <w:rsid w:val="000C0461"/>
    <w:rsid w:val="000C0D41"/>
    <w:rsid w:val="000C1545"/>
    <w:rsid w:val="000C1A44"/>
    <w:rsid w:val="000C334F"/>
    <w:rsid w:val="000C401A"/>
    <w:rsid w:val="000C4894"/>
    <w:rsid w:val="000C530F"/>
    <w:rsid w:val="000C7112"/>
    <w:rsid w:val="000C759D"/>
    <w:rsid w:val="000C7853"/>
    <w:rsid w:val="000D10C2"/>
    <w:rsid w:val="000D14E1"/>
    <w:rsid w:val="000D1AE8"/>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AAB"/>
    <w:rsid w:val="000E5F45"/>
    <w:rsid w:val="000E6A55"/>
    <w:rsid w:val="000E7D69"/>
    <w:rsid w:val="000F05D2"/>
    <w:rsid w:val="000F07D7"/>
    <w:rsid w:val="000F0C45"/>
    <w:rsid w:val="000F0C93"/>
    <w:rsid w:val="000F10A1"/>
    <w:rsid w:val="000F12DB"/>
    <w:rsid w:val="000F1E3E"/>
    <w:rsid w:val="000F1F72"/>
    <w:rsid w:val="000F21B3"/>
    <w:rsid w:val="000F2228"/>
    <w:rsid w:val="000F2D94"/>
    <w:rsid w:val="000F3700"/>
    <w:rsid w:val="000F382F"/>
    <w:rsid w:val="000F3D91"/>
    <w:rsid w:val="000F5B08"/>
    <w:rsid w:val="000F5CE0"/>
    <w:rsid w:val="000F6883"/>
    <w:rsid w:val="000F7656"/>
    <w:rsid w:val="000F7F8C"/>
    <w:rsid w:val="000F7FC9"/>
    <w:rsid w:val="00100FEA"/>
    <w:rsid w:val="0010188F"/>
    <w:rsid w:val="00101F65"/>
    <w:rsid w:val="00104D7A"/>
    <w:rsid w:val="001050AA"/>
    <w:rsid w:val="0010616E"/>
    <w:rsid w:val="0010709D"/>
    <w:rsid w:val="0010736F"/>
    <w:rsid w:val="001100BE"/>
    <w:rsid w:val="00112817"/>
    <w:rsid w:val="00113495"/>
    <w:rsid w:val="001149F5"/>
    <w:rsid w:val="00114A82"/>
    <w:rsid w:val="0011654C"/>
    <w:rsid w:val="001207CB"/>
    <w:rsid w:val="0012156D"/>
    <w:rsid w:val="00121DC0"/>
    <w:rsid w:val="0012202C"/>
    <w:rsid w:val="00122199"/>
    <w:rsid w:val="001240A9"/>
    <w:rsid w:val="00124996"/>
    <w:rsid w:val="0013012B"/>
    <w:rsid w:val="00130319"/>
    <w:rsid w:val="00130F70"/>
    <w:rsid w:val="0013264D"/>
    <w:rsid w:val="00133137"/>
    <w:rsid w:val="00133EA3"/>
    <w:rsid w:val="001357C6"/>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D13"/>
    <w:rsid w:val="00147F3D"/>
    <w:rsid w:val="0015084C"/>
    <w:rsid w:val="00151835"/>
    <w:rsid w:val="00151EC4"/>
    <w:rsid w:val="00151F66"/>
    <w:rsid w:val="001523B0"/>
    <w:rsid w:val="00154010"/>
    <w:rsid w:val="0015431F"/>
    <w:rsid w:val="00154D1C"/>
    <w:rsid w:val="00155F1E"/>
    <w:rsid w:val="001600A7"/>
    <w:rsid w:val="0016103E"/>
    <w:rsid w:val="00161EAB"/>
    <w:rsid w:val="00162323"/>
    <w:rsid w:val="001626F3"/>
    <w:rsid w:val="001648F6"/>
    <w:rsid w:val="00164F0E"/>
    <w:rsid w:val="001655CC"/>
    <w:rsid w:val="001659D1"/>
    <w:rsid w:val="00166652"/>
    <w:rsid w:val="00166957"/>
    <w:rsid w:val="00166E5F"/>
    <w:rsid w:val="0016774F"/>
    <w:rsid w:val="001704E1"/>
    <w:rsid w:val="001705BA"/>
    <w:rsid w:val="00170B53"/>
    <w:rsid w:val="00171413"/>
    <w:rsid w:val="001715CF"/>
    <w:rsid w:val="001723B6"/>
    <w:rsid w:val="0017307D"/>
    <w:rsid w:val="00173681"/>
    <w:rsid w:val="00175245"/>
    <w:rsid w:val="00175D7A"/>
    <w:rsid w:val="00177273"/>
    <w:rsid w:val="001774A6"/>
    <w:rsid w:val="00177F8D"/>
    <w:rsid w:val="001813E4"/>
    <w:rsid w:val="001819D6"/>
    <w:rsid w:val="00182002"/>
    <w:rsid w:val="00182A77"/>
    <w:rsid w:val="00182E66"/>
    <w:rsid w:val="00182F38"/>
    <w:rsid w:val="001830FD"/>
    <w:rsid w:val="0018407F"/>
    <w:rsid w:val="00184420"/>
    <w:rsid w:val="00185BBF"/>
    <w:rsid w:val="00185C2A"/>
    <w:rsid w:val="00185F2E"/>
    <w:rsid w:val="00185F4A"/>
    <w:rsid w:val="001860C1"/>
    <w:rsid w:val="00186F09"/>
    <w:rsid w:val="001874D5"/>
    <w:rsid w:val="001917B6"/>
    <w:rsid w:val="00192877"/>
    <w:rsid w:val="00193358"/>
    <w:rsid w:val="0019355E"/>
    <w:rsid w:val="0019420A"/>
    <w:rsid w:val="00194C8F"/>
    <w:rsid w:val="001958EA"/>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FFF"/>
    <w:rsid w:val="001B323B"/>
    <w:rsid w:val="001B347C"/>
    <w:rsid w:val="001B4902"/>
    <w:rsid w:val="001B4EFD"/>
    <w:rsid w:val="001B5560"/>
    <w:rsid w:val="001B5BE8"/>
    <w:rsid w:val="001B6A8D"/>
    <w:rsid w:val="001B7410"/>
    <w:rsid w:val="001B74DC"/>
    <w:rsid w:val="001B764F"/>
    <w:rsid w:val="001C02C1"/>
    <w:rsid w:val="001C229A"/>
    <w:rsid w:val="001C23FA"/>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ACA"/>
    <w:rsid w:val="001D7C7B"/>
    <w:rsid w:val="001E0F43"/>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211"/>
    <w:rsid w:val="001F3CF9"/>
    <w:rsid w:val="001F4E37"/>
    <w:rsid w:val="001F4E56"/>
    <w:rsid w:val="001F5045"/>
    <w:rsid w:val="001F5EF0"/>
    <w:rsid w:val="001F65B0"/>
    <w:rsid w:val="001F765A"/>
    <w:rsid w:val="001F7A99"/>
    <w:rsid w:val="0020080A"/>
    <w:rsid w:val="00200AF5"/>
    <w:rsid w:val="00200FC7"/>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47BD"/>
    <w:rsid w:val="00224E86"/>
    <w:rsid w:val="002257D1"/>
    <w:rsid w:val="00227540"/>
    <w:rsid w:val="00227E05"/>
    <w:rsid w:val="00227FFE"/>
    <w:rsid w:val="002302AA"/>
    <w:rsid w:val="002302F5"/>
    <w:rsid w:val="00230880"/>
    <w:rsid w:val="002316DC"/>
    <w:rsid w:val="00231FA2"/>
    <w:rsid w:val="00232478"/>
    <w:rsid w:val="00233CAE"/>
    <w:rsid w:val="00235EDA"/>
    <w:rsid w:val="00236217"/>
    <w:rsid w:val="00237956"/>
    <w:rsid w:val="00241D6D"/>
    <w:rsid w:val="00242D59"/>
    <w:rsid w:val="00243A90"/>
    <w:rsid w:val="00244021"/>
    <w:rsid w:val="00247909"/>
    <w:rsid w:val="00247E02"/>
    <w:rsid w:val="00247EBE"/>
    <w:rsid w:val="00250AF5"/>
    <w:rsid w:val="00250F34"/>
    <w:rsid w:val="00251971"/>
    <w:rsid w:val="00251EF0"/>
    <w:rsid w:val="00253B56"/>
    <w:rsid w:val="00253D45"/>
    <w:rsid w:val="00254892"/>
    <w:rsid w:val="00254B12"/>
    <w:rsid w:val="00256565"/>
    <w:rsid w:val="002566AC"/>
    <w:rsid w:val="00257099"/>
    <w:rsid w:val="002579D2"/>
    <w:rsid w:val="002601CA"/>
    <w:rsid w:val="00260A50"/>
    <w:rsid w:val="00261F5D"/>
    <w:rsid w:val="00261F80"/>
    <w:rsid w:val="00262004"/>
    <w:rsid w:val="00262379"/>
    <w:rsid w:val="00262CF2"/>
    <w:rsid w:val="00262D2B"/>
    <w:rsid w:val="00262D7D"/>
    <w:rsid w:val="00262FE6"/>
    <w:rsid w:val="00263FCF"/>
    <w:rsid w:val="002649D5"/>
    <w:rsid w:val="00264E64"/>
    <w:rsid w:val="00266DC5"/>
    <w:rsid w:val="00267D07"/>
    <w:rsid w:val="0027183F"/>
    <w:rsid w:val="00271CE1"/>
    <w:rsid w:val="002743E8"/>
    <w:rsid w:val="00274D46"/>
    <w:rsid w:val="0027523B"/>
    <w:rsid w:val="00275A81"/>
    <w:rsid w:val="002760E6"/>
    <w:rsid w:val="002764D5"/>
    <w:rsid w:val="00277D2A"/>
    <w:rsid w:val="00280A22"/>
    <w:rsid w:val="00280A42"/>
    <w:rsid w:val="002810AE"/>
    <w:rsid w:val="002817F7"/>
    <w:rsid w:val="00282FD9"/>
    <w:rsid w:val="002859AB"/>
    <w:rsid w:val="00287F44"/>
    <w:rsid w:val="00290C69"/>
    <w:rsid w:val="00291681"/>
    <w:rsid w:val="00291FEC"/>
    <w:rsid w:val="00294662"/>
    <w:rsid w:val="0029547C"/>
    <w:rsid w:val="00295D17"/>
    <w:rsid w:val="002972FE"/>
    <w:rsid w:val="002978B4"/>
    <w:rsid w:val="002A1E3D"/>
    <w:rsid w:val="002A269D"/>
    <w:rsid w:val="002A2A93"/>
    <w:rsid w:val="002A3811"/>
    <w:rsid w:val="002A3C4C"/>
    <w:rsid w:val="002A3D6C"/>
    <w:rsid w:val="002A4D40"/>
    <w:rsid w:val="002A566A"/>
    <w:rsid w:val="002A7D5A"/>
    <w:rsid w:val="002A7E59"/>
    <w:rsid w:val="002B0FF9"/>
    <w:rsid w:val="002B0FFC"/>
    <w:rsid w:val="002B1D5E"/>
    <w:rsid w:val="002B2E02"/>
    <w:rsid w:val="002B4873"/>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68A7"/>
    <w:rsid w:val="002D7175"/>
    <w:rsid w:val="002D771F"/>
    <w:rsid w:val="002E0EDF"/>
    <w:rsid w:val="002E1333"/>
    <w:rsid w:val="002E1B3D"/>
    <w:rsid w:val="002E232B"/>
    <w:rsid w:val="002E2877"/>
    <w:rsid w:val="002E2885"/>
    <w:rsid w:val="002E4968"/>
    <w:rsid w:val="002E511D"/>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4E48"/>
    <w:rsid w:val="003351E5"/>
    <w:rsid w:val="003364C0"/>
    <w:rsid w:val="00337C63"/>
    <w:rsid w:val="00337FF9"/>
    <w:rsid w:val="0034123D"/>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8089C"/>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30D1"/>
    <w:rsid w:val="003A389E"/>
    <w:rsid w:val="003A41BE"/>
    <w:rsid w:val="003A44DB"/>
    <w:rsid w:val="003A485B"/>
    <w:rsid w:val="003A626B"/>
    <w:rsid w:val="003A783F"/>
    <w:rsid w:val="003A7F99"/>
    <w:rsid w:val="003B1408"/>
    <w:rsid w:val="003B3170"/>
    <w:rsid w:val="003B376F"/>
    <w:rsid w:val="003B3E1B"/>
    <w:rsid w:val="003B4F3D"/>
    <w:rsid w:val="003B4F7C"/>
    <w:rsid w:val="003B5EE6"/>
    <w:rsid w:val="003B65CD"/>
    <w:rsid w:val="003B6A54"/>
    <w:rsid w:val="003C0C0B"/>
    <w:rsid w:val="003C373D"/>
    <w:rsid w:val="003C403D"/>
    <w:rsid w:val="003C49E9"/>
    <w:rsid w:val="003C4A29"/>
    <w:rsid w:val="003C4BD8"/>
    <w:rsid w:val="003C50FE"/>
    <w:rsid w:val="003C6165"/>
    <w:rsid w:val="003C6797"/>
    <w:rsid w:val="003C6F0D"/>
    <w:rsid w:val="003D09FA"/>
    <w:rsid w:val="003D1321"/>
    <w:rsid w:val="003D13AE"/>
    <w:rsid w:val="003D1666"/>
    <w:rsid w:val="003D1CC7"/>
    <w:rsid w:val="003D259C"/>
    <w:rsid w:val="003D2956"/>
    <w:rsid w:val="003D2C52"/>
    <w:rsid w:val="003D3F77"/>
    <w:rsid w:val="003D4D11"/>
    <w:rsid w:val="003D4E6F"/>
    <w:rsid w:val="003D5486"/>
    <w:rsid w:val="003D7C3D"/>
    <w:rsid w:val="003E008F"/>
    <w:rsid w:val="003E0296"/>
    <w:rsid w:val="003E0495"/>
    <w:rsid w:val="003E19D3"/>
    <w:rsid w:val="003E1CDD"/>
    <w:rsid w:val="003E2B48"/>
    <w:rsid w:val="003E3E9C"/>
    <w:rsid w:val="003E4C8C"/>
    <w:rsid w:val="003E6C8E"/>
    <w:rsid w:val="003E796F"/>
    <w:rsid w:val="003F04BF"/>
    <w:rsid w:val="003F0801"/>
    <w:rsid w:val="003F0A66"/>
    <w:rsid w:val="003F2308"/>
    <w:rsid w:val="003F2F5E"/>
    <w:rsid w:val="003F364F"/>
    <w:rsid w:val="003F38CF"/>
    <w:rsid w:val="003F4730"/>
    <w:rsid w:val="003F4DB1"/>
    <w:rsid w:val="003F69FC"/>
    <w:rsid w:val="003F7CA6"/>
    <w:rsid w:val="003F7D4C"/>
    <w:rsid w:val="004029BE"/>
    <w:rsid w:val="00403C99"/>
    <w:rsid w:val="00404B61"/>
    <w:rsid w:val="0040564B"/>
    <w:rsid w:val="004064C1"/>
    <w:rsid w:val="00406AB4"/>
    <w:rsid w:val="00407192"/>
    <w:rsid w:val="00407E4E"/>
    <w:rsid w:val="0041041A"/>
    <w:rsid w:val="00410CA9"/>
    <w:rsid w:val="00411812"/>
    <w:rsid w:val="00413858"/>
    <w:rsid w:val="00414A15"/>
    <w:rsid w:val="00416809"/>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38EB"/>
    <w:rsid w:val="004354BF"/>
    <w:rsid w:val="00435824"/>
    <w:rsid w:val="004358A5"/>
    <w:rsid w:val="00435C42"/>
    <w:rsid w:val="00435E7B"/>
    <w:rsid w:val="00436279"/>
    <w:rsid w:val="00436962"/>
    <w:rsid w:val="00437FCC"/>
    <w:rsid w:val="004401E7"/>
    <w:rsid w:val="0044039B"/>
    <w:rsid w:val="00441BCA"/>
    <w:rsid w:val="00441D7C"/>
    <w:rsid w:val="00442451"/>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64E0"/>
    <w:rsid w:val="00466A31"/>
    <w:rsid w:val="00466C48"/>
    <w:rsid w:val="00466D56"/>
    <w:rsid w:val="00470A7E"/>
    <w:rsid w:val="00471757"/>
    <w:rsid w:val="004732FA"/>
    <w:rsid w:val="00473A28"/>
    <w:rsid w:val="00473C90"/>
    <w:rsid w:val="00474B97"/>
    <w:rsid w:val="00474D68"/>
    <w:rsid w:val="00476D4B"/>
    <w:rsid w:val="0047704E"/>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748"/>
    <w:rsid w:val="00496CD4"/>
    <w:rsid w:val="004977A0"/>
    <w:rsid w:val="00497A1C"/>
    <w:rsid w:val="004A1353"/>
    <w:rsid w:val="004A2404"/>
    <w:rsid w:val="004A2A9F"/>
    <w:rsid w:val="004A34CA"/>
    <w:rsid w:val="004A35E0"/>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EF4"/>
    <w:rsid w:val="004B79FA"/>
    <w:rsid w:val="004B7F32"/>
    <w:rsid w:val="004C1E48"/>
    <w:rsid w:val="004C29BF"/>
    <w:rsid w:val="004C53EB"/>
    <w:rsid w:val="004C54AA"/>
    <w:rsid w:val="004C61B9"/>
    <w:rsid w:val="004C63E3"/>
    <w:rsid w:val="004C78C8"/>
    <w:rsid w:val="004D037B"/>
    <w:rsid w:val="004D05FC"/>
    <w:rsid w:val="004D11A6"/>
    <w:rsid w:val="004D1688"/>
    <w:rsid w:val="004D1E0A"/>
    <w:rsid w:val="004D1EFB"/>
    <w:rsid w:val="004D1F01"/>
    <w:rsid w:val="004D29DB"/>
    <w:rsid w:val="004D47BF"/>
    <w:rsid w:val="004D4D2C"/>
    <w:rsid w:val="004D4DFB"/>
    <w:rsid w:val="004D577F"/>
    <w:rsid w:val="004E0B08"/>
    <w:rsid w:val="004E0D69"/>
    <w:rsid w:val="004E140E"/>
    <w:rsid w:val="004E27BB"/>
    <w:rsid w:val="004E33BB"/>
    <w:rsid w:val="004E4E59"/>
    <w:rsid w:val="004E518B"/>
    <w:rsid w:val="004E5A4E"/>
    <w:rsid w:val="004E5D97"/>
    <w:rsid w:val="004E7C1F"/>
    <w:rsid w:val="004F126E"/>
    <w:rsid w:val="004F1DF4"/>
    <w:rsid w:val="004F26AC"/>
    <w:rsid w:val="004F2703"/>
    <w:rsid w:val="004F2DFA"/>
    <w:rsid w:val="004F3171"/>
    <w:rsid w:val="004F3660"/>
    <w:rsid w:val="004F49E9"/>
    <w:rsid w:val="004F63D8"/>
    <w:rsid w:val="004F68D6"/>
    <w:rsid w:val="004F7134"/>
    <w:rsid w:val="004F775E"/>
    <w:rsid w:val="004F78A3"/>
    <w:rsid w:val="004F7A27"/>
    <w:rsid w:val="004F7C5C"/>
    <w:rsid w:val="005005A4"/>
    <w:rsid w:val="005005F3"/>
    <w:rsid w:val="005006E1"/>
    <w:rsid w:val="00500C1D"/>
    <w:rsid w:val="0050408E"/>
    <w:rsid w:val="00504243"/>
    <w:rsid w:val="00504636"/>
    <w:rsid w:val="0050513B"/>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481"/>
    <w:rsid w:val="00521639"/>
    <w:rsid w:val="00522453"/>
    <w:rsid w:val="00522909"/>
    <w:rsid w:val="0052326F"/>
    <w:rsid w:val="00523495"/>
    <w:rsid w:val="0052396F"/>
    <w:rsid w:val="00523AD8"/>
    <w:rsid w:val="005253FF"/>
    <w:rsid w:val="00525461"/>
    <w:rsid w:val="0052565F"/>
    <w:rsid w:val="00526C74"/>
    <w:rsid w:val="005271E2"/>
    <w:rsid w:val="0052738A"/>
    <w:rsid w:val="00530225"/>
    <w:rsid w:val="0053059C"/>
    <w:rsid w:val="005314E4"/>
    <w:rsid w:val="005315E4"/>
    <w:rsid w:val="00532BB6"/>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24CC"/>
    <w:rsid w:val="0056272C"/>
    <w:rsid w:val="00562730"/>
    <w:rsid w:val="00562880"/>
    <w:rsid w:val="00562B4A"/>
    <w:rsid w:val="00563DBB"/>
    <w:rsid w:val="00564057"/>
    <w:rsid w:val="005643FB"/>
    <w:rsid w:val="005646D0"/>
    <w:rsid w:val="00564844"/>
    <w:rsid w:val="0056488B"/>
    <w:rsid w:val="00565047"/>
    <w:rsid w:val="0056526B"/>
    <w:rsid w:val="0056744A"/>
    <w:rsid w:val="00571199"/>
    <w:rsid w:val="005734DA"/>
    <w:rsid w:val="00573624"/>
    <w:rsid w:val="00574786"/>
    <w:rsid w:val="00574EE6"/>
    <w:rsid w:val="00575EDB"/>
    <w:rsid w:val="00576B17"/>
    <w:rsid w:val="005775A4"/>
    <w:rsid w:val="005779B1"/>
    <w:rsid w:val="00580602"/>
    <w:rsid w:val="00581EDE"/>
    <w:rsid w:val="005825A2"/>
    <w:rsid w:val="00582A01"/>
    <w:rsid w:val="00582B6F"/>
    <w:rsid w:val="00583E7A"/>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A11BB"/>
    <w:rsid w:val="005A165B"/>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1769"/>
    <w:rsid w:val="005C21E7"/>
    <w:rsid w:val="005C2297"/>
    <w:rsid w:val="005C27F2"/>
    <w:rsid w:val="005C2FFE"/>
    <w:rsid w:val="005C31FC"/>
    <w:rsid w:val="005C4197"/>
    <w:rsid w:val="005C499D"/>
    <w:rsid w:val="005C4DD4"/>
    <w:rsid w:val="005C74AC"/>
    <w:rsid w:val="005D0B7D"/>
    <w:rsid w:val="005D19B5"/>
    <w:rsid w:val="005D2F71"/>
    <w:rsid w:val="005D2F8F"/>
    <w:rsid w:val="005D756A"/>
    <w:rsid w:val="005E0EA6"/>
    <w:rsid w:val="005E155D"/>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D75"/>
    <w:rsid w:val="00612C1F"/>
    <w:rsid w:val="006167F6"/>
    <w:rsid w:val="00617FE7"/>
    <w:rsid w:val="006201EA"/>
    <w:rsid w:val="006204B6"/>
    <w:rsid w:val="006215A4"/>
    <w:rsid w:val="00622A15"/>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80BFB"/>
    <w:rsid w:val="0068126D"/>
    <w:rsid w:val="006837B2"/>
    <w:rsid w:val="006845BC"/>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C83"/>
    <w:rsid w:val="006B30DD"/>
    <w:rsid w:val="006B402D"/>
    <w:rsid w:val="006B4A70"/>
    <w:rsid w:val="006B4E55"/>
    <w:rsid w:val="006B6D6A"/>
    <w:rsid w:val="006B71A5"/>
    <w:rsid w:val="006B7528"/>
    <w:rsid w:val="006B7A2E"/>
    <w:rsid w:val="006B7C39"/>
    <w:rsid w:val="006C4160"/>
    <w:rsid w:val="006C53F7"/>
    <w:rsid w:val="006C604A"/>
    <w:rsid w:val="006C60E6"/>
    <w:rsid w:val="006C625C"/>
    <w:rsid w:val="006C63B7"/>
    <w:rsid w:val="006C68F1"/>
    <w:rsid w:val="006C6C22"/>
    <w:rsid w:val="006C6DF0"/>
    <w:rsid w:val="006C6EA6"/>
    <w:rsid w:val="006C7A91"/>
    <w:rsid w:val="006C7DD2"/>
    <w:rsid w:val="006D256F"/>
    <w:rsid w:val="006D52F0"/>
    <w:rsid w:val="006D5314"/>
    <w:rsid w:val="006D5AEF"/>
    <w:rsid w:val="006D734A"/>
    <w:rsid w:val="006E0C33"/>
    <w:rsid w:val="006E10D4"/>
    <w:rsid w:val="006E2021"/>
    <w:rsid w:val="006E2076"/>
    <w:rsid w:val="006E2F6E"/>
    <w:rsid w:val="006E33B9"/>
    <w:rsid w:val="006E35E5"/>
    <w:rsid w:val="006E4817"/>
    <w:rsid w:val="006E482A"/>
    <w:rsid w:val="006E4A06"/>
    <w:rsid w:val="006E61DD"/>
    <w:rsid w:val="006F0567"/>
    <w:rsid w:val="006F0B00"/>
    <w:rsid w:val="006F0FAE"/>
    <w:rsid w:val="006F107F"/>
    <w:rsid w:val="006F1524"/>
    <w:rsid w:val="006F163A"/>
    <w:rsid w:val="006F3F67"/>
    <w:rsid w:val="006F5148"/>
    <w:rsid w:val="006F5D85"/>
    <w:rsid w:val="006F7FFA"/>
    <w:rsid w:val="007001DF"/>
    <w:rsid w:val="00700255"/>
    <w:rsid w:val="00700642"/>
    <w:rsid w:val="00701362"/>
    <w:rsid w:val="0070222C"/>
    <w:rsid w:val="00702935"/>
    <w:rsid w:val="00703178"/>
    <w:rsid w:val="00703975"/>
    <w:rsid w:val="00703B26"/>
    <w:rsid w:val="0070411C"/>
    <w:rsid w:val="00704661"/>
    <w:rsid w:val="007056CB"/>
    <w:rsid w:val="00705A0B"/>
    <w:rsid w:val="00705E56"/>
    <w:rsid w:val="007060D2"/>
    <w:rsid w:val="00710852"/>
    <w:rsid w:val="00711381"/>
    <w:rsid w:val="007118D8"/>
    <w:rsid w:val="00712560"/>
    <w:rsid w:val="00713E87"/>
    <w:rsid w:val="00714372"/>
    <w:rsid w:val="00715276"/>
    <w:rsid w:val="00717203"/>
    <w:rsid w:val="00717430"/>
    <w:rsid w:val="00717C4A"/>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346C"/>
    <w:rsid w:val="007338E4"/>
    <w:rsid w:val="00734A9E"/>
    <w:rsid w:val="0073530C"/>
    <w:rsid w:val="00735781"/>
    <w:rsid w:val="0073630D"/>
    <w:rsid w:val="00736BAF"/>
    <w:rsid w:val="0074020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687"/>
    <w:rsid w:val="00754C5E"/>
    <w:rsid w:val="00757448"/>
    <w:rsid w:val="007604C8"/>
    <w:rsid w:val="00761078"/>
    <w:rsid w:val="00761A41"/>
    <w:rsid w:val="0076238A"/>
    <w:rsid w:val="007629C3"/>
    <w:rsid w:val="00762D35"/>
    <w:rsid w:val="0076339B"/>
    <w:rsid w:val="0076487E"/>
    <w:rsid w:val="00765084"/>
    <w:rsid w:val="00765196"/>
    <w:rsid w:val="007653F9"/>
    <w:rsid w:val="007700EC"/>
    <w:rsid w:val="00771F9C"/>
    <w:rsid w:val="00772B14"/>
    <w:rsid w:val="00772E45"/>
    <w:rsid w:val="00777151"/>
    <w:rsid w:val="00777183"/>
    <w:rsid w:val="00777590"/>
    <w:rsid w:val="00781B1F"/>
    <w:rsid w:val="0078671A"/>
    <w:rsid w:val="007867FB"/>
    <w:rsid w:val="00786994"/>
    <w:rsid w:val="0078735B"/>
    <w:rsid w:val="00787624"/>
    <w:rsid w:val="007905B3"/>
    <w:rsid w:val="00790A4F"/>
    <w:rsid w:val="00790E2A"/>
    <w:rsid w:val="00790F1F"/>
    <w:rsid w:val="00791168"/>
    <w:rsid w:val="00791718"/>
    <w:rsid w:val="0079201A"/>
    <w:rsid w:val="007921CC"/>
    <w:rsid w:val="007922DA"/>
    <w:rsid w:val="00792793"/>
    <w:rsid w:val="007979C3"/>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607B"/>
    <w:rsid w:val="007D6277"/>
    <w:rsid w:val="007E008D"/>
    <w:rsid w:val="007E00BF"/>
    <w:rsid w:val="007E206B"/>
    <w:rsid w:val="007E2D7C"/>
    <w:rsid w:val="007E3925"/>
    <w:rsid w:val="007E400F"/>
    <w:rsid w:val="007E5462"/>
    <w:rsid w:val="007E5885"/>
    <w:rsid w:val="007E5E49"/>
    <w:rsid w:val="007E7FB8"/>
    <w:rsid w:val="007F082C"/>
    <w:rsid w:val="007F13ED"/>
    <w:rsid w:val="007F1AB5"/>
    <w:rsid w:val="007F2C8D"/>
    <w:rsid w:val="007F3F75"/>
    <w:rsid w:val="007F4B19"/>
    <w:rsid w:val="007F6503"/>
    <w:rsid w:val="007F6DA3"/>
    <w:rsid w:val="007F6F28"/>
    <w:rsid w:val="00800F45"/>
    <w:rsid w:val="00801710"/>
    <w:rsid w:val="00801AFD"/>
    <w:rsid w:val="00801BFE"/>
    <w:rsid w:val="00802CC0"/>
    <w:rsid w:val="00802FBB"/>
    <w:rsid w:val="00803854"/>
    <w:rsid w:val="00804506"/>
    <w:rsid w:val="00804ADC"/>
    <w:rsid w:val="00804C19"/>
    <w:rsid w:val="00804F50"/>
    <w:rsid w:val="008055C1"/>
    <w:rsid w:val="008060FD"/>
    <w:rsid w:val="0080653F"/>
    <w:rsid w:val="008065D2"/>
    <w:rsid w:val="0080712E"/>
    <w:rsid w:val="008071DD"/>
    <w:rsid w:val="008077F7"/>
    <w:rsid w:val="00807A5A"/>
    <w:rsid w:val="008108E0"/>
    <w:rsid w:val="00810B34"/>
    <w:rsid w:val="00811025"/>
    <w:rsid w:val="008113B5"/>
    <w:rsid w:val="00811FF1"/>
    <w:rsid w:val="0081241D"/>
    <w:rsid w:val="008138E9"/>
    <w:rsid w:val="00814621"/>
    <w:rsid w:val="0081556D"/>
    <w:rsid w:val="008156A7"/>
    <w:rsid w:val="0081616E"/>
    <w:rsid w:val="008164C0"/>
    <w:rsid w:val="00816F3C"/>
    <w:rsid w:val="0082316E"/>
    <w:rsid w:val="0082367D"/>
    <w:rsid w:val="00825325"/>
    <w:rsid w:val="0082622B"/>
    <w:rsid w:val="008262FA"/>
    <w:rsid w:val="008267D5"/>
    <w:rsid w:val="008277B1"/>
    <w:rsid w:val="00827B6B"/>
    <w:rsid w:val="0083092B"/>
    <w:rsid w:val="00830949"/>
    <w:rsid w:val="00830D62"/>
    <w:rsid w:val="0083121D"/>
    <w:rsid w:val="0083129E"/>
    <w:rsid w:val="008317EB"/>
    <w:rsid w:val="00831CDA"/>
    <w:rsid w:val="00831DA5"/>
    <w:rsid w:val="00832FB1"/>
    <w:rsid w:val="008358FB"/>
    <w:rsid w:val="00835CA7"/>
    <w:rsid w:val="00835F2A"/>
    <w:rsid w:val="00836545"/>
    <w:rsid w:val="00836BA9"/>
    <w:rsid w:val="00836CE9"/>
    <w:rsid w:val="0083784D"/>
    <w:rsid w:val="00837914"/>
    <w:rsid w:val="00837E16"/>
    <w:rsid w:val="0084000A"/>
    <w:rsid w:val="00840FE0"/>
    <w:rsid w:val="00841053"/>
    <w:rsid w:val="00842562"/>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B80"/>
    <w:rsid w:val="0085527C"/>
    <w:rsid w:val="00855810"/>
    <w:rsid w:val="00855FC0"/>
    <w:rsid w:val="00856856"/>
    <w:rsid w:val="00857220"/>
    <w:rsid w:val="00861036"/>
    <w:rsid w:val="0086145F"/>
    <w:rsid w:val="00861791"/>
    <w:rsid w:val="00862C5C"/>
    <w:rsid w:val="00865C1A"/>
    <w:rsid w:val="0086658F"/>
    <w:rsid w:val="00866B52"/>
    <w:rsid w:val="0087007B"/>
    <w:rsid w:val="008739B3"/>
    <w:rsid w:val="00873CF6"/>
    <w:rsid w:val="008744D7"/>
    <w:rsid w:val="008747CA"/>
    <w:rsid w:val="00874FE7"/>
    <w:rsid w:val="00875FFE"/>
    <w:rsid w:val="00876B09"/>
    <w:rsid w:val="0087725A"/>
    <w:rsid w:val="0087728C"/>
    <w:rsid w:val="008801B0"/>
    <w:rsid w:val="00880C4F"/>
    <w:rsid w:val="00880F24"/>
    <w:rsid w:val="00880F4D"/>
    <w:rsid w:val="008812D1"/>
    <w:rsid w:val="008815D9"/>
    <w:rsid w:val="00883025"/>
    <w:rsid w:val="008847CB"/>
    <w:rsid w:val="00884A5A"/>
    <w:rsid w:val="00884D0A"/>
    <w:rsid w:val="00885283"/>
    <w:rsid w:val="00886690"/>
    <w:rsid w:val="0088675F"/>
    <w:rsid w:val="008867F4"/>
    <w:rsid w:val="008868B7"/>
    <w:rsid w:val="00887127"/>
    <w:rsid w:val="00890099"/>
    <w:rsid w:val="008908F3"/>
    <w:rsid w:val="00890928"/>
    <w:rsid w:val="00891605"/>
    <w:rsid w:val="00891643"/>
    <w:rsid w:val="008918A7"/>
    <w:rsid w:val="00891BFE"/>
    <w:rsid w:val="008920FE"/>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386C"/>
    <w:rsid w:val="008A4465"/>
    <w:rsid w:val="008A4475"/>
    <w:rsid w:val="008A4A73"/>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FB5"/>
    <w:rsid w:val="008C58EB"/>
    <w:rsid w:val="008C6136"/>
    <w:rsid w:val="008C748E"/>
    <w:rsid w:val="008D30E9"/>
    <w:rsid w:val="008D3610"/>
    <w:rsid w:val="008D38BE"/>
    <w:rsid w:val="008D3E06"/>
    <w:rsid w:val="008D45AF"/>
    <w:rsid w:val="008D497D"/>
    <w:rsid w:val="008D4C75"/>
    <w:rsid w:val="008D5682"/>
    <w:rsid w:val="008D5B14"/>
    <w:rsid w:val="008D68AE"/>
    <w:rsid w:val="008D7A33"/>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A4A"/>
    <w:rsid w:val="0090100A"/>
    <w:rsid w:val="009011E5"/>
    <w:rsid w:val="0090355F"/>
    <w:rsid w:val="00904767"/>
    <w:rsid w:val="009064CD"/>
    <w:rsid w:val="009070B0"/>
    <w:rsid w:val="00907AF1"/>
    <w:rsid w:val="0091015E"/>
    <w:rsid w:val="0091017F"/>
    <w:rsid w:val="009104DC"/>
    <w:rsid w:val="00911916"/>
    <w:rsid w:val="00911A6B"/>
    <w:rsid w:val="00912446"/>
    <w:rsid w:val="00912496"/>
    <w:rsid w:val="00912D2A"/>
    <w:rsid w:val="00912EA6"/>
    <w:rsid w:val="0091355B"/>
    <w:rsid w:val="00913884"/>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145B"/>
    <w:rsid w:val="00951538"/>
    <w:rsid w:val="00952F7D"/>
    <w:rsid w:val="00954676"/>
    <w:rsid w:val="0095496A"/>
    <w:rsid w:val="00954C29"/>
    <w:rsid w:val="00955607"/>
    <w:rsid w:val="009560A2"/>
    <w:rsid w:val="00957FD3"/>
    <w:rsid w:val="009605DE"/>
    <w:rsid w:val="0096121F"/>
    <w:rsid w:val="009612C0"/>
    <w:rsid w:val="00963424"/>
    <w:rsid w:val="009635A1"/>
    <w:rsid w:val="00964161"/>
    <w:rsid w:val="00964C08"/>
    <w:rsid w:val="00964C7D"/>
    <w:rsid w:val="00965006"/>
    <w:rsid w:val="0096559A"/>
    <w:rsid w:val="00965903"/>
    <w:rsid w:val="00965E0E"/>
    <w:rsid w:val="00965EAD"/>
    <w:rsid w:val="0096609A"/>
    <w:rsid w:val="00967D02"/>
    <w:rsid w:val="0097026D"/>
    <w:rsid w:val="00972C5A"/>
    <w:rsid w:val="009759BD"/>
    <w:rsid w:val="00975C1E"/>
    <w:rsid w:val="00975F82"/>
    <w:rsid w:val="0097610D"/>
    <w:rsid w:val="00976BB9"/>
    <w:rsid w:val="00977C54"/>
    <w:rsid w:val="009816E1"/>
    <w:rsid w:val="009817E3"/>
    <w:rsid w:val="00981CD4"/>
    <w:rsid w:val="00981D68"/>
    <w:rsid w:val="00983A9E"/>
    <w:rsid w:val="009840FB"/>
    <w:rsid w:val="00984908"/>
    <w:rsid w:val="00985721"/>
    <w:rsid w:val="0098613D"/>
    <w:rsid w:val="00986C0B"/>
    <w:rsid w:val="00986ED4"/>
    <w:rsid w:val="009876B9"/>
    <w:rsid w:val="00987AF7"/>
    <w:rsid w:val="009904BE"/>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B3B"/>
    <w:rsid w:val="009A0C02"/>
    <w:rsid w:val="009A1145"/>
    <w:rsid w:val="009A1225"/>
    <w:rsid w:val="009A1992"/>
    <w:rsid w:val="009A1EF0"/>
    <w:rsid w:val="009A23D7"/>
    <w:rsid w:val="009A302E"/>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723"/>
    <w:rsid w:val="009D38B7"/>
    <w:rsid w:val="009D4071"/>
    <w:rsid w:val="009D5499"/>
    <w:rsid w:val="009D5AC3"/>
    <w:rsid w:val="009D5D9B"/>
    <w:rsid w:val="009D6E9C"/>
    <w:rsid w:val="009D7942"/>
    <w:rsid w:val="009E11A7"/>
    <w:rsid w:val="009E18EC"/>
    <w:rsid w:val="009E1A81"/>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A5F"/>
    <w:rsid w:val="00A06AF7"/>
    <w:rsid w:val="00A075FC"/>
    <w:rsid w:val="00A076C1"/>
    <w:rsid w:val="00A079A4"/>
    <w:rsid w:val="00A123A4"/>
    <w:rsid w:val="00A12C07"/>
    <w:rsid w:val="00A130CA"/>
    <w:rsid w:val="00A13CC4"/>
    <w:rsid w:val="00A1551A"/>
    <w:rsid w:val="00A161CB"/>
    <w:rsid w:val="00A2033C"/>
    <w:rsid w:val="00A20513"/>
    <w:rsid w:val="00A225C9"/>
    <w:rsid w:val="00A22F90"/>
    <w:rsid w:val="00A23796"/>
    <w:rsid w:val="00A2467D"/>
    <w:rsid w:val="00A247D2"/>
    <w:rsid w:val="00A24DD9"/>
    <w:rsid w:val="00A25FE8"/>
    <w:rsid w:val="00A26011"/>
    <w:rsid w:val="00A26F07"/>
    <w:rsid w:val="00A27596"/>
    <w:rsid w:val="00A27EF0"/>
    <w:rsid w:val="00A312A2"/>
    <w:rsid w:val="00A31610"/>
    <w:rsid w:val="00A31C66"/>
    <w:rsid w:val="00A3213A"/>
    <w:rsid w:val="00A32DD3"/>
    <w:rsid w:val="00A33553"/>
    <w:rsid w:val="00A33564"/>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BC"/>
    <w:rsid w:val="00A50973"/>
    <w:rsid w:val="00A51DD0"/>
    <w:rsid w:val="00A51DD3"/>
    <w:rsid w:val="00A5284D"/>
    <w:rsid w:val="00A534F8"/>
    <w:rsid w:val="00A53E93"/>
    <w:rsid w:val="00A53EEA"/>
    <w:rsid w:val="00A542F4"/>
    <w:rsid w:val="00A54D7A"/>
    <w:rsid w:val="00A551E0"/>
    <w:rsid w:val="00A56C41"/>
    <w:rsid w:val="00A57C39"/>
    <w:rsid w:val="00A60161"/>
    <w:rsid w:val="00A60DDE"/>
    <w:rsid w:val="00A623C5"/>
    <w:rsid w:val="00A63266"/>
    <w:rsid w:val="00A63A48"/>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14FF"/>
    <w:rsid w:val="00A81D0F"/>
    <w:rsid w:val="00A849DA"/>
    <w:rsid w:val="00A85906"/>
    <w:rsid w:val="00A86DA7"/>
    <w:rsid w:val="00A87983"/>
    <w:rsid w:val="00A9152A"/>
    <w:rsid w:val="00A91D91"/>
    <w:rsid w:val="00A91F3F"/>
    <w:rsid w:val="00A9284C"/>
    <w:rsid w:val="00A92D24"/>
    <w:rsid w:val="00A93906"/>
    <w:rsid w:val="00A93A73"/>
    <w:rsid w:val="00A94011"/>
    <w:rsid w:val="00A942E7"/>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658"/>
    <w:rsid w:val="00AB3730"/>
    <w:rsid w:val="00AB4268"/>
    <w:rsid w:val="00AB4BA9"/>
    <w:rsid w:val="00AB5AFC"/>
    <w:rsid w:val="00AB6CD8"/>
    <w:rsid w:val="00AB724A"/>
    <w:rsid w:val="00AB7396"/>
    <w:rsid w:val="00AC0B88"/>
    <w:rsid w:val="00AC35A9"/>
    <w:rsid w:val="00AC3848"/>
    <w:rsid w:val="00AC3B8A"/>
    <w:rsid w:val="00AC4A0F"/>
    <w:rsid w:val="00AC4F8F"/>
    <w:rsid w:val="00AC61A9"/>
    <w:rsid w:val="00AC6369"/>
    <w:rsid w:val="00AC6422"/>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76E"/>
    <w:rsid w:val="00AD716F"/>
    <w:rsid w:val="00AE08B7"/>
    <w:rsid w:val="00AE1252"/>
    <w:rsid w:val="00AE14FB"/>
    <w:rsid w:val="00AE1776"/>
    <w:rsid w:val="00AE274F"/>
    <w:rsid w:val="00AE3C3F"/>
    <w:rsid w:val="00AE4534"/>
    <w:rsid w:val="00AE47C9"/>
    <w:rsid w:val="00AE6BC9"/>
    <w:rsid w:val="00AE6CC0"/>
    <w:rsid w:val="00AE71AF"/>
    <w:rsid w:val="00AE7E32"/>
    <w:rsid w:val="00AF0058"/>
    <w:rsid w:val="00AF0377"/>
    <w:rsid w:val="00AF0633"/>
    <w:rsid w:val="00AF1153"/>
    <w:rsid w:val="00AF1413"/>
    <w:rsid w:val="00AF154E"/>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10D78"/>
    <w:rsid w:val="00B10F29"/>
    <w:rsid w:val="00B1106E"/>
    <w:rsid w:val="00B110E8"/>
    <w:rsid w:val="00B110E9"/>
    <w:rsid w:val="00B1161D"/>
    <w:rsid w:val="00B1165A"/>
    <w:rsid w:val="00B11B17"/>
    <w:rsid w:val="00B11EC4"/>
    <w:rsid w:val="00B124DE"/>
    <w:rsid w:val="00B12A6E"/>
    <w:rsid w:val="00B12DAA"/>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1348"/>
    <w:rsid w:val="00B316CD"/>
    <w:rsid w:val="00B31973"/>
    <w:rsid w:val="00B338D3"/>
    <w:rsid w:val="00B33C8C"/>
    <w:rsid w:val="00B356FF"/>
    <w:rsid w:val="00B35821"/>
    <w:rsid w:val="00B35E5B"/>
    <w:rsid w:val="00B35F74"/>
    <w:rsid w:val="00B36496"/>
    <w:rsid w:val="00B41402"/>
    <w:rsid w:val="00B42629"/>
    <w:rsid w:val="00B43187"/>
    <w:rsid w:val="00B43844"/>
    <w:rsid w:val="00B43E11"/>
    <w:rsid w:val="00B4588C"/>
    <w:rsid w:val="00B45B27"/>
    <w:rsid w:val="00B466C4"/>
    <w:rsid w:val="00B47925"/>
    <w:rsid w:val="00B5014F"/>
    <w:rsid w:val="00B510CE"/>
    <w:rsid w:val="00B526C3"/>
    <w:rsid w:val="00B52EEC"/>
    <w:rsid w:val="00B54C87"/>
    <w:rsid w:val="00B564E4"/>
    <w:rsid w:val="00B5698A"/>
    <w:rsid w:val="00B577E6"/>
    <w:rsid w:val="00B578E5"/>
    <w:rsid w:val="00B607AC"/>
    <w:rsid w:val="00B609A8"/>
    <w:rsid w:val="00B612FA"/>
    <w:rsid w:val="00B61306"/>
    <w:rsid w:val="00B613B7"/>
    <w:rsid w:val="00B627D8"/>
    <w:rsid w:val="00B6359D"/>
    <w:rsid w:val="00B6364C"/>
    <w:rsid w:val="00B64495"/>
    <w:rsid w:val="00B648C6"/>
    <w:rsid w:val="00B64C38"/>
    <w:rsid w:val="00B64F30"/>
    <w:rsid w:val="00B65728"/>
    <w:rsid w:val="00B66A75"/>
    <w:rsid w:val="00B66D08"/>
    <w:rsid w:val="00B70031"/>
    <w:rsid w:val="00B7057B"/>
    <w:rsid w:val="00B70DC5"/>
    <w:rsid w:val="00B71429"/>
    <w:rsid w:val="00B71BB2"/>
    <w:rsid w:val="00B722E5"/>
    <w:rsid w:val="00B72E96"/>
    <w:rsid w:val="00B74F77"/>
    <w:rsid w:val="00B75375"/>
    <w:rsid w:val="00B76639"/>
    <w:rsid w:val="00B7782A"/>
    <w:rsid w:val="00B804AD"/>
    <w:rsid w:val="00B81EAE"/>
    <w:rsid w:val="00B825C9"/>
    <w:rsid w:val="00B82868"/>
    <w:rsid w:val="00B82FA2"/>
    <w:rsid w:val="00B83252"/>
    <w:rsid w:val="00B83F71"/>
    <w:rsid w:val="00B846CB"/>
    <w:rsid w:val="00B85DEE"/>
    <w:rsid w:val="00B87355"/>
    <w:rsid w:val="00B905CE"/>
    <w:rsid w:val="00B91288"/>
    <w:rsid w:val="00B913F2"/>
    <w:rsid w:val="00B91591"/>
    <w:rsid w:val="00B91C44"/>
    <w:rsid w:val="00B92701"/>
    <w:rsid w:val="00B948B5"/>
    <w:rsid w:val="00B95CA8"/>
    <w:rsid w:val="00B95EB8"/>
    <w:rsid w:val="00B96574"/>
    <w:rsid w:val="00B97829"/>
    <w:rsid w:val="00BA03ED"/>
    <w:rsid w:val="00BA06FE"/>
    <w:rsid w:val="00BA0CE2"/>
    <w:rsid w:val="00BA379E"/>
    <w:rsid w:val="00BA3FBF"/>
    <w:rsid w:val="00BA55AC"/>
    <w:rsid w:val="00BA5625"/>
    <w:rsid w:val="00BA67AF"/>
    <w:rsid w:val="00BA6852"/>
    <w:rsid w:val="00BA7FCA"/>
    <w:rsid w:val="00BA7FE1"/>
    <w:rsid w:val="00BB041B"/>
    <w:rsid w:val="00BB305D"/>
    <w:rsid w:val="00BB3366"/>
    <w:rsid w:val="00BB512E"/>
    <w:rsid w:val="00BB5297"/>
    <w:rsid w:val="00BB6194"/>
    <w:rsid w:val="00BB732C"/>
    <w:rsid w:val="00BB7448"/>
    <w:rsid w:val="00BB7C84"/>
    <w:rsid w:val="00BC0927"/>
    <w:rsid w:val="00BC0C83"/>
    <w:rsid w:val="00BC17E1"/>
    <w:rsid w:val="00BC3217"/>
    <w:rsid w:val="00BC32ED"/>
    <w:rsid w:val="00BC3B28"/>
    <w:rsid w:val="00BC4ABE"/>
    <w:rsid w:val="00BC68CF"/>
    <w:rsid w:val="00BD1177"/>
    <w:rsid w:val="00BD19AE"/>
    <w:rsid w:val="00BD2B2C"/>
    <w:rsid w:val="00BD5CD8"/>
    <w:rsid w:val="00BD5F01"/>
    <w:rsid w:val="00BD69FB"/>
    <w:rsid w:val="00BD7981"/>
    <w:rsid w:val="00BD7E52"/>
    <w:rsid w:val="00BE0893"/>
    <w:rsid w:val="00BE0D50"/>
    <w:rsid w:val="00BE1A27"/>
    <w:rsid w:val="00BE2226"/>
    <w:rsid w:val="00BE26FF"/>
    <w:rsid w:val="00BE3083"/>
    <w:rsid w:val="00BE3B3D"/>
    <w:rsid w:val="00BE46B4"/>
    <w:rsid w:val="00BE4806"/>
    <w:rsid w:val="00BE4FFA"/>
    <w:rsid w:val="00BE5E29"/>
    <w:rsid w:val="00BF13AB"/>
    <w:rsid w:val="00BF234E"/>
    <w:rsid w:val="00BF446D"/>
    <w:rsid w:val="00BF45B3"/>
    <w:rsid w:val="00BF55E9"/>
    <w:rsid w:val="00BF66B0"/>
    <w:rsid w:val="00BF6B69"/>
    <w:rsid w:val="00BF6DAD"/>
    <w:rsid w:val="00C000A8"/>
    <w:rsid w:val="00C00537"/>
    <w:rsid w:val="00C00F3D"/>
    <w:rsid w:val="00C01118"/>
    <w:rsid w:val="00C01892"/>
    <w:rsid w:val="00C019D8"/>
    <w:rsid w:val="00C0210D"/>
    <w:rsid w:val="00C02521"/>
    <w:rsid w:val="00C027EC"/>
    <w:rsid w:val="00C032A5"/>
    <w:rsid w:val="00C034CC"/>
    <w:rsid w:val="00C03739"/>
    <w:rsid w:val="00C03BB8"/>
    <w:rsid w:val="00C03D26"/>
    <w:rsid w:val="00C03E49"/>
    <w:rsid w:val="00C03F81"/>
    <w:rsid w:val="00C04A61"/>
    <w:rsid w:val="00C05454"/>
    <w:rsid w:val="00C06668"/>
    <w:rsid w:val="00C06DAA"/>
    <w:rsid w:val="00C07E46"/>
    <w:rsid w:val="00C11A27"/>
    <w:rsid w:val="00C12987"/>
    <w:rsid w:val="00C130DA"/>
    <w:rsid w:val="00C13F97"/>
    <w:rsid w:val="00C14E85"/>
    <w:rsid w:val="00C1571F"/>
    <w:rsid w:val="00C16492"/>
    <w:rsid w:val="00C166CC"/>
    <w:rsid w:val="00C1719C"/>
    <w:rsid w:val="00C20C94"/>
    <w:rsid w:val="00C22B30"/>
    <w:rsid w:val="00C23EEC"/>
    <w:rsid w:val="00C24FCF"/>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79FD"/>
    <w:rsid w:val="00C47C78"/>
    <w:rsid w:val="00C512D0"/>
    <w:rsid w:val="00C51859"/>
    <w:rsid w:val="00C51AAB"/>
    <w:rsid w:val="00C548D0"/>
    <w:rsid w:val="00C54F48"/>
    <w:rsid w:val="00C5568F"/>
    <w:rsid w:val="00C55CD0"/>
    <w:rsid w:val="00C55FD5"/>
    <w:rsid w:val="00C60051"/>
    <w:rsid w:val="00C600AD"/>
    <w:rsid w:val="00C607B5"/>
    <w:rsid w:val="00C60ACC"/>
    <w:rsid w:val="00C61298"/>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90021"/>
    <w:rsid w:val="00C9068C"/>
    <w:rsid w:val="00C906EB"/>
    <w:rsid w:val="00C92E6E"/>
    <w:rsid w:val="00C95391"/>
    <w:rsid w:val="00C95F94"/>
    <w:rsid w:val="00C967D7"/>
    <w:rsid w:val="00C97EA8"/>
    <w:rsid w:val="00CA07BE"/>
    <w:rsid w:val="00CA0BDF"/>
    <w:rsid w:val="00CA281B"/>
    <w:rsid w:val="00CA2E41"/>
    <w:rsid w:val="00CA3757"/>
    <w:rsid w:val="00CA4A69"/>
    <w:rsid w:val="00CA506B"/>
    <w:rsid w:val="00CA560C"/>
    <w:rsid w:val="00CA6557"/>
    <w:rsid w:val="00CA6670"/>
    <w:rsid w:val="00CA689D"/>
    <w:rsid w:val="00CA7813"/>
    <w:rsid w:val="00CB0DA0"/>
    <w:rsid w:val="00CB0F13"/>
    <w:rsid w:val="00CB1387"/>
    <w:rsid w:val="00CB2A8C"/>
    <w:rsid w:val="00CB3800"/>
    <w:rsid w:val="00CB5D27"/>
    <w:rsid w:val="00CB6934"/>
    <w:rsid w:val="00CB7A24"/>
    <w:rsid w:val="00CC1408"/>
    <w:rsid w:val="00CC1AA3"/>
    <w:rsid w:val="00CC2DB5"/>
    <w:rsid w:val="00CC33DB"/>
    <w:rsid w:val="00CC439F"/>
    <w:rsid w:val="00CC4FD7"/>
    <w:rsid w:val="00CC79C8"/>
    <w:rsid w:val="00CD0A02"/>
    <w:rsid w:val="00CD29B4"/>
    <w:rsid w:val="00CD35FF"/>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2232"/>
    <w:rsid w:val="00D02F2C"/>
    <w:rsid w:val="00D02F86"/>
    <w:rsid w:val="00D037D0"/>
    <w:rsid w:val="00D0409B"/>
    <w:rsid w:val="00D04179"/>
    <w:rsid w:val="00D04703"/>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EEF"/>
    <w:rsid w:val="00D42FFA"/>
    <w:rsid w:val="00D43125"/>
    <w:rsid w:val="00D444A7"/>
    <w:rsid w:val="00D445D5"/>
    <w:rsid w:val="00D446E7"/>
    <w:rsid w:val="00D449D2"/>
    <w:rsid w:val="00D45601"/>
    <w:rsid w:val="00D50836"/>
    <w:rsid w:val="00D50C12"/>
    <w:rsid w:val="00D51E9D"/>
    <w:rsid w:val="00D52EBE"/>
    <w:rsid w:val="00D53224"/>
    <w:rsid w:val="00D53687"/>
    <w:rsid w:val="00D5444A"/>
    <w:rsid w:val="00D5577F"/>
    <w:rsid w:val="00D559FD"/>
    <w:rsid w:val="00D57038"/>
    <w:rsid w:val="00D57B11"/>
    <w:rsid w:val="00D60CBB"/>
    <w:rsid w:val="00D60EEE"/>
    <w:rsid w:val="00D61314"/>
    <w:rsid w:val="00D61E7C"/>
    <w:rsid w:val="00D63216"/>
    <w:rsid w:val="00D6611A"/>
    <w:rsid w:val="00D66894"/>
    <w:rsid w:val="00D66A3A"/>
    <w:rsid w:val="00D67B97"/>
    <w:rsid w:val="00D70AD6"/>
    <w:rsid w:val="00D71882"/>
    <w:rsid w:val="00D71C58"/>
    <w:rsid w:val="00D728D0"/>
    <w:rsid w:val="00D733F8"/>
    <w:rsid w:val="00D73A81"/>
    <w:rsid w:val="00D755C8"/>
    <w:rsid w:val="00D76150"/>
    <w:rsid w:val="00D763D8"/>
    <w:rsid w:val="00D76858"/>
    <w:rsid w:val="00D77D14"/>
    <w:rsid w:val="00D81046"/>
    <w:rsid w:val="00D815B0"/>
    <w:rsid w:val="00D81950"/>
    <w:rsid w:val="00D8235E"/>
    <w:rsid w:val="00D82DCF"/>
    <w:rsid w:val="00D832ED"/>
    <w:rsid w:val="00D839C7"/>
    <w:rsid w:val="00D84F7F"/>
    <w:rsid w:val="00D85775"/>
    <w:rsid w:val="00D8597B"/>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40F5"/>
    <w:rsid w:val="00DC4119"/>
    <w:rsid w:val="00DC43A5"/>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7F0"/>
    <w:rsid w:val="00DE0940"/>
    <w:rsid w:val="00DE0A19"/>
    <w:rsid w:val="00DE1823"/>
    <w:rsid w:val="00DE4227"/>
    <w:rsid w:val="00DE4F97"/>
    <w:rsid w:val="00DE6467"/>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E55"/>
    <w:rsid w:val="00E04E7A"/>
    <w:rsid w:val="00E05E4D"/>
    <w:rsid w:val="00E068AA"/>
    <w:rsid w:val="00E11421"/>
    <w:rsid w:val="00E12306"/>
    <w:rsid w:val="00E12805"/>
    <w:rsid w:val="00E150F9"/>
    <w:rsid w:val="00E15776"/>
    <w:rsid w:val="00E167B8"/>
    <w:rsid w:val="00E17382"/>
    <w:rsid w:val="00E17540"/>
    <w:rsid w:val="00E17CA6"/>
    <w:rsid w:val="00E17D5D"/>
    <w:rsid w:val="00E200A0"/>
    <w:rsid w:val="00E20FCC"/>
    <w:rsid w:val="00E21DD8"/>
    <w:rsid w:val="00E2341E"/>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4B3A"/>
    <w:rsid w:val="00E357F1"/>
    <w:rsid w:val="00E4008A"/>
    <w:rsid w:val="00E41704"/>
    <w:rsid w:val="00E424C2"/>
    <w:rsid w:val="00E4423E"/>
    <w:rsid w:val="00E444DB"/>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CB1"/>
    <w:rsid w:val="00E57385"/>
    <w:rsid w:val="00E57C1B"/>
    <w:rsid w:val="00E57FE3"/>
    <w:rsid w:val="00E601FE"/>
    <w:rsid w:val="00E61349"/>
    <w:rsid w:val="00E61B69"/>
    <w:rsid w:val="00E625AF"/>
    <w:rsid w:val="00E63F13"/>
    <w:rsid w:val="00E64492"/>
    <w:rsid w:val="00E6565D"/>
    <w:rsid w:val="00E65B29"/>
    <w:rsid w:val="00E65B90"/>
    <w:rsid w:val="00E6710D"/>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DFC"/>
    <w:rsid w:val="00E8649B"/>
    <w:rsid w:val="00E864B6"/>
    <w:rsid w:val="00E905A8"/>
    <w:rsid w:val="00E9131B"/>
    <w:rsid w:val="00E91678"/>
    <w:rsid w:val="00E91DF4"/>
    <w:rsid w:val="00E91DFB"/>
    <w:rsid w:val="00E9229F"/>
    <w:rsid w:val="00E92454"/>
    <w:rsid w:val="00E94BBC"/>
    <w:rsid w:val="00E953A2"/>
    <w:rsid w:val="00E95561"/>
    <w:rsid w:val="00E962BF"/>
    <w:rsid w:val="00E96607"/>
    <w:rsid w:val="00E97E16"/>
    <w:rsid w:val="00E97FB9"/>
    <w:rsid w:val="00EA1360"/>
    <w:rsid w:val="00EA1C4E"/>
    <w:rsid w:val="00EA1D0C"/>
    <w:rsid w:val="00EA4F88"/>
    <w:rsid w:val="00EA5B1A"/>
    <w:rsid w:val="00EA5BFC"/>
    <w:rsid w:val="00EA6CE6"/>
    <w:rsid w:val="00EA7924"/>
    <w:rsid w:val="00EA7BA0"/>
    <w:rsid w:val="00EB1625"/>
    <w:rsid w:val="00EB2AAC"/>
    <w:rsid w:val="00EB3600"/>
    <w:rsid w:val="00EB46BC"/>
    <w:rsid w:val="00EB47EA"/>
    <w:rsid w:val="00EB4E20"/>
    <w:rsid w:val="00EB65DA"/>
    <w:rsid w:val="00EB7C9D"/>
    <w:rsid w:val="00EC018C"/>
    <w:rsid w:val="00EC02B8"/>
    <w:rsid w:val="00EC0421"/>
    <w:rsid w:val="00EC0FE7"/>
    <w:rsid w:val="00EC3069"/>
    <w:rsid w:val="00EC460C"/>
    <w:rsid w:val="00EC5486"/>
    <w:rsid w:val="00EC6B2B"/>
    <w:rsid w:val="00EC7524"/>
    <w:rsid w:val="00EC766E"/>
    <w:rsid w:val="00EC76BF"/>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F11A9"/>
    <w:rsid w:val="00EF29AB"/>
    <w:rsid w:val="00EF2EA9"/>
    <w:rsid w:val="00EF2F27"/>
    <w:rsid w:val="00EF473E"/>
    <w:rsid w:val="00EF53FF"/>
    <w:rsid w:val="00EF6312"/>
    <w:rsid w:val="00EF6872"/>
    <w:rsid w:val="00EF7DBF"/>
    <w:rsid w:val="00F0297D"/>
    <w:rsid w:val="00F039DE"/>
    <w:rsid w:val="00F03A9A"/>
    <w:rsid w:val="00F03F7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63E3"/>
    <w:rsid w:val="00F17E4D"/>
    <w:rsid w:val="00F2036B"/>
    <w:rsid w:val="00F203FD"/>
    <w:rsid w:val="00F2072C"/>
    <w:rsid w:val="00F20767"/>
    <w:rsid w:val="00F207A7"/>
    <w:rsid w:val="00F209F8"/>
    <w:rsid w:val="00F21433"/>
    <w:rsid w:val="00F22668"/>
    <w:rsid w:val="00F22D08"/>
    <w:rsid w:val="00F230B6"/>
    <w:rsid w:val="00F243E5"/>
    <w:rsid w:val="00F249ED"/>
    <w:rsid w:val="00F24B85"/>
    <w:rsid w:val="00F24D8D"/>
    <w:rsid w:val="00F25325"/>
    <w:rsid w:val="00F25819"/>
    <w:rsid w:val="00F25A6F"/>
    <w:rsid w:val="00F263DB"/>
    <w:rsid w:val="00F26611"/>
    <w:rsid w:val="00F271BF"/>
    <w:rsid w:val="00F27473"/>
    <w:rsid w:val="00F27D5E"/>
    <w:rsid w:val="00F31805"/>
    <w:rsid w:val="00F31AE8"/>
    <w:rsid w:val="00F321EE"/>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E90"/>
    <w:rsid w:val="00F57E22"/>
    <w:rsid w:val="00F61A76"/>
    <w:rsid w:val="00F6260E"/>
    <w:rsid w:val="00F62CA7"/>
    <w:rsid w:val="00F62E9C"/>
    <w:rsid w:val="00F63578"/>
    <w:rsid w:val="00F6398B"/>
    <w:rsid w:val="00F63DE3"/>
    <w:rsid w:val="00F6403C"/>
    <w:rsid w:val="00F64A91"/>
    <w:rsid w:val="00F64BED"/>
    <w:rsid w:val="00F65779"/>
    <w:rsid w:val="00F65A42"/>
    <w:rsid w:val="00F6675A"/>
    <w:rsid w:val="00F6697B"/>
    <w:rsid w:val="00F679DE"/>
    <w:rsid w:val="00F702B4"/>
    <w:rsid w:val="00F706A2"/>
    <w:rsid w:val="00F7240D"/>
    <w:rsid w:val="00F72589"/>
    <w:rsid w:val="00F72A0A"/>
    <w:rsid w:val="00F72A3D"/>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FC0"/>
    <w:rsid w:val="00FB00F3"/>
    <w:rsid w:val="00FB0292"/>
    <w:rsid w:val="00FB07EA"/>
    <w:rsid w:val="00FB1426"/>
    <w:rsid w:val="00FB2F1A"/>
    <w:rsid w:val="00FB3124"/>
    <w:rsid w:val="00FB3B73"/>
    <w:rsid w:val="00FB53DF"/>
    <w:rsid w:val="00FB5592"/>
    <w:rsid w:val="00FB60D3"/>
    <w:rsid w:val="00FB7871"/>
    <w:rsid w:val="00FB7A9E"/>
    <w:rsid w:val="00FB7AD4"/>
    <w:rsid w:val="00FC005A"/>
    <w:rsid w:val="00FC00EC"/>
    <w:rsid w:val="00FC081C"/>
    <w:rsid w:val="00FC0E9F"/>
    <w:rsid w:val="00FC43B1"/>
    <w:rsid w:val="00FC4ED3"/>
    <w:rsid w:val="00FC56C9"/>
    <w:rsid w:val="00FC74C8"/>
    <w:rsid w:val="00FC759E"/>
    <w:rsid w:val="00FD1472"/>
    <w:rsid w:val="00FD1A0F"/>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1</TotalTime>
  <Pages>39</Pages>
  <Words>5963</Words>
  <Characters>36674</Characters>
  <Application>Microsoft Office Word</Application>
  <DocSecurity>0</DocSecurity>
  <Lines>940</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2</cp:revision>
  <dcterms:created xsi:type="dcterms:W3CDTF">2024-12-15T10:27:00Z</dcterms:created>
  <dcterms:modified xsi:type="dcterms:W3CDTF">2024-12-15T10:27:00Z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