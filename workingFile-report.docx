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2A05BADD"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Pr>
                <w:noProof/>
                <w:webHidden/>
              </w:rPr>
              <w:t>5</w:t>
            </w:r>
            <w:r>
              <w:rPr>
                <w:noProof/>
                <w:webHidden/>
              </w:rPr>
              <w:fldChar w:fldCharType="end"/>
            </w:r>
          </w:hyperlink>
        </w:p>
        <w:p w14:paraId="2D0C305B" w14:textId="265D2A91"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Pr>
                <w:noProof/>
                <w:webHidden/>
              </w:rPr>
              <w:t>5</w:t>
            </w:r>
            <w:r>
              <w:rPr>
                <w:noProof/>
                <w:webHidden/>
              </w:rPr>
              <w:fldChar w:fldCharType="end"/>
            </w:r>
          </w:hyperlink>
        </w:p>
        <w:p w14:paraId="47A7EEB2" w14:textId="065E5E58"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Pr>
                <w:noProof/>
                <w:webHidden/>
              </w:rPr>
              <w:t>5</w:t>
            </w:r>
            <w:r>
              <w:rPr>
                <w:noProof/>
                <w:webHidden/>
              </w:rPr>
              <w:fldChar w:fldCharType="end"/>
            </w:r>
          </w:hyperlink>
        </w:p>
        <w:p w14:paraId="107D0220" w14:textId="0D099BA2"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Pr>
                <w:noProof/>
                <w:webHidden/>
              </w:rPr>
              <w:t>6</w:t>
            </w:r>
            <w:r>
              <w:rPr>
                <w:noProof/>
                <w:webHidden/>
              </w:rPr>
              <w:fldChar w:fldCharType="end"/>
            </w:r>
          </w:hyperlink>
        </w:p>
        <w:p w14:paraId="26C748D6" w14:textId="0BB5E17A"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Pr>
                <w:noProof/>
                <w:webHidden/>
              </w:rPr>
              <w:t>7</w:t>
            </w:r>
            <w:r>
              <w:rPr>
                <w:noProof/>
                <w:webHidden/>
              </w:rPr>
              <w:fldChar w:fldCharType="end"/>
            </w:r>
          </w:hyperlink>
        </w:p>
        <w:p w14:paraId="464210F5" w14:textId="0C15E3F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Pr>
                <w:noProof/>
                <w:webHidden/>
              </w:rPr>
              <w:t>7</w:t>
            </w:r>
            <w:r>
              <w:rPr>
                <w:noProof/>
                <w:webHidden/>
              </w:rPr>
              <w:fldChar w:fldCharType="end"/>
            </w:r>
          </w:hyperlink>
        </w:p>
        <w:p w14:paraId="6F917153" w14:textId="333DB73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Pr>
                <w:noProof/>
                <w:webHidden/>
              </w:rPr>
              <w:t>8</w:t>
            </w:r>
            <w:r>
              <w:rPr>
                <w:noProof/>
                <w:webHidden/>
              </w:rPr>
              <w:fldChar w:fldCharType="end"/>
            </w:r>
          </w:hyperlink>
        </w:p>
        <w:p w14:paraId="39B573B1" w14:textId="57912CB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Pr>
                <w:noProof/>
                <w:webHidden/>
              </w:rPr>
              <w:t>9</w:t>
            </w:r>
            <w:r>
              <w:rPr>
                <w:noProof/>
                <w:webHidden/>
              </w:rPr>
              <w:fldChar w:fldCharType="end"/>
            </w:r>
          </w:hyperlink>
        </w:p>
        <w:p w14:paraId="01240E91" w14:textId="01F118D1"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Pr>
                <w:noProof/>
                <w:webHidden/>
              </w:rPr>
              <w:t>9</w:t>
            </w:r>
            <w:r>
              <w:rPr>
                <w:noProof/>
                <w:webHidden/>
              </w:rPr>
              <w:fldChar w:fldCharType="end"/>
            </w:r>
          </w:hyperlink>
        </w:p>
        <w:p w14:paraId="5F4F8C2B" w14:textId="1A02455B"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Pr>
                <w:noProof/>
                <w:webHidden/>
              </w:rPr>
              <w:t>10</w:t>
            </w:r>
            <w:r>
              <w:rPr>
                <w:noProof/>
                <w:webHidden/>
              </w:rPr>
              <w:fldChar w:fldCharType="end"/>
            </w:r>
          </w:hyperlink>
        </w:p>
        <w:p w14:paraId="09C13002" w14:textId="2C2D2F94"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Pr>
                <w:noProof/>
                <w:webHidden/>
              </w:rPr>
              <w:t>10</w:t>
            </w:r>
            <w:r>
              <w:rPr>
                <w:noProof/>
                <w:webHidden/>
              </w:rPr>
              <w:fldChar w:fldCharType="end"/>
            </w:r>
          </w:hyperlink>
        </w:p>
        <w:p w14:paraId="535B6842" w14:textId="396CD40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Pr>
                <w:noProof/>
                <w:webHidden/>
              </w:rPr>
              <w:t>10</w:t>
            </w:r>
            <w:r>
              <w:rPr>
                <w:noProof/>
                <w:webHidden/>
              </w:rPr>
              <w:fldChar w:fldCharType="end"/>
            </w:r>
          </w:hyperlink>
        </w:p>
        <w:p w14:paraId="74BB9A45" w14:textId="0A86B71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Pr>
                <w:noProof/>
                <w:webHidden/>
              </w:rPr>
              <w:t>11</w:t>
            </w:r>
            <w:r>
              <w:rPr>
                <w:noProof/>
                <w:webHidden/>
              </w:rPr>
              <w:fldChar w:fldCharType="end"/>
            </w:r>
          </w:hyperlink>
        </w:p>
        <w:p w14:paraId="5C1A314A" w14:textId="6C1426DB"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Pr>
                <w:noProof/>
                <w:webHidden/>
              </w:rPr>
              <w:t>12</w:t>
            </w:r>
            <w:r>
              <w:rPr>
                <w:noProof/>
                <w:webHidden/>
              </w:rPr>
              <w:fldChar w:fldCharType="end"/>
            </w:r>
          </w:hyperlink>
        </w:p>
        <w:p w14:paraId="73E1D732" w14:textId="0479D584"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Pr>
                <w:noProof/>
                <w:webHidden/>
              </w:rPr>
              <w:t>13</w:t>
            </w:r>
            <w:r>
              <w:rPr>
                <w:noProof/>
                <w:webHidden/>
              </w:rPr>
              <w:fldChar w:fldCharType="end"/>
            </w:r>
          </w:hyperlink>
        </w:p>
        <w:p w14:paraId="3A0987E9" w14:textId="4A28713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Pr>
                <w:noProof/>
                <w:webHidden/>
              </w:rPr>
              <w:t>14</w:t>
            </w:r>
            <w:r>
              <w:rPr>
                <w:noProof/>
                <w:webHidden/>
              </w:rPr>
              <w:fldChar w:fldCharType="end"/>
            </w:r>
          </w:hyperlink>
        </w:p>
        <w:p w14:paraId="1AAFBB1B" w14:textId="737AA67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Pr>
                <w:noProof/>
                <w:webHidden/>
              </w:rPr>
              <w:t>15</w:t>
            </w:r>
            <w:r>
              <w:rPr>
                <w:noProof/>
                <w:webHidden/>
              </w:rPr>
              <w:fldChar w:fldCharType="end"/>
            </w:r>
          </w:hyperlink>
        </w:p>
        <w:p w14:paraId="62A9BCE5" w14:textId="28D806FE"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Pr>
                <w:noProof/>
                <w:webHidden/>
              </w:rPr>
              <w:t>16</w:t>
            </w:r>
            <w:r>
              <w:rPr>
                <w:noProof/>
                <w:webHidden/>
              </w:rPr>
              <w:fldChar w:fldCharType="end"/>
            </w:r>
          </w:hyperlink>
        </w:p>
        <w:p w14:paraId="24C07EFA" w14:textId="5FEFF04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Pr>
                <w:noProof/>
                <w:webHidden/>
              </w:rPr>
              <w:t>17</w:t>
            </w:r>
            <w:r>
              <w:rPr>
                <w:noProof/>
                <w:webHidden/>
              </w:rPr>
              <w:fldChar w:fldCharType="end"/>
            </w:r>
          </w:hyperlink>
        </w:p>
        <w:p w14:paraId="07D3F1E0" w14:textId="7E9544D5"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Pr>
                <w:noProof/>
                <w:webHidden/>
              </w:rPr>
              <w:t>19</w:t>
            </w:r>
            <w:r>
              <w:rPr>
                <w:noProof/>
                <w:webHidden/>
              </w:rPr>
              <w:fldChar w:fldCharType="end"/>
            </w:r>
          </w:hyperlink>
        </w:p>
        <w:p w14:paraId="68F2C290" w14:textId="05F98CD6"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Pr>
                <w:noProof/>
                <w:webHidden/>
              </w:rPr>
              <w:t>19</w:t>
            </w:r>
            <w:r>
              <w:rPr>
                <w:noProof/>
                <w:webHidden/>
              </w:rPr>
              <w:fldChar w:fldCharType="end"/>
            </w:r>
          </w:hyperlink>
        </w:p>
        <w:p w14:paraId="441F0440" w14:textId="208600C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Pr>
                <w:noProof/>
                <w:webHidden/>
              </w:rPr>
              <w:t>19</w:t>
            </w:r>
            <w:r>
              <w:rPr>
                <w:noProof/>
                <w:webHidden/>
              </w:rPr>
              <w:fldChar w:fldCharType="end"/>
            </w:r>
          </w:hyperlink>
        </w:p>
        <w:p w14:paraId="74F2E157" w14:textId="5F95938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Pr>
                <w:noProof/>
                <w:webHidden/>
              </w:rPr>
              <w:t>19</w:t>
            </w:r>
            <w:r>
              <w:rPr>
                <w:noProof/>
                <w:webHidden/>
              </w:rPr>
              <w:fldChar w:fldCharType="end"/>
            </w:r>
          </w:hyperlink>
        </w:p>
        <w:p w14:paraId="24BBBB7F" w14:textId="0989B76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Pr>
                <w:noProof/>
                <w:webHidden/>
              </w:rPr>
              <w:t>20</w:t>
            </w:r>
            <w:r>
              <w:rPr>
                <w:noProof/>
                <w:webHidden/>
              </w:rPr>
              <w:fldChar w:fldCharType="end"/>
            </w:r>
          </w:hyperlink>
        </w:p>
        <w:p w14:paraId="5114B866" w14:textId="24C2B556"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Pr>
                <w:noProof/>
                <w:webHidden/>
              </w:rPr>
              <w:t>23</w:t>
            </w:r>
            <w:r>
              <w:rPr>
                <w:noProof/>
                <w:webHidden/>
              </w:rPr>
              <w:fldChar w:fldCharType="end"/>
            </w:r>
          </w:hyperlink>
        </w:p>
        <w:p w14:paraId="22F302EA" w14:textId="048B3D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Pr>
                <w:noProof/>
                <w:webHidden/>
              </w:rPr>
              <w:t>23</w:t>
            </w:r>
            <w:r>
              <w:rPr>
                <w:noProof/>
                <w:webHidden/>
              </w:rPr>
              <w:fldChar w:fldCharType="end"/>
            </w:r>
          </w:hyperlink>
        </w:p>
        <w:p w14:paraId="5FC38706" w14:textId="7060C42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Pr>
                <w:noProof/>
                <w:webHidden/>
              </w:rPr>
              <w:t>23</w:t>
            </w:r>
            <w:r>
              <w:rPr>
                <w:noProof/>
                <w:webHidden/>
              </w:rPr>
              <w:fldChar w:fldCharType="end"/>
            </w:r>
          </w:hyperlink>
        </w:p>
        <w:p w14:paraId="6B1FDDF9" w14:textId="6640B02A"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Pr>
                <w:noProof/>
                <w:webHidden/>
              </w:rPr>
              <w:t>24</w:t>
            </w:r>
            <w:r>
              <w:rPr>
                <w:noProof/>
                <w:webHidden/>
              </w:rPr>
              <w:fldChar w:fldCharType="end"/>
            </w:r>
          </w:hyperlink>
        </w:p>
        <w:p w14:paraId="40938FC5" w14:textId="670B2E4D"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Pr>
                <w:noProof/>
                <w:webHidden/>
              </w:rPr>
              <w:t>25</w:t>
            </w:r>
            <w:r>
              <w:rPr>
                <w:noProof/>
                <w:webHidden/>
              </w:rPr>
              <w:fldChar w:fldCharType="end"/>
            </w:r>
          </w:hyperlink>
        </w:p>
        <w:p w14:paraId="77FF4B36" w14:textId="65F52F0F"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Pr>
                <w:noProof/>
                <w:webHidden/>
              </w:rPr>
              <w:t>26</w:t>
            </w:r>
            <w:r>
              <w:rPr>
                <w:noProof/>
                <w:webHidden/>
              </w:rPr>
              <w:fldChar w:fldCharType="end"/>
            </w:r>
          </w:hyperlink>
        </w:p>
        <w:p w14:paraId="17F53DDF" w14:textId="59AE853B"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Pr>
                <w:noProof/>
                <w:webHidden/>
              </w:rPr>
              <w:t>28</w:t>
            </w:r>
            <w:r>
              <w:rPr>
                <w:noProof/>
                <w:webHidden/>
              </w:rPr>
              <w:fldChar w:fldCharType="end"/>
            </w:r>
          </w:hyperlink>
        </w:p>
        <w:p w14:paraId="3653532D" w14:textId="4ADBF00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Pr>
                <w:noProof/>
                <w:webHidden/>
              </w:rPr>
              <w:t>28</w:t>
            </w:r>
            <w:r>
              <w:rPr>
                <w:noProof/>
                <w:webHidden/>
              </w:rPr>
              <w:fldChar w:fldCharType="end"/>
            </w:r>
          </w:hyperlink>
        </w:p>
        <w:p w14:paraId="35AAC3E8" w14:textId="467B51D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Pr>
                <w:noProof/>
                <w:webHidden/>
              </w:rPr>
              <w:t>28</w:t>
            </w:r>
            <w:r>
              <w:rPr>
                <w:noProof/>
                <w:webHidden/>
              </w:rPr>
              <w:fldChar w:fldCharType="end"/>
            </w:r>
          </w:hyperlink>
        </w:p>
        <w:p w14:paraId="732A7DF6" w14:textId="4B02D5BB"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Pr>
                <w:noProof/>
                <w:webHidden/>
              </w:rPr>
              <w:t>29</w:t>
            </w:r>
            <w:r>
              <w:rPr>
                <w:noProof/>
                <w:webHidden/>
              </w:rPr>
              <w:fldChar w:fldCharType="end"/>
            </w:r>
          </w:hyperlink>
        </w:p>
        <w:p w14:paraId="402F28AC" w14:textId="3B6F0F49"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r>
            <w:r>
              <w:rPr>
                <w:noProof/>
                <w:webHidden/>
              </w:rPr>
              <w:fldChar w:fldCharType="separate"/>
            </w:r>
            <w:r>
              <w:rPr>
                <w:noProof/>
                <w:webHidden/>
              </w:rPr>
              <w:t>29</w:t>
            </w:r>
            <w:r>
              <w:rPr>
                <w:noProof/>
                <w:webHidden/>
              </w:rPr>
              <w:fldChar w:fldCharType="end"/>
            </w:r>
          </w:hyperlink>
        </w:p>
        <w:p w14:paraId="6C38344F" w14:textId="6E2BF7A0"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r>
            <w:r>
              <w:rPr>
                <w:noProof/>
                <w:webHidden/>
              </w:rPr>
              <w:fldChar w:fldCharType="separate"/>
            </w:r>
            <w:r>
              <w:rPr>
                <w:noProof/>
                <w:webHidden/>
              </w:rPr>
              <w:t>30</w:t>
            </w:r>
            <w:r>
              <w:rPr>
                <w:noProof/>
                <w:webHidden/>
              </w:rPr>
              <w:fldChar w:fldCharType="end"/>
            </w:r>
          </w:hyperlink>
        </w:p>
        <w:p w14:paraId="433BB522" w14:textId="4AB9822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r>
            <w:r>
              <w:rPr>
                <w:noProof/>
                <w:webHidden/>
              </w:rPr>
              <w:fldChar w:fldCharType="separate"/>
            </w:r>
            <w:r>
              <w:rPr>
                <w:noProof/>
                <w:webHidden/>
              </w:rPr>
              <w:t>30</w:t>
            </w:r>
            <w:r>
              <w:rPr>
                <w:noProof/>
                <w:webHidden/>
              </w:rPr>
              <w:fldChar w:fldCharType="end"/>
            </w:r>
          </w:hyperlink>
        </w:p>
        <w:p w14:paraId="64A0ABB2" w14:textId="3F244C9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r>
            <w:r>
              <w:rPr>
                <w:noProof/>
                <w:webHidden/>
              </w:rPr>
              <w:fldChar w:fldCharType="separate"/>
            </w:r>
            <w:r>
              <w:rPr>
                <w:noProof/>
                <w:webHidden/>
              </w:rPr>
              <w:t>33</w:t>
            </w:r>
            <w:r>
              <w:rPr>
                <w:noProof/>
                <w:webHidden/>
              </w:rPr>
              <w:fldChar w:fldCharType="end"/>
            </w:r>
          </w:hyperlink>
        </w:p>
        <w:p w14:paraId="02E7BD69" w14:textId="217C45E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r>
            <w:r>
              <w:rPr>
                <w:noProof/>
                <w:webHidden/>
              </w:rPr>
              <w:fldChar w:fldCharType="separate"/>
            </w:r>
            <w:r>
              <w:rPr>
                <w:noProof/>
                <w:webHidden/>
              </w:rPr>
              <w:t>36</w:t>
            </w:r>
            <w:r>
              <w:rPr>
                <w:noProof/>
                <w:webHidden/>
              </w:rPr>
              <w:fldChar w:fldCharType="end"/>
            </w:r>
          </w:hyperlink>
        </w:p>
        <w:p w14:paraId="0F5A0E49" w14:textId="7F1A32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r>
            <w:r>
              <w:rPr>
                <w:noProof/>
                <w:webHidden/>
              </w:rPr>
              <w:fldChar w:fldCharType="separate"/>
            </w:r>
            <w:r>
              <w:rPr>
                <w:noProof/>
                <w:webHidden/>
              </w:rPr>
              <w:t>37</w:t>
            </w:r>
            <w:r>
              <w:rPr>
                <w:noProof/>
                <w:webHidden/>
              </w:rPr>
              <w:fldChar w:fldCharType="end"/>
            </w:r>
          </w:hyperlink>
        </w:p>
        <w:p w14:paraId="0CE2AF49" w14:textId="1C163BCF"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r>
            <w:r>
              <w:rPr>
                <w:noProof/>
                <w:webHidden/>
              </w:rPr>
              <w:fldChar w:fldCharType="separate"/>
            </w:r>
            <w:r>
              <w:rPr>
                <w:noProof/>
                <w:webHidden/>
              </w:rPr>
              <w:t>39</w:t>
            </w:r>
            <w:r>
              <w:rPr>
                <w:noProof/>
                <w:webHidden/>
              </w:rPr>
              <w:fldChar w:fldCharType="end"/>
            </w:r>
          </w:hyperlink>
        </w:p>
        <w:p w14:paraId="6F6B46CD" w14:textId="50C5D0B0"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r>
            <w:r>
              <w:rPr>
                <w:noProof/>
                <w:webHidden/>
              </w:rPr>
              <w:fldChar w:fldCharType="separate"/>
            </w:r>
            <w:r>
              <w:rPr>
                <w:noProof/>
                <w:webHidden/>
              </w:rPr>
              <w:t>43</w:t>
            </w:r>
            <w:r>
              <w:rPr>
                <w:noProof/>
                <w:webHidden/>
              </w:rPr>
              <w:fldChar w:fldCharType="end"/>
            </w:r>
          </w:hyperlink>
        </w:p>
        <w:p w14:paraId="01882B06" w14:textId="78A0CDC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r>
            <w:r>
              <w:rPr>
                <w:noProof/>
                <w:webHidden/>
              </w:rPr>
              <w:fldChar w:fldCharType="separate"/>
            </w:r>
            <w:r>
              <w:rPr>
                <w:noProof/>
                <w:webHidden/>
              </w:rPr>
              <w:t>43</w:t>
            </w:r>
            <w:r>
              <w:rPr>
                <w:noProof/>
                <w:webHidden/>
              </w:rPr>
              <w:fldChar w:fldCharType="end"/>
            </w:r>
          </w:hyperlink>
        </w:p>
        <w:p w14:paraId="5FE74518" w14:textId="4DE3C6E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r>
            <w:r>
              <w:rPr>
                <w:noProof/>
                <w:webHidden/>
              </w:rPr>
              <w:fldChar w:fldCharType="separate"/>
            </w:r>
            <w:r>
              <w:rPr>
                <w:noProof/>
                <w:webHidden/>
              </w:rPr>
              <w:t>45</w:t>
            </w:r>
            <w:r>
              <w:rPr>
                <w:noProof/>
                <w:webHidden/>
              </w:rPr>
              <w:fldChar w:fldCharType="end"/>
            </w:r>
          </w:hyperlink>
        </w:p>
        <w:p w14:paraId="4652813C" w14:textId="3F90588C"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r>
            <w:r>
              <w:rPr>
                <w:noProof/>
                <w:webHidden/>
              </w:rPr>
              <w:fldChar w:fldCharType="separate"/>
            </w:r>
            <w:r>
              <w:rPr>
                <w:noProof/>
                <w:webHidden/>
              </w:rPr>
              <w:t>47</w:t>
            </w:r>
            <w:r>
              <w:rPr>
                <w:noProof/>
                <w:webHidden/>
              </w:rPr>
              <w:fldChar w:fldCharType="end"/>
            </w:r>
          </w:hyperlink>
        </w:p>
        <w:p w14:paraId="6634C618" w14:textId="79BA5D3F"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Pr>
                <w:noProof/>
                <w:webHidden/>
              </w:rPr>
              <w:t>48</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will  improve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constantly-evolving,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r w:rsidR="00702935">
        <w:rPr>
          <w:lang w:val="en-SG"/>
        </w:rPr>
        <w:t xml:space="preserve">DataFlair: </w:t>
      </w:r>
      <w:r w:rsidR="00702935" w:rsidRPr="00702935">
        <w:rPr>
          <w:lang w:val="en-SG"/>
        </w:rPr>
        <w:t>Detecting Fake News with Python and Machine Learning</w:t>
      </w:r>
      <w:bookmarkEnd w:id="10"/>
    </w:p>
    <w:p w14:paraId="566F929B" w14:textId="77777777" w:rsidR="003F7CA6" w:rsidRDefault="00702935" w:rsidP="00702935">
      <w:r>
        <w:rPr>
          <w:lang w:val="en-SG"/>
        </w:rPr>
        <w:t xml:space="preserve">DataFlair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7E82D73D" w:rsidR="00262CF2" w:rsidRDefault="003F7CA6" w:rsidP="003F7CA6">
      <w:pPr>
        <w:pStyle w:val="Caption"/>
      </w:pPr>
      <w:r>
        <w:t xml:space="preserve">Figure </w:t>
      </w:r>
      <w:r>
        <w:fldChar w:fldCharType="begin"/>
      </w:r>
      <w:r>
        <w:instrText xml:space="preserve"> SEQ Figure \* ARABIC </w:instrText>
      </w:r>
      <w:r>
        <w:fldChar w:fldCharType="separate"/>
      </w:r>
      <w:r w:rsidR="0047413D">
        <w:rPr>
          <w:noProof/>
        </w:rPr>
        <w:t>1</w:t>
      </w:r>
      <w:r>
        <w:fldChar w:fldCharType="end"/>
      </w:r>
      <w:r>
        <w:t>: Screenshot of project tutorial on DataFlair</w:t>
      </w:r>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r w:rsidR="00290C69">
        <w:t>DataFlair’s project</w:t>
      </w:r>
      <w:r>
        <w:t xml:space="preserve"> emphasises the need for a solution that leverages state-of-the-art technologies, and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r w:rsidR="00FE084A">
        <w:rPr>
          <w:lang w:val="en-SG"/>
        </w:rPr>
        <w:t>ClaimBuster</w:t>
      </w:r>
      <w:bookmarkEnd w:id="11"/>
    </w:p>
    <w:p w14:paraId="0F6289EC" w14:textId="4EDC1D8F" w:rsidR="00FE084A" w:rsidRDefault="00FE084A" w:rsidP="00FE084A">
      <w:pPr>
        <w:rPr>
          <w:lang w:val="en-SG"/>
        </w:rPr>
      </w:pPr>
      <w:r>
        <w:rPr>
          <w:lang w:val="en-SG"/>
        </w:rPr>
        <w:t xml:space="preserve">ClaimBuster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046D2FC9"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47413D">
        <w:rPr>
          <w:noProof/>
        </w:rPr>
        <w:t>2</w:t>
      </w:r>
      <w:r>
        <w:fldChar w:fldCharType="end"/>
      </w:r>
      <w:r>
        <w:t>: Screenshot of ClaimBuster's user interface</w:t>
      </w:r>
      <w:r w:rsidR="003F0801">
        <w:t xml:space="preserve"> [2]</w:t>
      </w:r>
    </w:p>
    <w:p w14:paraId="357588BD" w14:textId="478C1488" w:rsidR="00FE084A" w:rsidRDefault="00FE084A" w:rsidP="00FE084A">
      <w:pPr>
        <w:rPr>
          <w:lang w:val="en-SG"/>
        </w:rPr>
      </w:pPr>
      <w:r>
        <w:rPr>
          <w:lang w:val="en-SG"/>
        </w:rPr>
        <w:t xml:space="preserve">While ClaimBuster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underscoring</w:t>
      </w:r>
      <w:r>
        <w:rPr>
          <w:lang w:val="en-SG"/>
        </w:rPr>
        <w:t xml:space="preserve">he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Snopes is a widely-recognised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02038C52"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47413D">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labor-intensive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news, and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BookCorpus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However, innovations such as MobileBERT,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r w:rsidR="00BF6B69">
        <w:t>ClaimBuster</w:t>
      </w:r>
      <w:bookmarkEnd w:id="20"/>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10730C92" w:rsidR="003B56C7" w:rsidRDefault="003B56C7" w:rsidP="003B56C7">
      <w:pPr>
        <w:pStyle w:val="Caption"/>
      </w:pPr>
      <w:r>
        <w:t xml:space="preserve">Figure </w:t>
      </w:r>
      <w:r>
        <w:fldChar w:fldCharType="begin"/>
      </w:r>
      <w:r>
        <w:instrText xml:space="preserve"> SEQ Figure \* ARABIC </w:instrText>
      </w:r>
      <w:r>
        <w:fldChar w:fldCharType="separate"/>
      </w:r>
      <w:r w:rsidR="0047413D">
        <w:rPr>
          <w:noProof/>
        </w:rPr>
        <w:t>4</w:t>
      </w:r>
      <w:r>
        <w:fldChar w:fldCharType="end"/>
      </w:r>
      <w:r>
        <w:t>: ClaimBuster's system architecture [10]</w:t>
      </w:r>
    </w:p>
    <w:p w14:paraId="49E5DB8D" w14:textId="77777777" w:rsidR="003B56C7" w:rsidRDefault="003B56C7" w:rsidP="00BF6B69"/>
    <w:p w14:paraId="3A3F6D6A" w14:textId="2C886BA6" w:rsidR="007957D8" w:rsidRDefault="003B56C7" w:rsidP="00BF6B69">
      <w:r>
        <w:t xml:space="preserve">ClaimBuster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However, due to the manual effort required for database curation, scalability of ClaimBuster is constrained, and its applicability in rapidly-evolving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r w:rsidR="00BF6B69">
        <w:t>FaKnow</w:t>
      </w:r>
      <w:bookmarkEnd w:id="21"/>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The library includes a variety of widely-used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various different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Liu et al. (2023) assert that users “doubt the ability of machines to adjudicate factual disputes and thus perceive AI-based fact-checkers as less credible than human-based fact-checking services”. [13] Yang et al. argue that this is because automated methods are error-prone [14].</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0441AB58" w:rsidR="00912D2A" w:rsidRDefault="00701B60" w:rsidP="00701B60">
      <w:pPr>
        <w:pStyle w:val="Caption"/>
      </w:pPr>
      <w:r>
        <w:t xml:space="preserve">Figure </w:t>
      </w:r>
      <w:r>
        <w:fldChar w:fldCharType="begin"/>
      </w:r>
      <w:r>
        <w:instrText xml:space="preserve"> SEQ Figure \* ARABIC </w:instrText>
      </w:r>
      <w:r>
        <w:fldChar w:fldCharType="separate"/>
      </w:r>
      <w:r w:rsidR="0047413D">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213A2F50" w:rsidR="0003524F" w:rsidRDefault="00701B60" w:rsidP="00701B60">
      <w:pPr>
        <w:pStyle w:val="Caption"/>
      </w:pPr>
      <w:r>
        <w:t xml:space="preserve">Figure </w:t>
      </w:r>
      <w:r>
        <w:fldChar w:fldCharType="begin"/>
      </w:r>
      <w:r>
        <w:instrText xml:space="preserve"> SEQ Figure \* ARABIC </w:instrText>
      </w:r>
      <w:r>
        <w:fldChar w:fldCharType="separate"/>
      </w:r>
      <w:r w:rsidR="0047413D">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gain value from my solution, and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technically-proficient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its high computational demands and lack of inherent interpretability needs to be addressed through using lightweight variants (e.g. MobileBERT)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43422FFD"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47413D">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31FFAC81" w:rsidR="009010F2" w:rsidRDefault="00BD2241" w:rsidP="00BD2241">
      <w:pPr>
        <w:pStyle w:val="Caption"/>
      </w:pPr>
      <w:r>
        <w:t xml:space="preserve">Figure </w:t>
      </w:r>
      <w:r>
        <w:fldChar w:fldCharType="begin"/>
      </w:r>
      <w:r>
        <w:instrText xml:space="preserve"> SEQ Figure \* ARABIC </w:instrText>
      </w:r>
      <w:r>
        <w:fldChar w:fldCharType="separate"/>
      </w:r>
      <w:r w:rsidR="0047413D">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61773E04" w:rsidR="00913C1C" w:rsidRDefault="005C0A5A" w:rsidP="005C0A5A">
      <w:pPr>
        <w:pStyle w:val="Caption"/>
      </w:pPr>
      <w:r>
        <w:t xml:space="preserve">Figure </w:t>
      </w:r>
      <w:r>
        <w:fldChar w:fldCharType="begin"/>
      </w:r>
      <w:r>
        <w:instrText xml:space="preserve"> SEQ Figure \* ARABIC </w:instrText>
      </w:r>
      <w:r>
        <w:fldChar w:fldCharType="separate"/>
      </w:r>
      <w:r w:rsidR="0047413D">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437A818D" w:rsidR="00196342" w:rsidRDefault="005C0A5A" w:rsidP="005C0A5A">
      <w:pPr>
        <w:pStyle w:val="Caption"/>
      </w:pPr>
      <w:r>
        <w:t xml:space="preserve">Figure </w:t>
      </w:r>
      <w:r>
        <w:fldChar w:fldCharType="begin"/>
      </w:r>
      <w:r>
        <w:instrText xml:space="preserve"> SEQ Figure \* ARABIC </w:instrText>
      </w:r>
      <w:r>
        <w:fldChar w:fldCharType="separate"/>
      </w:r>
      <w:r w:rsidR="0047413D">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05DE8BDA" w:rsidR="007D7142" w:rsidRDefault="005C0A5A" w:rsidP="005C0A5A">
      <w:pPr>
        <w:pStyle w:val="Caption"/>
      </w:pPr>
      <w:r>
        <w:t xml:space="preserve">Figure </w:t>
      </w:r>
      <w:r>
        <w:fldChar w:fldCharType="begin"/>
      </w:r>
      <w:r>
        <w:instrText xml:space="preserve"> SEQ Figure \* ARABIC </w:instrText>
      </w:r>
      <w:r>
        <w:fldChar w:fldCharType="separate"/>
      </w:r>
      <w:r w:rsidR="0047413D">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20F3AFFB" w:rsidR="007D7142" w:rsidRPr="00CD29B4" w:rsidRDefault="005C0A5A" w:rsidP="005C0A5A">
      <w:pPr>
        <w:pStyle w:val="Caption"/>
      </w:pPr>
      <w:r>
        <w:t xml:space="preserve">Figure </w:t>
      </w:r>
      <w:r>
        <w:fldChar w:fldCharType="begin"/>
      </w:r>
      <w:r>
        <w:instrText xml:space="preserve"> SEQ Figure \* ARABIC </w:instrText>
      </w:r>
      <w:r>
        <w:fldChar w:fldCharType="separate"/>
      </w:r>
      <w:r w:rsidR="0047413D">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08249A1C" w:rsidR="002755FB" w:rsidRDefault="007F5829" w:rsidP="002755FB">
      <w:pPr>
        <w:pStyle w:val="Heading2"/>
      </w:pPr>
      <w:r>
        <w:t xml:space="preserve">[7.1] </w:t>
      </w:r>
      <w:r w:rsidR="00803225">
        <w:t>Work Done</w:t>
      </w:r>
    </w:p>
    <w:p w14:paraId="7D23F69E" w14:textId="77777777" w:rsidR="002755FB" w:rsidRPr="002755FB" w:rsidRDefault="002755FB" w:rsidP="002755FB"/>
    <w:p w14:paraId="4701A608" w14:textId="11C80E76" w:rsidR="002755FB" w:rsidRDefault="002755FB" w:rsidP="002755FB">
      <w:pPr>
        <w:pStyle w:val="Heading3"/>
      </w:pPr>
      <w:r>
        <w:t>[7.11] Feature Prototype</w:t>
      </w:r>
      <w:r w:rsidR="001F3E6A">
        <w:t xml:space="preserve"> </w:t>
      </w:r>
    </w:p>
    <w:p w14:paraId="73B55FFF" w14:textId="6BC6693C" w:rsidR="002755FB" w:rsidRDefault="002755FB" w:rsidP="002755FB">
      <w:pPr>
        <w:pStyle w:val="Heading4"/>
      </w:pPr>
      <w:r>
        <w:t>[7.111]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MobileBERT [16] model for the purpose of fake news detection. </w:t>
      </w:r>
    </w:p>
    <w:p w14:paraId="2B9ABA5B" w14:textId="77777777" w:rsidR="002755FB" w:rsidRDefault="002755FB" w:rsidP="002755FB"/>
    <w:p w14:paraId="69EBF27F" w14:textId="77777777" w:rsidR="002755FB" w:rsidRDefault="002755FB" w:rsidP="002755FB">
      <w:r>
        <w:t xml:space="preserve">MobileBERT is a variant of BERT chosen for its computational efficiency while retaining its performance in natural language processing tasks. The objective of this prototype is to train MobileBERT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This prototype’s implementation serves to assess the viability of employing MobileBERT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31048021" w:rsidR="000B3256" w:rsidRDefault="000B3256" w:rsidP="000B3256">
      <w:pPr>
        <w:pStyle w:val="Heading4"/>
      </w:pPr>
      <w:r>
        <w:lastRenderedPageBreak/>
        <w:t>[7.112] Dataset Preparation</w:t>
      </w:r>
    </w:p>
    <w:p w14:paraId="0D3DD8B0" w14:textId="77777777" w:rsidR="000B3256" w:rsidRDefault="000B3256" w:rsidP="000B3256"/>
    <w:p w14:paraId="2C57A61B" w14:textId="0D6F9899" w:rsidR="000B3256" w:rsidRDefault="000B3256" w:rsidP="000B3256">
      <w:r>
        <w:t>The LIAR dataset comprises political statements categorised into six classes – “pants-fire”, “false”, “barely-true”, “half-true”, “mostly-true” and “true” [17] – that encapsulate a spectrum of truthfulness. In order to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Label binari</w:t>
      </w:r>
      <w:r>
        <w:rPr>
          <w:b/>
          <w:bCs/>
        </w:rPr>
        <w:t>s</w:t>
      </w:r>
      <w:r w:rsidRPr="007B10A3">
        <w:rPr>
          <w:b/>
          <w:bCs/>
        </w:rPr>
        <w:t>atio</w:t>
      </w:r>
      <w:r>
        <w:rPr>
          <w:b/>
          <w:bCs/>
        </w:rPr>
        <w:t>n</w:t>
      </w:r>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 xml:space="preserve">To transform multi-class labels to binary labels ‘fake’ (0) and ‘real’ (1), a mapping function was implemented to map “pants-fire”, “false” and “barely-true”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Hugging Face’s AutoTokenizer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F0E49AB" w:rsidR="000F0E3F" w:rsidRDefault="000F0E3F" w:rsidP="000F0E3F">
      <w:pPr>
        <w:pStyle w:val="Heading4"/>
      </w:pPr>
      <w:r>
        <w:lastRenderedPageBreak/>
        <w:t>[7.113] Model Training</w:t>
      </w:r>
    </w:p>
    <w:p w14:paraId="5584F079" w14:textId="77777777" w:rsidR="000F0E3F" w:rsidRDefault="000F0E3F" w:rsidP="000F0E3F">
      <w:r>
        <w:t xml:space="preserve">MobileBERT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PyTorch-compatible datasets to enable it to be seamlessly integrated with PyTorch’s DataLoader,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MobileBERT’s architecture for binary classification. This modification would leverage MobileBERT’s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The AdamW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00B04BED" w:rsidR="000F0E3F" w:rsidRDefault="000F0E3F" w:rsidP="00355E7E">
      <w:pPr>
        <w:pStyle w:val="Heading4"/>
      </w:pPr>
      <w:r>
        <w:lastRenderedPageBreak/>
        <w:t>[</w:t>
      </w:r>
      <w:r w:rsidR="00355E7E">
        <w:t>7.114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1D13A536" w:rsidR="000F0E3F" w:rsidRDefault="000F0E3F" w:rsidP="00420BBA">
      <w:pPr>
        <w:pStyle w:val="Heading4"/>
      </w:pPr>
      <w:r>
        <w:lastRenderedPageBreak/>
        <w:t>[</w:t>
      </w:r>
      <w:r w:rsidR="00420BBA">
        <w:t>7.115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A model wrapper class was created for LIME to interact with the MobileBERT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r>
        <w:t>LimeTextExplainer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6F58E1C3" w:rsidR="000F0E3F" w:rsidRDefault="000F0E3F" w:rsidP="004B6CBC">
      <w:pPr>
        <w:pStyle w:val="Heading4"/>
      </w:pPr>
      <w:r>
        <w:lastRenderedPageBreak/>
        <w:t>[</w:t>
      </w:r>
      <w:r w:rsidR="004B6CBC">
        <w:t>7.116</w:t>
      </w:r>
      <w:r>
        <w:t>] Results of Initial Implementation</w:t>
      </w:r>
    </w:p>
    <w:p w14:paraId="3DBB7D99" w14:textId="77777777" w:rsidR="000F0E3F" w:rsidRDefault="000F0E3F" w:rsidP="000F0E3F"/>
    <w:p w14:paraId="5CCE3178" w14:textId="77777777" w:rsidR="000F0E3F" w:rsidRDefault="000F0E3F" w:rsidP="000F0E3F">
      <w:r>
        <w:t>The prototype demonstrated the feasibility of fine-tuning MobileBERT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is capable of capturing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Additionally, a small group survey was conducted with a group of three student jounrliasts.</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14991877" w:rsidR="000F0E3F" w:rsidRDefault="000F0E3F" w:rsidP="00C06974">
      <w:pPr>
        <w:pStyle w:val="Heading4"/>
      </w:pPr>
      <w:r>
        <w:lastRenderedPageBreak/>
        <w:t>[</w:t>
      </w:r>
      <w:r w:rsidR="00C06974">
        <w:t>7.117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070623BD" w:rsidR="000F0E3F" w:rsidRDefault="000F0E3F" w:rsidP="00C06974">
      <w:pPr>
        <w:pStyle w:val="Heading5"/>
      </w:pPr>
      <w:r>
        <w:t>[</w:t>
      </w:r>
      <w:r w:rsidR="00C06974">
        <w:t>7.1171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The original training loop was worked on to implement mixed precision training using PyTorch’s torch.cuda.amp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 xml:space="preserve">A gradient scaler ‘GradScaler()’ is initialised. </w:t>
      </w:r>
    </w:p>
    <w:p w14:paraId="3E2A59B6" w14:textId="77777777" w:rsidR="000F0E3F" w:rsidRDefault="000F0E3F" w:rsidP="000F0E3F">
      <w:pPr>
        <w:pStyle w:val="ListParagraph"/>
        <w:numPr>
          <w:ilvl w:val="0"/>
          <w:numId w:val="14"/>
        </w:numPr>
      </w:pPr>
      <w:r>
        <w:t>‘autocast’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The results of the model trained with mixed precision training indicated a serious issue in the training process, as evidenced by the NaN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persisted and time constraints restricted any further troubleshooting and debugging to make mixed precision training work at this time. </w:t>
      </w:r>
    </w:p>
    <w:p w14:paraId="546EA53C" w14:textId="2E5FEA71" w:rsidR="000F0E3F" w:rsidRDefault="000F0E3F" w:rsidP="00D842B9">
      <w:pPr>
        <w:pStyle w:val="Heading5"/>
      </w:pPr>
      <w:r>
        <w:lastRenderedPageBreak/>
        <w:t>[</w:t>
      </w:r>
      <w:r w:rsidR="00D842B9">
        <w:t>7.1172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 xml:space="preserve">Gradients are clipped before the optimiser step to prevent exploding gradients. ‘max_norm’ sets the maximum gradient norm. </w:t>
      </w:r>
    </w:p>
    <w:p w14:paraId="47F0F666" w14:textId="77777777" w:rsidR="000F0E3F" w:rsidRDefault="000F0E3F" w:rsidP="000F0E3F">
      <w:pPr>
        <w:pStyle w:val="ListParagraph"/>
        <w:numPr>
          <w:ilvl w:val="0"/>
          <w:numId w:val="13"/>
        </w:numPr>
      </w:pPr>
      <w:r>
        <w:t>The model parameters are updated only after ‘accumulation_steps’ batches.</w:t>
      </w:r>
    </w:p>
    <w:p w14:paraId="02298B50" w14:textId="77777777" w:rsidR="000F0E3F" w:rsidRDefault="000F0E3F" w:rsidP="000F0E3F">
      <w:pPr>
        <w:pStyle w:val="ListParagraph"/>
        <w:numPr>
          <w:ilvl w:val="0"/>
          <w:numId w:val="13"/>
        </w:numPr>
      </w:pPr>
      <w:r>
        <w:t xml:space="preserve">‘optimizer.zero_grad()’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more true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27A74211" w:rsidR="0058295F" w:rsidRDefault="0058295F" w:rsidP="00AD0404">
      <w:pPr>
        <w:pStyle w:val="Heading4"/>
      </w:pPr>
      <w:r>
        <w:lastRenderedPageBreak/>
        <w:t>[</w:t>
      </w:r>
      <w:r w:rsidR="00AD0404">
        <w:t>7.118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performance, and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dataset, or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To instil confidence and foster user trust, explainability features need to be understood by users. Implementing short and easily-understandable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218DB481" w:rsidR="008A2F2D" w:rsidRDefault="00D547CF" w:rsidP="00D547CF">
      <w:pPr>
        <w:pStyle w:val="Heading3"/>
      </w:pPr>
      <w:r>
        <w:lastRenderedPageBreak/>
        <w:t>[7.</w:t>
      </w:r>
      <w:r w:rsidR="00442750">
        <w:t>12</w:t>
      </w:r>
      <w:r>
        <w:t xml:space="preserve">] </w:t>
      </w:r>
      <w:r w:rsidR="00F563BA">
        <w:t xml:space="preserve">Version </w:t>
      </w:r>
      <w:r w:rsidR="004F101B">
        <w:t>1</w:t>
      </w:r>
    </w:p>
    <w:p w14:paraId="438A28FB" w14:textId="6D0494A6" w:rsidR="00D547CF" w:rsidRDefault="00D547CF" w:rsidP="00D547CF">
      <w:pPr>
        <w:pStyle w:val="Heading4"/>
      </w:pPr>
      <w:r>
        <w:t>[7.</w:t>
      </w:r>
      <w:r w:rsidR="00770156">
        <w:t>1</w:t>
      </w:r>
      <w:r>
        <w:t>21] Overview &amp; Aims</w:t>
      </w:r>
    </w:p>
    <w:p w14:paraId="7DA01F0B" w14:textId="77777777" w:rsidR="00D547CF" w:rsidRDefault="00D547CF" w:rsidP="00D547CF"/>
    <w:p w14:paraId="14FECF2C" w14:textId="77777777" w:rsidR="00D547CF" w:rsidRDefault="00D547CF" w:rsidP="00D547CF">
      <w:r>
        <w:t>The goal of Version 1 is to simply improve the functional performance of the Initial Prototype.</w:t>
      </w:r>
    </w:p>
    <w:p w14:paraId="5A48C4FC" w14:textId="77777777" w:rsidR="00D547CF" w:rsidRDefault="00D547CF" w:rsidP="00D547CF"/>
    <w:p w14:paraId="17557350" w14:textId="12BA2EB8" w:rsidR="00D547CF" w:rsidRDefault="00D547CF" w:rsidP="00D547CF">
      <w:r>
        <w:t>This is done through changing the training framework. While the Initial Prototype used a custom PyTorch training loop where each training step was handled manually, this version uses Hugging Face’s Trainer API that abstracts away specific implementation details.</w:t>
      </w:r>
      <w:r w:rsidR="00E57BB5">
        <w:t xml:space="preserve"> </w:t>
      </w:r>
    </w:p>
    <w:p w14:paraId="455247BE" w14:textId="77777777" w:rsidR="00881DD9" w:rsidRDefault="00881DD9" w:rsidP="00D547CF"/>
    <w:p w14:paraId="3E844E6D" w14:textId="016F610D" w:rsidR="00881DD9" w:rsidRDefault="00881DD9" w:rsidP="00D547CF">
      <w:r>
        <w:t xml:space="preserve">Additionally, some changes were made to the Evaluation pipeline. The metrics computation function is now directly implemented into the training loop, so that it is possible </w:t>
      </w:r>
      <w:r w:rsidR="00291CE7">
        <w:t xml:space="preserve">for me </w:t>
      </w:r>
      <w:r>
        <w:t xml:space="preserve">to assess the model’s performance at each training epoch. </w:t>
      </w:r>
    </w:p>
    <w:p w14:paraId="6AEFEDF8" w14:textId="77777777" w:rsidR="00C870C7" w:rsidRDefault="00C870C7" w:rsidP="00D547CF"/>
    <w:p w14:paraId="56B4514A" w14:textId="2B64A8CE" w:rsidR="00C870C7" w:rsidRDefault="00C870C7" w:rsidP="00D547CF">
      <w:r>
        <w:t xml:space="preserve">As the changes in this version are only done to back-end logic and there are no changes to user presentation, I will not be conducting user evaluation/testing for this version of the product as I do not expect any meaningful insights to emerge. </w:t>
      </w:r>
    </w:p>
    <w:p w14:paraId="1B0E9D8D" w14:textId="77777777" w:rsidR="00D547CF" w:rsidRDefault="00D547CF" w:rsidP="00D547CF"/>
    <w:p w14:paraId="46BD5AA6" w14:textId="77777777" w:rsidR="00D03B30" w:rsidRDefault="00D03B30">
      <w:pPr>
        <w:rPr>
          <w:rFonts w:asciiTheme="majorHAnsi" w:hAnsiTheme="majorHAnsi"/>
          <w:b/>
          <w:color w:val="476166" w:themeColor="accent1"/>
          <w:sz w:val="28"/>
          <w:szCs w:val="28"/>
        </w:rPr>
      </w:pPr>
      <w:r>
        <w:br w:type="page"/>
      </w:r>
    </w:p>
    <w:p w14:paraId="2B765DB9" w14:textId="63C7A51B" w:rsidR="00D547CF" w:rsidRDefault="00D547CF" w:rsidP="00D547CF">
      <w:pPr>
        <w:pStyle w:val="Heading4"/>
      </w:pPr>
      <w:r>
        <w:lastRenderedPageBreak/>
        <w:t>[7.</w:t>
      </w:r>
      <w:r w:rsidR="00770156">
        <w:t>1</w:t>
      </w:r>
      <w:r>
        <w:t>22] Changes from Previous Version (Feature Prototype)</w:t>
      </w:r>
    </w:p>
    <w:p w14:paraId="5F7EFCF7" w14:textId="77777777" w:rsidR="00D547CF" w:rsidRDefault="00D547CF" w:rsidP="00D547CF"/>
    <w:p w14:paraId="64BB7962" w14:textId="42062FDE" w:rsidR="00D547CF" w:rsidRDefault="00D547CF" w:rsidP="00D547CF">
      <w:r>
        <w:t xml:space="preserve">The main change from the previous version (Feature Prototype) is as follows: </w:t>
      </w:r>
    </w:p>
    <w:p w14:paraId="4A304D9C" w14:textId="77777777" w:rsidR="00D547CF" w:rsidRDefault="00D547CF" w:rsidP="00D547CF"/>
    <w:p w14:paraId="429EDAA2" w14:textId="340AB2EC" w:rsidR="00D547CF" w:rsidRDefault="00D547CF" w:rsidP="00D547CF">
      <w:pPr>
        <w:pStyle w:val="ListParagraph"/>
        <w:numPr>
          <w:ilvl w:val="0"/>
          <w:numId w:val="27"/>
        </w:numPr>
        <w:rPr>
          <w:b/>
          <w:bCs/>
        </w:rPr>
      </w:pPr>
      <w:r w:rsidRPr="00B53A8D">
        <w:rPr>
          <w:b/>
          <w:bCs/>
        </w:rPr>
        <w:t>New training logic</w:t>
      </w:r>
    </w:p>
    <w:p w14:paraId="70D6A1E1" w14:textId="77777777" w:rsidR="00B53A8D" w:rsidRDefault="00B53A8D" w:rsidP="00B53A8D">
      <w:pPr>
        <w:ind w:left="360"/>
        <w:rPr>
          <w:b/>
          <w:bCs/>
        </w:rPr>
      </w:pPr>
    </w:p>
    <w:p w14:paraId="41771F1F" w14:textId="5FD80D7F" w:rsidR="00B53A8D" w:rsidRDefault="00B53A8D" w:rsidP="00B53A8D">
      <w:pPr>
        <w:ind w:left="360"/>
        <w:rPr>
          <w:b/>
          <w:bCs/>
        </w:rPr>
      </w:pPr>
      <w:r w:rsidRPr="00B53A8D">
        <w:rPr>
          <w:b/>
          <w:bCs/>
          <w:noProof/>
        </w:rPr>
        <w:drawing>
          <wp:inline distT="0" distB="0" distL="0" distR="0" wp14:anchorId="7E8AA7C9" wp14:editId="7ADDA880">
            <wp:extent cx="2819400" cy="2302146"/>
            <wp:effectExtent l="0" t="0" r="0" b="3175"/>
            <wp:docPr id="325779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15" name="Picture 1" descr="A screenshot of a computer code&#10;&#10;AI-generated content may be incorrect."/>
                    <pic:cNvPicPr/>
                  </pic:nvPicPr>
                  <pic:blipFill>
                    <a:blip r:embed="rId59"/>
                    <a:stretch>
                      <a:fillRect/>
                    </a:stretch>
                  </pic:blipFill>
                  <pic:spPr>
                    <a:xfrm>
                      <a:off x="0" y="0"/>
                      <a:ext cx="2830076" cy="2310863"/>
                    </a:xfrm>
                    <a:prstGeom prst="rect">
                      <a:avLst/>
                    </a:prstGeom>
                  </pic:spPr>
                </pic:pic>
              </a:graphicData>
            </a:graphic>
          </wp:inline>
        </w:drawing>
      </w:r>
    </w:p>
    <w:p w14:paraId="3019BC05" w14:textId="77777777" w:rsidR="00B53A8D" w:rsidRDefault="00B53A8D" w:rsidP="00B53A8D">
      <w:pPr>
        <w:ind w:left="360"/>
        <w:rPr>
          <w:b/>
          <w:bCs/>
        </w:rPr>
      </w:pPr>
    </w:p>
    <w:p w14:paraId="7C75F848" w14:textId="77777777" w:rsidR="00B53A8D" w:rsidRDefault="00B53A8D" w:rsidP="00B53A8D">
      <w:pPr>
        <w:ind w:left="360"/>
      </w:pPr>
      <w:r>
        <w:t xml:space="preserve">A new training loop has been implemented that leverages Hugging Face’s Trainer API. </w:t>
      </w:r>
    </w:p>
    <w:p w14:paraId="514ACE00" w14:textId="77777777" w:rsidR="00B53A8D" w:rsidRDefault="00B53A8D" w:rsidP="00B53A8D">
      <w:pPr>
        <w:ind w:left="360"/>
      </w:pPr>
    </w:p>
    <w:p w14:paraId="60ACE929" w14:textId="77777777" w:rsidR="00B53A8D" w:rsidRDefault="00B53A8D" w:rsidP="00B53A8D">
      <w:pPr>
        <w:ind w:left="360"/>
      </w:pPr>
      <w:r>
        <w:t xml:space="preserve">This reduces implementation complexity as the Trainer API handles many details that would normally require manual implementation (e.g. manual hyperparameter tuning), making the codebase more concise, and easy to maintain. </w:t>
      </w:r>
    </w:p>
    <w:p w14:paraId="2D68087B" w14:textId="77777777" w:rsidR="00B53A8D" w:rsidRDefault="00B53A8D" w:rsidP="00B53A8D">
      <w:pPr>
        <w:ind w:left="360"/>
      </w:pPr>
    </w:p>
    <w:p w14:paraId="69D2CC8A" w14:textId="2A888F8E" w:rsidR="00CB64F1" w:rsidRDefault="00B53A8D" w:rsidP="00013F6C">
      <w:pPr>
        <w:ind w:left="360"/>
      </w:pPr>
      <w:r>
        <w:t>Additionally, as the Trainer API is more widely tried and tested than a proprietary/custom implementation, it should be less prone to implementation errors, making it a more robust solution.</w:t>
      </w:r>
    </w:p>
    <w:p w14:paraId="6F7F27E8" w14:textId="77777777" w:rsidR="00013F6C" w:rsidRDefault="00013F6C" w:rsidP="00013F6C">
      <w:pPr>
        <w:ind w:left="360"/>
      </w:pPr>
    </w:p>
    <w:p w14:paraId="18418D3C" w14:textId="6DD06A25" w:rsidR="00D03B30" w:rsidRDefault="00013F6C" w:rsidP="00967EC2">
      <w:pPr>
        <w:ind w:left="360"/>
      </w:pPr>
      <w:r>
        <w:t>Additionally, evaluation metrics are displayed at each epoch s</w:t>
      </w:r>
      <w:r w:rsidR="00D03B30">
        <w:t>o I could assess the model’s performance at each training epoch.</w:t>
      </w:r>
    </w:p>
    <w:p w14:paraId="5D55511A" w14:textId="77777777" w:rsidR="00967EC2" w:rsidRDefault="00967EC2" w:rsidP="00967EC2">
      <w:pPr>
        <w:ind w:left="360"/>
      </w:pPr>
    </w:p>
    <w:p w14:paraId="4D0EB9C4" w14:textId="72ACC500" w:rsidR="00D03B30" w:rsidRPr="00013F6C" w:rsidRDefault="00D03B30" w:rsidP="00013F6C">
      <w:pPr>
        <w:ind w:left="360"/>
      </w:pPr>
      <w:r w:rsidRPr="00D03B30">
        <w:rPr>
          <w:noProof/>
        </w:rPr>
        <w:drawing>
          <wp:inline distT="0" distB="0" distL="0" distR="0" wp14:anchorId="690E8822" wp14:editId="6D848DD6">
            <wp:extent cx="4531246" cy="2676525"/>
            <wp:effectExtent l="0" t="0" r="3175" b="0"/>
            <wp:docPr id="15059303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0396" name="Picture 1" descr="A screenshot of a graph&#10;&#10;AI-generated content may be incorrect."/>
                    <pic:cNvPicPr/>
                  </pic:nvPicPr>
                  <pic:blipFill>
                    <a:blip r:embed="rId60"/>
                    <a:stretch>
                      <a:fillRect/>
                    </a:stretch>
                  </pic:blipFill>
                  <pic:spPr>
                    <a:xfrm>
                      <a:off x="0" y="0"/>
                      <a:ext cx="4551008" cy="2688198"/>
                    </a:xfrm>
                    <a:prstGeom prst="rect">
                      <a:avLst/>
                    </a:prstGeom>
                  </pic:spPr>
                </pic:pic>
              </a:graphicData>
            </a:graphic>
          </wp:inline>
        </w:drawing>
      </w:r>
    </w:p>
    <w:p w14:paraId="02BBB0E1" w14:textId="7D15EB79" w:rsidR="00FA7E7A" w:rsidRDefault="00FA7E7A" w:rsidP="00FA7E7A">
      <w:pPr>
        <w:pStyle w:val="Heading4"/>
      </w:pPr>
      <w:r>
        <w:lastRenderedPageBreak/>
        <w:t>[7.</w:t>
      </w:r>
      <w:r w:rsidR="00770156">
        <w:t>1</w:t>
      </w:r>
      <w:r>
        <w:t>23] Training Arguments &amp; Evaluation Results</w:t>
      </w:r>
    </w:p>
    <w:p w14:paraId="2C9E50DB" w14:textId="77777777" w:rsidR="00FA7E7A" w:rsidRDefault="00FA7E7A" w:rsidP="00FA7E7A"/>
    <w:p w14:paraId="623BB93F" w14:textId="6D9F24C2" w:rsidR="00FA7E7A" w:rsidRDefault="00FA7E7A" w:rsidP="00FA7E7A">
      <w:r>
        <w:t xml:space="preserve">To try and improve performance, training arguments were changed and the evaluation results were assessed to try and determine the most optimal training arguments for this model. </w:t>
      </w:r>
    </w:p>
    <w:p w14:paraId="20EB921E" w14:textId="77777777" w:rsidR="00C26C49" w:rsidRDefault="00C26C49" w:rsidP="00FA7E7A"/>
    <w:p w14:paraId="337CBE66" w14:textId="4D61107D" w:rsidR="00C26C49" w:rsidRDefault="00C26C49" w:rsidP="00C26C49">
      <w:pPr>
        <w:pStyle w:val="ListParagraph"/>
        <w:numPr>
          <w:ilvl w:val="0"/>
          <w:numId w:val="28"/>
        </w:numPr>
        <w:rPr>
          <w:b/>
          <w:bCs/>
        </w:rPr>
      </w:pPr>
      <w:r>
        <w:rPr>
          <w:b/>
          <w:bCs/>
        </w:rPr>
        <w:t>First notable set of arguments</w:t>
      </w:r>
      <w:r w:rsidR="001B31CE">
        <w:rPr>
          <w:b/>
          <w:bCs/>
        </w:rPr>
        <w:t xml:space="preserve"> (Argument Set 1)</w:t>
      </w:r>
    </w:p>
    <w:p w14:paraId="47263581" w14:textId="77777777" w:rsidR="00C26C49" w:rsidRDefault="00C26C49" w:rsidP="00C26C49">
      <w:pPr>
        <w:rPr>
          <w:b/>
          <w:bCs/>
        </w:rPr>
      </w:pPr>
    </w:p>
    <w:p w14:paraId="6AC23FD2" w14:textId="5B3B2B5A" w:rsidR="00A0653A" w:rsidRDefault="00C26C49" w:rsidP="00881DD9">
      <w:pPr>
        <w:ind w:left="360"/>
        <w:rPr>
          <w:b/>
          <w:bCs/>
        </w:rPr>
      </w:pPr>
      <w:r w:rsidRPr="00C26C49">
        <w:rPr>
          <w:b/>
          <w:bCs/>
          <w:noProof/>
        </w:rPr>
        <w:drawing>
          <wp:inline distT="0" distB="0" distL="0" distR="0" wp14:anchorId="3C151C04" wp14:editId="2A9C23FB">
            <wp:extent cx="3743325" cy="2029426"/>
            <wp:effectExtent l="0" t="0" r="0" b="9525"/>
            <wp:docPr id="1982071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1791" name="Picture 1" descr="A screen shot of a computer code&#10;&#10;AI-generated content may be incorrect."/>
                    <pic:cNvPicPr/>
                  </pic:nvPicPr>
                  <pic:blipFill>
                    <a:blip r:embed="rId61"/>
                    <a:stretch>
                      <a:fillRect/>
                    </a:stretch>
                  </pic:blipFill>
                  <pic:spPr>
                    <a:xfrm>
                      <a:off x="0" y="0"/>
                      <a:ext cx="3760134" cy="2038539"/>
                    </a:xfrm>
                    <a:prstGeom prst="rect">
                      <a:avLst/>
                    </a:prstGeom>
                  </pic:spPr>
                </pic:pic>
              </a:graphicData>
            </a:graphic>
          </wp:inline>
        </w:drawing>
      </w:r>
    </w:p>
    <w:p w14:paraId="42203524" w14:textId="77777777" w:rsidR="00881DD9" w:rsidRDefault="00881DD9" w:rsidP="00881DD9">
      <w:pPr>
        <w:ind w:left="360"/>
        <w:rPr>
          <w:b/>
          <w:bCs/>
        </w:rPr>
      </w:pPr>
    </w:p>
    <w:p w14:paraId="610AE796" w14:textId="0EC57412" w:rsidR="00881DD9" w:rsidRDefault="00881DD9" w:rsidP="00881DD9">
      <w:pPr>
        <w:ind w:left="360"/>
        <w:rPr>
          <w:b/>
          <w:bCs/>
        </w:rPr>
      </w:pPr>
      <w:r w:rsidRPr="00881DD9">
        <w:rPr>
          <w:b/>
          <w:bCs/>
          <w:noProof/>
        </w:rPr>
        <w:drawing>
          <wp:inline distT="0" distB="0" distL="0" distR="0" wp14:anchorId="48028512" wp14:editId="7D2CD140">
            <wp:extent cx="3905250" cy="2198754"/>
            <wp:effectExtent l="0" t="0" r="0" b="0"/>
            <wp:docPr id="9121171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23" name="Picture 1" descr="A table with numbers and letters&#10;&#10;AI-generated content may be incorrect."/>
                    <pic:cNvPicPr/>
                  </pic:nvPicPr>
                  <pic:blipFill>
                    <a:blip r:embed="rId62"/>
                    <a:stretch>
                      <a:fillRect/>
                    </a:stretch>
                  </pic:blipFill>
                  <pic:spPr>
                    <a:xfrm>
                      <a:off x="0" y="0"/>
                      <a:ext cx="3925826" cy="2210339"/>
                    </a:xfrm>
                    <a:prstGeom prst="rect">
                      <a:avLst/>
                    </a:prstGeom>
                  </pic:spPr>
                </pic:pic>
              </a:graphicData>
            </a:graphic>
          </wp:inline>
        </w:drawing>
      </w:r>
    </w:p>
    <w:p w14:paraId="18995AB8" w14:textId="4DBDA0B7" w:rsidR="001335A7" w:rsidRDefault="001335A7" w:rsidP="00881DD9">
      <w:pPr>
        <w:ind w:left="360"/>
        <w:rPr>
          <w:b/>
          <w:bCs/>
        </w:rPr>
      </w:pPr>
      <w:r w:rsidRPr="001335A7">
        <w:rPr>
          <w:b/>
          <w:bCs/>
          <w:noProof/>
        </w:rPr>
        <w:drawing>
          <wp:inline distT="0" distB="0" distL="0" distR="0" wp14:anchorId="7ECB63EB" wp14:editId="38A6650D">
            <wp:extent cx="6858000" cy="586105"/>
            <wp:effectExtent l="0" t="0" r="0" b="4445"/>
            <wp:docPr id="148731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4478" name="Picture 1" descr="A screenshot of a computer&#10;&#10;AI-generated content may be incorrect."/>
                    <pic:cNvPicPr/>
                  </pic:nvPicPr>
                  <pic:blipFill>
                    <a:blip r:embed="rId63"/>
                    <a:stretch>
                      <a:fillRect/>
                    </a:stretch>
                  </pic:blipFill>
                  <pic:spPr>
                    <a:xfrm>
                      <a:off x="0" y="0"/>
                      <a:ext cx="6858000" cy="586105"/>
                    </a:xfrm>
                    <a:prstGeom prst="rect">
                      <a:avLst/>
                    </a:prstGeom>
                  </pic:spPr>
                </pic:pic>
              </a:graphicData>
            </a:graphic>
          </wp:inline>
        </w:drawing>
      </w:r>
    </w:p>
    <w:p w14:paraId="1876949E" w14:textId="18303357" w:rsidR="00C06840" w:rsidRDefault="001335A7" w:rsidP="00C06840">
      <w:pPr>
        <w:ind w:left="360"/>
        <w:rPr>
          <w:b/>
          <w:bCs/>
        </w:rPr>
      </w:pPr>
      <w:r w:rsidRPr="001335A7">
        <w:rPr>
          <w:b/>
          <w:bCs/>
          <w:noProof/>
        </w:rPr>
        <w:drawing>
          <wp:inline distT="0" distB="0" distL="0" distR="0" wp14:anchorId="6A53ADC8" wp14:editId="5147D9A5">
            <wp:extent cx="2838450" cy="2285700"/>
            <wp:effectExtent l="0" t="0" r="0" b="635"/>
            <wp:docPr id="18410345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519" name="Picture 1" descr="A blue squares with white text&#10;&#10;AI-generated content may be incorrect."/>
                    <pic:cNvPicPr/>
                  </pic:nvPicPr>
                  <pic:blipFill>
                    <a:blip r:embed="rId64"/>
                    <a:stretch>
                      <a:fillRect/>
                    </a:stretch>
                  </pic:blipFill>
                  <pic:spPr>
                    <a:xfrm flipV="1">
                      <a:off x="0" y="0"/>
                      <a:ext cx="2854551" cy="2298666"/>
                    </a:xfrm>
                    <a:prstGeom prst="rect">
                      <a:avLst/>
                    </a:prstGeom>
                  </pic:spPr>
                </pic:pic>
              </a:graphicData>
            </a:graphic>
          </wp:inline>
        </w:drawing>
      </w:r>
    </w:p>
    <w:p w14:paraId="52860CB2" w14:textId="3BC7EEDE" w:rsidR="00375293" w:rsidRDefault="00375293" w:rsidP="00375293">
      <w:pPr>
        <w:pStyle w:val="ListParagraph"/>
        <w:numPr>
          <w:ilvl w:val="0"/>
          <w:numId w:val="28"/>
        </w:numPr>
        <w:rPr>
          <w:b/>
          <w:bCs/>
        </w:rPr>
      </w:pPr>
      <w:r>
        <w:rPr>
          <w:b/>
          <w:bCs/>
        </w:rPr>
        <w:lastRenderedPageBreak/>
        <w:t>Second notable set of arguments</w:t>
      </w:r>
      <w:r w:rsidR="001B31CE">
        <w:rPr>
          <w:b/>
          <w:bCs/>
        </w:rPr>
        <w:t xml:space="preserve"> (Argument Set 2)</w:t>
      </w:r>
    </w:p>
    <w:p w14:paraId="0A0D7429" w14:textId="77777777" w:rsidR="00375293" w:rsidRDefault="00375293" w:rsidP="00375293">
      <w:pPr>
        <w:ind w:left="360"/>
        <w:rPr>
          <w:b/>
          <w:bCs/>
        </w:rPr>
      </w:pPr>
    </w:p>
    <w:p w14:paraId="3E1E9656" w14:textId="6309BC01" w:rsidR="00375293" w:rsidRDefault="00375293" w:rsidP="00375293">
      <w:pPr>
        <w:ind w:left="360"/>
        <w:rPr>
          <w:b/>
          <w:bCs/>
        </w:rPr>
      </w:pPr>
      <w:r w:rsidRPr="00375293">
        <w:rPr>
          <w:b/>
          <w:bCs/>
          <w:noProof/>
        </w:rPr>
        <w:drawing>
          <wp:inline distT="0" distB="0" distL="0" distR="0" wp14:anchorId="077E6382" wp14:editId="78D0C0F5">
            <wp:extent cx="3521850" cy="1809750"/>
            <wp:effectExtent l="0" t="0" r="2540" b="0"/>
            <wp:docPr id="112263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2229" name="Picture 1" descr="A screenshot of a computer code&#10;&#10;AI-generated content may be incorrect."/>
                    <pic:cNvPicPr/>
                  </pic:nvPicPr>
                  <pic:blipFill>
                    <a:blip r:embed="rId65"/>
                    <a:stretch>
                      <a:fillRect/>
                    </a:stretch>
                  </pic:blipFill>
                  <pic:spPr>
                    <a:xfrm>
                      <a:off x="0" y="0"/>
                      <a:ext cx="3531820" cy="1814873"/>
                    </a:xfrm>
                    <a:prstGeom prst="rect">
                      <a:avLst/>
                    </a:prstGeom>
                  </pic:spPr>
                </pic:pic>
              </a:graphicData>
            </a:graphic>
          </wp:inline>
        </w:drawing>
      </w:r>
    </w:p>
    <w:p w14:paraId="6CACFBC1" w14:textId="3B1D4709" w:rsidR="00375293" w:rsidRDefault="00375293" w:rsidP="00375293">
      <w:pPr>
        <w:ind w:left="360"/>
        <w:rPr>
          <w:b/>
          <w:bCs/>
        </w:rPr>
      </w:pPr>
      <w:r w:rsidRPr="00375293">
        <w:rPr>
          <w:b/>
          <w:bCs/>
          <w:noProof/>
        </w:rPr>
        <w:drawing>
          <wp:inline distT="0" distB="0" distL="0" distR="0" wp14:anchorId="6D3AEC7F" wp14:editId="4BF36AB5">
            <wp:extent cx="4249616" cy="1143000"/>
            <wp:effectExtent l="0" t="0" r="0" b="0"/>
            <wp:docPr id="842690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943" name="Picture 1" descr="A screenshot of a graph&#10;&#10;AI-generated content may be incorrect."/>
                    <pic:cNvPicPr/>
                  </pic:nvPicPr>
                  <pic:blipFill>
                    <a:blip r:embed="rId66"/>
                    <a:stretch>
                      <a:fillRect/>
                    </a:stretch>
                  </pic:blipFill>
                  <pic:spPr>
                    <a:xfrm>
                      <a:off x="0" y="0"/>
                      <a:ext cx="4257217" cy="1145045"/>
                    </a:xfrm>
                    <a:prstGeom prst="rect">
                      <a:avLst/>
                    </a:prstGeom>
                  </pic:spPr>
                </pic:pic>
              </a:graphicData>
            </a:graphic>
          </wp:inline>
        </w:drawing>
      </w:r>
    </w:p>
    <w:p w14:paraId="2592EA66" w14:textId="03AB4D6D" w:rsidR="001B31CE" w:rsidRDefault="001B31CE" w:rsidP="00375293">
      <w:pPr>
        <w:ind w:left="360"/>
        <w:rPr>
          <w:b/>
          <w:bCs/>
        </w:rPr>
      </w:pPr>
      <w:r w:rsidRPr="001B31CE">
        <w:rPr>
          <w:b/>
          <w:bCs/>
          <w:noProof/>
        </w:rPr>
        <w:drawing>
          <wp:inline distT="0" distB="0" distL="0" distR="0" wp14:anchorId="5DC6000D" wp14:editId="189EF891">
            <wp:extent cx="6419850" cy="624152"/>
            <wp:effectExtent l="0" t="0" r="0" b="5080"/>
            <wp:docPr id="950026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728" name="Picture 1" descr="A screenshot of a computer&#10;&#10;AI-generated content may be incorrect."/>
                    <pic:cNvPicPr/>
                  </pic:nvPicPr>
                  <pic:blipFill>
                    <a:blip r:embed="rId67"/>
                    <a:stretch>
                      <a:fillRect/>
                    </a:stretch>
                  </pic:blipFill>
                  <pic:spPr>
                    <a:xfrm>
                      <a:off x="0" y="0"/>
                      <a:ext cx="6435386" cy="625662"/>
                    </a:xfrm>
                    <a:prstGeom prst="rect">
                      <a:avLst/>
                    </a:prstGeom>
                  </pic:spPr>
                </pic:pic>
              </a:graphicData>
            </a:graphic>
          </wp:inline>
        </w:drawing>
      </w:r>
    </w:p>
    <w:p w14:paraId="4C869B34" w14:textId="018B395D" w:rsidR="001B31CE" w:rsidRDefault="001B31CE" w:rsidP="00375293">
      <w:pPr>
        <w:ind w:left="360"/>
        <w:rPr>
          <w:b/>
          <w:bCs/>
        </w:rPr>
      </w:pPr>
      <w:r w:rsidRPr="001B31CE">
        <w:rPr>
          <w:b/>
          <w:bCs/>
          <w:noProof/>
        </w:rPr>
        <w:drawing>
          <wp:inline distT="0" distB="0" distL="0" distR="0" wp14:anchorId="55244BAC" wp14:editId="39440871">
            <wp:extent cx="3638550" cy="2955919"/>
            <wp:effectExtent l="0" t="0" r="0" b="0"/>
            <wp:docPr id="10038038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3875" name="Picture 1" descr="A blue squares with white text&#10;&#10;AI-generated content may be incorrect."/>
                    <pic:cNvPicPr/>
                  </pic:nvPicPr>
                  <pic:blipFill>
                    <a:blip r:embed="rId68"/>
                    <a:stretch>
                      <a:fillRect/>
                    </a:stretch>
                  </pic:blipFill>
                  <pic:spPr>
                    <a:xfrm>
                      <a:off x="0" y="0"/>
                      <a:ext cx="3642740" cy="2959323"/>
                    </a:xfrm>
                    <a:prstGeom prst="rect">
                      <a:avLst/>
                    </a:prstGeom>
                  </pic:spPr>
                </pic:pic>
              </a:graphicData>
            </a:graphic>
          </wp:inline>
        </w:drawing>
      </w:r>
    </w:p>
    <w:p w14:paraId="7D1E2E58" w14:textId="77777777" w:rsidR="001B31CE" w:rsidRDefault="001B31CE" w:rsidP="00375293">
      <w:pPr>
        <w:ind w:left="360"/>
        <w:rPr>
          <w:b/>
          <w:bCs/>
        </w:rPr>
      </w:pPr>
    </w:p>
    <w:p w14:paraId="3180BE84" w14:textId="77777777" w:rsidR="001B31CE" w:rsidRDefault="001B31CE">
      <w:pPr>
        <w:rPr>
          <w:rFonts w:asciiTheme="majorHAnsi" w:hAnsiTheme="majorHAnsi"/>
          <w:b/>
          <w:color w:val="476166" w:themeColor="accent1"/>
          <w:sz w:val="28"/>
          <w:szCs w:val="28"/>
        </w:rPr>
      </w:pPr>
      <w:r>
        <w:br w:type="page"/>
      </w:r>
    </w:p>
    <w:p w14:paraId="787BBE67" w14:textId="5E163CAC" w:rsidR="001B31CE" w:rsidRDefault="001B31CE" w:rsidP="001B31CE">
      <w:pPr>
        <w:pStyle w:val="Heading4"/>
      </w:pPr>
      <w:r>
        <w:lastRenderedPageBreak/>
        <w:t>[7.</w:t>
      </w:r>
      <w:r w:rsidR="00770156">
        <w:t>12</w:t>
      </w:r>
      <w:r>
        <w:t xml:space="preserve">4] Evaluating </w:t>
      </w:r>
      <w:r w:rsidR="00F563BA">
        <w:t>Differences B</w:t>
      </w:r>
      <w:r>
        <w:t xml:space="preserve">etween </w:t>
      </w:r>
      <w:r w:rsidR="00F563BA">
        <w:t>B</w:t>
      </w:r>
      <w:r>
        <w:t xml:space="preserve">oth </w:t>
      </w:r>
      <w:r w:rsidR="00F563BA">
        <w:t>S</w:t>
      </w:r>
      <w:r>
        <w:t xml:space="preserve">ets of </w:t>
      </w:r>
      <w:r w:rsidR="00F563BA">
        <w:t>A</w:t>
      </w:r>
      <w:r>
        <w:t>rguments</w:t>
      </w:r>
    </w:p>
    <w:p w14:paraId="0F84B7E9" w14:textId="77777777" w:rsidR="001B31CE" w:rsidRDefault="001B31CE" w:rsidP="001B31CE"/>
    <w:p w14:paraId="438784BF" w14:textId="219CD4BE" w:rsidR="001B31CE" w:rsidRDefault="001B31CE" w:rsidP="001B31CE">
      <w:r>
        <w:t>Reviewing the evaluation metrics from the models trained on both sets of arguments above reveals some fundamental differences:</w:t>
      </w:r>
    </w:p>
    <w:p w14:paraId="72E69AC2" w14:textId="77777777" w:rsidR="001B31CE" w:rsidRDefault="001B31CE" w:rsidP="001B31CE"/>
    <w:p w14:paraId="12B191FF" w14:textId="7B011E17" w:rsidR="001B31CE" w:rsidRPr="008617CA" w:rsidRDefault="001B31CE" w:rsidP="001B31CE">
      <w:pPr>
        <w:pStyle w:val="ListParagraph"/>
        <w:numPr>
          <w:ilvl w:val="0"/>
          <w:numId w:val="29"/>
        </w:numPr>
        <w:rPr>
          <w:b/>
          <w:bCs/>
        </w:rPr>
      </w:pPr>
      <w:r w:rsidRPr="008617CA">
        <w:rPr>
          <w:b/>
          <w:bCs/>
        </w:rPr>
        <w:t>Trade-off between precision &amp; recall</w:t>
      </w:r>
    </w:p>
    <w:p w14:paraId="29AC7C18" w14:textId="77777777" w:rsidR="001B31CE" w:rsidRDefault="001B31CE" w:rsidP="001B31CE">
      <w:pPr>
        <w:pStyle w:val="ListParagraph"/>
      </w:pPr>
    </w:p>
    <w:p w14:paraId="73FE5142" w14:textId="2B366C8E" w:rsidR="001B31CE" w:rsidRDefault="001B31CE" w:rsidP="009A304B">
      <w:pPr>
        <w:ind w:firstLine="360"/>
      </w:pPr>
      <w:r>
        <w:t>Argument set 2 sacrifices precision (-5.4%) for an improvement in recall (+6.6%).</w:t>
      </w:r>
    </w:p>
    <w:p w14:paraId="340E70BB" w14:textId="77777777" w:rsidR="001B31CE" w:rsidRDefault="001B31CE" w:rsidP="001B31CE">
      <w:pPr>
        <w:pStyle w:val="ListParagraph"/>
      </w:pPr>
    </w:p>
    <w:p w14:paraId="3727712C" w14:textId="2FEDD025" w:rsidR="00F563BA" w:rsidRDefault="001B31CE" w:rsidP="009A304B">
      <w:pPr>
        <w:ind w:left="360"/>
      </w:pPr>
      <w:r>
        <w:t>This roughly means that Argument Set 1 trained a model that is more balanced and careful about making “real news” predictions, whereas Argument Set 2</w:t>
      </w:r>
      <w:r w:rsidR="00F563BA">
        <w:t xml:space="preserve"> is more aggressive to classify content as “real news”.</w:t>
      </w:r>
    </w:p>
    <w:p w14:paraId="0BB14F03" w14:textId="77777777" w:rsidR="00F563BA" w:rsidRDefault="00F563BA" w:rsidP="009A304B">
      <w:pPr>
        <w:pStyle w:val="ListParagraph"/>
        <w:ind w:left="1080"/>
      </w:pPr>
    </w:p>
    <w:p w14:paraId="672EB755" w14:textId="55CFD309" w:rsidR="00F563BA" w:rsidRDefault="00F563BA" w:rsidP="009A304B">
      <w:pPr>
        <w:ind w:left="360"/>
      </w:pPr>
      <w:r>
        <w:t>The confusion matrix for the model trained with Argument Set 2 confirms this tendency – 452 fake news items were incorrectly classified as real (high false positive rate), whereas only 70 real news items were incorrectly classified</w:t>
      </w:r>
      <w:r w:rsidR="009A304B">
        <w:t>, suggesting that set 2 has a strong bias towards “real” classification.</w:t>
      </w:r>
    </w:p>
    <w:p w14:paraId="48A7DFDC" w14:textId="77777777" w:rsidR="009A304B" w:rsidRDefault="009A304B" w:rsidP="00F563BA">
      <w:pPr>
        <w:pStyle w:val="ListParagraph"/>
      </w:pPr>
    </w:p>
    <w:p w14:paraId="22B3A09F" w14:textId="692184F4" w:rsidR="009A304B" w:rsidRPr="008617CA" w:rsidRDefault="009A304B" w:rsidP="009A304B">
      <w:pPr>
        <w:pStyle w:val="ListParagraph"/>
        <w:numPr>
          <w:ilvl w:val="0"/>
          <w:numId w:val="29"/>
        </w:numPr>
        <w:rPr>
          <w:b/>
          <w:bCs/>
        </w:rPr>
      </w:pPr>
      <w:r w:rsidRPr="008617CA">
        <w:rPr>
          <w:b/>
          <w:bCs/>
        </w:rPr>
        <w:t>Training efficiency</w:t>
      </w:r>
    </w:p>
    <w:p w14:paraId="17EF6238" w14:textId="77777777" w:rsidR="009A304B" w:rsidRDefault="009A304B" w:rsidP="009A304B"/>
    <w:p w14:paraId="28E77B72" w14:textId="651C7520" w:rsidR="002701EA" w:rsidRDefault="009A304B" w:rsidP="002701EA">
      <w:pPr>
        <w:ind w:left="360"/>
      </w:pPr>
      <w:r>
        <w:t xml:space="preserve">The model trained with Argument Set 2 achieved comparable F1 score (0.7% lower) while only being trained across 4 epochs (as opposed to 10 in Argument Set 1). This indicates that despite fewer training </w:t>
      </w:r>
      <w:r w:rsidR="002701EA">
        <w:t>epochs</w:t>
      </w:r>
      <w:r>
        <w:t>, higher weight decay effectively prevented overfitting.</w:t>
      </w:r>
    </w:p>
    <w:p w14:paraId="307A3D8A" w14:textId="77777777" w:rsidR="002701EA" w:rsidRDefault="002701EA" w:rsidP="002701EA">
      <w:pPr>
        <w:ind w:left="360"/>
      </w:pPr>
    </w:p>
    <w:p w14:paraId="3DCFA748" w14:textId="55B95DFB" w:rsidR="002701EA" w:rsidRDefault="002701EA" w:rsidP="002701EA">
      <w:pPr>
        <w:ind w:left="360"/>
      </w:pPr>
      <w:r>
        <w:t>I suspect this is likely to have important implications for computational efficiency</w:t>
      </w:r>
      <w:r w:rsidR="006D5F0E">
        <w:t xml:space="preserve">, </w:t>
      </w:r>
      <w:r w:rsidR="00CD399D">
        <w:t>as this demonstrates that strong regularisation can achieve comparable results with less training.</w:t>
      </w:r>
    </w:p>
    <w:p w14:paraId="1CF71ED1" w14:textId="77777777" w:rsidR="00CD399D" w:rsidRDefault="00CD399D" w:rsidP="002701EA">
      <w:pPr>
        <w:ind w:left="360"/>
      </w:pPr>
    </w:p>
    <w:p w14:paraId="16E47EFC" w14:textId="089932B5" w:rsidR="00CD399D" w:rsidRDefault="00CD399D" w:rsidP="00CD399D">
      <w:r>
        <w:t xml:space="preserve">While the higher accuracy and ROC-AUC of the model trained by Argument Set 1 suggests that it has an overall better ability to discriminate between real and fake news, the F1 scores are quite close, indicating that both approaches have merit. </w:t>
      </w:r>
    </w:p>
    <w:p w14:paraId="087C4458" w14:textId="77777777" w:rsidR="00CD399D" w:rsidRDefault="00CD399D" w:rsidP="00CD399D"/>
    <w:p w14:paraId="6FC5F908" w14:textId="191A3A40" w:rsidR="00CD399D" w:rsidRDefault="00291CE7" w:rsidP="00291CE7">
      <w:pPr>
        <w:pStyle w:val="Heading4"/>
      </w:pPr>
      <w:r>
        <w:t>[7.</w:t>
      </w:r>
      <w:r w:rsidR="00770156">
        <w:t>1</w:t>
      </w:r>
      <w:r>
        <w:t>25] Conclusions and Future Work</w:t>
      </w:r>
      <w:r w:rsidR="0031361E">
        <w:t xml:space="preserve"> from this point</w:t>
      </w:r>
    </w:p>
    <w:p w14:paraId="6F986FE3" w14:textId="77777777" w:rsidR="00291CE7" w:rsidRDefault="00291CE7" w:rsidP="00291CE7"/>
    <w:p w14:paraId="6BB4F80F" w14:textId="12EBAF02" w:rsidR="00291CE7" w:rsidRDefault="00291CE7" w:rsidP="00291CE7">
      <w:r>
        <w:t xml:space="preserve">After making many changes to the work, I believe that while further hyperparameter tuning may improve the model, it would make more sense for my next step to be implementing a more robust data pipeline that </w:t>
      </w:r>
      <w:r w:rsidR="003E470A">
        <w:t>leverages more datasets.</w:t>
      </w:r>
      <w:r>
        <w:t xml:space="preserve"> </w:t>
      </w:r>
    </w:p>
    <w:p w14:paraId="586B3306" w14:textId="77777777" w:rsidR="00291CE7" w:rsidRDefault="00291CE7" w:rsidP="00291CE7"/>
    <w:p w14:paraId="1BA86B17" w14:textId="3DB18EB0" w:rsidR="00291CE7" w:rsidRDefault="00291CE7" w:rsidP="00291CE7">
      <w:r>
        <w:t xml:space="preserve">No matter what I do, the model overfits far too quickly, leading me to believe there is either insufficient data volume in the LIAR dataset alone, or “data leakage” – superficial patterns in the dataset that allow the model to “cheat” during training (e.g. certain sources or writing styles or vocabulary choices may strongly correlate with labels in ways that do not generalise to real-world scenarios). </w:t>
      </w:r>
    </w:p>
    <w:p w14:paraId="3547F9DD" w14:textId="77777777" w:rsidR="00C870C7" w:rsidRDefault="00C870C7" w:rsidP="00291CE7"/>
    <w:p w14:paraId="0DFD4A04" w14:textId="04B25D2D" w:rsidR="00C870C7" w:rsidRPr="00291CE7" w:rsidRDefault="00C870C7" w:rsidP="00291CE7">
      <w:r>
        <w:t>As such, the most immediate future work that I will implement is a more</w:t>
      </w:r>
      <w:r w:rsidR="00BB12A1">
        <w:t xml:space="preserve"> robust data pipeline so that there is more data in the hopes that the model will learn generalisable features as opposed to memorising training examples.</w:t>
      </w:r>
    </w:p>
    <w:p w14:paraId="0B29A5A1" w14:textId="77777777" w:rsidR="00291CE7" w:rsidRDefault="00291CE7" w:rsidP="00291CE7"/>
    <w:p w14:paraId="0A71000A" w14:textId="294B38F1" w:rsidR="00291CE7" w:rsidRPr="00291CE7" w:rsidRDefault="00291CE7" w:rsidP="00291CE7"/>
    <w:p w14:paraId="2B9BAC1D" w14:textId="77777777" w:rsidR="001B31CE" w:rsidRPr="00375293" w:rsidRDefault="001B31CE" w:rsidP="00375293">
      <w:pPr>
        <w:ind w:left="360"/>
        <w:rPr>
          <w:b/>
          <w:bCs/>
        </w:rPr>
      </w:pPr>
    </w:p>
    <w:p w14:paraId="6510B5A5" w14:textId="633187B2" w:rsidR="00C06840" w:rsidRDefault="00BB12A1" w:rsidP="00BB12A1">
      <w:pPr>
        <w:pStyle w:val="Heading3"/>
      </w:pPr>
      <w:r>
        <w:lastRenderedPageBreak/>
        <w:t>[7.</w:t>
      </w:r>
      <w:r w:rsidR="0090701A">
        <w:t>13</w:t>
      </w:r>
      <w:r>
        <w:t>]</w:t>
      </w:r>
      <w:r w:rsidR="0090701A">
        <w:t xml:space="preserve"> Version 2</w:t>
      </w:r>
    </w:p>
    <w:p w14:paraId="1EE7F1BD" w14:textId="1ACD8F48" w:rsidR="0090701A" w:rsidRDefault="0090701A" w:rsidP="0090701A">
      <w:pPr>
        <w:pStyle w:val="Heading4"/>
      </w:pPr>
      <w:r>
        <w:t xml:space="preserve">[7.131] Overview &amp; Aims </w:t>
      </w:r>
    </w:p>
    <w:p w14:paraId="6EE8E060" w14:textId="77777777" w:rsidR="0090701A" w:rsidRDefault="0090701A" w:rsidP="0090701A"/>
    <w:p w14:paraId="2271BB8A" w14:textId="5C1B5FB5" w:rsidR="0090701A" w:rsidRDefault="0090701A" w:rsidP="0090701A">
      <w:r>
        <w:t>In this stage of work, I aim to implement a more robust data pipeline</w:t>
      </w:r>
      <w:r w:rsidR="004B7C98">
        <w:t>. This is done by introducing the ISOT Fake News Dataset [new2], a c</w:t>
      </w:r>
      <w:r w:rsidR="004B7C98" w:rsidRPr="004B7C98">
        <w:t>ompilation of several thousand fake news and truthful articles, obtained from different legitimate news sites and sites flagged as unreliable</w:t>
      </w:r>
      <w:r w:rsidR="004B7C98">
        <w:t xml:space="preserve"> by Politifact.com. [new2]</w:t>
      </w:r>
    </w:p>
    <w:p w14:paraId="4004FCE6" w14:textId="77777777" w:rsidR="004B7C98" w:rsidRDefault="004B7C98" w:rsidP="0090701A"/>
    <w:p w14:paraId="751D7652" w14:textId="0428FBB8" w:rsidR="004B7C98" w:rsidRDefault="004B7C98" w:rsidP="0090701A">
      <w:r>
        <w:t>Additionally</w:t>
      </w:r>
      <w:r w:rsidR="00E407CB">
        <w:t xml:space="preserve">, motivated by evaluation results after immediately introducing the ISOP Fake News Dataset into the pipeline (along with the LIAR dataset), dataset balancing features were added, and hyperparameter tuning was introduced. </w:t>
      </w:r>
    </w:p>
    <w:p w14:paraId="537E3401" w14:textId="77777777" w:rsidR="00BD535D" w:rsidRDefault="00BD535D" w:rsidP="0090701A"/>
    <w:p w14:paraId="657BD736" w14:textId="149855E5" w:rsidR="00BD535D" w:rsidRDefault="00BD535D" w:rsidP="00BD535D">
      <w:pPr>
        <w:pStyle w:val="Heading4"/>
      </w:pPr>
      <w:r>
        <w:t xml:space="preserve">[7.132] Integrating </w:t>
      </w:r>
      <w:r w:rsidR="000206F5">
        <w:t>t</w:t>
      </w:r>
      <w:r>
        <w:t>he ISOT dataset in the data layer</w:t>
      </w:r>
    </w:p>
    <w:p w14:paraId="5F681414" w14:textId="77777777" w:rsidR="00BD535D" w:rsidRDefault="00BD535D" w:rsidP="00BD535D"/>
    <w:p w14:paraId="02A2903A" w14:textId="1D351A67" w:rsidR="0049629C" w:rsidRDefault="00BD535D" w:rsidP="0049629C">
      <w:r>
        <w:t xml:space="preserve">In order to </w:t>
      </w:r>
      <w:r w:rsidR="0049629C">
        <w:t>expand the data layer to include more datasets, the implementation approach needs to be more sophisticated</w:t>
      </w:r>
      <w:r w:rsidR="000A53BC">
        <w:t xml:space="preserve"> as a</w:t>
      </w:r>
      <w:r w:rsidR="0049629C">
        <w:t xml:space="preserve"> simple concatenation approach would fail to address that both the ISOT and LIAR datasets have fundamentally different structures: the LIAR dataset contains short claims, whereas the ISOT dataset contains full news articles with title/text separations. </w:t>
      </w:r>
    </w:p>
    <w:p w14:paraId="7B8727EB" w14:textId="77777777" w:rsidR="000A53BC" w:rsidRDefault="000A53BC" w:rsidP="0049629C"/>
    <w:p w14:paraId="7E9A5719" w14:textId="46076158" w:rsidR="000A53BC" w:rsidRDefault="000A53BC" w:rsidP="0049629C">
      <w:r>
        <w:t xml:space="preserve">I identified that a new pipeline at this stage would have several key components: </w:t>
      </w:r>
    </w:p>
    <w:p w14:paraId="7A52DFFB" w14:textId="77777777" w:rsidR="000A53BC" w:rsidRDefault="000A53BC" w:rsidP="0049629C"/>
    <w:p w14:paraId="17226E83" w14:textId="208FCBA8" w:rsidR="000A53BC" w:rsidRPr="000A53BC" w:rsidRDefault="000A53BC" w:rsidP="000A53BC">
      <w:pPr>
        <w:pStyle w:val="ListParagraph"/>
        <w:numPr>
          <w:ilvl w:val="0"/>
          <w:numId w:val="32"/>
        </w:numPr>
        <w:rPr>
          <w:b/>
          <w:bCs/>
        </w:rPr>
      </w:pPr>
      <w:r w:rsidRPr="000A53BC">
        <w:rPr>
          <w:b/>
          <w:bCs/>
        </w:rPr>
        <w:t>Dataset-specific preprocessing</w:t>
      </w:r>
    </w:p>
    <w:p w14:paraId="46246D2F" w14:textId="77777777" w:rsidR="000A53BC" w:rsidRDefault="000A53BC" w:rsidP="000A53BC"/>
    <w:p w14:paraId="36CBB1BF" w14:textId="77777777" w:rsidR="000A53BC" w:rsidRDefault="000A53BC" w:rsidP="000A53BC">
      <w:pPr>
        <w:ind w:left="360"/>
      </w:pPr>
      <w:r>
        <w:t xml:space="preserve">I would need to create pre-processing modules for each dataset. These modules would handle dataset-specific formats and extract valuable features from each dataset, before transforming dataset-specific fields into a common schema. </w:t>
      </w:r>
    </w:p>
    <w:p w14:paraId="18278BB4" w14:textId="77777777" w:rsidR="000A53BC" w:rsidRDefault="000A53BC" w:rsidP="000A53BC">
      <w:pPr>
        <w:ind w:left="360"/>
      </w:pPr>
    </w:p>
    <w:p w14:paraId="186976B2" w14:textId="5C411D22" w:rsidR="000A53BC" w:rsidRPr="000A53BC" w:rsidRDefault="000A53BC" w:rsidP="000A53BC">
      <w:pPr>
        <w:pStyle w:val="ListParagraph"/>
        <w:numPr>
          <w:ilvl w:val="0"/>
          <w:numId w:val="32"/>
        </w:numPr>
        <w:rPr>
          <w:b/>
          <w:bCs/>
        </w:rPr>
      </w:pPr>
      <w:r w:rsidRPr="000A53BC">
        <w:rPr>
          <w:b/>
          <w:bCs/>
        </w:rPr>
        <w:t xml:space="preserve">Unified </w:t>
      </w:r>
      <w:r w:rsidR="000A581E">
        <w:rPr>
          <w:b/>
          <w:bCs/>
        </w:rPr>
        <w:t>feature representation</w:t>
      </w:r>
      <w:r w:rsidRPr="000A53BC">
        <w:rPr>
          <w:b/>
          <w:bCs/>
        </w:rPr>
        <w:t xml:space="preserve"> </w:t>
      </w:r>
    </w:p>
    <w:p w14:paraId="36351C31" w14:textId="77777777" w:rsidR="000A53BC" w:rsidRDefault="000A53BC" w:rsidP="000A53BC">
      <w:pPr>
        <w:pStyle w:val="ListParagraph"/>
        <w:rPr>
          <w:b/>
          <w:bCs/>
        </w:rPr>
      </w:pPr>
    </w:p>
    <w:p w14:paraId="6D1D5A91" w14:textId="45EE5C2B" w:rsidR="000A53BC" w:rsidRDefault="000A53BC" w:rsidP="000A53BC">
      <w:pPr>
        <w:pStyle w:val="ListParagraph"/>
        <w:ind w:left="360"/>
      </w:pPr>
      <w:r>
        <w:t>I would need to design a common schema that would be filled with information that both datasets have</w:t>
      </w:r>
      <w:r w:rsidR="00D66974">
        <w:t xml:space="preserve"> (e.g. core text content, real/fake binary label, etc.)</w:t>
      </w:r>
    </w:p>
    <w:p w14:paraId="3722C03B" w14:textId="7D38763E" w:rsidR="00D66974" w:rsidRDefault="00D66974" w:rsidP="00D66974"/>
    <w:p w14:paraId="23F16717" w14:textId="4756EA7E" w:rsidR="00D66974" w:rsidRDefault="00D66974" w:rsidP="00D66974">
      <w:pPr>
        <w:pStyle w:val="ListParagraph"/>
        <w:numPr>
          <w:ilvl w:val="0"/>
          <w:numId w:val="32"/>
        </w:numPr>
        <w:rPr>
          <w:b/>
          <w:bCs/>
        </w:rPr>
      </w:pPr>
      <w:r w:rsidRPr="00D66974">
        <w:rPr>
          <w:b/>
          <w:bCs/>
        </w:rPr>
        <w:t>Evaluation that reports overall performance across all datasets, and dataset-specific performance</w:t>
      </w:r>
    </w:p>
    <w:p w14:paraId="6CCF3FD6" w14:textId="77777777" w:rsidR="00D66974" w:rsidRDefault="00D66974" w:rsidP="00D66974">
      <w:pPr>
        <w:rPr>
          <w:b/>
          <w:bCs/>
        </w:rPr>
      </w:pPr>
    </w:p>
    <w:p w14:paraId="79F3A785" w14:textId="62FEFE55" w:rsidR="00D66974" w:rsidRDefault="00D66974" w:rsidP="00D66974">
      <w:pPr>
        <w:ind w:left="360"/>
      </w:pPr>
      <w:r>
        <w:t xml:space="preserve">This would be important to check that the model is not overly-generalising to one dataset – for example, if the model performed well with ISOT dataset but did not perform well on the LIAR dataset, I would need to be able to identify this situation. </w:t>
      </w:r>
    </w:p>
    <w:p w14:paraId="435FFA49" w14:textId="77777777" w:rsidR="00521300" w:rsidRDefault="00521300" w:rsidP="00D66974">
      <w:pPr>
        <w:ind w:left="360"/>
      </w:pPr>
    </w:p>
    <w:p w14:paraId="33C0AA74" w14:textId="77777777" w:rsidR="00152B01" w:rsidRDefault="00152B01">
      <w:pPr>
        <w:rPr>
          <w:rFonts w:asciiTheme="majorHAnsi" w:hAnsiTheme="majorHAnsi"/>
          <w:b/>
          <w:color w:val="476166" w:themeColor="accent1"/>
          <w:sz w:val="28"/>
          <w:szCs w:val="28"/>
        </w:rPr>
      </w:pPr>
      <w:r>
        <w:br w:type="page"/>
      </w:r>
    </w:p>
    <w:p w14:paraId="42C395E7" w14:textId="578A5B01" w:rsidR="00521300" w:rsidRDefault="00521300" w:rsidP="00521300">
      <w:pPr>
        <w:pStyle w:val="Heading4"/>
      </w:pPr>
      <w:r>
        <w:lastRenderedPageBreak/>
        <w:t>[7.133]</w:t>
      </w:r>
      <w:r w:rsidR="004F3E17">
        <w:t xml:space="preserve"> Initial Successful Execution: Implementation Details</w:t>
      </w:r>
    </w:p>
    <w:p w14:paraId="7F38D974" w14:textId="77777777" w:rsidR="00113EBF" w:rsidRDefault="00113EBF" w:rsidP="00113EBF"/>
    <w:p w14:paraId="37901EDC" w14:textId="151CCE05" w:rsidR="00113EBF" w:rsidRPr="00113EBF" w:rsidRDefault="00113EBF" w:rsidP="00113EBF">
      <w:r>
        <w:t>For this section, while I have performed lots of trial and error, I will only document the two most significant executions in the report as there was little value/insights gleaned from other execution runs.</w:t>
      </w:r>
    </w:p>
    <w:p w14:paraId="19E901AC" w14:textId="77777777" w:rsidR="00D636F2" w:rsidRDefault="00D636F2" w:rsidP="00D636F2"/>
    <w:p w14:paraId="4EBB9FE7" w14:textId="17FC004B" w:rsidR="00D636F2" w:rsidRDefault="00D636F2" w:rsidP="00D636F2">
      <w:pPr>
        <w:pStyle w:val="ListParagraph"/>
        <w:numPr>
          <w:ilvl w:val="0"/>
          <w:numId w:val="33"/>
        </w:numPr>
        <w:rPr>
          <w:b/>
          <w:bCs/>
        </w:rPr>
      </w:pPr>
      <w:r>
        <w:rPr>
          <w:b/>
          <w:bCs/>
        </w:rPr>
        <w:t>Dataset-specific pre-processing modules</w:t>
      </w:r>
    </w:p>
    <w:p w14:paraId="63F75C9D" w14:textId="77777777" w:rsidR="00D636F2" w:rsidRDefault="00D636F2" w:rsidP="00D636F2">
      <w:pPr>
        <w:rPr>
          <w:b/>
          <w:bCs/>
        </w:rPr>
      </w:pPr>
    </w:p>
    <w:p w14:paraId="56C257AD" w14:textId="6A28D35B" w:rsidR="00D636F2" w:rsidRDefault="00D636F2" w:rsidP="00D636F2">
      <w:pPr>
        <w:ind w:left="360"/>
        <w:rPr>
          <w:b/>
          <w:bCs/>
        </w:rPr>
      </w:pPr>
      <w:r w:rsidRPr="00D636F2">
        <w:rPr>
          <w:b/>
          <w:bCs/>
        </w:rPr>
        <w:drawing>
          <wp:inline distT="0" distB="0" distL="0" distR="0" wp14:anchorId="1969E70D" wp14:editId="706891F2">
            <wp:extent cx="3551470" cy="3057525"/>
            <wp:effectExtent l="0" t="0" r="0" b="0"/>
            <wp:docPr id="166312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020" name="Picture 1" descr="A screenshot of a computer program&#10;&#10;AI-generated content may be incorrect."/>
                    <pic:cNvPicPr/>
                  </pic:nvPicPr>
                  <pic:blipFill>
                    <a:blip r:embed="rId69"/>
                    <a:stretch>
                      <a:fillRect/>
                    </a:stretch>
                  </pic:blipFill>
                  <pic:spPr>
                    <a:xfrm>
                      <a:off x="0" y="0"/>
                      <a:ext cx="3575007" cy="3077788"/>
                    </a:xfrm>
                    <a:prstGeom prst="rect">
                      <a:avLst/>
                    </a:prstGeom>
                  </pic:spPr>
                </pic:pic>
              </a:graphicData>
            </a:graphic>
          </wp:inline>
        </w:drawing>
      </w:r>
    </w:p>
    <w:p w14:paraId="3F801FEC" w14:textId="2FE3816F" w:rsidR="00D636F2" w:rsidRPr="00D636F2" w:rsidRDefault="00D636F2" w:rsidP="00D636F2">
      <w:pPr>
        <w:ind w:left="360"/>
        <w:rPr>
          <w:b/>
          <w:bCs/>
        </w:rPr>
      </w:pPr>
      <w:r w:rsidRPr="00D636F2">
        <w:rPr>
          <w:b/>
          <w:bCs/>
        </w:rPr>
        <w:drawing>
          <wp:inline distT="0" distB="0" distL="0" distR="0" wp14:anchorId="45E94BFA" wp14:editId="556D2D5B">
            <wp:extent cx="3550920" cy="3976583"/>
            <wp:effectExtent l="0" t="0" r="0" b="5080"/>
            <wp:docPr id="1901792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2409" name="Picture 1" descr="A screenshot of a computer program&#10;&#10;AI-generated content may be incorrect."/>
                    <pic:cNvPicPr/>
                  </pic:nvPicPr>
                  <pic:blipFill>
                    <a:blip r:embed="rId70"/>
                    <a:stretch>
                      <a:fillRect/>
                    </a:stretch>
                  </pic:blipFill>
                  <pic:spPr>
                    <a:xfrm>
                      <a:off x="0" y="0"/>
                      <a:ext cx="3572117" cy="4000321"/>
                    </a:xfrm>
                    <a:prstGeom prst="rect">
                      <a:avLst/>
                    </a:prstGeom>
                  </pic:spPr>
                </pic:pic>
              </a:graphicData>
            </a:graphic>
          </wp:inline>
        </w:drawing>
      </w:r>
    </w:p>
    <w:p w14:paraId="759A0E82" w14:textId="5B0E6EC8" w:rsidR="00B93C05" w:rsidRDefault="004D3C0E" w:rsidP="004D3C0E">
      <w:pPr>
        <w:pStyle w:val="ListParagraph"/>
        <w:numPr>
          <w:ilvl w:val="0"/>
          <w:numId w:val="33"/>
        </w:numPr>
        <w:rPr>
          <w:b/>
          <w:bCs/>
        </w:rPr>
      </w:pPr>
      <w:r>
        <w:rPr>
          <w:b/>
          <w:bCs/>
        </w:rPr>
        <w:lastRenderedPageBreak/>
        <w:t>Unified Dataset Class to handle both LIAR and ISOT Datasets</w:t>
      </w:r>
    </w:p>
    <w:p w14:paraId="0EB7870B" w14:textId="77777777" w:rsidR="004D3C0E" w:rsidRDefault="004D3C0E" w:rsidP="004D3C0E">
      <w:pPr>
        <w:rPr>
          <w:b/>
          <w:bCs/>
        </w:rPr>
      </w:pPr>
    </w:p>
    <w:p w14:paraId="6E4F0C32" w14:textId="05FC4956" w:rsidR="004D3C0E" w:rsidRDefault="004D3C0E" w:rsidP="004D3C0E">
      <w:pPr>
        <w:ind w:left="360"/>
        <w:rPr>
          <w:b/>
          <w:bCs/>
        </w:rPr>
      </w:pPr>
      <w:r w:rsidRPr="004D3C0E">
        <w:rPr>
          <w:b/>
          <w:bCs/>
        </w:rPr>
        <w:drawing>
          <wp:inline distT="0" distB="0" distL="0" distR="0" wp14:anchorId="3A9610EE" wp14:editId="05E165AE">
            <wp:extent cx="3509571" cy="5562600"/>
            <wp:effectExtent l="0" t="0" r="0" b="0"/>
            <wp:docPr id="884599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413" name="Picture 1" descr="A screenshot of a computer program&#10;&#10;AI-generated content may be incorrect."/>
                    <pic:cNvPicPr/>
                  </pic:nvPicPr>
                  <pic:blipFill>
                    <a:blip r:embed="rId71"/>
                    <a:stretch>
                      <a:fillRect/>
                    </a:stretch>
                  </pic:blipFill>
                  <pic:spPr>
                    <a:xfrm>
                      <a:off x="0" y="0"/>
                      <a:ext cx="3516570" cy="5573693"/>
                    </a:xfrm>
                    <a:prstGeom prst="rect">
                      <a:avLst/>
                    </a:prstGeom>
                  </pic:spPr>
                </pic:pic>
              </a:graphicData>
            </a:graphic>
          </wp:inline>
        </w:drawing>
      </w:r>
    </w:p>
    <w:p w14:paraId="1A022E6C" w14:textId="77777777" w:rsidR="004D3C0E" w:rsidRDefault="004D3C0E" w:rsidP="004D3C0E">
      <w:pPr>
        <w:ind w:left="360"/>
        <w:rPr>
          <w:b/>
          <w:bCs/>
        </w:rPr>
      </w:pPr>
    </w:p>
    <w:p w14:paraId="1AB2AF34" w14:textId="0DA097B2" w:rsidR="004D3C0E" w:rsidRDefault="004D3C0E" w:rsidP="004D3C0E">
      <w:pPr>
        <w:ind w:left="360"/>
      </w:pPr>
      <w:r>
        <w:t xml:space="preserve">The rest of the pipeline remained functionally similar, with some code re-factoring to tidy up the code and </w:t>
      </w:r>
      <w:r w:rsidR="00760CED">
        <w:t xml:space="preserve">to </w:t>
      </w:r>
      <w:r>
        <w:t>ensure it would be able to support the integration of both the LIAR and ISOT Fake News datasets.</w:t>
      </w:r>
    </w:p>
    <w:p w14:paraId="2E32E486" w14:textId="77777777" w:rsidR="005F5195" w:rsidRDefault="005F5195" w:rsidP="004D3C0E">
      <w:pPr>
        <w:ind w:left="360"/>
      </w:pPr>
    </w:p>
    <w:p w14:paraId="4A364235" w14:textId="1E96D461" w:rsidR="005F5195" w:rsidRDefault="005F5195">
      <w:r>
        <w:br w:type="page"/>
      </w:r>
    </w:p>
    <w:p w14:paraId="74C9EEDB" w14:textId="79E0FB7C" w:rsidR="00A62714" w:rsidRDefault="005F5195" w:rsidP="00A62714">
      <w:pPr>
        <w:pStyle w:val="Heading4"/>
      </w:pPr>
      <w:r>
        <w:lastRenderedPageBreak/>
        <w:t>[7.1</w:t>
      </w:r>
      <w:r w:rsidR="00DC4628">
        <w:t>3</w:t>
      </w:r>
      <w:r>
        <w:t xml:space="preserve">4] Initial Successful Execution: Evaluation </w:t>
      </w:r>
    </w:p>
    <w:p w14:paraId="7BD6DF75" w14:textId="77777777" w:rsidR="00A62714" w:rsidRDefault="00A62714" w:rsidP="00A62714"/>
    <w:p w14:paraId="3339A4F0" w14:textId="67239E08" w:rsidR="00A62714" w:rsidRDefault="00A62714" w:rsidP="00A62714">
      <w:pPr>
        <w:pStyle w:val="ListParagraph"/>
        <w:numPr>
          <w:ilvl w:val="0"/>
          <w:numId w:val="34"/>
        </w:numPr>
        <w:rPr>
          <w:b/>
          <w:bCs/>
        </w:rPr>
      </w:pPr>
      <w:r>
        <w:rPr>
          <w:b/>
          <w:bCs/>
        </w:rPr>
        <w:t xml:space="preserve">Training </w:t>
      </w:r>
    </w:p>
    <w:p w14:paraId="2E6C5244" w14:textId="77777777" w:rsidR="00A62714" w:rsidRPr="00A62714" w:rsidRDefault="00A62714" w:rsidP="00A62714">
      <w:pPr>
        <w:pStyle w:val="ListParagraph"/>
        <w:rPr>
          <w:b/>
          <w:bCs/>
        </w:rPr>
      </w:pPr>
    </w:p>
    <w:p w14:paraId="282A6996" w14:textId="4449A11F" w:rsidR="00A62714" w:rsidRDefault="00A62714" w:rsidP="00A62714">
      <w:pPr>
        <w:ind w:left="360"/>
        <w:rPr>
          <w:b/>
          <w:bCs/>
        </w:rPr>
      </w:pPr>
      <w:r w:rsidRPr="00A62714">
        <w:rPr>
          <w:b/>
          <w:bCs/>
        </w:rPr>
        <w:drawing>
          <wp:inline distT="0" distB="0" distL="0" distR="0" wp14:anchorId="57B6E89E" wp14:editId="35013C8E">
            <wp:extent cx="4286250" cy="1353168"/>
            <wp:effectExtent l="0" t="0" r="0" b="0"/>
            <wp:docPr id="136730430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4301" name="Picture 1" descr="A table of numbers with black text&#10;&#10;AI-generated content may be incorrect."/>
                    <pic:cNvPicPr/>
                  </pic:nvPicPr>
                  <pic:blipFill>
                    <a:blip r:embed="rId72"/>
                    <a:stretch>
                      <a:fillRect/>
                    </a:stretch>
                  </pic:blipFill>
                  <pic:spPr>
                    <a:xfrm>
                      <a:off x="0" y="0"/>
                      <a:ext cx="4295313" cy="1356029"/>
                    </a:xfrm>
                    <a:prstGeom prst="rect">
                      <a:avLst/>
                    </a:prstGeom>
                  </pic:spPr>
                </pic:pic>
              </a:graphicData>
            </a:graphic>
          </wp:inline>
        </w:drawing>
      </w:r>
    </w:p>
    <w:p w14:paraId="75C0FF1E" w14:textId="77777777" w:rsidR="00A62714" w:rsidRDefault="00A62714" w:rsidP="00A62714">
      <w:pPr>
        <w:ind w:left="360"/>
        <w:rPr>
          <w:b/>
          <w:bCs/>
        </w:rPr>
      </w:pPr>
    </w:p>
    <w:p w14:paraId="3790398B" w14:textId="726A9A75" w:rsidR="00A62714" w:rsidRDefault="00A62714" w:rsidP="00A62714">
      <w:pPr>
        <w:pStyle w:val="ListParagraph"/>
        <w:numPr>
          <w:ilvl w:val="0"/>
          <w:numId w:val="34"/>
        </w:numPr>
        <w:rPr>
          <w:b/>
          <w:bCs/>
        </w:rPr>
      </w:pPr>
      <w:r>
        <w:rPr>
          <w:b/>
          <w:bCs/>
        </w:rPr>
        <w:t>Performance on Test Set</w:t>
      </w:r>
    </w:p>
    <w:p w14:paraId="10D92C47" w14:textId="77777777" w:rsidR="00760CED" w:rsidRDefault="00760CED" w:rsidP="00760CED">
      <w:pPr>
        <w:rPr>
          <w:b/>
          <w:bCs/>
        </w:rPr>
      </w:pPr>
    </w:p>
    <w:p w14:paraId="170CC561" w14:textId="5FFCD3EE" w:rsidR="00760CED" w:rsidRDefault="00760CED" w:rsidP="00760CED">
      <w:pPr>
        <w:ind w:left="360"/>
        <w:rPr>
          <w:b/>
          <w:bCs/>
        </w:rPr>
      </w:pPr>
      <w:r w:rsidRPr="00760CED">
        <w:rPr>
          <w:b/>
          <w:bCs/>
        </w:rPr>
        <w:drawing>
          <wp:inline distT="0" distB="0" distL="0" distR="0" wp14:anchorId="00E9F0C8" wp14:editId="3E6A309D">
            <wp:extent cx="5133975" cy="1955664"/>
            <wp:effectExtent l="0" t="0" r="0" b="6985"/>
            <wp:docPr id="211289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7577" name="Picture 1" descr="A screenshot of a computer&#10;&#10;AI-generated content may be incorrect."/>
                    <pic:cNvPicPr/>
                  </pic:nvPicPr>
                  <pic:blipFill>
                    <a:blip r:embed="rId73"/>
                    <a:stretch>
                      <a:fillRect/>
                    </a:stretch>
                  </pic:blipFill>
                  <pic:spPr>
                    <a:xfrm>
                      <a:off x="0" y="0"/>
                      <a:ext cx="5157760" cy="1964724"/>
                    </a:xfrm>
                    <a:prstGeom prst="rect">
                      <a:avLst/>
                    </a:prstGeom>
                  </pic:spPr>
                </pic:pic>
              </a:graphicData>
            </a:graphic>
          </wp:inline>
        </w:drawing>
      </w:r>
    </w:p>
    <w:p w14:paraId="268F817C" w14:textId="77777777" w:rsidR="00760CED" w:rsidRDefault="00760CED" w:rsidP="00760CED">
      <w:pPr>
        <w:ind w:left="360"/>
        <w:rPr>
          <w:b/>
          <w:bCs/>
        </w:rPr>
      </w:pPr>
    </w:p>
    <w:p w14:paraId="1502C13B" w14:textId="235236C3" w:rsidR="00760CED" w:rsidRDefault="00760CED" w:rsidP="00760CED">
      <w:pPr>
        <w:pStyle w:val="ListParagraph"/>
        <w:numPr>
          <w:ilvl w:val="0"/>
          <w:numId w:val="34"/>
        </w:numPr>
        <w:rPr>
          <w:b/>
          <w:bCs/>
        </w:rPr>
      </w:pPr>
      <w:r>
        <w:rPr>
          <w:b/>
          <w:bCs/>
        </w:rPr>
        <w:t>Confusion Matrices</w:t>
      </w:r>
    </w:p>
    <w:p w14:paraId="6BB1A0FB" w14:textId="77777777" w:rsidR="00760CED" w:rsidRDefault="00760CED" w:rsidP="00760CED">
      <w:pPr>
        <w:rPr>
          <w:b/>
          <w:bCs/>
        </w:rPr>
      </w:pPr>
    </w:p>
    <w:p w14:paraId="500E5D1C" w14:textId="476934CB" w:rsidR="00760CED" w:rsidRPr="00760CED" w:rsidRDefault="00760CED" w:rsidP="00760CED">
      <w:pPr>
        <w:ind w:left="360"/>
        <w:rPr>
          <w:b/>
          <w:bCs/>
        </w:rPr>
      </w:pPr>
      <w:r w:rsidRPr="00760CED">
        <w:rPr>
          <w:b/>
          <w:bCs/>
        </w:rPr>
        <w:drawing>
          <wp:inline distT="0" distB="0" distL="0" distR="0" wp14:anchorId="2A1B18E1" wp14:editId="625E03B4">
            <wp:extent cx="4157662" cy="3286125"/>
            <wp:effectExtent l="0" t="0" r="0" b="0"/>
            <wp:docPr id="32755659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6597" name="Picture 1" descr="A blue squares with white text&#10;&#10;AI-generated content may be incorrect."/>
                    <pic:cNvPicPr/>
                  </pic:nvPicPr>
                  <pic:blipFill>
                    <a:blip r:embed="rId74"/>
                    <a:stretch>
                      <a:fillRect/>
                    </a:stretch>
                  </pic:blipFill>
                  <pic:spPr>
                    <a:xfrm>
                      <a:off x="0" y="0"/>
                      <a:ext cx="4167084" cy="3293572"/>
                    </a:xfrm>
                    <a:prstGeom prst="rect">
                      <a:avLst/>
                    </a:prstGeom>
                  </pic:spPr>
                </pic:pic>
              </a:graphicData>
            </a:graphic>
          </wp:inline>
        </w:drawing>
      </w:r>
    </w:p>
    <w:p w14:paraId="4CEFB547" w14:textId="77777777" w:rsidR="00B93C05" w:rsidRDefault="00B93C05" w:rsidP="00B93C05"/>
    <w:p w14:paraId="4670225E" w14:textId="35A4351C" w:rsidR="00760CED" w:rsidRPr="00B93C05" w:rsidRDefault="00760CED" w:rsidP="00B93C05">
      <w:r w:rsidRPr="00760CED">
        <w:lastRenderedPageBreak/>
        <w:drawing>
          <wp:inline distT="0" distB="0" distL="0" distR="0" wp14:anchorId="77964CDC" wp14:editId="0F718D01">
            <wp:extent cx="4114800" cy="3181834"/>
            <wp:effectExtent l="0" t="0" r="0" b="0"/>
            <wp:docPr id="13443562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6237" name="Picture 1" descr="A blue squares with white text&#10;&#10;AI-generated content may be incorrect."/>
                    <pic:cNvPicPr/>
                  </pic:nvPicPr>
                  <pic:blipFill>
                    <a:blip r:embed="rId75"/>
                    <a:stretch>
                      <a:fillRect/>
                    </a:stretch>
                  </pic:blipFill>
                  <pic:spPr>
                    <a:xfrm>
                      <a:off x="0" y="0"/>
                      <a:ext cx="4119593" cy="3185541"/>
                    </a:xfrm>
                    <a:prstGeom prst="rect">
                      <a:avLst/>
                    </a:prstGeom>
                  </pic:spPr>
                </pic:pic>
              </a:graphicData>
            </a:graphic>
          </wp:inline>
        </w:drawing>
      </w:r>
    </w:p>
    <w:p w14:paraId="0051825B" w14:textId="77777777" w:rsidR="00BD535D" w:rsidRDefault="00BD535D" w:rsidP="00BD535D"/>
    <w:p w14:paraId="452543D3" w14:textId="7BC542A1" w:rsidR="00BD535D" w:rsidRDefault="00760CED" w:rsidP="00BD535D">
      <w:r w:rsidRPr="00760CED">
        <w:drawing>
          <wp:inline distT="0" distB="0" distL="0" distR="0" wp14:anchorId="599A0D34" wp14:editId="669A1A9F">
            <wp:extent cx="4158796" cy="3295650"/>
            <wp:effectExtent l="0" t="0" r="0" b="0"/>
            <wp:docPr id="175548622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6224" name="Picture 1" descr="A blue squares with white text&#10;&#10;AI-generated content may be incorrect."/>
                    <pic:cNvPicPr/>
                  </pic:nvPicPr>
                  <pic:blipFill>
                    <a:blip r:embed="rId76"/>
                    <a:stretch>
                      <a:fillRect/>
                    </a:stretch>
                  </pic:blipFill>
                  <pic:spPr>
                    <a:xfrm>
                      <a:off x="0" y="0"/>
                      <a:ext cx="4164924" cy="3300506"/>
                    </a:xfrm>
                    <a:prstGeom prst="rect">
                      <a:avLst/>
                    </a:prstGeom>
                  </pic:spPr>
                </pic:pic>
              </a:graphicData>
            </a:graphic>
          </wp:inline>
        </w:drawing>
      </w:r>
    </w:p>
    <w:p w14:paraId="238EA608" w14:textId="77777777" w:rsidR="00760CED" w:rsidRDefault="00760CED" w:rsidP="00BD535D"/>
    <w:p w14:paraId="789B8D8F" w14:textId="0292AF2C" w:rsidR="00B67E86" w:rsidRDefault="00B67E86"/>
    <w:p w14:paraId="5C271F06" w14:textId="77777777" w:rsidR="00B67E86" w:rsidRDefault="00B67E86">
      <w:r>
        <w:br w:type="page"/>
      </w:r>
    </w:p>
    <w:p w14:paraId="19AE6DAA" w14:textId="6B112E8A" w:rsidR="00760CED" w:rsidRDefault="00CD2506" w:rsidP="00BD535D">
      <w:r>
        <w:lastRenderedPageBreak/>
        <w:t xml:space="preserve">There are various </w:t>
      </w:r>
      <w:r w:rsidR="0085463E">
        <w:t>observations</w:t>
      </w:r>
      <w:r w:rsidR="00B67E86">
        <w:t xml:space="preserve"> that can be gleaned from the evaluation results:</w:t>
      </w:r>
    </w:p>
    <w:p w14:paraId="1C871500" w14:textId="77777777" w:rsidR="00B67E86" w:rsidRDefault="00B67E86" w:rsidP="00BD535D"/>
    <w:p w14:paraId="20DDEFF4" w14:textId="76207853" w:rsidR="00B67E86" w:rsidRDefault="00B67E86" w:rsidP="00B67E86">
      <w:pPr>
        <w:pStyle w:val="ListParagraph"/>
        <w:numPr>
          <w:ilvl w:val="0"/>
          <w:numId w:val="35"/>
        </w:numPr>
        <w:rPr>
          <w:b/>
          <w:bCs/>
        </w:rPr>
      </w:pPr>
      <w:r w:rsidRPr="00B67E86">
        <w:rPr>
          <w:b/>
          <w:bCs/>
        </w:rPr>
        <w:t>The combined dataset is significantly imbalanced.</w:t>
      </w:r>
    </w:p>
    <w:p w14:paraId="2AF493B9" w14:textId="77777777" w:rsidR="00B67E86" w:rsidRDefault="00B67E86" w:rsidP="00B67E86">
      <w:pPr>
        <w:pStyle w:val="ListParagraph"/>
        <w:rPr>
          <w:b/>
          <w:bCs/>
        </w:rPr>
      </w:pPr>
    </w:p>
    <w:p w14:paraId="76350FA4" w14:textId="49726F88" w:rsidR="00B67E86" w:rsidRDefault="00B67E86" w:rsidP="00B67E86">
      <w:pPr>
        <w:pStyle w:val="ListParagraph"/>
        <w:ind w:left="360"/>
      </w:pPr>
      <w:r>
        <w:t>The ISOT dataset dominates with 31,430 training samples, whereas LIAR dataset contributes only 10240 samples. This imbalance is reflected in the model’s performance.</w:t>
      </w:r>
    </w:p>
    <w:p w14:paraId="593790B1" w14:textId="77777777" w:rsidR="00B67E86" w:rsidRDefault="00B67E86" w:rsidP="00B67E86">
      <w:pPr>
        <w:pStyle w:val="ListParagraph"/>
        <w:ind w:left="360"/>
      </w:pPr>
    </w:p>
    <w:p w14:paraId="53D7D802" w14:textId="0C3E0277" w:rsidR="00B67E86" w:rsidRDefault="00120283" w:rsidP="00B67E86">
      <w:pPr>
        <w:pStyle w:val="ListParagraph"/>
        <w:numPr>
          <w:ilvl w:val="0"/>
          <w:numId w:val="35"/>
        </w:numPr>
        <w:rPr>
          <w:b/>
          <w:bCs/>
        </w:rPr>
      </w:pPr>
      <w:r>
        <w:rPr>
          <w:b/>
          <w:bCs/>
        </w:rPr>
        <w:t>There is a s</w:t>
      </w:r>
      <w:r w:rsidR="00B67E86">
        <w:rPr>
          <w:b/>
          <w:bCs/>
        </w:rPr>
        <w:t>evere performance discrepancy between datasets</w:t>
      </w:r>
      <w:r>
        <w:rPr>
          <w:b/>
          <w:bCs/>
        </w:rPr>
        <w:t>.</w:t>
      </w:r>
    </w:p>
    <w:p w14:paraId="4E2951B0" w14:textId="77777777" w:rsidR="00B67E86" w:rsidRDefault="00B67E86" w:rsidP="00B67E86">
      <w:pPr>
        <w:rPr>
          <w:b/>
          <w:bCs/>
        </w:rPr>
      </w:pPr>
    </w:p>
    <w:p w14:paraId="779CA67C" w14:textId="77777777" w:rsidR="0085463E" w:rsidRDefault="00B67E86" w:rsidP="00B67E86">
      <w:pPr>
        <w:ind w:left="360"/>
      </w:pPr>
      <w:r>
        <w:t xml:space="preserve">The model exhibits nearly-perfect performance on the ISOT dataset, with 99.9% across all metrics, and only 2 misclassifications across 8979 test samples. </w:t>
      </w:r>
    </w:p>
    <w:p w14:paraId="1067DDEE" w14:textId="77777777" w:rsidR="0085463E" w:rsidRDefault="0085463E" w:rsidP="00B67E86">
      <w:pPr>
        <w:ind w:left="360"/>
      </w:pPr>
    </w:p>
    <w:p w14:paraId="60B18BAC" w14:textId="6899C99C" w:rsidR="00B67E86" w:rsidRDefault="0085463E" w:rsidP="00B67E86">
      <w:pPr>
        <w:ind w:left="360"/>
      </w:pPr>
      <w:r>
        <w:t xml:space="preserve">Meanwhile, it performs worse on the LIAR dataset, with 63.54% accuracy. The confusion matrix shows that 352 fake news items from LIAR were misclassified as real, and 110 real statements were misclassified as fake. </w:t>
      </w:r>
      <w:r w:rsidR="00B67E86">
        <w:t xml:space="preserve"> </w:t>
      </w:r>
    </w:p>
    <w:p w14:paraId="31AC9365" w14:textId="23FCE461" w:rsidR="00120283" w:rsidRDefault="00120283" w:rsidP="00120283"/>
    <w:p w14:paraId="12E056BF" w14:textId="41A310BB" w:rsidR="00120283" w:rsidRDefault="00120283" w:rsidP="00120283">
      <w:r>
        <w:t xml:space="preserve">From the above observations, </w:t>
      </w:r>
      <w:r w:rsidR="007A1006">
        <w:t>I can draw the following insights:</w:t>
      </w:r>
    </w:p>
    <w:p w14:paraId="63E14886" w14:textId="77777777" w:rsidR="007A1006" w:rsidRDefault="007A1006" w:rsidP="00120283"/>
    <w:p w14:paraId="546864F4" w14:textId="77663E0F" w:rsidR="007A1006" w:rsidRDefault="007A1006" w:rsidP="007A1006">
      <w:pPr>
        <w:pStyle w:val="ListParagraph"/>
        <w:numPr>
          <w:ilvl w:val="0"/>
          <w:numId w:val="37"/>
        </w:numPr>
        <w:rPr>
          <w:b/>
          <w:bCs/>
        </w:rPr>
      </w:pPr>
      <w:r>
        <w:rPr>
          <w:b/>
          <w:bCs/>
        </w:rPr>
        <w:t>There is a potential data leakage in ISOT dataset.</w:t>
      </w:r>
    </w:p>
    <w:p w14:paraId="303EBE89" w14:textId="77777777" w:rsidR="007A1006" w:rsidRDefault="007A1006" w:rsidP="007A1006">
      <w:pPr>
        <w:rPr>
          <w:b/>
          <w:bCs/>
        </w:rPr>
      </w:pPr>
    </w:p>
    <w:p w14:paraId="4C759565" w14:textId="03CBF4C7" w:rsidR="007A1006" w:rsidRDefault="007A1006" w:rsidP="007A1006">
      <w:pPr>
        <w:ind w:left="360"/>
      </w:pPr>
      <w:r>
        <w:t>The model’s performance on ISOT is suspiciously excellent, suggesting possible issues (e.g. obvious patterns or features in ISOT that make classification trivial, duplicates between train/test splits, unintended data leakage, etc.)</w:t>
      </w:r>
    </w:p>
    <w:p w14:paraId="610EF9DA" w14:textId="77777777" w:rsidR="007A1006" w:rsidRDefault="007A1006" w:rsidP="007A1006">
      <w:pPr>
        <w:ind w:left="360"/>
      </w:pPr>
    </w:p>
    <w:p w14:paraId="494D3604" w14:textId="220484E6" w:rsidR="007A1006" w:rsidRDefault="007A1006" w:rsidP="007A1006">
      <w:pPr>
        <w:pStyle w:val="ListParagraph"/>
        <w:numPr>
          <w:ilvl w:val="0"/>
          <w:numId w:val="37"/>
        </w:numPr>
        <w:rPr>
          <w:b/>
          <w:bCs/>
        </w:rPr>
      </w:pPr>
      <w:r>
        <w:rPr>
          <w:b/>
          <w:bCs/>
        </w:rPr>
        <w:t>The LIAR dataset is inherently more challenging.</w:t>
      </w:r>
    </w:p>
    <w:p w14:paraId="0701B480" w14:textId="77777777" w:rsidR="007A1006" w:rsidRDefault="007A1006" w:rsidP="007A1006">
      <w:pPr>
        <w:rPr>
          <w:b/>
          <w:bCs/>
        </w:rPr>
      </w:pPr>
    </w:p>
    <w:p w14:paraId="11F196FD" w14:textId="67692FB4" w:rsidR="007A1006" w:rsidRDefault="007A1006" w:rsidP="007A1006">
      <w:pPr>
        <w:ind w:left="360"/>
      </w:pPr>
      <w:r>
        <w:t>The LIAR dataset contains political statements. Compared to the ISOT dataset, this means shorter text segments with less context, as well as more nuanced language that requires nuanced understanding of subtleties. Additionally, political claims may require external knowledge to verify, whereas ISOT may contain more obvious linguistic patterns that distinguish fake news.</w:t>
      </w:r>
    </w:p>
    <w:p w14:paraId="4DC9045A" w14:textId="77777777" w:rsidR="007A1006" w:rsidRDefault="007A1006" w:rsidP="007A1006">
      <w:pPr>
        <w:ind w:left="360"/>
      </w:pPr>
    </w:p>
    <w:p w14:paraId="559D4027" w14:textId="6D31C178" w:rsidR="007A1006" w:rsidRDefault="007A1006" w:rsidP="007A1006">
      <w:pPr>
        <w:pStyle w:val="ListParagraph"/>
        <w:numPr>
          <w:ilvl w:val="0"/>
          <w:numId w:val="37"/>
        </w:numPr>
        <w:rPr>
          <w:b/>
          <w:bCs/>
        </w:rPr>
      </w:pPr>
      <w:r>
        <w:rPr>
          <w:b/>
          <w:bCs/>
        </w:rPr>
        <w:t>There is model bias from the training set imbalance.</w:t>
      </w:r>
    </w:p>
    <w:p w14:paraId="0261FCB6" w14:textId="77777777" w:rsidR="007A1006" w:rsidRDefault="007A1006" w:rsidP="007A1006">
      <w:pPr>
        <w:rPr>
          <w:b/>
          <w:bCs/>
        </w:rPr>
      </w:pPr>
    </w:p>
    <w:p w14:paraId="06567A3E" w14:textId="6A37A5E8" w:rsidR="007A1006" w:rsidRDefault="00A82ECC" w:rsidP="007A1006">
      <w:pPr>
        <w:ind w:left="360"/>
      </w:pPr>
      <w:r>
        <w:t xml:space="preserve">As the model is primarily trained on ISOT data, it has optimised for patterns present in the ISOT dataset and given less weight to the characteristics of fake news in LIAR. </w:t>
      </w:r>
    </w:p>
    <w:p w14:paraId="25A92387" w14:textId="77777777" w:rsidR="00A82ECC" w:rsidRDefault="00A82ECC" w:rsidP="007A1006">
      <w:pPr>
        <w:ind w:left="360"/>
      </w:pPr>
    </w:p>
    <w:p w14:paraId="678D2B4C" w14:textId="191A36BF" w:rsidR="00A82ECC" w:rsidRDefault="00A82ECC" w:rsidP="00A82ECC">
      <w:r>
        <w:t xml:space="preserve">As such, the overall metrics are heavily misleading as they are skewed by the dominant (and likely easier) ISOT dataset. </w:t>
      </w:r>
    </w:p>
    <w:p w14:paraId="419A0FBD" w14:textId="77777777" w:rsidR="00DC4628" w:rsidRDefault="00DC4628" w:rsidP="00A82ECC"/>
    <w:p w14:paraId="05668605" w14:textId="49302EC7" w:rsidR="00DC4628" w:rsidRDefault="00DC4628">
      <w:r>
        <w:br w:type="page"/>
      </w:r>
    </w:p>
    <w:p w14:paraId="587F74A3" w14:textId="50141E4E" w:rsidR="00DC4628" w:rsidRDefault="00DC4628" w:rsidP="00DC4628">
      <w:pPr>
        <w:pStyle w:val="Heading4"/>
      </w:pPr>
      <w:r>
        <w:lastRenderedPageBreak/>
        <w:t>[7.1</w:t>
      </w:r>
      <w:r w:rsidR="000E53AC">
        <w:t>3</w:t>
      </w:r>
      <w:r>
        <w:t xml:space="preserve">5] </w:t>
      </w:r>
      <w:r w:rsidR="00184903">
        <w:t>Second Successful Execution: Implementation Changes</w:t>
      </w:r>
    </w:p>
    <w:p w14:paraId="0E61D60D" w14:textId="77777777" w:rsidR="0020167B" w:rsidRDefault="0020167B" w:rsidP="0020167B"/>
    <w:p w14:paraId="49EE4050" w14:textId="457671E8" w:rsidR="0020167B" w:rsidRDefault="0020167B" w:rsidP="0020167B">
      <w:r>
        <w:t>To address potential model bias from the training set imbalance, I have implemented</w:t>
      </w:r>
      <w:r w:rsidR="006F0CEC">
        <w:t xml:space="preserve"> two</w:t>
      </w:r>
      <w:r>
        <w:t xml:space="preserve"> complimentary approaches to balance the influence of each dataset: </w:t>
      </w:r>
    </w:p>
    <w:p w14:paraId="44646F49" w14:textId="77777777" w:rsidR="0020167B" w:rsidRDefault="0020167B" w:rsidP="0020167B"/>
    <w:p w14:paraId="3DFC1165" w14:textId="1618EF10" w:rsidR="00AD66D2" w:rsidRPr="00843AC8" w:rsidRDefault="0020167B" w:rsidP="00AD66D2">
      <w:pPr>
        <w:pStyle w:val="ListParagraph"/>
        <w:numPr>
          <w:ilvl w:val="0"/>
          <w:numId w:val="39"/>
        </w:numPr>
        <w:rPr>
          <w:b/>
          <w:bCs/>
        </w:rPr>
      </w:pPr>
      <w:r>
        <w:rPr>
          <w:b/>
          <w:bCs/>
        </w:rPr>
        <w:t>Weighted sampler for DataLoader</w:t>
      </w:r>
    </w:p>
    <w:p w14:paraId="33E94A4C" w14:textId="77777777" w:rsidR="00C04E47" w:rsidRDefault="00C04E47" w:rsidP="00AD66D2"/>
    <w:p w14:paraId="3F293790" w14:textId="25BB6945" w:rsidR="00C04E47" w:rsidRDefault="00C04E47" w:rsidP="003F30D8">
      <w:pPr>
        <w:ind w:left="360"/>
      </w:pPr>
      <w:r>
        <w:t xml:space="preserve">The create_balanced_sampler function ensures that samples from the smaller LIAR dataset would be selected with higher probability during training, thus balancing the influence of both datasets. </w:t>
      </w:r>
    </w:p>
    <w:p w14:paraId="40C67F41" w14:textId="77777777" w:rsidR="00843AC8" w:rsidRDefault="00843AC8" w:rsidP="003F30D8">
      <w:pPr>
        <w:ind w:left="360"/>
      </w:pPr>
    </w:p>
    <w:p w14:paraId="72F5815B" w14:textId="4F707B3D" w:rsidR="00843AC8" w:rsidRDefault="00843AC8" w:rsidP="003F30D8">
      <w:pPr>
        <w:ind w:left="360"/>
      </w:pPr>
      <w:r w:rsidRPr="006F0CEC">
        <w:drawing>
          <wp:inline distT="0" distB="0" distL="0" distR="0" wp14:anchorId="2934C4AE" wp14:editId="686A01CD">
            <wp:extent cx="6725322" cy="2800350"/>
            <wp:effectExtent l="0" t="0" r="0" b="0"/>
            <wp:docPr id="315838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8680" name="Picture 1" descr="A screenshot of a computer&#10;&#10;AI-generated content may be incorrect."/>
                    <pic:cNvPicPr/>
                  </pic:nvPicPr>
                  <pic:blipFill>
                    <a:blip r:embed="rId77"/>
                    <a:stretch>
                      <a:fillRect/>
                    </a:stretch>
                  </pic:blipFill>
                  <pic:spPr>
                    <a:xfrm>
                      <a:off x="0" y="0"/>
                      <a:ext cx="6757226" cy="2813635"/>
                    </a:xfrm>
                    <a:prstGeom prst="rect">
                      <a:avLst/>
                    </a:prstGeom>
                  </pic:spPr>
                </pic:pic>
              </a:graphicData>
            </a:graphic>
          </wp:inline>
        </w:drawing>
      </w:r>
    </w:p>
    <w:p w14:paraId="3344A68C" w14:textId="6BB61044" w:rsidR="006F0CEC" w:rsidRDefault="00C04E47" w:rsidP="00AD66D2">
      <w:r>
        <w:br w:type="page"/>
      </w:r>
    </w:p>
    <w:p w14:paraId="6CE6762C" w14:textId="77777777" w:rsidR="00843AC8" w:rsidRDefault="006F0CEC" w:rsidP="00843AC8">
      <w:pPr>
        <w:pStyle w:val="ListParagraph"/>
        <w:numPr>
          <w:ilvl w:val="0"/>
          <w:numId w:val="39"/>
        </w:numPr>
        <w:rPr>
          <w:b/>
          <w:bCs/>
        </w:rPr>
      </w:pPr>
      <w:r w:rsidRPr="000417A4">
        <w:rPr>
          <w:b/>
          <w:bCs/>
        </w:rPr>
        <w:lastRenderedPageBreak/>
        <w:t>Class weights for Loss Function</w:t>
      </w:r>
    </w:p>
    <w:p w14:paraId="72E5C474" w14:textId="77777777" w:rsidR="00843AC8" w:rsidRDefault="00843AC8" w:rsidP="00843AC8">
      <w:pPr>
        <w:ind w:left="360"/>
      </w:pPr>
    </w:p>
    <w:p w14:paraId="714DB30F" w14:textId="1A10003C" w:rsidR="00C04E47" w:rsidRDefault="00C04E47" w:rsidP="00843AC8">
      <w:pPr>
        <w:ind w:left="360"/>
      </w:pPr>
      <w:r>
        <w:t xml:space="preserve">Meanwhile, the calculate_class_weights function searches through different combinations of learning rates, weight decay values, batch sizes and number of epochs. </w:t>
      </w:r>
      <w:r w:rsidR="002A7C3F">
        <w:t xml:space="preserve">The function records and displays all results sorted by F1 score. </w:t>
      </w:r>
    </w:p>
    <w:p w14:paraId="07B14F00" w14:textId="77777777" w:rsidR="00843AC8" w:rsidRDefault="00843AC8" w:rsidP="00843AC8">
      <w:pPr>
        <w:ind w:left="360"/>
      </w:pPr>
    </w:p>
    <w:p w14:paraId="315444F6" w14:textId="08E66D28" w:rsidR="00843AC8" w:rsidRPr="00843AC8" w:rsidRDefault="00843AC8" w:rsidP="00843AC8">
      <w:pPr>
        <w:ind w:left="360"/>
        <w:rPr>
          <w:b/>
          <w:bCs/>
        </w:rPr>
      </w:pPr>
      <w:r w:rsidRPr="006F0CEC">
        <w:rPr>
          <w:b/>
          <w:bCs/>
        </w:rPr>
        <w:drawing>
          <wp:inline distT="0" distB="0" distL="0" distR="0" wp14:anchorId="0AF65E91" wp14:editId="28969BA5">
            <wp:extent cx="6800850" cy="2650442"/>
            <wp:effectExtent l="0" t="0" r="0" b="0"/>
            <wp:docPr id="611847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7992" name="Picture 1" descr="A screenshot of a computer&#10;&#10;AI-generated content may be incorrect."/>
                    <pic:cNvPicPr/>
                  </pic:nvPicPr>
                  <pic:blipFill>
                    <a:blip r:embed="rId78"/>
                    <a:stretch>
                      <a:fillRect/>
                    </a:stretch>
                  </pic:blipFill>
                  <pic:spPr>
                    <a:xfrm>
                      <a:off x="0" y="0"/>
                      <a:ext cx="6803360" cy="2651420"/>
                    </a:xfrm>
                    <a:prstGeom prst="rect">
                      <a:avLst/>
                    </a:prstGeom>
                  </pic:spPr>
                </pic:pic>
              </a:graphicData>
            </a:graphic>
          </wp:inline>
        </w:drawing>
      </w:r>
    </w:p>
    <w:p w14:paraId="71F643D6" w14:textId="77777777" w:rsidR="006F0CEC" w:rsidRDefault="006F0CEC" w:rsidP="006F0CEC">
      <w:pPr>
        <w:pStyle w:val="ListParagraph"/>
        <w:ind w:left="0"/>
        <w:rPr>
          <w:b/>
          <w:bCs/>
        </w:rPr>
      </w:pPr>
    </w:p>
    <w:p w14:paraId="75D5B82D" w14:textId="6C0A0158" w:rsidR="006F0CEC" w:rsidRPr="006F0CEC" w:rsidRDefault="00F25309" w:rsidP="006F0CEC">
      <w:r>
        <w:t xml:space="preserve">I implemented weighted sampling and class weights with the aim to help ensure the LIAR dataset (with only 10,240 samples) would not have excessive influence over the larger ISOT dataset in training. In doing so, I hoped that both datasets would contribute meaningfully to the model’s learning process while being less biased towards patterns in the ISOT dataset. </w:t>
      </w:r>
    </w:p>
    <w:p w14:paraId="7F3BC4B9" w14:textId="77777777" w:rsidR="006F0CEC" w:rsidRPr="006F0CEC" w:rsidRDefault="006F0CEC" w:rsidP="006F0CEC">
      <w:pPr>
        <w:rPr>
          <w:b/>
          <w:bCs/>
        </w:rPr>
      </w:pPr>
    </w:p>
    <w:p w14:paraId="1D6C9026" w14:textId="6E90B212" w:rsidR="00911D23" w:rsidRDefault="00B71DC6">
      <w:r>
        <w:t>Additionally, I have also implemented hyperparameter tuning with grid search.</w:t>
      </w:r>
    </w:p>
    <w:p w14:paraId="4FB1F7E4" w14:textId="77777777" w:rsidR="00B83D98" w:rsidRDefault="00B83D98"/>
    <w:p w14:paraId="3AEB336A" w14:textId="77777777" w:rsidR="00B71DC6" w:rsidRDefault="00B71DC6">
      <w:pPr>
        <w:rPr>
          <w:b/>
          <w:bCs/>
        </w:rPr>
      </w:pPr>
      <w:r>
        <w:rPr>
          <w:b/>
          <w:bCs/>
        </w:rPr>
        <w:br w:type="page"/>
      </w:r>
    </w:p>
    <w:p w14:paraId="3C2C471B" w14:textId="4D5A2543" w:rsidR="00B71DC6" w:rsidRDefault="00B71DC6" w:rsidP="00B71DC6">
      <w:pPr>
        <w:pStyle w:val="ListParagraph"/>
        <w:numPr>
          <w:ilvl w:val="0"/>
          <w:numId w:val="39"/>
        </w:numPr>
        <w:rPr>
          <w:b/>
          <w:bCs/>
        </w:rPr>
      </w:pPr>
      <w:r>
        <w:rPr>
          <w:b/>
          <w:bCs/>
        </w:rPr>
        <w:lastRenderedPageBreak/>
        <w:t>Hyperparameter tuning with grid search</w:t>
      </w:r>
    </w:p>
    <w:p w14:paraId="3A3B0F91" w14:textId="77777777" w:rsidR="00B71DC6" w:rsidRPr="00B71DC6" w:rsidRDefault="00B71DC6" w:rsidP="00B71DC6">
      <w:pPr>
        <w:ind w:left="360"/>
        <w:rPr>
          <w:b/>
          <w:bCs/>
        </w:rPr>
      </w:pPr>
    </w:p>
    <w:p w14:paraId="1AAFEDB9" w14:textId="77777777" w:rsidR="00B83D98" w:rsidRDefault="00B83D98">
      <w:r w:rsidRPr="00B83D98">
        <w:drawing>
          <wp:inline distT="0" distB="0" distL="0" distR="0" wp14:anchorId="29E7B721" wp14:editId="7E825C82">
            <wp:extent cx="3875514" cy="4181475"/>
            <wp:effectExtent l="0" t="0" r="5715" b="0"/>
            <wp:docPr id="15037065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06527" name="Picture 1" descr="A screenshot of a computer program&#10;&#10;AI-generated content may be incorrect."/>
                    <pic:cNvPicPr/>
                  </pic:nvPicPr>
                  <pic:blipFill>
                    <a:blip r:embed="rId79"/>
                    <a:stretch>
                      <a:fillRect/>
                    </a:stretch>
                  </pic:blipFill>
                  <pic:spPr>
                    <a:xfrm>
                      <a:off x="0" y="0"/>
                      <a:ext cx="3875514" cy="4181475"/>
                    </a:xfrm>
                    <a:prstGeom prst="rect">
                      <a:avLst/>
                    </a:prstGeom>
                  </pic:spPr>
                </pic:pic>
              </a:graphicData>
            </a:graphic>
          </wp:inline>
        </w:drawing>
      </w:r>
    </w:p>
    <w:p w14:paraId="4C033BB6" w14:textId="77777777" w:rsidR="00B83D98" w:rsidRDefault="00B83D98">
      <w:r w:rsidRPr="00B83D98">
        <w:drawing>
          <wp:inline distT="0" distB="0" distL="0" distR="0" wp14:anchorId="689E6DD6" wp14:editId="0F48E698">
            <wp:extent cx="3876675" cy="3991014"/>
            <wp:effectExtent l="0" t="0" r="0" b="9525"/>
            <wp:docPr id="6454464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6482" name="Picture 1" descr="A screenshot of a computer program&#10;&#10;AI-generated content may be incorrect."/>
                    <pic:cNvPicPr/>
                  </pic:nvPicPr>
                  <pic:blipFill>
                    <a:blip r:embed="rId80"/>
                    <a:stretch>
                      <a:fillRect/>
                    </a:stretch>
                  </pic:blipFill>
                  <pic:spPr>
                    <a:xfrm>
                      <a:off x="0" y="0"/>
                      <a:ext cx="3895203" cy="4010088"/>
                    </a:xfrm>
                    <a:prstGeom prst="rect">
                      <a:avLst/>
                    </a:prstGeom>
                  </pic:spPr>
                </pic:pic>
              </a:graphicData>
            </a:graphic>
          </wp:inline>
        </w:drawing>
      </w:r>
    </w:p>
    <w:p w14:paraId="299137EE" w14:textId="05DD382D" w:rsidR="00BB12A1" w:rsidRDefault="00B71DC6" w:rsidP="00237BBC">
      <w:pPr>
        <w:ind w:left="360"/>
      </w:pPr>
      <w:r>
        <w:lastRenderedPageBreak/>
        <w:t xml:space="preserve">The tune_hyperparameters function will search through different combinations of learning rate, weight decay values, batch sizes and number of epochs, then records and displays all results sorted by F1 score. This made it easier for me to understand the effects of different hyperparameters. </w:t>
      </w:r>
    </w:p>
    <w:p w14:paraId="507DAADD" w14:textId="77777777" w:rsidR="00584F1B" w:rsidRDefault="00584F1B"/>
    <w:p w14:paraId="1B00C379" w14:textId="44360FB1" w:rsidR="00584F1B" w:rsidRDefault="00584F1B" w:rsidP="00584F1B">
      <w:pPr>
        <w:pStyle w:val="ListParagraph"/>
        <w:numPr>
          <w:ilvl w:val="0"/>
          <w:numId w:val="39"/>
        </w:numPr>
        <w:rPr>
          <w:b/>
          <w:bCs/>
        </w:rPr>
      </w:pPr>
      <w:r>
        <w:rPr>
          <w:b/>
          <w:bCs/>
        </w:rPr>
        <w:t>Early stopping</w:t>
      </w:r>
    </w:p>
    <w:p w14:paraId="76D1D884" w14:textId="77777777" w:rsidR="00584F1B" w:rsidRDefault="00584F1B" w:rsidP="00584F1B">
      <w:pPr>
        <w:rPr>
          <w:b/>
          <w:bCs/>
        </w:rPr>
      </w:pPr>
    </w:p>
    <w:p w14:paraId="7C183254" w14:textId="71D4BD1C" w:rsidR="00584F1B" w:rsidRDefault="00584F1B" w:rsidP="00584F1B">
      <w:pPr>
        <w:ind w:left="360"/>
        <w:rPr>
          <w:b/>
          <w:bCs/>
        </w:rPr>
      </w:pPr>
      <w:r w:rsidRPr="00584F1B">
        <w:rPr>
          <w:b/>
          <w:bCs/>
        </w:rPr>
        <w:drawing>
          <wp:inline distT="0" distB="0" distL="0" distR="0" wp14:anchorId="0967C892" wp14:editId="48853240">
            <wp:extent cx="2638425" cy="2041724"/>
            <wp:effectExtent l="0" t="0" r="0" b="0"/>
            <wp:docPr id="12399682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8219" name="Picture 1" descr="A screenshot of a computer program&#10;&#10;AI-generated content may be incorrect."/>
                    <pic:cNvPicPr/>
                  </pic:nvPicPr>
                  <pic:blipFill>
                    <a:blip r:embed="rId81"/>
                    <a:stretch>
                      <a:fillRect/>
                    </a:stretch>
                  </pic:blipFill>
                  <pic:spPr>
                    <a:xfrm>
                      <a:off x="0" y="0"/>
                      <a:ext cx="2640736" cy="2043512"/>
                    </a:xfrm>
                    <a:prstGeom prst="rect">
                      <a:avLst/>
                    </a:prstGeom>
                  </pic:spPr>
                </pic:pic>
              </a:graphicData>
            </a:graphic>
          </wp:inline>
        </w:drawing>
      </w:r>
    </w:p>
    <w:p w14:paraId="5B1CB74B" w14:textId="77777777" w:rsidR="00584F1B" w:rsidRDefault="00584F1B" w:rsidP="00584F1B">
      <w:pPr>
        <w:ind w:left="360"/>
        <w:rPr>
          <w:b/>
          <w:bCs/>
        </w:rPr>
      </w:pPr>
    </w:p>
    <w:p w14:paraId="4EF1E45C" w14:textId="6E3019EE" w:rsidR="00584F1B" w:rsidRDefault="00584F1B" w:rsidP="00584F1B">
      <w:pPr>
        <w:ind w:left="360"/>
      </w:pPr>
      <w:r>
        <w:t>Early stopping was implemented to automatically stop training the model if improvements stop, with the goal of preventing overfitting and saving time.</w:t>
      </w:r>
    </w:p>
    <w:p w14:paraId="5DB10379" w14:textId="77777777" w:rsidR="00584F1B" w:rsidRDefault="00584F1B" w:rsidP="00584F1B">
      <w:pPr>
        <w:ind w:left="360"/>
      </w:pPr>
    </w:p>
    <w:p w14:paraId="0C877AC6" w14:textId="577BD93B" w:rsidR="00584F1B" w:rsidRDefault="00584F1B" w:rsidP="00584F1B">
      <w:pPr>
        <w:ind w:left="360"/>
      </w:pPr>
      <w:r>
        <w:t>If the evaluation metric (F1 score) did not improve for 2 evaluation steps, training would stop. A threshold of 0.001 was used in this version.</w:t>
      </w:r>
    </w:p>
    <w:p w14:paraId="4D70790A" w14:textId="2C21414C" w:rsidR="00754836" w:rsidRDefault="00754836" w:rsidP="00584F1B">
      <w:pPr>
        <w:ind w:left="360"/>
      </w:pPr>
    </w:p>
    <w:p w14:paraId="7E0087A5" w14:textId="0B50728F" w:rsidR="00754836" w:rsidRDefault="00754836" w:rsidP="00584F1B">
      <w:pPr>
        <w:ind w:left="360"/>
      </w:pPr>
      <w:r>
        <w:t xml:space="preserve">This is then added to the Trainer to tell the trainer to monitor evaluation performance and use the callback to stop training early if required. </w:t>
      </w:r>
    </w:p>
    <w:p w14:paraId="6AF14F7A" w14:textId="77777777" w:rsidR="00296775" w:rsidRDefault="00296775" w:rsidP="00584F1B">
      <w:pPr>
        <w:ind w:left="360"/>
      </w:pPr>
    </w:p>
    <w:p w14:paraId="257A4929" w14:textId="77777777" w:rsidR="00296775" w:rsidRDefault="00296775" w:rsidP="00584F1B">
      <w:pPr>
        <w:ind w:left="360"/>
      </w:pPr>
    </w:p>
    <w:p w14:paraId="683F9A4F" w14:textId="6B0FB1D2" w:rsidR="00754836" w:rsidRDefault="00754836">
      <w:r>
        <w:br w:type="page"/>
      </w:r>
    </w:p>
    <w:p w14:paraId="5425BF6C" w14:textId="24D266F5" w:rsidR="00754836" w:rsidRDefault="00754836" w:rsidP="00754836">
      <w:pPr>
        <w:pStyle w:val="Heading4"/>
      </w:pPr>
      <w:r>
        <w:lastRenderedPageBreak/>
        <w:t>[7.13</w:t>
      </w:r>
      <w:r w:rsidR="007E3AF8">
        <w:t>6</w:t>
      </w:r>
      <w:r>
        <w:t>] Second Successful Execution</w:t>
      </w:r>
      <w:r w:rsidR="00BD569A">
        <w:t xml:space="preserve">: </w:t>
      </w:r>
      <w:r w:rsidR="00AF1576">
        <w:t>Process</w:t>
      </w:r>
    </w:p>
    <w:p w14:paraId="69B7EE00" w14:textId="77777777" w:rsidR="00296775" w:rsidRDefault="00296775" w:rsidP="00296775"/>
    <w:p w14:paraId="1DAE14D6" w14:textId="402F7CB8" w:rsidR="00296775" w:rsidRPr="00296775" w:rsidRDefault="00296775" w:rsidP="00296775">
      <w:r>
        <w:t>The hyperparameter tuning process attempted eleven (11) combinations of hyperparameters:</w:t>
      </w:r>
    </w:p>
    <w:p w14:paraId="2D3D2145" w14:textId="77777777" w:rsidR="00296775" w:rsidRDefault="00296775" w:rsidP="00296775"/>
    <w:p w14:paraId="48A4DC89" w14:textId="327D9C2A" w:rsidR="004C17DD" w:rsidRDefault="004C17DD" w:rsidP="00296775">
      <w:r>
        <w:t>The initial set of hyperparameters yielded these results:</w:t>
      </w:r>
    </w:p>
    <w:p w14:paraId="16394A58" w14:textId="77777777" w:rsidR="00563915" w:rsidRDefault="00563915" w:rsidP="00296775"/>
    <w:p w14:paraId="7252A432" w14:textId="085DECBE" w:rsidR="00EE7B7C" w:rsidRDefault="00296775" w:rsidP="00296775">
      <w:r>
        <w:rPr>
          <w:noProof/>
        </w:rPr>
        <w:drawing>
          <wp:inline distT="0" distB="0" distL="0" distR="0" wp14:anchorId="697FA779" wp14:editId="4B2E9615">
            <wp:extent cx="3495675" cy="1605641"/>
            <wp:effectExtent l="0" t="0" r="0" b="0"/>
            <wp:docPr id="12312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7083" cy="1615474"/>
                    </a:xfrm>
                    <a:prstGeom prst="rect">
                      <a:avLst/>
                    </a:prstGeom>
                    <a:noFill/>
                    <a:ln>
                      <a:noFill/>
                    </a:ln>
                  </pic:spPr>
                </pic:pic>
              </a:graphicData>
            </a:graphic>
          </wp:inline>
        </w:drawing>
      </w:r>
      <w:r w:rsidR="00EE7B7C">
        <w:t xml:space="preserve"> [caption</w:t>
      </w:r>
      <w:r w:rsidR="00B860B8">
        <w:t xml:space="preserve"> all imgs]</w:t>
      </w:r>
    </w:p>
    <w:p w14:paraId="19AE5B1E" w14:textId="77777777" w:rsidR="004C17DD" w:rsidRDefault="004C17DD" w:rsidP="00296775"/>
    <w:p w14:paraId="4664CB57" w14:textId="1C55753B" w:rsidR="004C17DD" w:rsidRDefault="004C17DD" w:rsidP="00296775">
      <w:r>
        <w:t>Hyperparameter combination 2 was the next improvement over the initial set of hyperparameters:</w:t>
      </w:r>
    </w:p>
    <w:p w14:paraId="3F953AEE" w14:textId="77777777" w:rsidR="00563915" w:rsidRDefault="00563915" w:rsidP="00296775"/>
    <w:p w14:paraId="1BDBCD0E" w14:textId="3395DA82" w:rsidR="00EE7B7C" w:rsidRDefault="00EE7B7C" w:rsidP="00296775">
      <w:r>
        <w:rPr>
          <w:noProof/>
        </w:rPr>
        <w:drawing>
          <wp:inline distT="0" distB="0" distL="0" distR="0" wp14:anchorId="2768D694" wp14:editId="4BE1DFB9">
            <wp:extent cx="3429000" cy="2142407"/>
            <wp:effectExtent l="0" t="0" r="0" b="0"/>
            <wp:docPr id="153788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1154" cy="2156249"/>
                    </a:xfrm>
                    <a:prstGeom prst="rect">
                      <a:avLst/>
                    </a:prstGeom>
                    <a:noFill/>
                    <a:ln>
                      <a:noFill/>
                    </a:ln>
                  </pic:spPr>
                </pic:pic>
              </a:graphicData>
            </a:graphic>
          </wp:inline>
        </w:drawing>
      </w:r>
    </w:p>
    <w:p w14:paraId="0F52425E" w14:textId="77777777" w:rsidR="00563915" w:rsidRDefault="00563915" w:rsidP="00296775"/>
    <w:p w14:paraId="71C5B799" w14:textId="7434A6F5" w:rsidR="00563915" w:rsidRDefault="00563915" w:rsidP="00296775">
      <w:r>
        <w:t xml:space="preserve">Ultimately, hyperparameter combination 6 yielded the best F1 score: </w:t>
      </w:r>
    </w:p>
    <w:p w14:paraId="545AA6C1" w14:textId="77777777" w:rsidR="00563915" w:rsidRDefault="00563915" w:rsidP="00296775"/>
    <w:p w14:paraId="2FFCD64E" w14:textId="748CA740" w:rsidR="00563915" w:rsidRDefault="00563915" w:rsidP="00296775">
      <w:r>
        <w:rPr>
          <w:noProof/>
        </w:rPr>
        <w:drawing>
          <wp:inline distT="0" distB="0" distL="0" distR="0" wp14:anchorId="0459BE94" wp14:editId="01EB2939">
            <wp:extent cx="3952875" cy="2343916"/>
            <wp:effectExtent l="0" t="0" r="0" b="0"/>
            <wp:docPr id="30003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1298" cy="2348910"/>
                    </a:xfrm>
                    <a:prstGeom prst="rect">
                      <a:avLst/>
                    </a:prstGeom>
                    <a:noFill/>
                    <a:ln>
                      <a:noFill/>
                    </a:ln>
                  </pic:spPr>
                </pic:pic>
              </a:graphicData>
            </a:graphic>
          </wp:inline>
        </w:drawing>
      </w:r>
    </w:p>
    <w:p w14:paraId="4C891198" w14:textId="77777777" w:rsidR="003C57BF" w:rsidRDefault="003C57BF" w:rsidP="00296775"/>
    <w:p w14:paraId="354C612B" w14:textId="656CECD0" w:rsidR="003C57BF" w:rsidRDefault="003C57BF" w:rsidP="00296775">
      <w:r w:rsidRPr="003C57BF">
        <w:lastRenderedPageBreak/>
        <w:drawing>
          <wp:inline distT="0" distB="0" distL="0" distR="0" wp14:anchorId="53C4C327" wp14:editId="2FFA77AC">
            <wp:extent cx="3771900" cy="1488630"/>
            <wp:effectExtent l="0" t="0" r="0" b="0"/>
            <wp:docPr id="18448922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2870465A" w14:textId="77777777" w:rsidR="003C57BF" w:rsidRDefault="003C57BF" w:rsidP="00296775"/>
    <w:p w14:paraId="38828201" w14:textId="54A085A4" w:rsidR="003C57BF" w:rsidRDefault="003C57BF" w:rsidP="00296775">
      <w:r>
        <w:t>The model was then trained with the identified optimal hyperparameters</w:t>
      </w:r>
      <w:r w:rsidR="0010402D">
        <w:t xml:space="preserve">. </w:t>
      </w:r>
    </w:p>
    <w:p w14:paraId="05467064" w14:textId="77777777" w:rsidR="003C57BF" w:rsidRPr="003C57BF" w:rsidRDefault="003C57BF" w:rsidP="0010402D">
      <w:pPr>
        <w:rPr>
          <w:b/>
          <w:bCs/>
        </w:rPr>
      </w:pPr>
    </w:p>
    <w:p w14:paraId="4104428E" w14:textId="687EA227" w:rsidR="003C57BF" w:rsidRDefault="003C57BF" w:rsidP="00296775">
      <w:r w:rsidRPr="003C57BF">
        <w:drawing>
          <wp:inline distT="0" distB="0" distL="0" distR="0" wp14:anchorId="5D1FAD46" wp14:editId="3C87C8B8">
            <wp:extent cx="4076700" cy="907439"/>
            <wp:effectExtent l="0" t="0" r="0" b="6985"/>
            <wp:docPr id="158791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50" name="Picture 1" descr="A screenshot of a graph&#10;&#10;AI-generated content may be incorrect."/>
                    <pic:cNvPicPr/>
                  </pic:nvPicPr>
                  <pic:blipFill>
                    <a:blip r:embed="rId86"/>
                    <a:stretch>
                      <a:fillRect/>
                    </a:stretch>
                  </pic:blipFill>
                  <pic:spPr>
                    <a:xfrm>
                      <a:off x="0" y="0"/>
                      <a:ext cx="4107412" cy="914275"/>
                    </a:xfrm>
                    <a:prstGeom prst="rect">
                      <a:avLst/>
                    </a:prstGeom>
                  </pic:spPr>
                </pic:pic>
              </a:graphicData>
            </a:graphic>
          </wp:inline>
        </w:drawing>
      </w:r>
    </w:p>
    <w:p w14:paraId="37674629" w14:textId="77777777" w:rsidR="0010402D" w:rsidRDefault="0010402D" w:rsidP="00296775"/>
    <w:p w14:paraId="3BF4750E" w14:textId="2C3B7054" w:rsidR="0010402D" w:rsidRDefault="0010402D">
      <w:r>
        <w:br w:type="page"/>
      </w:r>
    </w:p>
    <w:p w14:paraId="7F5122F9" w14:textId="5BB87B9C" w:rsidR="0010402D" w:rsidRDefault="0010402D" w:rsidP="0010402D">
      <w:pPr>
        <w:pStyle w:val="Heading4"/>
      </w:pPr>
      <w:r>
        <w:lastRenderedPageBreak/>
        <w:t xml:space="preserve">[7.137] </w:t>
      </w:r>
      <w:r w:rsidR="0074055D">
        <w:t>Second Successful Execution: Eval</w:t>
      </w:r>
      <w:r w:rsidR="00CE3341">
        <w:t>uation</w:t>
      </w:r>
    </w:p>
    <w:p w14:paraId="20DADD7E" w14:textId="77777777" w:rsidR="003C57BF" w:rsidRDefault="003C57BF" w:rsidP="00296775"/>
    <w:p w14:paraId="6A0FCA86" w14:textId="3FD36427" w:rsidR="003C57BF" w:rsidRDefault="00E24255" w:rsidP="003C57BF">
      <w:pPr>
        <w:pStyle w:val="ListParagraph"/>
        <w:numPr>
          <w:ilvl w:val="0"/>
          <w:numId w:val="42"/>
        </w:numPr>
        <w:rPr>
          <w:b/>
          <w:bCs/>
        </w:rPr>
      </w:pPr>
      <w:r>
        <w:rPr>
          <w:b/>
          <w:bCs/>
        </w:rPr>
        <w:t>Performance on Test Set</w:t>
      </w:r>
    </w:p>
    <w:p w14:paraId="7FF79912" w14:textId="77777777" w:rsidR="00E24255" w:rsidRDefault="00E24255" w:rsidP="00E24255">
      <w:pPr>
        <w:rPr>
          <w:b/>
          <w:bCs/>
        </w:rPr>
      </w:pPr>
    </w:p>
    <w:p w14:paraId="61381958" w14:textId="4A7D1117" w:rsidR="00E24255" w:rsidRDefault="00E24255" w:rsidP="00E24255">
      <w:pPr>
        <w:ind w:firstLine="360"/>
        <w:rPr>
          <w:b/>
          <w:bCs/>
        </w:rPr>
      </w:pPr>
      <w:r w:rsidRPr="00E24255">
        <w:rPr>
          <w:b/>
          <w:bCs/>
        </w:rPr>
        <w:drawing>
          <wp:inline distT="0" distB="0" distL="0" distR="0" wp14:anchorId="3B057B25" wp14:editId="0ED189B0">
            <wp:extent cx="3181350" cy="1553539"/>
            <wp:effectExtent l="0" t="0" r="0" b="8890"/>
            <wp:docPr id="77727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750" name="Picture 1" descr="A screenshot of a computer&#10;&#10;AI-generated content may be incorrect."/>
                    <pic:cNvPicPr/>
                  </pic:nvPicPr>
                  <pic:blipFill>
                    <a:blip r:embed="rId87"/>
                    <a:stretch>
                      <a:fillRect/>
                    </a:stretch>
                  </pic:blipFill>
                  <pic:spPr>
                    <a:xfrm>
                      <a:off x="0" y="0"/>
                      <a:ext cx="3195143" cy="1560274"/>
                    </a:xfrm>
                    <a:prstGeom prst="rect">
                      <a:avLst/>
                    </a:prstGeom>
                  </pic:spPr>
                </pic:pic>
              </a:graphicData>
            </a:graphic>
          </wp:inline>
        </w:drawing>
      </w:r>
    </w:p>
    <w:p w14:paraId="5054687C" w14:textId="77777777" w:rsidR="00E24255" w:rsidRDefault="00E24255" w:rsidP="00E24255">
      <w:pPr>
        <w:rPr>
          <w:b/>
          <w:bCs/>
        </w:rPr>
      </w:pPr>
    </w:p>
    <w:p w14:paraId="1BE169CB" w14:textId="726C914D" w:rsidR="00E24255" w:rsidRDefault="00E24255" w:rsidP="00E24255">
      <w:pPr>
        <w:pStyle w:val="ListParagraph"/>
        <w:numPr>
          <w:ilvl w:val="0"/>
          <w:numId w:val="42"/>
        </w:numPr>
        <w:rPr>
          <w:b/>
          <w:bCs/>
        </w:rPr>
      </w:pPr>
      <w:r>
        <w:rPr>
          <w:b/>
          <w:bCs/>
        </w:rPr>
        <w:t>Confusion matrices</w:t>
      </w:r>
    </w:p>
    <w:p w14:paraId="440113E3" w14:textId="77777777" w:rsidR="00E24255" w:rsidRDefault="00E24255" w:rsidP="00E24255">
      <w:pPr>
        <w:rPr>
          <w:b/>
          <w:bCs/>
        </w:rPr>
      </w:pPr>
    </w:p>
    <w:p w14:paraId="51486B60" w14:textId="6C20DE1C" w:rsidR="00E24255" w:rsidRDefault="00E24255" w:rsidP="00E24255">
      <w:pPr>
        <w:ind w:left="360"/>
        <w:rPr>
          <w:b/>
          <w:bCs/>
        </w:rPr>
      </w:pPr>
      <w:r w:rsidRPr="00E24255">
        <w:rPr>
          <w:b/>
          <w:bCs/>
        </w:rPr>
        <w:drawing>
          <wp:inline distT="0" distB="0" distL="0" distR="0" wp14:anchorId="43F5D5FA" wp14:editId="487AD7C9">
            <wp:extent cx="3209925" cy="2563480"/>
            <wp:effectExtent l="0" t="0" r="0" b="8890"/>
            <wp:docPr id="5617279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795" name="Picture 1" descr="A blue squares with white text&#10;&#10;AI-generated content may be incorrect."/>
                    <pic:cNvPicPr/>
                  </pic:nvPicPr>
                  <pic:blipFill>
                    <a:blip r:embed="rId88"/>
                    <a:stretch>
                      <a:fillRect/>
                    </a:stretch>
                  </pic:blipFill>
                  <pic:spPr>
                    <a:xfrm>
                      <a:off x="0" y="0"/>
                      <a:ext cx="3224336" cy="2574989"/>
                    </a:xfrm>
                    <a:prstGeom prst="rect">
                      <a:avLst/>
                    </a:prstGeom>
                  </pic:spPr>
                </pic:pic>
              </a:graphicData>
            </a:graphic>
          </wp:inline>
        </w:drawing>
      </w:r>
    </w:p>
    <w:p w14:paraId="5F685254" w14:textId="0413EE7B" w:rsidR="00E24255" w:rsidRDefault="00E24255" w:rsidP="00E24255">
      <w:pPr>
        <w:ind w:left="360"/>
        <w:rPr>
          <w:b/>
          <w:bCs/>
        </w:rPr>
      </w:pPr>
      <w:r w:rsidRPr="00E24255">
        <w:rPr>
          <w:b/>
          <w:bCs/>
        </w:rPr>
        <w:drawing>
          <wp:inline distT="0" distB="0" distL="0" distR="0" wp14:anchorId="0BB08E59" wp14:editId="1905E890">
            <wp:extent cx="3201973" cy="2552700"/>
            <wp:effectExtent l="0" t="0" r="0" b="0"/>
            <wp:docPr id="104469210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2104" name="Picture 1" descr="A blue squares with white text&#10;&#10;AI-generated content may be incorrect."/>
                    <pic:cNvPicPr/>
                  </pic:nvPicPr>
                  <pic:blipFill>
                    <a:blip r:embed="rId89"/>
                    <a:stretch>
                      <a:fillRect/>
                    </a:stretch>
                  </pic:blipFill>
                  <pic:spPr>
                    <a:xfrm>
                      <a:off x="0" y="0"/>
                      <a:ext cx="3214841" cy="2562959"/>
                    </a:xfrm>
                    <a:prstGeom prst="rect">
                      <a:avLst/>
                    </a:prstGeom>
                  </pic:spPr>
                </pic:pic>
              </a:graphicData>
            </a:graphic>
          </wp:inline>
        </w:drawing>
      </w:r>
    </w:p>
    <w:p w14:paraId="4A1070C1" w14:textId="77777777" w:rsidR="00B37AAD" w:rsidRPr="00E24255" w:rsidRDefault="00B37AAD" w:rsidP="00E24255">
      <w:pPr>
        <w:ind w:left="360"/>
        <w:rPr>
          <w:b/>
          <w:bCs/>
        </w:rPr>
      </w:pPr>
    </w:p>
    <w:p w14:paraId="6900523C" w14:textId="1549BC73" w:rsidR="003C57BF" w:rsidRDefault="00E24255" w:rsidP="00BB76F0">
      <w:pPr>
        <w:ind w:firstLine="360"/>
      </w:pPr>
      <w:r w:rsidRPr="00E24255">
        <w:lastRenderedPageBreak/>
        <w:drawing>
          <wp:inline distT="0" distB="0" distL="0" distR="0" wp14:anchorId="5AD64E28" wp14:editId="22CF4E7E">
            <wp:extent cx="3290146" cy="2781300"/>
            <wp:effectExtent l="0" t="0" r="5715" b="0"/>
            <wp:docPr id="179465288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2883" name="Picture 1" descr="A blue squares with white text&#10;&#10;AI-generated content may be incorrect."/>
                    <pic:cNvPicPr/>
                  </pic:nvPicPr>
                  <pic:blipFill>
                    <a:blip r:embed="rId90"/>
                    <a:stretch>
                      <a:fillRect/>
                    </a:stretch>
                  </pic:blipFill>
                  <pic:spPr>
                    <a:xfrm>
                      <a:off x="0" y="0"/>
                      <a:ext cx="3296913" cy="2787021"/>
                    </a:xfrm>
                    <a:prstGeom prst="rect">
                      <a:avLst/>
                    </a:prstGeom>
                  </pic:spPr>
                </pic:pic>
              </a:graphicData>
            </a:graphic>
          </wp:inline>
        </w:drawing>
      </w:r>
    </w:p>
    <w:p w14:paraId="20028811" w14:textId="77777777" w:rsidR="00C80189" w:rsidRDefault="00C80189" w:rsidP="00BB76F0">
      <w:pPr>
        <w:ind w:firstLine="360"/>
      </w:pPr>
    </w:p>
    <w:p w14:paraId="2B9F6125" w14:textId="7BD88977" w:rsidR="00C80189" w:rsidRDefault="00C80189" w:rsidP="00C80189">
      <w:pPr>
        <w:pStyle w:val="ListParagraph"/>
        <w:numPr>
          <w:ilvl w:val="0"/>
          <w:numId w:val="42"/>
        </w:numPr>
        <w:rPr>
          <w:b/>
          <w:bCs/>
        </w:rPr>
      </w:pPr>
      <w:r>
        <w:rPr>
          <w:b/>
          <w:bCs/>
        </w:rPr>
        <w:t>Optimal hyperparameters (from hyperparameter tuning)</w:t>
      </w:r>
    </w:p>
    <w:p w14:paraId="5A4E03B0" w14:textId="77777777" w:rsidR="00C80189" w:rsidRDefault="00C80189" w:rsidP="00C80189">
      <w:pPr>
        <w:rPr>
          <w:b/>
          <w:bCs/>
        </w:rPr>
      </w:pPr>
    </w:p>
    <w:p w14:paraId="349843CA" w14:textId="506D71BA" w:rsidR="00C80189" w:rsidRDefault="00C80189" w:rsidP="00C80189">
      <w:pPr>
        <w:ind w:left="360"/>
        <w:rPr>
          <w:b/>
          <w:bCs/>
        </w:rPr>
      </w:pPr>
      <w:r w:rsidRPr="003C57BF">
        <w:drawing>
          <wp:inline distT="0" distB="0" distL="0" distR="0" wp14:anchorId="11B0C224" wp14:editId="4514A330">
            <wp:extent cx="3771900" cy="1488630"/>
            <wp:effectExtent l="0" t="0" r="0" b="0"/>
            <wp:docPr id="352403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329B149C" w14:textId="77777777" w:rsidR="00433A8E" w:rsidRDefault="00433A8E" w:rsidP="00C80189">
      <w:pPr>
        <w:ind w:left="360"/>
        <w:rPr>
          <w:b/>
          <w:bCs/>
        </w:rPr>
      </w:pPr>
    </w:p>
    <w:p w14:paraId="47852B54" w14:textId="77777777" w:rsidR="00433A8E" w:rsidRDefault="00433A8E" w:rsidP="00433A8E">
      <w:pPr>
        <w:ind w:left="360"/>
      </w:pPr>
      <w:r>
        <w:t xml:space="preserve">The optimal configuration was determined to be combination 6 (2e-05 learning rate, 0.05 weight decay, 16 batch size, 4 epochs). Though interestingly, the top 8 configurations used a learning rate of 2e-05 and achieved F1 scores between 0.912 and 0.917, suggesting this learning rate is optimal. </w:t>
      </w:r>
    </w:p>
    <w:p w14:paraId="560428CB" w14:textId="5ADC1499" w:rsidR="0033371D" w:rsidRDefault="0033371D"/>
    <w:p w14:paraId="20FA3E77" w14:textId="0B65A8AA" w:rsidR="0033371D" w:rsidRDefault="002667D8" w:rsidP="00B52824">
      <w:r>
        <w:t xml:space="preserve">To assess the </w:t>
      </w:r>
      <w:r w:rsidR="0033371D">
        <w:t>evaluation result</w:t>
      </w:r>
      <w:r>
        <w:t xml:space="preserve">s of this execution run </w:t>
      </w:r>
      <w:r w:rsidR="0033371D">
        <w:t>and identify how the changes from the initial execution has changed the effectiveness of the model, I will draw a table to compare the evaluation results from both execution runs:</w:t>
      </w:r>
    </w:p>
    <w:p w14:paraId="14999EB1" w14:textId="77777777" w:rsidR="0033371D" w:rsidRDefault="0033371D" w:rsidP="00B52824"/>
    <w:p w14:paraId="457F0BCE" w14:textId="3CAD1E96" w:rsidR="0033371D" w:rsidRPr="0033371D" w:rsidRDefault="0033371D" w:rsidP="0033371D">
      <w:pPr>
        <w:rPr>
          <w:b/>
          <w:bCs/>
        </w:rPr>
      </w:pPr>
      <w:r w:rsidRPr="0033371D">
        <w:rPr>
          <w:b/>
          <w:bCs/>
        </w:rPr>
        <w:t>Overall Performance</w:t>
      </w:r>
    </w:p>
    <w:p w14:paraId="32F0C3DD" w14:textId="77777777" w:rsidR="0033371D" w:rsidRDefault="0033371D" w:rsidP="00B52824"/>
    <w:tbl>
      <w:tblPr>
        <w:tblStyle w:val="TableGrid"/>
        <w:tblW w:w="0" w:type="auto"/>
        <w:tblLook w:val="04A0" w:firstRow="1" w:lastRow="0" w:firstColumn="1" w:lastColumn="0" w:noHBand="0" w:noVBand="1"/>
      </w:tblPr>
      <w:tblGrid>
        <w:gridCol w:w="2697"/>
        <w:gridCol w:w="2697"/>
        <w:gridCol w:w="2698"/>
        <w:gridCol w:w="2698"/>
      </w:tblGrid>
      <w:tr w:rsidR="0033371D" w14:paraId="227CDF2F" w14:textId="77777777" w:rsidTr="0033371D">
        <w:tc>
          <w:tcPr>
            <w:tcW w:w="2697" w:type="dxa"/>
          </w:tcPr>
          <w:p w14:paraId="66105133" w14:textId="7EB911C3" w:rsidR="0033371D" w:rsidRPr="00D77D07" w:rsidRDefault="0033371D" w:rsidP="00B52824">
            <w:pPr>
              <w:rPr>
                <w:b/>
                <w:bCs/>
              </w:rPr>
            </w:pPr>
            <w:r w:rsidRPr="00D77D07">
              <w:rPr>
                <w:b/>
                <w:bCs/>
              </w:rPr>
              <w:t>Metric</w:t>
            </w:r>
          </w:p>
        </w:tc>
        <w:tc>
          <w:tcPr>
            <w:tcW w:w="2697" w:type="dxa"/>
          </w:tcPr>
          <w:p w14:paraId="1B07EF57" w14:textId="6066707B" w:rsidR="0033371D" w:rsidRPr="00D77D07" w:rsidRDefault="0033371D" w:rsidP="00B52824">
            <w:pPr>
              <w:rPr>
                <w:b/>
                <w:bCs/>
              </w:rPr>
            </w:pPr>
            <w:r w:rsidRPr="00D77D07">
              <w:rPr>
                <w:b/>
                <w:bCs/>
              </w:rPr>
              <w:t>Execution 1</w:t>
            </w:r>
          </w:p>
        </w:tc>
        <w:tc>
          <w:tcPr>
            <w:tcW w:w="2698" w:type="dxa"/>
          </w:tcPr>
          <w:p w14:paraId="1A759FF8" w14:textId="7AC35ADF" w:rsidR="0033371D" w:rsidRPr="00D77D07" w:rsidRDefault="0033371D" w:rsidP="00B52824">
            <w:pPr>
              <w:rPr>
                <w:b/>
                <w:bCs/>
              </w:rPr>
            </w:pPr>
            <w:r w:rsidRPr="00D77D07">
              <w:rPr>
                <w:b/>
                <w:bCs/>
              </w:rPr>
              <w:t>Execution 2</w:t>
            </w:r>
          </w:p>
        </w:tc>
        <w:tc>
          <w:tcPr>
            <w:tcW w:w="2698" w:type="dxa"/>
          </w:tcPr>
          <w:p w14:paraId="2D86ABE3" w14:textId="70E836BE" w:rsidR="0033371D" w:rsidRPr="00D77D07" w:rsidRDefault="0033371D" w:rsidP="00B52824">
            <w:pPr>
              <w:rPr>
                <w:b/>
                <w:bCs/>
              </w:rPr>
            </w:pPr>
            <w:r w:rsidRPr="00D77D07">
              <w:rPr>
                <w:b/>
                <w:bCs/>
              </w:rPr>
              <w:t>Change</w:t>
            </w:r>
          </w:p>
        </w:tc>
      </w:tr>
      <w:tr w:rsidR="0033371D" w14:paraId="5D86ADD3" w14:textId="77777777" w:rsidTr="0033371D">
        <w:tc>
          <w:tcPr>
            <w:tcW w:w="2697" w:type="dxa"/>
          </w:tcPr>
          <w:p w14:paraId="2B8ADF00" w14:textId="065C6E85" w:rsidR="0033371D" w:rsidRDefault="0033371D" w:rsidP="00B52824">
            <w:r>
              <w:t>Accuracy</w:t>
            </w:r>
          </w:p>
        </w:tc>
        <w:tc>
          <w:tcPr>
            <w:tcW w:w="2697" w:type="dxa"/>
          </w:tcPr>
          <w:p w14:paraId="0999BD13" w14:textId="58C6EE50" w:rsidR="0033371D" w:rsidRDefault="00D77D07" w:rsidP="00B52824">
            <w:r>
              <w:t>0.9547</w:t>
            </w:r>
          </w:p>
        </w:tc>
        <w:tc>
          <w:tcPr>
            <w:tcW w:w="2698" w:type="dxa"/>
          </w:tcPr>
          <w:p w14:paraId="69F72C9C" w14:textId="479F3C81" w:rsidR="0033371D" w:rsidRDefault="00D77D07" w:rsidP="00B52824">
            <w:r>
              <w:t>0.9525</w:t>
            </w:r>
          </w:p>
        </w:tc>
        <w:tc>
          <w:tcPr>
            <w:tcW w:w="2698" w:type="dxa"/>
          </w:tcPr>
          <w:p w14:paraId="4A774B0A" w14:textId="11630CBE" w:rsidR="0033371D" w:rsidRDefault="00D77D07" w:rsidP="00B52824">
            <w:r>
              <w:t>-0.0022</w:t>
            </w:r>
          </w:p>
        </w:tc>
      </w:tr>
      <w:tr w:rsidR="0033371D" w14:paraId="4006755C" w14:textId="77777777" w:rsidTr="0033371D">
        <w:tc>
          <w:tcPr>
            <w:tcW w:w="2697" w:type="dxa"/>
          </w:tcPr>
          <w:p w14:paraId="12C766C6" w14:textId="3D2764A9" w:rsidR="0033371D" w:rsidRDefault="0033371D" w:rsidP="00B52824">
            <w:r>
              <w:t>Precision</w:t>
            </w:r>
          </w:p>
        </w:tc>
        <w:tc>
          <w:tcPr>
            <w:tcW w:w="2697" w:type="dxa"/>
          </w:tcPr>
          <w:p w14:paraId="06BE7BB8" w14:textId="5C73BE84" w:rsidR="0033371D" w:rsidRDefault="00D77D07" w:rsidP="00B52824">
            <w:r>
              <w:t>0.9322</w:t>
            </w:r>
          </w:p>
        </w:tc>
        <w:tc>
          <w:tcPr>
            <w:tcW w:w="2698" w:type="dxa"/>
          </w:tcPr>
          <w:p w14:paraId="549D07C0" w14:textId="0AA8736A" w:rsidR="0033371D" w:rsidRDefault="00D77D07" w:rsidP="00B52824">
            <w:r>
              <w:t>0.9424</w:t>
            </w:r>
          </w:p>
        </w:tc>
        <w:tc>
          <w:tcPr>
            <w:tcW w:w="2698" w:type="dxa"/>
          </w:tcPr>
          <w:p w14:paraId="273F3CA6" w14:textId="4510D22B" w:rsidR="0033371D" w:rsidRDefault="00D77D07" w:rsidP="00B52824">
            <w:r>
              <w:t>+0.0102</w:t>
            </w:r>
          </w:p>
        </w:tc>
      </w:tr>
      <w:tr w:rsidR="0033371D" w14:paraId="2694C638" w14:textId="77777777" w:rsidTr="0033371D">
        <w:tc>
          <w:tcPr>
            <w:tcW w:w="2697" w:type="dxa"/>
          </w:tcPr>
          <w:p w14:paraId="52D12815" w14:textId="5C401858" w:rsidR="0033371D" w:rsidRDefault="0033371D" w:rsidP="00B52824">
            <w:r>
              <w:t>Recall</w:t>
            </w:r>
          </w:p>
        </w:tc>
        <w:tc>
          <w:tcPr>
            <w:tcW w:w="2697" w:type="dxa"/>
          </w:tcPr>
          <w:p w14:paraId="3CFB896B" w14:textId="49B7B102" w:rsidR="0033371D" w:rsidRDefault="00D77D07" w:rsidP="00B52824">
            <w:r>
              <w:t>0.9776</w:t>
            </w:r>
          </w:p>
        </w:tc>
        <w:tc>
          <w:tcPr>
            <w:tcW w:w="2698" w:type="dxa"/>
          </w:tcPr>
          <w:p w14:paraId="18D394E8" w14:textId="07BD9FBF" w:rsidR="0033371D" w:rsidRDefault="00D77D07" w:rsidP="00B52824">
            <w:r>
              <w:t>0.9605</w:t>
            </w:r>
          </w:p>
        </w:tc>
        <w:tc>
          <w:tcPr>
            <w:tcW w:w="2698" w:type="dxa"/>
          </w:tcPr>
          <w:p w14:paraId="08044341" w14:textId="3C9CA0F9" w:rsidR="0033371D" w:rsidRDefault="00D77D07" w:rsidP="00B52824">
            <w:r>
              <w:t>-0.0171</w:t>
            </w:r>
          </w:p>
        </w:tc>
      </w:tr>
      <w:tr w:rsidR="0033371D" w14:paraId="1CB26D96" w14:textId="77777777" w:rsidTr="0033371D">
        <w:tc>
          <w:tcPr>
            <w:tcW w:w="2697" w:type="dxa"/>
          </w:tcPr>
          <w:p w14:paraId="34850F43" w14:textId="3E42BFA2" w:rsidR="0033371D" w:rsidRDefault="0033371D" w:rsidP="00B52824">
            <w:r>
              <w:t>F1 Score</w:t>
            </w:r>
          </w:p>
        </w:tc>
        <w:tc>
          <w:tcPr>
            <w:tcW w:w="2697" w:type="dxa"/>
          </w:tcPr>
          <w:p w14:paraId="6FA74AAA" w14:textId="5BF578BA" w:rsidR="0033371D" w:rsidRDefault="00D77D07" w:rsidP="00B52824">
            <w:r>
              <w:t>0.9543</w:t>
            </w:r>
          </w:p>
        </w:tc>
        <w:tc>
          <w:tcPr>
            <w:tcW w:w="2698" w:type="dxa"/>
          </w:tcPr>
          <w:p w14:paraId="7FE846FA" w14:textId="222CA61C" w:rsidR="0033371D" w:rsidRDefault="00D77D07" w:rsidP="00B52824">
            <w:r>
              <w:t>0.9514</w:t>
            </w:r>
          </w:p>
        </w:tc>
        <w:tc>
          <w:tcPr>
            <w:tcW w:w="2698" w:type="dxa"/>
          </w:tcPr>
          <w:p w14:paraId="0CF7E254" w14:textId="27E1F179" w:rsidR="0033371D" w:rsidRDefault="00D77D07" w:rsidP="00B52824">
            <w:r>
              <w:t>-0.0029</w:t>
            </w:r>
          </w:p>
        </w:tc>
      </w:tr>
      <w:tr w:rsidR="0033371D" w14:paraId="17B6832E" w14:textId="77777777" w:rsidTr="0033371D">
        <w:tc>
          <w:tcPr>
            <w:tcW w:w="2697" w:type="dxa"/>
          </w:tcPr>
          <w:p w14:paraId="0422C865" w14:textId="37C493C4" w:rsidR="0033371D" w:rsidRDefault="0033371D" w:rsidP="00B52824">
            <w:r>
              <w:t>ROC-AUC</w:t>
            </w:r>
          </w:p>
        </w:tc>
        <w:tc>
          <w:tcPr>
            <w:tcW w:w="2697" w:type="dxa"/>
          </w:tcPr>
          <w:p w14:paraId="456E874F" w14:textId="7419E5EA" w:rsidR="0033371D" w:rsidRDefault="00D77D07" w:rsidP="00B52824">
            <w:r>
              <w:t>0.9554</w:t>
            </w:r>
          </w:p>
        </w:tc>
        <w:tc>
          <w:tcPr>
            <w:tcW w:w="2698" w:type="dxa"/>
          </w:tcPr>
          <w:p w14:paraId="3C49B984" w14:textId="1F1E7C7A" w:rsidR="0033371D" w:rsidRDefault="00D77D07" w:rsidP="00B52824">
            <w:r>
              <w:t>0.9527</w:t>
            </w:r>
          </w:p>
        </w:tc>
        <w:tc>
          <w:tcPr>
            <w:tcW w:w="2698" w:type="dxa"/>
          </w:tcPr>
          <w:p w14:paraId="735ED24B" w14:textId="50C6866B" w:rsidR="0033371D" w:rsidRDefault="00D77D07" w:rsidP="00B52824">
            <w:r>
              <w:t>-0.0027</w:t>
            </w:r>
          </w:p>
        </w:tc>
      </w:tr>
    </w:tbl>
    <w:p w14:paraId="0A2769B4" w14:textId="77777777" w:rsidR="0033371D" w:rsidRDefault="0033371D" w:rsidP="00B52824"/>
    <w:p w14:paraId="612FC2DF" w14:textId="480F1EAD" w:rsidR="00D77D07" w:rsidRDefault="00D77D07" w:rsidP="00B52824">
      <w:r>
        <w:t>The overall metrics show a slight trade-off: while Execution 2 has improved precision, this comes at a cost of decreased recall and overall accuracy. This indicates the model is more careful in classifying and makes fewer positive predictions.</w:t>
      </w:r>
    </w:p>
    <w:p w14:paraId="374DD667" w14:textId="60EFE647" w:rsidR="007C6DA9" w:rsidRDefault="007C6DA9" w:rsidP="007C6DA9">
      <w:pPr>
        <w:rPr>
          <w:b/>
          <w:bCs/>
        </w:rPr>
      </w:pPr>
      <w:r>
        <w:rPr>
          <w:b/>
          <w:bCs/>
        </w:rPr>
        <w:lastRenderedPageBreak/>
        <w:t>ISOT Dataset</w:t>
      </w:r>
    </w:p>
    <w:p w14:paraId="427EF65C" w14:textId="77777777" w:rsidR="007C6DA9" w:rsidRDefault="007C6DA9" w:rsidP="007C6DA9"/>
    <w:tbl>
      <w:tblPr>
        <w:tblStyle w:val="TableGrid"/>
        <w:tblW w:w="0" w:type="auto"/>
        <w:tblLook w:val="04A0" w:firstRow="1" w:lastRow="0" w:firstColumn="1" w:lastColumn="0" w:noHBand="0" w:noVBand="1"/>
      </w:tblPr>
      <w:tblGrid>
        <w:gridCol w:w="2697"/>
        <w:gridCol w:w="2697"/>
        <w:gridCol w:w="2698"/>
        <w:gridCol w:w="2698"/>
      </w:tblGrid>
      <w:tr w:rsidR="007C6DA9" w14:paraId="2402BD20" w14:textId="77777777" w:rsidTr="00861275">
        <w:tc>
          <w:tcPr>
            <w:tcW w:w="2697" w:type="dxa"/>
          </w:tcPr>
          <w:p w14:paraId="40270216" w14:textId="77777777" w:rsidR="007C6DA9" w:rsidRPr="00D77D07" w:rsidRDefault="007C6DA9" w:rsidP="00861275">
            <w:pPr>
              <w:rPr>
                <w:b/>
                <w:bCs/>
              </w:rPr>
            </w:pPr>
            <w:r w:rsidRPr="00D77D07">
              <w:rPr>
                <w:b/>
                <w:bCs/>
              </w:rPr>
              <w:t>Metric</w:t>
            </w:r>
          </w:p>
        </w:tc>
        <w:tc>
          <w:tcPr>
            <w:tcW w:w="2697" w:type="dxa"/>
          </w:tcPr>
          <w:p w14:paraId="3387E993" w14:textId="77777777" w:rsidR="007C6DA9" w:rsidRPr="00D77D07" w:rsidRDefault="007C6DA9" w:rsidP="00861275">
            <w:pPr>
              <w:rPr>
                <w:b/>
                <w:bCs/>
              </w:rPr>
            </w:pPr>
            <w:r w:rsidRPr="00D77D07">
              <w:rPr>
                <w:b/>
                <w:bCs/>
              </w:rPr>
              <w:t>Execution 1</w:t>
            </w:r>
          </w:p>
        </w:tc>
        <w:tc>
          <w:tcPr>
            <w:tcW w:w="2698" w:type="dxa"/>
          </w:tcPr>
          <w:p w14:paraId="00186F3E" w14:textId="77777777" w:rsidR="007C6DA9" w:rsidRPr="00D77D07" w:rsidRDefault="007C6DA9" w:rsidP="00861275">
            <w:pPr>
              <w:rPr>
                <w:b/>
                <w:bCs/>
              </w:rPr>
            </w:pPr>
            <w:r w:rsidRPr="00D77D07">
              <w:rPr>
                <w:b/>
                <w:bCs/>
              </w:rPr>
              <w:t>Execution 2</w:t>
            </w:r>
          </w:p>
        </w:tc>
        <w:tc>
          <w:tcPr>
            <w:tcW w:w="2698" w:type="dxa"/>
          </w:tcPr>
          <w:p w14:paraId="447051E6" w14:textId="77777777" w:rsidR="007C6DA9" w:rsidRPr="00D77D07" w:rsidRDefault="007C6DA9" w:rsidP="00861275">
            <w:pPr>
              <w:rPr>
                <w:b/>
                <w:bCs/>
              </w:rPr>
            </w:pPr>
            <w:r w:rsidRPr="00D77D07">
              <w:rPr>
                <w:b/>
                <w:bCs/>
              </w:rPr>
              <w:t>Change</w:t>
            </w:r>
          </w:p>
        </w:tc>
      </w:tr>
      <w:tr w:rsidR="007C6DA9" w14:paraId="2CED1042" w14:textId="77777777" w:rsidTr="00861275">
        <w:tc>
          <w:tcPr>
            <w:tcW w:w="2697" w:type="dxa"/>
          </w:tcPr>
          <w:p w14:paraId="181E2A34" w14:textId="77777777" w:rsidR="007C6DA9" w:rsidRDefault="007C6DA9" w:rsidP="00861275">
            <w:r>
              <w:t>Accuracy</w:t>
            </w:r>
          </w:p>
        </w:tc>
        <w:tc>
          <w:tcPr>
            <w:tcW w:w="2697" w:type="dxa"/>
          </w:tcPr>
          <w:p w14:paraId="5845BB7F" w14:textId="3E880618" w:rsidR="007C6DA9" w:rsidRDefault="007C6DA9" w:rsidP="00861275">
            <w:r>
              <w:t>0.</w:t>
            </w:r>
            <w:r w:rsidR="00990392">
              <w:t>9998</w:t>
            </w:r>
          </w:p>
        </w:tc>
        <w:tc>
          <w:tcPr>
            <w:tcW w:w="2698" w:type="dxa"/>
          </w:tcPr>
          <w:p w14:paraId="0636D03B" w14:textId="2AB5365A" w:rsidR="007C6DA9" w:rsidRDefault="007C6DA9" w:rsidP="00861275">
            <w:r>
              <w:t>0.9</w:t>
            </w:r>
            <w:r w:rsidR="00990392">
              <w:t>987</w:t>
            </w:r>
          </w:p>
        </w:tc>
        <w:tc>
          <w:tcPr>
            <w:tcW w:w="2698" w:type="dxa"/>
          </w:tcPr>
          <w:p w14:paraId="7FDF19C8" w14:textId="4EDA0AF2" w:rsidR="007C6DA9" w:rsidRDefault="007C6DA9" w:rsidP="00861275">
            <w:r>
              <w:t>-0.00</w:t>
            </w:r>
            <w:r w:rsidR="00990392">
              <w:t>11</w:t>
            </w:r>
          </w:p>
        </w:tc>
      </w:tr>
      <w:tr w:rsidR="007C6DA9" w14:paraId="65F08E0D" w14:textId="77777777" w:rsidTr="00861275">
        <w:tc>
          <w:tcPr>
            <w:tcW w:w="2697" w:type="dxa"/>
          </w:tcPr>
          <w:p w14:paraId="1D957E88" w14:textId="77777777" w:rsidR="007C6DA9" w:rsidRDefault="007C6DA9" w:rsidP="00861275">
            <w:r>
              <w:t>Precision</w:t>
            </w:r>
          </w:p>
        </w:tc>
        <w:tc>
          <w:tcPr>
            <w:tcW w:w="2697" w:type="dxa"/>
          </w:tcPr>
          <w:p w14:paraId="0B23F6FC" w14:textId="25B71050" w:rsidR="007C6DA9" w:rsidRDefault="007C6DA9" w:rsidP="00861275">
            <w:r>
              <w:t>0.9</w:t>
            </w:r>
            <w:r w:rsidR="00990392">
              <w:t>998</w:t>
            </w:r>
          </w:p>
        </w:tc>
        <w:tc>
          <w:tcPr>
            <w:tcW w:w="2698" w:type="dxa"/>
          </w:tcPr>
          <w:p w14:paraId="7DC6D146" w14:textId="7AD63DBF" w:rsidR="007C6DA9" w:rsidRDefault="007C6DA9" w:rsidP="00861275">
            <w:r>
              <w:t>0.9</w:t>
            </w:r>
            <w:r w:rsidR="00990392">
              <w:t>974</w:t>
            </w:r>
          </w:p>
        </w:tc>
        <w:tc>
          <w:tcPr>
            <w:tcW w:w="2698" w:type="dxa"/>
          </w:tcPr>
          <w:p w14:paraId="4F575F51" w14:textId="2C8827F8" w:rsidR="007C6DA9" w:rsidRDefault="00990392" w:rsidP="00861275">
            <w:r>
              <w:t>-0.0024</w:t>
            </w:r>
          </w:p>
        </w:tc>
      </w:tr>
      <w:tr w:rsidR="007C6DA9" w14:paraId="56ECBAD1" w14:textId="77777777" w:rsidTr="00861275">
        <w:tc>
          <w:tcPr>
            <w:tcW w:w="2697" w:type="dxa"/>
          </w:tcPr>
          <w:p w14:paraId="58866A94" w14:textId="77777777" w:rsidR="007C6DA9" w:rsidRDefault="007C6DA9" w:rsidP="00861275">
            <w:r>
              <w:t>Recall</w:t>
            </w:r>
          </w:p>
        </w:tc>
        <w:tc>
          <w:tcPr>
            <w:tcW w:w="2697" w:type="dxa"/>
          </w:tcPr>
          <w:p w14:paraId="37B39226" w14:textId="75B3D90A" w:rsidR="007C6DA9" w:rsidRDefault="007C6DA9" w:rsidP="00861275">
            <w:r>
              <w:t>0.9</w:t>
            </w:r>
            <w:r w:rsidR="00990392">
              <w:t>998</w:t>
            </w:r>
          </w:p>
        </w:tc>
        <w:tc>
          <w:tcPr>
            <w:tcW w:w="2698" w:type="dxa"/>
          </w:tcPr>
          <w:p w14:paraId="7EFA823C" w14:textId="5BB0FB66" w:rsidR="007C6DA9" w:rsidRDefault="007C6DA9" w:rsidP="00861275">
            <w:r>
              <w:t>0.9</w:t>
            </w:r>
            <w:r w:rsidR="00990392">
              <w:t>998</w:t>
            </w:r>
          </w:p>
        </w:tc>
        <w:tc>
          <w:tcPr>
            <w:tcW w:w="2698" w:type="dxa"/>
          </w:tcPr>
          <w:p w14:paraId="6B632E1B" w14:textId="622BB286" w:rsidR="007C6DA9" w:rsidRDefault="00990392" w:rsidP="00861275">
            <w:r>
              <w:t>0</w:t>
            </w:r>
          </w:p>
        </w:tc>
      </w:tr>
      <w:tr w:rsidR="007C6DA9" w14:paraId="36578622" w14:textId="77777777" w:rsidTr="00861275">
        <w:tc>
          <w:tcPr>
            <w:tcW w:w="2697" w:type="dxa"/>
          </w:tcPr>
          <w:p w14:paraId="52C7CB40" w14:textId="77777777" w:rsidR="007C6DA9" w:rsidRDefault="007C6DA9" w:rsidP="00861275">
            <w:r>
              <w:t>F1 Score</w:t>
            </w:r>
          </w:p>
        </w:tc>
        <w:tc>
          <w:tcPr>
            <w:tcW w:w="2697" w:type="dxa"/>
          </w:tcPr>
          <w:p w14:paraId="55CD4298" w14:textId="6F7DAD1C" w:rsidR="007C6DA9" w:rsidRDefault="007C6DA9" w:rsidP="00861275">
            <w:r>
              <w:t>0.</w:t>
            </w:r>
            <w:r w:rsidR="00990392">
              <w:t>9998</w:t>
            </w:r>
          </w:p>
        </w:tc>
        <w:tc>
          <w:tcPr>
            <w:tcW w:w="2698" w:type="dxa"/>
          </w:tcPr>
          <w:p w14:paraId="3E80B416" w14:textId="5DD9A566" w:rsidR="007C6DA9" w:rsidRDefault="007C6DA9" w:rsidP="00861275">
            <w:r>
              <w:t>0.9</w:t>
            </w:r>
            <w:r w:rsidR="00990392">
              <w:t>986</w:t>
            </w:r>
          </w:p>
        </w:tc>
        <w:tc>
          <w:tcPr>
            <w:tcW w:w="2698" w:type="dxa"/>
          </w:tcPr>
          <w:p w14:paraId="6A8974ED" w14:textId="70C93812" w:rsidR="007C6DA9" w:rsidRDefault="007C6DA9" w:rsidP="00861275">
            <w:r>
              <w:t>-0</w:t>
            </w:r>
            <w:r w:rsidR="00990392">
              <w:t>.0012</w:t>
            </w:r>
          </w:p>
        </w:tc>
      </w:tr>
      <w:tr w:rsidR="007C6DA9" w14:paraId="074A22F5" w14:textId="77777777" w:rsidTr="00861275">
        <w:tc>
          <w:tcPr>
            <w:tcW w:w="2697" w:type="dxa"/>
          </w:tcPr>
          <w:p w14:paraId="56C19E9E" w14:textId="77777777" w:rsidR="007C6DA9" w:rsidRDefault="007C6DA9" w:rsidP="00861275">
            <w:r>
              <w:t>ROC-AUC</w:t>
            </w:r>
          </w:p>
        </w:tc>
        <w:tc>
          <w:tcPr>
            <w:tcW w:w="2697" w:type="dxa"/>
          </w:tcPr>
          <w:p w14:paraId="5CEEEC30" w14:textId="0ADCC32A" w:rsidR="007C6DA9" w:rsidRDefault="007C6DA9" w:rsidP="00861275">
            <w:r>
              <w:t>0.9</w:t>
            </w:r>
            <w:r w:rsidR="00990392">
              <w:t>998</w:t>
            </w:r>
          </w:p>
        </w:tc>
        <w:tc>
          <w:tcPr>
            <w:tcW w:w="2698" w:type="dxa"/>
          </w:tcPr>
          <w:p w14:paraId="54E7D0A4" w14:textId="5077771F" w:rsidR="007C6DA9" w:rsidRDefault="007C6DA9" w:rsidP="00861275">
            <w:r>
              <w:t>0.9</w:t>
            </w:r>
            <w:r w:rsidR="00990392">
              <w:t>987</w:t>
            </w:r>
          </w:p>
        </w:tc>
        <w:tc>
          <w:tcPr>
            <w:tcW w:w="2698" w:type="dxa"/>
          </w:tcPr>
          <w:p w14:paraId="5C3C104C" w14:textId="21FE2DD8" w:rsidR="007C6DA9" w:rsidRDefault="007C6DA9" w:rsidP="00861275">
            <w:r>
              <w:t>-0.00</w:t>
            </w:r>
            <w:r w:rsidR="00990392">
              <w:t>11</w:t>
            </w:r>
          </w:p>
        </w:tc>
      </w:tr>
    </w:tbl>
    <w:p w14:paraId="2A167897" w14:textId="77777777" w:rsidR="00D77D07" w:rsidRDefault="00D77D07" w:rsidP="00B52824"/>
    <w:p w14:paraId="21A92775" w14:textId="49BD753C" w:rsidR="002D6866" w:rsidRPr="002D6866" w:rsidRDefault="002D6866" w:rsidP="00990392">
      <w:r>
        <w:t xml:space="preserve">ISOT performance remains exceptionally high across both executions, though Execution 2 exhibits very slightly lower performance. </w:t>
      </w:r>
    </w:p>
    <w:p w14:paraId="5EAC4D43" w14:textId="580460DC" w:rsidR="002D6866" w:rsidRDefault="002D6866" w:rsidP="00990392">
      <w:pPr>
        <w:rPr>
          <w:b/>
          <w:bCs/>
        </w:rPr>
      </w:pPr>
    </w:p>
    <w:p w14:paraId="190BBEDA" w14:textId="65B9BD89" w:rsidR="00990392" w:rsidRPr="00990392" w:rsidRDefault="00990392" w:rsidP="00990392">
      <w:pPr>
        <w:rPr>
          <w:b/>
          <w:bCs/>
        </w:rPr>
      </w:pPr>
      <w:r w:rsidRPr="00990392">
        <w:rPr>
          <w:b/>
          <w:bCs/>
        </w:rPr>
        <w:t>LIAR Dataset</w:t>
      </w:r>
    </w:p>
    <w:p w14:paraId="72A56558" w14:textId="77777777" w:rsidR="00990392" w:rsidRDefault="00990392" w:rsidP="00990392"/>
    <w:tbl>
      <w:tblPr>
        <w:tblStyle w:val="TableGrid"/>
        <w:tblW w:w="0" w:type="auto"/>
        <w:tblLook w:val="04A0" w:firstRow="1" w:lastRow="0" w:firstColumn="1" w:lastColumn="0" w:noHBand="0" w:noVBand="1"/>
      </w:tblPr>
      <w:tblGrid>
        <w:gridCol w:w="2697"/>
        <w:gridCol w:w="2697"/>
        <w:gridCol w:w="2698"/>
        <w:gridCol w:w="2698"/>
      </w:tblGrid>
      <w:tr w:rsidR="00990392" w14:paraId="1E3522AD" w14:textId="77777777" w:rsidTr="00861275">
        <w:tc>
          <w:tcPr>
            <w:tcW w:w="2697" w:type="dxa"/>
          </w:tcPr>
          <w:p w14:paraId="4E2DCAFE" w14:textId="77777777" w:rsidR="00990392" w:rsidRPr="00D77D07" w:rsidRDefault="00990392" w:rsidP="00861275">
            <w:pPr>
              <w:rPr>
                <w:b/>
                <w:bCs/>
              </w:rPr>
            </w:pPr>
            <w:r w:rsidRPr="00D77D07">
              <w:rPr>
                <w:b/>
                <w:bCs/>
              </w:rPr>
              <w:t>Metric</w:t>
            </w:r>
          </w:p>
        </w:tc>
        <w:tc>
          <w:tcPr>
            <w:tcW w:w="2697" w:type="dxa"/>
          </w:tcPr>
          <w:p w14:paraId="4DD14D03" w14:textId="77777777" w:rsidR="00990392" w:rsidRPr="00D77D07" w:rsidRDefault="00990392" w:rsidP="00861275">
            <w:pPr>
              <w:rPr>
                <w:b/>
                <w:bCs/>
              </w:rPr>
            </w:pPr>
            <w:r w:rsidRPr="00D77D07">
              <w:rPr>
                <w:b/>
                <w:bCs/>
              </w:rPr>
              <w:t>Execution 1</w:t>
            </w:r>
          </w:p>
        </w:tc>
        <w:tc>
          <w:tcPr>
            <w:tcW w:w="2698" w:type="dxa"/>
          </w:tcPr>
          <w:p w14:paraId="718444A7" w14:textId="77777777" w:rsidR="00990392" w:rsidRPr="00D77D07" w:rsidRDefault="00990392" w:rsidP="00861275">
            <w:pPr>
              <w:rPr>
                <w:b/>
                <w:bCs/>
              </w:rPr>
            </w:pPr>
            <w:r w:rsidRPr="00D77D07">
              <w:rPr>
                <w:b/>
                <w:bCs/>
              </w:rPr>
              <w:t>Execution 2</w:t>
            </w:r>
          </w:p>
        </w:tc>
        <w:tc>
          <w:tcPr>
            <w:tcW w:w="2698" w:type="dxa"/>
          </w:tcPr>
          <w:p w14:paraId="7A4AAF54" w14:textId="77777777" w:rsidR="00990392" w:rsidRPr="00D77D07" w:rsidRDefault="00990392" w:rsidP="00861275">
            <w:pPr>
              <w:rPr>
                <w:b/>
                <w:bCs/>
              </w:rPr>
            </w:pPr>
            <w:r w:rsidRPr="00D77D07">
              <w:rPr>
                <w:b/>
                <w:bCs/>
              </w:rPr>
              <w:t>Change</w:t>
            </w:r>
          </w:p>
        </w:tc>
      </w:tr>
      <w:tr w:rsidR="00990392" w14:paraId="635AFA83" w14:textId="77777777" w:rsidTr="00861275">
        <w:tc>
          <w:tcPr>
            <w:tcW w:w="2697" w:type="dxa"/>
          </w:tcPr>
          <w:p w14:paraId="778015BE" w14:textId="77777777" w:rsidR="00990392" w:rsidRDefault="00990392" w:rsidP="00861275">
            <w:r>
              <w:t>Accuracy</w:t>
            </w:r>
          </w:p>
        </w:tc>
        <w:tc>
          <w:tcPr>
            <w:tcW w:w="2697" w:type="dxa"/>
          </w:tcPr>
          <w:p w14:paraId="07CF247F" w14:textId="3C225140" w:rsidR="00990392" w:rsidRDefault="00990392" w:rsidP="00861275">
            <w:r>
              <w:t>0.</w:t>
            </w:r>
            <w:r>
              <w:t>6354</w:t>
            </w:r>
          </w:p>
        </w:tc>
        <w:tc>
          <w:tcPr>
            <w:tcW w:w="2698" w:type="dxa"/>
          </w:tcPr>
          <w:p w14:paraId="30B7C307" w14:textId="4475E552" w:rsidR="00990392" w:rsidRDefault="00990392" w:rsidP="00861275">
            <w:r>
              <w:t>0.</w:t>
            </w:r>
            <w:r>
              <w:t>6251</w:t>
            </w:r>
          </w:p>
        </w:tc>
        <w:tc>
          <w:tcPr>
            <w:tcW w:w="2698" w:type="dxa"/>
          </w:tcPr>
          <w:p w14:paraId="14C1A170" w14:textId="5E1C50DF" w:rsidR="00990392" w:rsidRDefault="00990392" w:rsidP="00861275">
            <w:r>
              <w:t>-0.0</w:t>
            </w:r>
            <w:r>
              <w:t>103</w:t>
            </w:r>
          </w:p>
        </w:tc>
      </w:tr>
      <w:tr w:rsidR="00990392" w14:paraId="4351ECF2" w14:textId="77777777" w:rsidTr="00861275">
        <w:tc>
          <w:tcPr>
            <w:tcW w:w="2697" w:type="dxa"/>
          </w:tcPr>
          <w:p w14:paraId="34494F9A" w14:textId="77777777" w:rsidR="00990392" w:rsidRDefault="00990392" w:rsidP="00861275">
            <w:r>
              <w:t>Precision</w:t>
            </w:r>
          </w:p>
        </w:tc>
        <w:tc>
          <w:tcPr>
            <w:tcW w:w="2697" w:type="dxa"/>
          </w:tcPr>
          <w:p w14:paraId="7B7FA2E1" w14:textId="1CD3C6C3" w:rsidR="00990392" w:rsidRDefault="00990392" w:rsidP="00861275">
            <w:r>
              <w:t>0.</w:t>
            </w:r>
            <w:r>
              <w:t>6318</w:t>
            </w:r>
          </w:p>
        </w:tc>
        <w:tc>
          <w:tcPr>
            <w:tcW w:w="2698" w:type="dxa"/>
          </w:tcPr>
          <w:p w14:paraId="6A988D11" w14:textId="31BEC861" w:rsidR="00990392" w:rsidRDefault="00990392" w:rsidP="00861275">
            <w:r>
              <w:t>0.</w:t>
            </w:r>
            <w:r>
              <w:t>6496</w:t>
            </w:r>
          </w:p>
        </w:tc>
        <w:tc>
          <w:tcPr>
            <w:tcW w:w="2698" w:type="dxa"/>
          </w:tcPr>
          <w:p w14:paraId="7968C4C7" w14:textId="66F31ECE" w:rsidR="00990392" w:rsidRDefault="00990392" w:rsidP="00861275">
            <w:r>
              <w:t>+0.01</w:t>
            </w:r>
            <w:r>
              <w:t>78</w:t>
            </w:r>
          </w:p>
        </w:tc>
      </w:tr>
      <w:tr w:rsidR="00990392" w14:paraId="336DCC39" w14:textId="77777777" w:rsidTr="00861275">
        <w:tc>
          <w:tcPr>
            <w:tcW w:w="2697" w:type="dxa"/>
          </w:tcPr>
          <w:p w14:paraId="38FBD40F" w14:textId="77777777" w:rsidR="00990392" w:rsidRDefault="00990392" w:rsidP="00861275">
            <w:r>
              <w:t>Recall</w:t>
            </w:r>
          </w:p>
        </w:tc>
        <w:tc>
          <w:tcPr>
            <w:tcW w:w="2697" w:type="dxa"/>
          </w:tcPr>
          <w:p w14:paraId="30031C9D" w14:textId="22E8BC71" w:rsidR="00990392" w:rsidRDefault="00990392" w:rsidP="00861275">
            <w:r>
              <w:t>0.</w:t>
            </w:r>
            <w:r>
              <w:t>8459</w:t>
            </w:r>
          </w:p>
        </w:tc>
        <w:tc>
          <w:tcPr>
            <w:tcW w:w="2698" w:type="dxa"/>
          </w:tcPr>
          <w:p w14:paraId="026D92B9" w14:textId="72011AC3" w:rsidR="00990392" w:rsidRDefault="00990392" w:rsidP="00861275">
            <w:r>
              <w:t>0.</w:t>
            </w:r>
            <w:r>
              <w:t>7269</w:t>
            </w:r>
          </w:p>
        </w:tc>
        <w:tc>
          <w:tcPr>
            <w:tcW w:w="2698" w:type="dxa"/>
          </w:tcPr>
          <w:p w14:paraId="40A274F6" w14:textId="7947AC73" w:rsidR="00990392" w:rsidRDefault="00990392" w:rsidP="00861275">
            <w:r>
              <w:t>-0.0</w:t>
            </w:r>
            <w:r>
              <w:t>1190</w:t>
            </w:r>
          </w:p>
        </w:tc>
      </w:tr>
      <w:tr w:rsidR="00990392" w14:paraId="7D0ED236" w14:textId="77777777" w:rsidTr="00861275">
        <w:tc>
          <w:tcPr>
            <w:tcW w:w="2697" w:type="dxa"/>
          </w:tcPr>
          <w:p w14:paraId="164082CC" w14:textId="77777777" w:rsidR="00990392" w:rsidRDefault="00990392" w:rsidP="00861275">
            <w:r>
              <w:t>F1 Score</w:t>
            </w:r>
          </w:p>
        </w:tc>
        <w:tc>
          <w:tcPr>
            <w:tcW w:w="2697" w:type="dxa"/>
          </w:tcPr>
          <w:p w14:paraId="43E688A7" w14:textId="35723B40" w:rsidR="00990392" w:rsidRDefault="00990392" w:rsidP="00861275">
            <w:r>
              <w:t>0.</w:t>
            </w:r>
            <w:r>
              <w:t>7234</w:t>
            </w:r>
          </w:p>
        </w:tc>
        <w:tc>
          <w:tcPr>
            <w:tcW w:w="2698" w:type="dxa"/>
          </w:tcPr>
          <w:p w14:paraId="7E153F83" w14:textId="7FF5A6BA" w:rsidR="00990392" w:rsidRDefault="00990392" w:rsidP="00861275">
            <w:r>
              <w:t>0.</w:t>
            </w:r>
            <w:r>
              <w:t>6861</w:t>
            </w:r>
          </w:p>
        </w:tc>
        <w:tc>
          <w:tcPr>
            <w:tcW w:w="2698" w:type="dxa"/>
          </w:tcPr>
          <w:p w14:paraId="1032846C" w14:textId="68FE904D" w:rsidR="00990392" w:rsidRDefault="00990392" w:rsidP="00861275">
            <w:r>
              <w:t>-0.</w:t>
            </w:r>
            <w:r>
              <w:t>0373</w:t>
            </w:r>
          </w:p>
        </w:tc>
      </w:tr>
      <w:tr w:rsidR="00990392" w14:paraId="3E1B5584" w14:textId="77777777" w:rsidTr="00861275">
        <w:tc>
          <w:tcPr>
            <w:tcW w:w="2697" w:type="dxa"/>
          </w:tcPr>
          <w:p w14:paraId="3CA35D8D" w14:textId="77777777" w:rsidR="00990392" w:rsidRDefault="00990392" w:rsidP="00861275">
            <w:r>
              <w:t>ROC-AUC</w:t>
            </w:r>
          </w:p>
        </w:tc>
        <w:tc>
          <w:tcPr>
            <w:tcW w:w="2697" w:type="dxa"/>
          </w:tcPr>
          <w:p w14:paraId="6248AE7B" w14:textId="638037A7" w:rsidR="00990392" w:rsidRDefault="00990392" w:rsidP="00861275">
            <w:r>
              <w:t>0.</w:t>
            </w:r>
            <w:r>
              <w:t>6047</w:t>
            </w:r>
          </w:p>
        </w:tc>
        <w:tc>
          <w:tcPr>
            <w:tcW w:w="2698" w:type="dxa"/>
          </w:tcPr>
          <w:p w14:paraId="195A90BC" w14:textId="44C0C390" w:rsidR="00990392" w:rsidRDefault="00990392" w:rsidP="00861275">
            <w:r>
              <w:t>0.</w:t>
            </w:r>
            <w:r>
              <w:t>6103</w:t>
            </w:r>
          </w:p>
        </w:tc>
        <w:tc>
          <w:tcPr>
            <w:tcW w:w="2698" w:type="dxa"/>
          </w:tcPr>
          <w:p w14:paraId="426F2CED" w14:textId="104E88C7" w:rsidR="00990392" w:rsidRDefault="00990392" w:rsidP="00861275">
            <w:r>
              <w:t>+0.0056</w:t>
            </w:r>
          </w:p>
        </w:tc>
      </w:tr>
    </w:tbl>
    <w:p w14:paraId="33BB7C07" w14:textId="39AC857E" w:rsidR="008159BE" w:rsidRDefault="008159BE" w:rsidP="00296775"/>
    <w:p w14:paraId="1035E398" w14:textId="260697BD" w:rsidR="004C17DD" w:rsidRDefault="009E201A" w:rsidP="00296775">
      <w:r>
        <w:t xml:space="preserve">The LIAR dataset shows the most drastic changes. There is a substantial drop in recall, along with a slight increase in precision. Interestingly, despite decreases in other metrics, there is a small improvement in ROC-AUC. </w:t>
      </w:r>
    </w:p>
    <w:p w14:paraId="63DB73B5" w14:textId="77777777" w:rsidR="00400EB6" w:rsidRDefault="00400EB6"/>
    <w:p w14:paraId="6A7F6575" w14:textId="77777777" w:rsidR="00400EB6" w:rsidRDefault="00400EB6">
      <w:r>
        <w:t>From the above comparison between both executions, there are a few key learning points:</w:t>
      </w:r>
    </w:p>
    <w:p w14:paraId="0303F212" w14:textId="77777777" w:rsidR="00400EB6" w:rsidRDefault="00400EB6"/>
    <w:p w14:paraId="4289B5D2" w14:textId="77777777" w:rsidR="00BE089E" w:rsidRDefault="00BE089E" w:rsidP="00BF3A17">
      <w:pPr>
        <w:pStyle w:val="ListParagraph"/>
        <w:numPr>
          <w:ilvl w:val="0"/>
          <w:numId w:val="47"/>
        </w:numPr>
        <w:rPr>
          <w:b/>
          <w:bCs/>
        </w:rPr>
      </w:pPr>
      <w:r>
        <w:rPr>
          <w:b/>
          <w:bCs/>
        </w:rPr>
        <w:t>The implementation of a weighted sampler, class weights &amp; hyperparameter tuning created a more balanced classifier for the LIAR dataset.</w:t>
      </w:r>
    </w:p>
    <w:p w14:paraId="792B4F3E" w14:textId="77777777" w:rsidR="00BE089E" w:rsidRDefault="00BE089E" w:rsidP="00BE089E"/>
    <w:p w14:paraId="7C5E7F47" w14:textId="77777777" w:rsidR="00BE089E" w:rsidRDefault="00BE089E" w:rsidP="00BE089E">
      <w:pPr>
        <w:ind w:left="360"/>
      </w:pPr>
      <w:r>
        <w:t>Execution 1 displayed a large gap between recall (0.8459) and precision (0.6318), indicating a classifier biased towards labelling content as “real”. This is evident in the confusion matrices. Execution 2 has more balanced precision and recall, suggesting that the dataset balancing techniques addressed the bias, although not to the extent that I hoped.</w:t>
      </w:r>
    </w:p>
    <w:p w14:paraId="1CC27AE9" w14:textId="77777777" w:rsidR="00BE089E" w:rsidRDefault="00BE089E" w:rsidP="00BE089E">
      <w:pPr>
        <w:ind w:left="360"/>
      </w:pPr>
    </w:p>
    <w:p w14:paraId="0479F348" w14:textId="001FF559" w:rsidR="00BE089E" w:rsidRDefault="00BE089E" w:rsidP="00BE089E">
      <w:pPr>
        <w:pStyle w:val="ListParagraph"/>
        <w:numPr>
          <w:ilvl w:val="0"/>
          <w:numId w:val="47"/>
        </w:numPr>
        <w:rPr>
          <w:b/>
          <w:bCs/>
        </w:rPr>
      </w:pPr>
      <w:r>
        <w:rPr>
          <w:b/>
          <w:bCs/>
        </w:rPr>
        <w:t>The model from Execution 2 might have better at discriminating fake news despite lower accuracy.</w:t>
      </w:r>
    </w:p>
    <w:p w14:paraId="4B0C8E99" w14:textId="77777777" w:rsidR="00BE089E" w:rsidRDefault="00BE089E" w:rsidP="00BE089E">
      <w:pPr>
        <w:rPr>
          <w:b/>
          <w:bCs/>
        </w:rPr>
      </w:pPr>
    </w:p>
    <w:p w14:paraId="106669CD" w14:textId="364483F5" w:rsidR="00BE089E" w:rsidRDefault="00BE089E" w:rsidP="00BE089E">
      <w:pPr>
        <w:ind w:left="360"/>
      </w:pPr>
      <w:r>
        <w:t xml:space="preserve">The increased ROC-AUC on Execution 2 was surprising, considering that it exhibited lower accuracy and lower F1 scores. The original model may have been overly optimistic about classifying political statements as real.  </w:t>
      </w:r>
    </w:p>
    <w:p w14:paraId="4DBAE1DA" w14:textId="77777777" w:rsidR="00BE089E" w:rsidRDefault="00BE089E" w:rsidP="00BE089E">
      <w:pPr>
        <w:ind w:left="360"/>
      </w:pPr>
    </w:p>
    <w:p w14:paraId="70F86C3B" w14:textId="69ACC4EB" w:rsidR="00BE089E" w:rsidRDefault="00BE089E" w:rsidP="00BE089E">
      <w:pPr>
        <w:pStyle w:val="ListParagraph"/>
        <w:numPr>
          <w:ilvl w:val="0"/>
          <w:numId w:val="47"/>
        </w:numPr>
        <w:rPr>
          <w:b/>
          <w:bCs/>
        </w:rPr>
      </w:pPr>
      <w:r>
        <w:rPr>
          <w:b/>
          <w:bCs/>
        </w:rPr>
        <w:t>Dataset balancing seems to primarily affect how models handle difficult classification tasks.</w:t>
      </w:r>
    </w:p>
    <w:p w14:paraId="56E87102" w14:textId="77777777" w:rsidR="00C46EC5" w:rsidRDefault="00C46EC5" w:rsidP="00C46EC5">
      <w:pPr>
        <w:rPr>
          <w:b/>
          <w:bCs/>
        </w:rPr>
      </w:pPr>
    </w:p>
    <w:p w14:paraId="6A1E9ECB" w14:textId="73A9C69F" w:rsidR="00C46EC5" w:rsidRDefault="00C46EC5" w:rsidP="00C46EC5">
      <w:pPr>
        <w:ind w:left="360"/>
      </w:pPr>
      <w:r>
        <w:t xml:space="preserve">The changes to ISOT performance across both executions were minimal, indicating that dataset balancing primarily affects how models handle difficult classifications while having less impact on more straightforward classification tasks. </w:t>
      </w:r>
    </w:p>
    <w:p w14:paraId="46C4DF31" w14:textId="77777777" w:rsidR="00A5405D" w:rsidRDefault="00A5405D" w:rsidP="00C46EC5">
      <w:pPr>
        <w:ind w:left="360"/>
      </w:pPr>
    </w:p>
    <w:p w14:paraId="55F73922" w14:textId="08102F41" w:rsidR="00A644B7" w:rsidRDefault="00A644B7" w:rsidP="00A644B7">
      <w:pPr>
        <w:pStyle w:val="Heading4"/>
      </w:pPr>
      <w:r>
        <w:lastRenderedPageBreak/>
        <w:t>[7.138] Conclusions and Future Work</w:t>
      </w:r>
      <w:r w:rsidR="00E02AA0">
        <w:t xml:space="preserve"> from this point</w:t>
      </w:r>
    </w:p>
    <w:p w14:paraId="684F1565" w14:textId="77777777" w:rsidR="00A644B7" w:rsidRPr="00A644B7" w:rsidRDefault="00A644B7" w:rsidP="00A644B7"/>
    <w:p w14:paraId="38C3E299" w14:textId="33DA133E" w:rsidR="00A5405D" w:rsidRDefault="00EF54A5" w:rsidP="00A5405D">
      <w:r>
        <w:t xml:space="preserve">While </w:t>
      </w:r>
      <w:r w:rsidR="00A5405D">
        <w:t>the overall metrics for Execution 2 has slightly decreased</w:t>
      </w:r>
      <w:r>
        <w:t xml:space="preserve"> compared to Execution 1 of Version 2</w:t>
      </w:r>
      <w:r w:rsidR="00A5405D">
        <w:t xml:space="preserve">, the demonstrated improved balance between precision and recall on challenging content (LIAR dataset) indicates to me that Version 2 would be more trustworthy in real-world applications, as Execution 1 was overly-optimistic in classifying statements as ‘real’. </w:t>
      </w:r>
    </w:p>
    <w:p w14:paraId="350F7334" w14:textId="77777777" w:rsidR="00EF54A5" w:rsidRDefault="00EF54A5" w:rsidP="00A5405D"/>
    <w:p w14:paraId="5DBE50FD" w14:textId="2E18D712" w:rsidR="00EF54A5" w:rsidRDefault="00EF54A5" w:rsidP="00A5405D">
      <w:r>
        <w:t xml:space="preserve">Interestingly, the implementation of the </w:t>
      </w:r>
      <w:r w:rsidRPr="00EF54A5">
        <w:t>weighted sampler, class weights &amp; hyperparameter tuning</w:t>
      </w:r>
      <w:r>
        <w:t xml:space="preserve"> did not dramatically improve the model’s performance on the LIAR dataset. This suggests to me tha</w:t>
      </w:r>
      <w:r w:rsidR="004159D1">
        <w:t xml:space="preserve">t balancing datasets alone will not be sufficient to address the model’s present inability to classify political statements from the LIAR dataset. </w:t>
      </w:r>
    </w:p>
    <w:p w14:paraId="639E62E4" w14:textId="77777777" w:rsidR="005963D1" w:rsidRDefault="005963D1" w:rsidP="00A5405D"/>
    <w:p w14:paraId="6BC03A87" w14:textId="5E1C221F" w:rsidR="005963D1" w:rsidRDefault="005963D1" w:rsidP="005963D1">
      <w:r>
        <w:t xml:space="preserve">Currently planned future work from this point </w:t>
      </w:r>
      <w:r w:rsidR="004A4501">
        <w:t>will need to achieve the following goals:</w:t>
      </w:r>
    </w:p>
    <w:p w14:paraId="62DC7A67" w14:textId="77777777" w:rsidR="005963D1" w:rsidRDefault="005963D1" w:rsidP="005963D1"/>
    <w:p w14:paraId="152FA452" w14:textId="10D89BE2" w:rsidR="005963D1" w:rsidRDefault="005963D1" w:rsidP="005963D1">
      <w:pPr>
        <w:pStyle w:val="ListParagraph"/>
        <w:numPr>
          <w:ilvl w:val="0"/>
          <w:numId w:val="50"/>
        </w:numPr>
      </w:pPr>
      <w:r>
        <w:t xml:space="preserve">Expanding the data pipeline to include the FakeNewsNet dataset. </w:t>
      </w:r>
    </w:p>
    <w:p w14:paraId="315E998C" w14:textId="76CB15BB" w:rsidR="005963D1" w:rsidRDefault="00931A7F" w:rsidP="005963D1">
      <w:pPr>
        <w:pStyle w:val="ListParagraph"/>
        <w:numPr>
          <w:ilvl w:val="0"/>
          <w:numId w:val="50"/>
        </w:numPr>
      </w:pPr>
      <w:r>
        <w:t>Improving performance on the LIAR dataset, if possible/feasible.</w:t>
      </w:r>
    </w:p>
    <w:p w14:paraId="0A686BBF" w14:textId="123ACA02" w:rsidR="00220AC8" w:rsidRDefault="00931A7F" w:rsidP="00220AC8">
      <w:pPr>
        <w:pStyle w:val="ListParagraph"/>
        <w:numPr>
          <w:ilvl w:val="0"/>
          <w:numId w:val="50"/>
        </w:numPr>
      </w:pPr>
      <w:r>
        <w:t>Creating a simple CLI front-end for the end-user to interact with the model.</w:t>
      </w:r>
    </w:p>
    <w:p w14:paraId="50110EA5" w14:textId="77777777" w:rsidR="0068539F" w:rsidRDefault="0068539F" w:rsidP="00A5405D"/>
    <w:p w14:paraId="717179EE" w14:textId="77777777" w:rsidR="0068539F" w:rsidRPr="00C46EC5" w:rsidRDefault="0068539F" w:rsidP="00A5405D"/>
    <w:p w14:paraId="7A5CFDDD" w14:textId="77777777" w:rsidR="00BE089E" w:rsidRDefault="00BE089E" w:rsidP="00BE089E"/>
    <w:p w14:paraId="3733C994" w14:textId="519C75B8" w:rsidR="00B71DC6" w:rsidRPr="00BE089E" w:rsidRDefault="00B71DC6" w:rsidP="00BE089E">
      <w:pPr>
        <w:ind w:left="360"/>
        <w:rPr>
          <w:b/>
          <w:bCs/>
        </w:rPr>
      </w:pPr>
      <w:r>
        <w:br w:type="page"/>
      </w:r>
    </w:p>
    <w:p w14:paraId="7A4ACD4A" w14:textId="6B83B7EC"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“Advanced Python Project - Detecting Fake News with Python,” DataFlair,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“ClaimBuster,”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L.-J. Chang, “Comparison of Machine Learning and Deep Learning Algorithms in Detecting Fake News,” Proceedings of the 28th World Multi-Conference on Systemics, Cybernetics and Informatics, pp. 203–209, Sep. 2024, doi: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K. Huh, “Surviving In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“MobileBERT: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“ClaimBuster,”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“ClaimBuster,” Proceedings of the VLDB Endowment, vol. 10, no. 12, pp. 1945–1948, Aug. 2017, doi: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“FaKnow: A Unified Library for Fake News Detection,” arXiv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X.-J. Liu, Q. Li, L. Wang, and M. J. Metzger, “Checking the Fact-Checkers: The Role of Source Type, Perceived Credibility, and Individual Differences in Fact-Checking Effectiveness,” Communication Research, Oct. 2023, doi: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J. Yang, D. A. Vega-Oliveros, T. Seibt, and A. Freitas, “Scalable Fact-checking with Human-in-the-Loop,” arXiv (Cornell University), Dec. 2021, doi: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Zi Hen Lin, Z. Wang, M. Zhao, Y. Song, and L. Lan, “An AI-based System to Assist Human Fact-Checkers for Labeling Cantonese Fake News on Social Media,” 2022 IEEE International Conference on Big Data (Big Data), Dec. 2022, doi: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“google/mobilebert-uncased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tfs4/liar_dataset: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120283" w:rsidRDefault="00DD7A6D" w:rsidP="00DD7A6D">
      <w:pPr>
        <w:rPr>
          <w:lang w:val="en-SG"/>
        </w:rPr>
      </w:pPr>
    </w:p>
    <w:sectPr w:rsidR="00DD7A6D" w:rsidRPr="00120283" w:rsidSect="008747CA">
      <w:footerReference w:type="even" r:id="rId91"/>
      <w:footerReference w:type="default" r:id="rId9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EC80E" w14:textId="77777777" w:rsidR="00CC0E3E" w:rsidRPr="002B76F3" w:rsidRDefault="00CC0E3E" w:rsidP="00E74B29">
      <w:r w:rsidRPr="002B76F3">
        <w:separator/>
      </w:r>
    </w:p>
  </w:endnote>
  <w:endnote w:type="continuationSeparator" w:id="0">
    <w:p w14:paraId="1632C10C" w14:textId="77777777" w:rsidR="00CC0E3E" w:rsidRPr="002B76F3" w:rsidRDefault="00CC0E3E"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C810A" w14:textId="77777777" w:rsidR="00CC0E3E" w:rsidRPr="002B76F3" w:rsidRDefault="00CC0E3E" w:rsidP="00E74B29">
      <w:r w:rsidRPr="002B76F3">
        <w:separator/>
      </w:r>
    </w:p>
  </w:footnote>
  <w:footnote w:type="continuationSeparator" w:id="0">
    <w:p w14:paraId="590FC358" w14:textId="77777777" w:rsidR="00CC0E3E" w:rsidRPr="002B76F3" w:rsidRDefault="00CC0E3E"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232249"/>
    <w:multiLevelType w:val="hybridMultilevel"/>
    <w:tmpl w:val="A104C2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A3A4FA2"/>
    <w:multiLevelType w:val="hybridMultilevel"/>
    <w:tmpl w:val="407EA9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5C41C84"/>
    <w:multiLevelType w:val="hybridMultilevel"/>
    <w:tmpl w:val="6166F3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7005572"/>
    <w:multiLevelType w:val="hybridMultilevel"/>
    <w:tmpl w:val="872E62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546410"/>
    <w:multiLevelType w:val="hybridMultilevel"/>
    <w:tmpl w:val="6368F3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D030291"/>
    <w:multiLevelType w:val="hybridMultilevel"/>
    <w:tmpl w:val="983EFC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FB729F8"/>
    <w:multiLevelType w:val="hybridMultilevel"/>
    <w:tmpl w:val="5F8020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1E00B89"/>
    <w:multiLevelType w:val="hybridMultilevel"/>
    <w:tmpl w:val="3D80B1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D9E0FAB"/>
    <w:multiLevelType w:val="hybridMultilevel"/>
    <w:tmpl w:val="B2ACE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99B08C7"/>
    <w:multiLevelType w:val="hybridMultilevel"/>
    <w:tmpl w:val="1B423C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040138"/>
    <w:multiLevelType w:val="hybridMultilevel"/>
    <w:tmpl w:val="FF282C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2D161CD"/>
    <w:multiLevelType w:val="hybridMultilevel"/>
    <w:tmpl w:val="C7768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6E270EB"/>
    <w:multiLevelType w:val="hybridMultilevel"/>
    <w:tmpl w:val="EE1EA5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C531F74"/>
    <w:multiLevelType w:val="hybridMultilevel"/>
    <w:tmpl w:val="DCCE66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F6B6102"/>
    <w:multiLevelType w:val="hybridMultilevel"/>
    <w:tmpl w:val="E0E2E5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616C49F6"/>
    <w:multiLevelType w:val="hybridMultilevel"/>
    <w:tmpl w:val="41FE0F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2D600FE"/>
    <w:multiLevelType w:val="hybridMultilevel"/>
    <w:tmpl w:val="C786DA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65DD20EB"/>
    <w:multiLevelType w:val="hybridMultilevel"/>
    <w:tmpl w:val="26A25C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0D433B6"/>
    <w:multiLevelType w:val="hybridMultilevel"/>
    <w:tmpl w:val="8A489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2200ECB"/>
    <w:multiLevelType w:val="hybridMultilevel"/>
    <w:tmpl w:val="F1609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56C0785"/>
    <w:multiLevelType w:val="hybridMultilevel"/>
    <w:tmpl w:val="429CD8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85A5EDE"/>
    <w:multiLevelType w:val="hybridMultilevel"/>
    <w:tmpl w:val="9C863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79E75F09"/>
    <w:multiLevelType w:val="hybridMultilevel"/>
    <w:tmpl w:val="66BC9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7FB75E57"/>
    <w:multiLevelType w:val="hybridMultilevel"/>
    <w:tmpl w:val="30E4F3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45"/>
  </w:num>
  <w:num w:numId="3" w16cid:durableId="808322326">
    <w:abstractNumId w:val="4"/>
  </w:num>
  <w:num w:numId="4" w16cid:durableId="641929600">
    <w:abstractNumId w:val="0"/>
  </w:num>
  <w:num w:numId="5" w16cid:durableId="1136802077">
    <w:abstractNumId w:val="1"/>
  </w:num>
  <w:num w:numId="6" w16cid:durableId="773129829">
    <w:abstractNumId w:val="14"/>
  </w:num>
  <w:num w:numId="7" w16cid:durableId="1370882557">
    <w:abstractNumId w:val="35"/>
  </w:num>
  <w:num w:numId="8" w16cid:durableId="1244607246">
    <w:abstractNumId w:val="9"/>
  </w:num>
  <w:num w:numId="9" w16cid:durableId="920716276">
    <w:abstractNumId w:val="38"/>
  </w:num>
  <w:num w:numId="10" w16cid:durableId="713045035">
    <w:abstractNumId w:val="3"/>
  </w:num>
  <w:num w:numId="11" w16cid:durableId="1852715043">
    <w:abstractNumId w:val="13"/>
  </w:num>
  <w:num w:numId="12" w16cid:durableId="330983519">
    <w:abstractNumId w:val="23"/>
  </w:num>
  <w:num w:numId="13" w16cid:durableId="1114519361">
    <w:abstractNumId w:val="22"/>
  </w:num>
  <w:num w:numId="14" w16cid:durableId="896818570">
    <w:abstractNumId w:val="48"/>
  </w:num>
  <w:num w:numId="15" w16cid:durableId="1137727328">
    <w:abstractNumId w:val="28"/>
  </w:num>
  <w:num w:numId="16" w16cid:durableId="1357998645">
    <w:abstractNumId w:val="11"/>
  </w:num>
  <w:num w:numId="17" w16cid:durableId="1883442687">
    <w:abstractNumId w:val="2"/>
  </w:num>
  <w:num w:numId="18" w16cid:durableId="970860838">
    <w:abstractNumId w:val="12"/>
  </w:num>
  <w:num w:numId="19" w16cid:durableId="673453329">
    <w:abstractNumId w:val="47"/>
  </w:num>
  <w:num w:numId="20" w16cid:durableId="985625153">
    <w:abstractNumId w:val="7"/>
  </w:num>
  <w:num w:numId="21" w16cid:durableId="1657033385">
    <w:abstractNumId w:val="24"/>
  </w:num>
  <w:num w:numId="22" w16cid:durableId="1490175960">
    <w:abstractNumId w:val="37"/>
  </w:num>
  <w:num w:numId="23" w16cid:durableId="1285846917">
    <w:abstractNumId w:val="8"/>
  </w:num>
  <w:num w:numId="24" w16cid:durableId="2034573879">
    <w:abstractNumId w:val="26"/>
  </w:num>
  <w:num w:numId="25" w16cid:durableId="1320959993">
    <w:abstractNumId w:val="33"/>
  </w:num>
  <w:num w:numId="26" w16cid:durableId="756637175">
    <w:abstractNumId w:val="17"/>
  </w:num>
  <w:num w:numId="27" w16cid:durableId="690646959">
    <w:abstractNumId w:val="44"/>
  </w:num>
  <w:num w:numId="28" w16cid:durableId="266894343">
    <w:abstractNumId w:val="34"/>
  </w:num>
  <w:num w:numId="29" w16cid:durableId="379401181">
    <w:abstractNumId w:val="32"/>
  </w:num>
  <w:num w:numId="30" w16cid:durableId="880481597">
    <w:abstractNumId w:val="31"/>
  </w:num>
  <w:num w:numId="31" w16cid:durableId="519390849">
    <w:abstractNumId w:val="42"/>
  </w:num>
  <w:num w:numId="32" w16cid:durableId="501967728">
    <w:abstractNumId w:val="29"/>
  </w:num>
  <w:num w:numId="33" w16cid:durableId="900478220">
    <w:abstractNumId w:val="25"/>
  </w:num>
  <w:num w:numId="34" w16cid:durableId="1994678649">
    <w:abstractNumId w:val="21"/>
  </w:num>
  <w:num w:numId="35" w16cid:durableId="2124570414">
    <w:abstractNumId w:val="41"/>
  </w:num>
  <w:num w:numId="36" w16cid:durableId="1578587479">
    <w:abstractNumId w:val="10"/>
  </w:num>
  <w:num w:numId="37" w16cid:durableId="504978903">
    <w:abstractNumId w:val="19"/>
  </w:num>
  <w:num w:numId="38" w16cid:durableId="1703902920">
    <w:abstractNumId w:val="43"/>
  </w:num>
  <w:num w:numId="39" w16cid:durableId="1861356868">
    <w:abstractNumId w:val="49"/>
  </w:num>
  <w:num w:numId="40" w16cid:durableId="772942361">
    <w:abstractNumId w:val="46"/>
  </w:num>
  <w:num w:numId="41" w16cid:durableId="1410151469">
    <w:abstractNumId w:val="6"/>
  </w:num>
  <w:num w:numId="42" w16cid:durableId="1601639535">
    <w:abstractNumId w:val="18"/>
  </w:num>
  <w:num w:numId="43" w16cid:durableId="485127816">
    <w:abstractNumId w:val="36"/>
  </w:num>
  <w:num w:numId="44" w16cid:durableId="13920370">
    <w:abstractNumId w:val="20"/>
  </w:num>
  <w:num w:numId="45" w16cid:durableId="425728670">
    <w:abstractNumId w:val="39"/>
  </w:num>
  <w:num w:numId="46" w16cid:durableId="1612586637">
    <w:abstractNumId w:val="16"/>
  </w:num>
  <w:num w:numId="47" w16cid:durableId="988676712">
    <w:abstractNumId w:val="30"/>
  </w:num>
  <w:num w:numId="48" w16cid:durableId="925917274">
    <w:abstractNumId w:val="15"/>
  </w:num>
  <w:num w:numId="49" w16cid:durableId="1275748808">
    <w:abstractNumId w:val="27"/>
  </w:num>
  <w:num w:numId="50" w16cid:durableId="922445687">
    <w:abstractNumId w:val="4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3F6C"/>
    <w:rsid w:val="000141A6"/>
    <w:rsid w:val="000150AB"/>
    <w:rsid w:val="000153B2"/>
    <w:rsid w:val="00016402"/>
    <w:rsid w:val="00016F15"/>
    <w:rsid w:val="000178DD"/>
    <w:rsid w:val="00017CE4"/>
    <w:rsid w:val="00020183"/>
    <w:rsid w:val="000206F5"/>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17A4"/>
    <w:rsid w:val="00043109"/>
    <w:rsid w:val="00043414"/>
    <w:rsid w:val="00043EE2"/>
    <w:rsid w:val="000441FC"/>
    <w:rsid w:val="000449BC"/>
    <w:rsid w:val="00044C73"/>
    <w:rsid w:val="00045226"/>
    <w:rsid w:val="000453A4"/>
    <w:rsid w:val="000457FB"/>
    <w:rsid w:val="00045CAA"/>
    <w:rsid w:val="00045DF7"/>
    <w:rsid w:val="00047FDA"/>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0CF5"/>
    <w:rsid w:val="000612EF"/>
    <w:rsid w:val="000622A3"/>
    <w:rsid w:val="00062539"/>
    <w:rsid w:val="000625CC"/>
    <w:rsid w:val="00064BED"/>
    <w:rsid w:val="00065643"/>
    <w:rsid w:val="000658C3"/>
    <w:rsid w:val="00065FDC"/>
    <w:rsid w:val="000701CB"/>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278C"/>
    <w:rsid w:val="000A3CA5"/>
    <w:rsid w:val="000A49A7"/>
    <w:rsid w:val="000A49A8"/>
    <w:rsid w:val="000A53BC"/>
    <w:rsid w:val="000A581E"/>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2583"/>
    <w:rsid w:val="000C334F"/>
    <w:rsid w:val="000C401A"/>
    <w:rsid w:val="000C4894"/>
    <w:rsid w:val="000C530F"/>
    <w:rsid w:val="000C7112"/>
    <w:rsid w:val="000C759D"/>
    <w:rsid w:val="000C7853"/>
    <w:rsid w:val="000D10C2"/>
    <w:rsid w:val="000D14E1"/>
    <w:rsid w:val="000D1AE8"/>
    <w:rsid w:val="000D1C5B"/>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3AC"/>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4EEF"/>
    <w:rsid w:val="000F5B08"/>
    <w:rsid w:val="000F5CE0"/>
    <w:rsid w:val="000F6883"/>
    <w:rsid w:val="000F7656"/>
    <w:rsid w:val="000F7F8C"/>
    <w:rsid w:val="000F7FC9"/>
    <w:rsid w:val="00100FEA"/>
    <w:rsid w:val="0010188F"/>
    <w:rsid w:val="00101F65"/>
    <w:rsid w:val="0010402D"/>
    <w:rsid w:val="00104D7A"/>
    <w:rsid w:val="001050AA"/>
    <w:rsid w:val="0010616E"/>
    <w:rsid w:val="0010709D"/>
    <w:rsid w:val="0010736F"/>
    <w:rsid w:val="001100BE"/>
    <w:rsid w:val="00112817"/>
    <w:rsid w:val="00113495"/>
    <w:rsid w:val="00113BE8"/>
    <w:rsid w:val="00113EBF"/>
    <w:rsid w:val="001149F5"/>
    <w:rsid w:val="00114A82"/>
    <w:rsid w:val="0011654C"/>
    <w:rsid w:val="00120283"/>
    <w:rsid w:val="001207CB"/>
    <w:rsid w:val="0012156D"/>
    <w:rsid w:val="00121DC0"/>
    <w:rsid w:val="0012202C"/>
    <w:rsid w:val="00122199"/>
    <w:rsid w:val="001240A9"/>
    <w:rsid w:val="00124996"/>
    <w:rsid w:val="0013012B"/>
    <w:rsid w:val="00130319"/>
    <w:rsid w:val="00130F70"/>
    <w:rsid w:val="001323D6"/>
    <w:rsid w:val="0013264D"/>
    <w:rsid w:val="00133137"/>
    <w:rsid w:val="001335A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2B01"/>
    <w:rsid w:val="00154010"/>
    <w:rsid w:val="0015431F"/>
    <w:rsid w:val="00154D1C"/>
    <w:rsid w:val="00155F1E"/>
    <w:rsid w:val="00157057"/>
    <w:rsid w:val="001600A7"/>
    <w:rsid w:val="0016103E"/>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4903"/>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D38"/>
    <w:rsid w:val="001B2FFF"/>
    <w:rsid w:val="001B31CE"/>
    <w:rsid w:val="001B323B"/>
    <w:rsid w:val="001B347C"/>
    <w:rsid w:val="001B4902"/>
    <w:rsid w:val="001B4EFD"/>
    <w:rsid w:val="001B5560"/>
    <w:rsid w:val="001B5BE8"/>
    <w:rsid w:val="001B6333"/>
    <w:rsid w:val="001B6A8D"/>
    <w:rsid w:val="001B7410"/>
    <w:rsid w:val="001B74DC"/>
    <w:rsid w:val="001B764F"/>
    <w:rsid w:val="001C02C1"/>
    <w:rsid w:val="001C229A"/>
    <w:rsid w:val="001C23FA"/>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279"/>
    <w:rsid w:val="001D78D3"/>
    <w:rsid w:val="001D7ACA"/>
    <w:rsid w:val="001D7C7B"/>
    <w:rsid w:val="001E070D"/>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3E6A"/>
    <w:rsid w:val="001F4E37"/>
    <w:rsid w:val="001F4E56"/>
    <w:rsid w:val="001F5045"/>
    <w:rsid w:val="001F5EF0"/>
    <w:rsid w:val="001F65B0"/>
    <w:rsid w:val="001F765A"/>
    <w:rsid w:val="001F7A99"/>
    <w:rsid w:val="001F7B42"/>
    <w:rsid w:val="0020080A"/>
    <w:rsid w:val="00200AF5"/>
    <w:rsid w:val="00200FC7"/>
    <w:rsid w:val="0020167B"/>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0AC8"/>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EDA"/>
    <w:rsid w:val="00236217"/>
    <w:rsid w:val="00237956"/>
    <w:rsid w:val="00237BBC"/>
    <w:rsid w:val="00241D6D"/>
    <w:rsid w:val="00242D59"/>
    <w:rsid w:val="00242E15"/>
    <w:rsid w:val="00243A90"/>
    <w:rsid w:val="00244021"/>
    <w:rsid w:val="00247909"/>
    <w:rsid w:val="00247E02"/>
    <w:rsid w:val="00247EBE"/>
    <w:rsid w:val="00250AF5"/>
    <w:rsid w:val="00250F34"/>
    <w:rsid w:val="00251971"/>
    <w:rsid w:val="00251EF0"/>
    <w:rsid w:val="00253B56"/>
    <w:rsid w:val="00253D45"/>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7D8"/>
    <w:rsid w:val="00266DC5"/>
    <w:rsid w:val="00267D07"/>
    <w:rsid w:val="002701EA"/>
    <w:rsid w:val="002706C9"/>
    <w:rsid w:val="0027183F"/>
    <w:rsid w:val="00271CE1"/>
    <w:rsid w:val="002743E8"/>
    <w:rsid w:val="00274D46"/>
    <w:rsid w:val="0027523B"/>
    <w:rsid w:val="002755FB"/>
    <w:rsid w:val="00275A81"/>
    <w:rsid w:val="002760E6"/>
    <w:rsid w:val="002764D5"/>
    <w:rsid w:val="00277D2A"/>
    <w:rsid w:val="00280A22"/>
    <w:rsid w:val="00280A42"/>
    <w:rsid w:val="002810AE"/>
    <w:rsid w:val="002817F7"/>
    <w:rsid w:val="00282FD9"/>
    <w:rsid w:val="002859AB"/>
    <w:rsid w:val="00287F44"/>
    <w:rsid w:val="00290C69"/>
    <w:rsid w:val="00291681"/>
    <w:rsid w:val="00291CE7"/>
    <w:rsid w:val="00291FEC"/>
    <w:rsid w:val="00294662"/>
    <w:rsid w:val="0029547C"/>
    <w:rsid w:val="00295D17"/>
    <w:rsid w:val="00296775"/>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C3F"/>
    <w:rsid w:val="002A7D5A"/>
    <w:rsid w:val="002A7E59"/>
    <w:rsid w:val="002B0FF9"/>
    <w:rsid w:val="002B0FFC"/>
    <w:rsid w:val="002B1D5E"/>
    <w:rsid w:val="002B2E02"/>
    <w:rsid w:val="002B4873"/>
    <w:rsid w:val="002B6DD6"/>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66"/>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61E"/>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371D"/>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75293"/>
    <w:rsid w:val="0038089C"/>
    <w:rsid w:val="00382328"/>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2CF9"/>
    <w:rsid w:val="003A30D1"/>
    <w:rsid w:val="003A389E"/>
    <w:rsid w:val="003A41BE"/>
    <w:rsid w:val="003A44DB"/>
    <w:rsid w:val="003A485B"/>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3929"/>
    <w:rsid w:val="003C403D"/>
    <w:rsid w:val="003C49E9"/>
    <w:rsid w:val="003C4A29"/>
    <w:rsid w:val="003C4BD8"/>
    <w:rsid w:val="003C50FE"/>
    <w:rsid w:val="003C57BF"/>
    <w:rsid w:val="003C6165"/>
    <w:rsid w:val="003C6797"/>
    <w:rsid w:val="003C6F0D"/>
    <w:rsid w:val="003C72D0"/>
    <w:rsid w:val="003C7996"/>
    <w:rsid w:val="003D09FA"/>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1464"/>
    <w:rsid w:val="003E19D3"/>
    <w:rsid w:val="003E1CDD"/>
    <w:rsid w:val="003E2B48"/>
    <w:rsid w:val="003E3E9C"/>
    <w:rsid w:val="003E470A"/>
    <w:rsid w:val="003E4C8C"/>
    <w:rsid w:val="003E6C8E"/>
    <w:rsid w:val="003E796F"/>
    <w:rsid w:val="003F04BF"/>
    <w:rsid w:val="003F0801"/>
    <w:rsid w:val="003F0A66"/>
    <w:rsid w:val="003F2308"/>
    <w:rsid w:val="003F2F5E"/>
    <w:rsid w:val="003F30D8"/>
    <w:rsid w:val="003F364F"/>
    <w:rsid w:val="003F38CF"/>
    <w:rsid w:val="003F4730"/>
    <w:rsid w:val="003F4DB1"/>
    <w:rsid w:val="003F69FC"/>
    <w:rsid w:val="003F7CA6"/>
    <w:rsid w:val="003F7D4C"/>
    <w:rsid w:val="00400EB6"/>
    <w:rsid w:val="004029BE"/>
    <w:rsid w:val="00403C99"/>
    <w:rsid w:val="00404B61"/>
    <w:rsid w:val="0040564B"/>
    <w:rsid w:val="004064C1"/>
    <w:rsid w:val="00406AB4"/>
    <w:rsid w:val="00407192"/>
    <w:rsid w:val="0040792F"/>
    <w:rsid w:val="00407E4E"/>
    <w:rsid w:val="0041041A"/>
    <w:rsid w:val="00410CA9"/>
    <w:rsid w:val="00411812"/>
    <w:rsid w:val="00413858"/>
    <w:rsid w:val="00414A15"/>
    <w:rsid w:val="004159D1"/>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3A8E"/>
    <w:rsid w:val="004354BF"/>
    <w:rsid w:val="00435824"/>
    <w:rsid w:val="004358A5"/>
    <w:rsid w:val="00435C42"/>
    <w:rsid w:val="00435E7B"/>
    <w:rsid w:val="00436279"/>
    <w:rsid w:val="00436962"/>
    <w:rsid w:val="00437FCC"/>
    <w:rsid w:val="004401E7"/>
    <w:rsid w:val="0044039B"/>
    <w:rsid w:val="00441BCA"/>
    <w:rsid w:val="00441D7C"/>
    <w:rsid w:val="00442451"/>
    <w:rsid w:val="00442750"/>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4DB"/>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29C"/>
    <w:rsid w:val="00496748"/>
    <w:rsid w:val="00496CD4"/>
    <w:rsid w:val="004977A0"/>
    <w:rsid w:val="00497A1C"/>
    <w:rsid w:val="004A1353"/>
    <w:rsid w:val="004A2404"/>
    <w:rsid w:val="004A2A9F"/>
    <w:rsid w:val="004A312D"/>
    <w:rsid w:val="004A34CA"/>
    <w:rsid w:val="004A35E0"/>
    <w:rsid w:val="004A38A9"/>
    <w:rsid w:val="004A4501"/>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C98"/>
    <w:rsid w:val="004B7F32"/>
    <w:rsid w:val="004C17DD"/>
    <w:rsid w:val="004C1E48"/>
    <w:rsid w:val="004C29BF"/>
    <w:rsid w:val="004C53E3"/>
    <w:rsid w:val="004C53EB"/>
    <w:rsid w:val="004C54AA"/>
    <w:rsid w:val="004C61B9"/>
    <w:rsid w:val="004C63E3"/>
    <w:rsid w:val="004C78C8"/>
    <w:rsid w:val="004D037B"/>
    <w:rsid w:val="004D05FC"/>
    <w:rsid w:val="004D11A6"/>
    <w:rsid w:val="004D1688"/>
    <w:rsid w:val="004D1E0A"/>
    <w:rsid w:val="004D1EFB"/>
    <w:rsid w:val="004D1F01"/>
    <w:rsid w:val="004D29DB"/>
    <w:rsid w:val="004D3C0E"/>
    <w:rsid w:val="004D47BF"/>
    <w:rsid w:val="004D4D2C"/>
    <w:rsid w:val="004D4DFB"/>
    <w:rsid w:val="004D577F"/>
    <w:rsid w:val="004E0B08"/>
    <w:rsid w:val="004E0CB9"/>
    <w:rsid w:val="004E0D69"/>
    <w:rsid w:val="004E140E"/>
    <w:rsid w:val="004E27BB"/>
    <w:rsid w:val="004E33BB"/>
    <w:rsid w:val="004E4E59"/>
    <w:rsid w:val="004E518B"/>
    <w:rsid w:val="004E5A4E"/>
    <w:rsid w:val="004E5D97"/>
    <w:rsid w:val="004E7C1F"/>
    <w:rsid w:val="004F101B"/>
    <w:rsid w:val="004F126E"/>
    <w:rsid w:val="004F1DF4"/>
    <w:rsid w:val="004F26AC"/>
    <w:rsid w:val="004F2703"/>
    <w:rsid w:val="004F2DFA"/>
    <w:rsid w:val="004F3171"/>
    <w:rsid w:val="004F3660"/>
    <w:rsid w:val="004F3E17"/>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300"/>
    <w:rsid w:val="00521481"/>
    <w:rsid w:val="00521639"/>
    <w:rsid w:val="00522453"/>
    <w:rsid w:val="00522909"/>
    <w:rsid w:val="0052326F"/>
    <w:rsid w:val="00523495"/>
    <w:rsid w:val="0052396F"/>
    <w:rsid w:val="00523AD8"/>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1C2B"/>
    <w:rsid w:val="005624CC"/>
    <w:rsid w:val="0056272C"/>
    <w:rsid w:val="00562730"/>
    <w:rsid w:val="00562880"/>
    <w:rsid w:val="00562B4A"/>
    <w:rsid w:val="00563915"/>
    <w:rsid w:val="00563DBB"/>
    <w:rsid w:val="00564057"/>
    <w:rsid w:val="005643FB"/>
    <w:rsid w:val="005646D0"/>
    <w:rsid w:val="00564844"/>
    <w:rsid w:val="0056488B"/>
    <w:rsid w:val="00565047"/>
    <w:rsid w:val="0056526B"/>
    <w:rsid w:val="0056744A"/>
    <w:rsid w:val="00571199"/>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4F1B"/>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963D1"/>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5195"/>
    <w:rsid w:val="005F59DA"/>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D75"/>
    <w:rsid w:val="00612C1F"/>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45BC"/>
    <w:rsid w:val="0068539F"/>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5F0E"/>
    <w:rsid w:val="006D6ABA"/>
    <w:rsid w:val="006D734A"/>
    <w:rsid w:val="006E0C33"/>
    <w:rsid w:val="006E10D4"/>
    <w:rsid w:val="006E2021"/>
    <w:rsid w:val="006E2076"/>
    <w:rsid w:val="006E2F6E"/>
    <w:rsid w:val="006E33B9"/>
    <w:rsid w:val="006E35E5"/>
    <w:rsid w:val="006E4817"/>
    <w:rsid w:val="006E482A"/>
    <w:rsid w:val="006E4A06"/>
    <w:rsid w:val="006E61DD"/>
    <w:rsid w:val="006F0567"/>
    <w:rsid w:val="006F0B00"/>
    <w:rsid w:val="006F0CEC"/>
    <w:rsid w:val="006F0FAE"/>
    <w:rsid w:val="006F107F"/>
    <w:rsid w:val="006F1524"/>
    <w:rsid w:val="006F163A"/>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055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836"/>
    <w:rsid w:val="00754C5E"/>
    <w:rsid w:val="00757448"/>
    <w:rsid w:val="007604C8"/>
    <w:rsid w:val="00760CED"/>
    <w:rsid w:val="00761078"/>
    <w:rsid w:val="00761A41"/>
    <w:rsid w:val="00762184"/>
    <w:rsid w:val="0076238A"/>
    <w:rsid w:val="007627F3"/>
    <w:rsid w:val="007629C3"/>
    <w:rsid w:val="00762D35"/>
    <w:rsid w:val="0076339B"/>
    <w:rsid w:val="0076487E"/>
    <w:rsid w:val="00765084"/>
    <w:rsid w:val="00765196"/>
    <w:rsid w:val="007653F9"/>
    <w:rsid w:val="007700EC"/>
    <w:rsid w:val="00770156"/>
    <w:rsid w:val="00771F9C"/>
    <w:rsid w:val="00772B14"/>
    <w:rsid w:val="00772B33"/>
    <w:rsid w:val="00772E45"/>
    <w:rsid w:val="00775B49"/>
    <w:rsid w:val="00777151"/>
    <w:rsid w:val="00777183"/>
    <w:rsid w:val="00777590"/>
    <w:rsid w:val="00781B1F"/>
    <w:rsid w:val="00783A27"/>
    <w:rsid w:val="0078671A"/>
    <w:rsid w:val="007867FB"/>
    <w:rsid w:val="00786994"/>
    <w:rsid w:val="0078735B"/>
    <w:rsid w:val="00787624"/>
    <w:rsid w:val="007905B3"/>
    <w:rsid w:val="00790A4F"/>
    <w:rsid w:val="00790E2A"/>
    <w:rsid w:val="00790F1F"/>
    <w:rsid w:val="00791168"/>
    <w:rsid w:val="00791718"/>
    <w:rsid w:val="0079201A"/>
    <w:rsid w:val="007921CC"/>
    <w:rsid w:val="007922DA"/>
    <w:rsid w:val="00792793"/>
    <w:rsid w:val="00793AEF"/>
    <w:rsid w:val="007957D8"/>
    <w:rsid w:val="007979C3"/>
    <w:rsid w:val="007A1006"/>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6DA9"/>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3AF8"/>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225"/>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59BE"/>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2562"/>
    <w:rsid w:val="00842A3D"/>
    <w:rsid w:val="00843AC8"/>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63E"/>
    <w:rsid w:val="00854B80"/>
    <w:rsid w:val="0085527C"/>
    <w:rsid w:val="00855810"/>
    <w:rsid w:val="00855FC0"/>
    <w:rsid w:val="00856856"/>
    <w:rsid w:val="00857220"/>
    <w:rsid w:val="00861036"/>
    <w:rsid w:val="0086145F"/>
    <w:rsid w:val="00861791"/>
    <w:rsid w:val="008617CA"/>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1D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6FE"/>
    <w:rsid w:val="00904767"/>
    <w:rsid w:val="009064CD"/>
    <w:rsid w:val="0090701A"/>
    <w:rsid w:val="009070B0"/>
    <w:rsid w:val="00907AF1"/>
    <w:rsid w:val="0091015E"/>
    <w:rsid w:val="0091017F"/>
    <w:rsid w:val="009104DC"/>
    <w:rsid w:val="00911916"/>
    <w:rsid w:val="00911A6B"/>
    <w:rsid w:val="00911D23"/>
    <w:rsid w:val="00912446"/>
    <w:rsid w:val="00912496"/>
    <w:rsid w:val="00912D2A"/>
    <w:rsid w:val="00912EA6"/>
    <w:rsid w:val="0091355B"/>
    <w:rsid w:val="00913884"/>
    <w:rsid w:val="0091391D"/>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A7F"/>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0F2B"/>
    <w:rsid w:val="0095145B"/>
    <w:rsid w:val="00951538"/>
    <w:rsid w:val="00952F7D"/>
    <w:rsid w:val="00954676"/>
    <w:rsid w:val="0095496A"/>
    <w:rsid w:val="00954C29"/>
    <w:rsid w:val="00955607"/>
    <w:rsid w:val="009560A2"/>
    <w:rsid w:val="00957DDC"/>
    <w:rsid w:val="00957FD3"/>
    <w:rsid w:val="009605DE"/>
    <w:rsid w:val="0096121F"/>
    <w:rsid w:val="009612C0"/>
    <w:rsid w:val="00963424"/>
    <w:rsid w:val="009635A1"/>
    <w:rsid w:val="00964161"/>
    <w:rsid w:val="00964C08"/>
    <w:rsid w:val="00964C7D"/>
    <w:rsid w:val="00965006"/>
    <w:rsid w:val="0096559A"/>
    <w:rsid w:val="00965903"/>
    <w:rsid w:val="00965DE7"/>
    <w:rsid w:val="00965E0E"/>
    <w:rsid w:val="00965EAD"/>
    <w:rsid w:val="0096609A"/>
    <w:rsid w:val="00967D02"/>
    <w:rsid w:val="00967EC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392"/>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B3B"/>
    <w:rsid w:val="009A0C02"/>
    <w:rsid w:val="009A1145"/>
    <w:rsid w:val="009A1225"/>
    <w:rsid w:val="009A1992"/>
    <w:rsid w:val="009A1EF0"/>
    <w:rsid w:val="009A23D7"/>
    <w:rsid w:val="009A302E"/>
    <w:rsid w:val="009A304B"/>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01A"/>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53A"/>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05D"/>
    <w:rsid w:val="00A542F4"/>
    <w:rsid w:val="00A54D7A"/>
    <w:rsid w:val="00A551E0"/>
    <w:rsid w:val="00A56C41"/>
    <w:rsid w:val="00A56CF5"/>
    <w:rsid w:val="00A56EEA"/>
    <w:rsid w:val="00A57C39"/>
    <w:rsid w:val="00A60161"/>
    <w:rsid w:val="00A60DDE"/>
    <w:rsid w:val="00A623C5"/>
    <w:rsid w:val="00A62714"/>
    <w:rsid w:val="00A63266"/>
    <w:rsid w:val="00A63A48"/>
    <w:rsid w:val="00A644B7"/>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2ECC"/>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50F1"/>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6D2"/>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1576"/>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37AAD"/>
    <w:rsid w:val="00B41402"/>
    <w:rsid w:val="00B42629"/>
    <w:rsid w:val="00B43187"/>
    <w:rsid w:val="00B43844"/>
    <w:rsid w:val="00B43E11"/>
    <w:rsid w:val="00B4588C"/>
    <w:rsid w:val="00B45B27"/>
    <w:rsid w:val="00B466C4"/>
    <w:rsid w:val="00B47925"/>
    <w:rsid w:val="00B5014F"/>
    <w:rsid w:val="00B510CE"/>
    <w:rsid w:val="00B526C3"/>
    <w:rsid w:val="00B52824"/>
    <w:rsid w:val="00B52EEC"/>
    <w:rsid w:val="00B53A8D"/>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C6"/>
    <w:rsid w:val="00B64C38"/>
    <w:rsid w:val="00B64F30"/>
    <w:rsid w:val="00B65728"/>
    <w:rsid w:val="00B66A75"/>
    <w:rsid w:val="00B66D08"/>
    <w:rsid w:val="00B67E86"/>
    <w:rsid w:val="00B70031"/>
    <w:rsid w:val="00B7057B"/>
    <w:rsid w:val="00B70DC5"/>
    <w:rsid w:val="00B71429"/>
    <w:rsid w:val="00B71BB2"/>
    <w:rsid w:val="00B71DC6"/>
    <w:rsid w:val="00B722E5"/>
    <w:rsid w:val="00B72E96"/>
    <w:rsid w:val="00B730A0"/>
    <w:rsid w:val="00B74F77"/>
    <w:rsid w:val="00B75375"/>
    <w:rsid w:val="00B76639"/>
    <w:rsid w:val="00B7782A"/>
    <w:rsid w:val="00B804AD"/>
    <w:rsid w:val="00B81EAE"/>
    <w:rsid w:val="00B825C9"/>
    <w:rsid w:val="00B82868"/>
    <w:rsid w:val="00B82FA2"/>
    <w:rsid w:val="00B83252"/>
    <w:rsid w:val="00B83D98"/>
    <w:rsid w:val="00B83F71"/>
    <w:rsid w:val="00B846CB"/>
    <w:rsid w:val="00B85DEE"/>
    <w:rsid w:val="00B860B8"/>
    <w:rsid w:val="00B87355"/>
    <w:rsid w:val="00B905CE"/>
    <w:rsid w:val="00B91288"/>
    <w:rsid w:val="00B913F2"/>
    <w:rsid w:val="00B91591"/>
    <w:rsid w:val="00B91C44"/>
    <w:rsid w:val="00B92701"/>
    <w:rsid w:val="00B929DA"/>
    <w:rsid w:val="00B93C05"/>
    <w:rsid w:val="00B948B5"/>
    <w:rsid w:val="00B95CA8"/>
    <w:rsid w:val="00B95EB8"/>
    <w:rsid w:val="00B96574"/>
    <w:rsid w:val="00B97829"/>
    <w:rsid w:val="00BA03ED"/>
    <w:rsid w:val="00BA06FE"/>
    <w:rsid w:val="00BA0CE2"/>
    <w:rsid w:val="00BA10D2"/>
    <w:rsid w:val="00BA1ECC"/>
    <w:rsid w:val="00BA379E"/>
    <w:rsid w:val="00BA3FBF"/>
    <w:rsid w:val="00BA55AC"/>
    <w:rsid w:val="00BA5625"/>
    <w:rsid w:val="00BA67AF"/>
    <w:rsid w:val="00BA6852"/>
    <w:rsid w:val="00BA7FCA"/>
    <w:rsid w:val="00BA7FE1"/>
    <w:rsid w:val="00BB041B"/>
    <w:rsid w:val="00BB12A1"/>
    <w:rsid w:val="00BB305D"/>
    <w:rsid w:val="00BB3366"/>
    <w:rsid w:val="00BB512E"/>
    <w:rsid w:val="00BB5297"/>
    <w:rsid w:val="00BB54A7"/>
    <w:rsid w:val="00BB6194"/>
    <w:rsid w:val="00BB732C"/>
    <w:rsid w:val="00BB7448"/>
    <w:rsid w:val="00BB76F0"/>
    <w:rsid w:val="00BB7C84"/>
    <w:rsid w:val="00BC0927"/>
    <w:rsid w:val="00BC0C83"/>
    <w:rsid w:val="00BC17E1"/>
    <w:rsid w:val="00BC3217"/>
    <w:rsid w:val="00BC32ED"/>
    <w:rsid w:val="00BC3B28"/>
    <w:rsid w:val="00BC4ABE"/>
    <w:rsid w:val="00BC597F"/>
    <w:rsid w:val="00BC673F"/>
    <w:rsid w:val="00BC68CF"/>
    <w:rsid w:val="00BD0B21"/>
    <w:rsid w:val="00BD1177"/>
    <w:rsid w:val="00BD19AE"/>
    <w:rsid w:val="00BD20DC"/>
    <w:rsid w:val="00BD2241"/>
    <w:rsid w:val="00BD2B2C"/>
    <w:rsid w:val="00BD427E"/>
    <w:rsid w:val="00BD535D"/>
    <w:rsid w:val="00BD569A"/>
    <w:rsid w:val="00BD5CD8"/>
    <w:rsid w:val="00BD5CFF"/>
    <w:rsid w:val="00BD5F01"/>
    <w:rsid w:val="00BD69FB"/>
    <w:rsid w:val="00BD7981"/>
    <w:rsid w:val="00BD7B77"/>
    <w:rsid w:val="00BD7E52"/>
    <w:rsid w:val="00BE0893"/>
    <w:rsid w:val="00BE089E"/>
    <w:rsid w:val="00BE0D50"/>
    <w:rsid w:val="00BE1A27"/>
    <w:rsid w:val="00BE2226"/>
    <w:rsid w:val="00BE26FF"/>
    <w:rsid w:val="00BE3083"/>
    <w:rsid w:val="00BE3B3D"/>
    <w:rsid w:val="00BE46B4"/>
    <w:rsid w:val="00BE4806"/>
    <w:rsid w:val="00BE4FFA"/>
    <w:rsid w:val="00BE5E29"/>
    <w:rsid w:val="00BF13AB"/>
    <w:rsid w:val="00BF1DD0"/>
    <w:rsid w:val="00BF234E"/>
    <w:rsid w:val="00BF3A17"/>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E4D"/>
    <w:rsid w:val="00C03F81"/>
    <w:rsid w:val="00C04A61"/>
    <w:rsid w:val="00C04E47"/>
    <w:rsid w:val="00C05454"/>
    <w:rsid w:val="00C06668"/>
    <w:rsid w:val="00C06840"/>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C49"/>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6EC5"/>
    <w:rsid w:val="00C477AA"/>
    <w:rsid w:val="00C479FD"/>
    <w:rsid w:val="00C47C78"/>
    <w:rsid w:val="00C512D0"/>
    <w:rsid w:val="00C51859"/>
    <w:rsid w:val="00C51AAB"/>
    <w:rsid w:val="00C548D0"/>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189"/>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870C7"/>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4F1"/>
    <w:rsid w:val="00CB6934"/>
    <w:rsid w:val="00CB7A24"/>
    <w:rsid w:val="00CC0E3E"/>
    <w:rsid w:val="00CC1408"/>
    <w:rsid w:val="00CC1AA3"/>
    <w:rsid w:val="00CC2DB5"/>
    <w:rsid w:val="00CC33DB"/>
    <w:rsid w:val="00CC439F"/>
    <w:rsid w:val="00CC4FD7"/>
    <w:rsid w:val="00CC79C8"/>
    <w:rsid w:val="00CD0A02"/>
    <w:rsid w:val="00CD2506"/>
    <w:rsid w:val="00CD29B4"/>
    <w:rsid w:val="00CD35FF"/>
    <w:rsid w:val="00CD399D"/>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341"/>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2232"/>
    <w:rsid w:val="00D02F2C"/>
    <w:rsid w:val="00D02F86"/>
    <w:rsid w:val="00D037D0"/>
    <w:rsid w:val="00D03ACB"/>
    <w:rsid w:val="00D03B30"/>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137"/>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47CF"/>
    <w:rsid w:val="00D5577F"/>
    <w:rsid w:val="00D559FD"/>
    <w:rsid w:val="00D57038"/>
    <w:rsid w:val="00D57B11"/>
    <w:rsid w:val="00D60CBB"/>
    <w:rsid w:val="00D60EEE"/>
    <w:rsid w:val="00D61314"/>
    <w:rsid w:val="00D61E7C"/>
    <w:rsid w:val="00D63216"/>
    <w:rsid w:val="00D636F2"/>
    <w:rsid w:val="00D66894"/>
    <w:rsid w:val="00D66974"/>
    <w:rsid w:val="00D66A3A"/>
    <w:rsid w:val="00D67B97"/>
    <w:rsid w:val="00D70AD6"/>
    <w:rsid w:val="00D71882"/>
    <w:rsid w:val="00D71C58"/>
    <w:rsid w:val="00D728D0"/>
    <w:rsid w:val="00D733F8"/>
    <w:rsid w:val="00D73A81"/>
    <w:rsid w:val="00D755C8"/>
    <w:rsid w:val="00D76150"/>
    <w:rsid w:val="00D763D8"/>
    <w:rsid w:val="00D76858"/>
    <w:rsid w:val="00D77D07"/>
    <w:rsid w:val="00D77D14"/>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28"/>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533"/>
    <w:rsid w:val="00DE07F0"/>
    <w:rsid w:val="00DE0940"/>
    <w:rsid w:val="00DE0A19"/>
    <w:rsid w:val="00DE1823"/>
    <w:rsid w:val="00DE4227"/>
    <w:rsid w:val="00DE4F97"/>
    <w:rsid w:val="00DE6467"/>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AA0"/>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255"/>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07CB"/>
    <w:rsid w:val="00E41704"/>
    <w:rsid w:val="00E424C2"/>
    <w:rsid w:val="00E4423E"/>
    <w:rsid w:val="00E444DB"/>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098"/>
    <w:rsid w:val="00E56CB1"/>
    <w:rsid w:val="00E57385"/>
    <w:rsid w:val="00E57BB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4BBC"/>
    <w:rsid w:val="00E953A2"/>
    <w:rsid w:val="00E95561"/>
    <w:rsid w:val="00E962BF"/>
    <w:rsid w:val="00E96607"/>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460C"/>
    <w:rsid w:val="00EC5486"/>
    <w:rsid w:val="00EC6B2B"/>
    <w:rsid w:val="00EC7524"/>
    <w:rsid w:val="00EC766E"/>
    <w:rsid w:val="00EC76BF"/>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E7B7C"/>
    <w:rsid w:val="00EF11A9"/>
    <w:rsid w:val="00EF29AB"/>
    <w:rsid w:val="00EF2EA9"/>
    <w:rsid w:val="00EF2F27"/>
    <w:rsid w:val="00EF473E"/>
    <w:rsid w:val="00EF53FF"/>
    <w:rsid w:val="00EF54A5"/>
    <w:rsid w:val="00EF6312"/>
    <w:rsid w:val="00EF6872"/>
    <w:rsid w:val="00EF7DBF"/>
    <w:rsid w:val="00F0297D"/>
    <w:rsid w:val="00F039DE"/>
    <w:rsid w:val="00F03A9A"/>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09"/>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3BA"/>
    <w:rsid w:val="00F56E90"/>
    <w:rsid w:val="00F57E22"/>
    <w:rsid w:val="00F61A76"/>
    <w:rsid w:val="00F625AB"/>
    <w:rsid w:val="00F6260E"/>
    <w:rsid w:val="00F62CA7"/>
    <w:rsid w:val="00F62E9C"/>
    <w:rsid w:val="00F63578"/>
    <w:rsid w:val="00F6398B"/>
    <w:rsid w:val="00F63DE3"/>
    <w:rsid w:val="00F6403C"/>
    <w:rsid w:val="00F6409E"/>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E7A"/>
    <w:rsid w:val="00FA7FC0"/>
    <w:rsid w:val="00FB00F3"/>
    <w:rsid w:val="00FB0292"/>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43B1"/>
    <w:rsid w:val="00FC4ED3"/>
    <w:rsid w:val="00FC56C9"/>
    <w:rsid w:val="00FC74C8"/>
    <w:rsid w:val="00FC759E"/>
    <w:rsid w:val="00FD1472"/>
    <w:rsid w:val="00FD1A0F"/>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4605</TotalTime>
  <Pages>73</Pages>
  <Words>9583</Words>
  <Characters>54626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409</cp:revision>
  <cp:lastPrinted>2025-02-10T05:52:00Z</cp:lastPrinted>
  <dcterms:created xsi:type="dcterms:W3CDTF">2024-12-10T17:51:00Z</dcterms:created>
  <dcterms:modified xsi:type="dcterms:W3CDTF">2025-03-22T23:44:00Z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