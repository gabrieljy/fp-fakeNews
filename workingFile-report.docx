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5882A14B"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sidR="00F03CB0">
              <w:rPr>
                <w:noProof/>
                <w:webHidden/>
              </w:rPr>
              <w:t>5</w:t>
            </w:r>
            <w:r>
              <w:rPr>
                <w:noProof/>
                <w:webHidden/>
              </w:rPr>
              <w:fldChar w:fldCharType="end"/>
            </w:r>
          </w:hyperlink>
        </w:p>
        <w:p w14:paraId="2D0C305B" w14:textId="6FF80CDF"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sidR="00F03CB0">
              <w:rPr>
                <w:noProof/>
                <w:webHidden/>
              </w:rPr>
              <w:t>5</w:t>
            </w:r>
            <w:r>
              <w:rPr>
                <w:noProof/>
                <w:webHidden/>
              </w:rPr>
              <w:fldChar w:fldCharType="end"/>
            </w:r>
          </w:hyperlink>
        </w:p>
        <w:p w14:paraId="47A7EEB2" w14:textId="5AC2598F"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sidR="00F03CB0">
              <w:rPr>
                <w:noProof/>
                <w:webHidden/>
              </w:rPr>
              <w:t>5</w:t>
            </w:r>
            <w:r>
              <w:rPr>
                <w:noProof/>
                <w:webHidden/>
              </w:rPr>
              <w:fldChar w:fldCharType="end"/>
            </w:r>
          </w:hyperlink>
        </w:p>
        <w:p w14:paraId="107D0220" w14:textId="36443737"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sidR="00F03CB0">
              <w:rPr>
                <w:noProof/>
                <w:webHidden/>
              </w:rPr>
              <w:t>6</w:t>
            </w:r>
            <w:r>
              <w:rPr>
                <w:noProof/>
                <w:webHidden/>
              </w:rPr>
              <w:fldChar w:fldCharType="end"/>
            </w:r>
          </w:hyperlink>
        </w:p>
        <w:p w14:paraId="26C748D6" w14:textId="11F73028"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sidR="00F03CB0">
              <w:rPr>
                <w:noProof/>
                <w:webHidden/>
              </w:rPr>
              <w:t>7</w:t>
            </w:r>
            <w:r>
              <w:rPr>
                <w:noProof/>
                <w:webHidden/>
              </w:rPr>
              <w:fldChar w:fldCharType="end"/>
            </w:r>
          </w:hyperlink>
        </w:p>
        <w:p w14:paraId="464210F5" w14:textId="231E5D8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sidR="00F03CB0">
              <w:rPr>
                <w:noProof/>
                <w:webHidden/>
              </w:rPr>
              <w:t>7</w:t>
            </w:r>
            <w:r>
              <w:rPr>
                <w:noProof/>
                <w:webHidden/>
              </w:rPr>
              <w:fldChar w:fldCharType="end"/>
            </w:r>
          </w:hyperlink>
        </w:p>
        <w:p w14:paraId="6F917153" w14:textId="15619FD1"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sidR="00F03CB0">
              <w:rPr>
                <w:noProof/>
                <w:webHidden/>
              </w:rPr>
              <w:t>8</w:t>
            </w:r>
            <w:r>
              <w:rPr>
                <w:noProof/>
                <w:webHidden/>
              </w:rPr>
              <w:fldChar w:fldCharType="end"/>
            </w:r>
          </w:hyperlink>
        </w:p>
        <w:p w14:paraId="39B573B1" w14:textId="02FA456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sidR="00F03CB0">
              <w:rPr>
                <w:noProof/>
                <w:webHidden/>
              </w:rPr>
              <w:t>9</w:t>
            </w:r>
            <w:r>
              <w:rPr>
                <w:noProof/>
                <w:webHidden/>
              </w:rPr>
              <w:fldChar w:fldCharType="end"/>
            </w:r>
          </w:hyperlink>
        </w:p>
        <w:p w14:paraId="01240E91" w14:textId="34191594"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sidR="00F03CB0">
              <w:rPr>
                <w:noProof/>
                <w:webHidden/>
              </w:rPr>
              <w:t>9</w:t>
            </w:r>
            <w:r>
              <w:rPr>
                <w:noProof/>
                <w:webHidden/>
              </w:rPr>
              <w:fldChar w:fldCharType="end"/>
            </w:r>
          </w:hyperlink>
        </w:p>
        <w:p w14:paraId="5F4F8C2B" w14:textId="4081BAD6"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sidR="00F03CB0">
              <w:rPr>
                <w:noProof/>
                <w:webHidden/>
              </w:rPr>
              <w:t>10</w:t>
            </w:r>
            <w:r>
              <w:rPr>
                <w:noProof/>
                <w:webHidden/>
              </w:rPr>
              <w:fldChar w:fldCharType="end"/>
            </w:r>
          </w:hyperlink>
        </w:p>
        <w:p w14:paraId="09C13002" w14:textId="55AF03E1"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sidR="00F03CB0">
              <w:rPr>
                <w:noProof/>
                <w:webHidden/>
              </w:rPr>
              <w:t>10</w:t>
            </w:r>
            <w:r>
              <w:rPr>
                <w:noProof/>
                <w:webHidden/>
              </w:rPr>
              <w:fldChar w:fldCharType="end"/>
            </w:r>
          </w:hyperlink>
        </w:p>
        <w:p w14:paraId="535B6842" w14:textId="2011067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sidR="00F03CB0">
              <w:rPr>
                <w:noProof/>
                <w:webHidden/>
              </w:rPr>
              <w:t>10</w:t>
            </w:r>
            <w:r>
              <w:rPr>
                <w:noProof/>
                <w:webHidden/>
              </w:rPr>
              <w:fldChar w:fldCharType="end"/>
            </w:r>
          </w:hyperlink>
        </w:p>
        <w:p w14:paraId="74BB9A45" w14:textId="33E80A3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sidR="00F03CB0">
              <w:rPr>
                <w:noProof/>
                <w:webHidden/>
              </w:rPr>
              <w:t>11</w:t>
            </w:r>
            <w:r>
              <w:rPr>
                <w:noProof/>
                <w:webHidden/>
              </w:rPr>
              <w:fldChar w:fldCharType="end"/>
            </w:r>
          </w:hyperlink>
        </w:p>
        <w:p w14:paraId="5C1A314A" w14:textId="7E5D5B29"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sidR="00F03CB0">
              <w:rPr>
                <w:noProof/>
                <w:webHidden/>
              </w:rPr>
              <w:t>12</w:t>
            </w:r>
            <w:r>
              <w:rPr>
                <w:noProof/>
                <w:webHidden/>
              </w:rPr>
              <w:fldChar w:fldCharType="end"/>
            </w:r>
          </w:hyperlink>
        </w:p>
        <w:p w14:paraId="73E1D732" w14:textId="4EE4ECF0"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sidR="00F03CB0">
              <w:rPr>
                <w:noProof/>
                <w:webHidden/>
              </w:rPr>
              <w:t>13</w:t>
            </w:r>
            <w:r>
              <w:rPr>
                <w:noProof/>
                <w:webHidden/>
              </w:rPr>
              <w:fldChar w:fldCharType="end"/>
            </w:r>
          </w:hyperlink>
        </w:p>
        <w:p w14:paraId="3A0987E9" w14:textId="4339322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sidR="00F03CB0">
              <w:rPr>
                <w:noProof/>
                <w:webHidden/>
              </w:rPr>
              <w:t>14</w:t>
            </w:r>
            <w:r>
              <w:rPr>
                <w:noProof/>
                <w:webHidden/>
              </w:rPr>
              <w:fldChar w:fldCharType="end"/>
            </w:r>
          </w:hyperlink>
        </w:p>
        <w:p w14:paraId="1AAFBB1B" w14:textId="22ACAC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sidR="00F03CB0">
              <w:rPr>
                <w:noProof/>
                <w:webHidden/>
              </w:rPr>
              <w:t>15</w:t>
            </w:r>
            <w:r>
              <w:rPr>
                <w:noProof/>
                <w:webHidden/>
              </w:rPr>
              <w:fldChar w:fldCharType="end"/>
            </w:r>
          </w:hyperlink>
        </w:p>
        <w:p w14:paraId="62A9BCE5" w14:textId="147FD9D7"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sidR="00F03CB0">
              <w:rPr>
                <w:noProof/>
                <w:webHidden/>
              </w:rPr>
              <w:t>16</w:t>
            </w:r>
            <w:r>
              <w:rPr>
                <w:noProof/>
                <w:webHidden/>
              </w:rPr>
              <w:fldChar w:fldCharType="end"/>
            </w:r>
          </w:hyperlink>
        </w:p>
        <w:p w14:paraId="24C07EFA" w14:textId="086E3FF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sidR="00F03CB0">
              <w:rPr>
                <w:noProof/>
                <w:webHidden/>
              </w:rPr>
              <w:t>17</w:t>
            </w:r>
            <w:r>
              <w:rPr>
                <w:noProof/>
                <w:webHidden/>
              </w:rPr>
              <w:fldChar w:fldCharType="end"/>
            </w:r>
          </w:hyperlink>
        </w:p>
        <w:p w14:paraId="07D3F1E0" w14:textId="7F027FA2"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sidR="00F03CB0">
              <w:rPr>
                <w:noProof/>
                <w:webHidden/>
              </w:rPr>
              <w:t>19</w:t>
            </w:r>
            <w:r>
              <w:rPr>
                <w:noProof/>
                <w:webHidden/>
              </w:rPr>
              <w:fldChar w:fldCharType="end"/>
            </w:r>
          </w:hyperlink>
        </w:p>
        <w:p w14:paraId="68F2C290" w14:textId="4EFF6DBC"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sidR="00F03CB0">
              <w:rPr>
                <w:noProof/>
                <w:webHidden/>
              </w:rPr>
              <w:t>19</w:t>
            </w:r>
            <w:r>
              <w:rPr>
                <w:noProof/>
                <w:webHidden/>
              </w:rPr>
              <w:fldChar w:fldCharType="end"/>
            </w:r>
          </w:hyperlink>
        </w:p>
        <w:p w14:paraId="441F0440" w14:textId="7F135A2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sidR="00F03CB0">
              <w:rPr>
                <w:noProof/>
                <w:webHidden/>
              </w:rPr>
              <w:t>19</w:t>
            </w:r>
            <w:r>
              <w:rPr>
                <w:noProof/>
                <w:webHidden/>
              </w:rPr>
              <w:fldChar w:fldCharType="end"/>
            </w:r>
          </w:hyperlink>
        </w:p>
        <w:p w14:paraId="74F2E157" w14:textId="0422C6D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sidR="00F03CB0">
              <w:rPr>
                <w:noProof/>
                <w:webHidden/>
              </w:rPr>
              <w:t>19</w:t>
            </w:r>
            <w:r>
              <w:rPr>
                <w:noProof/>
                <w:webHidden/>
              </w:rPr>
              <w:fldChar w:fldCharType="end"/>
            </w:r>
          </w:hyperlink>
        </w:p>
        <w:p w14:paraId="24BBBB7F" w14:textId="3808F32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sidR="00F03CB0">
              <w:rPr>
                <w:noProof/>
                <w:webHidden/>
              </w:rPr>
              <w:t>20</w:t>
            </w:r>
            <w:r>
              <w:rPr>
                <w:noProof/>
                <w:webHidden/>
              </w:rPr>
              <w:fldChar w:fldCharType="end"/>
            </w:r>
          </w:hyperlink>
        </w:p>
        <w:p w14:paraId="5114B866" w14:textId="2E3EC049"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sidR="00F03CB0">
              <w:rPr>
                <w:noProof/>
                <w:webHidden/>
              </w:rPr>
              <w:t>23</w:t>
            </w:r>
            <w:r>
              <w:rPr>
                <w:noProof/>
                <w:webHidden/>
              </w:rPr>
              <w:fldChar w:fldCharType="end"/>
            </w:r>
          </w:hyperlink>
        </w:p>
        <w:p w14:paraId="22F302EA" w14:textId="5933917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sidR="00F03CB0">
              <w:rPr>
                <w:noProof/>
                <w:webHidden/>
              </w:rPr>
              <w:t>23</w:t>
            </w:r>
            <w:r>
              <w:rPr>
                <w:noProof/>
                <w:webHidden/>
              </w:rPr>
              <w:fldChar w:fldCharType="end"/>
            </w:r>
          </w:hyperlink>
        </w:p>
        <w:p w14:paraId="5FC38706" w14:textId="564FED4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sidR="00F03CB0">
              <w:rPr>
                <w:noProof/>
                <w:webHidden/>
              </w:rPr>
              <w:t>23</w:t>
            </w:r>
            <w:r>
              <w:rPr>
                <w:noProof/>
                <w:webHidden/>
              </w:rPr>
              <w:fldChar w:fldCharType="end"/>
            </w:r>
          </w:hyperlink>
        </w:p>
        <w:p w14:paraId="6B1FDDF9" w14:textId="07DEC312"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sidR="00F03CB0">
              <w:rPr>
                <w:noProof/>
                <w:webHidden/>
              </w:rPr>
              <w:t>24</w:t>
            </w:r>
            <w:r>
              <w:rPr>
                <w:noProof/>
                <w:webHidden/>
              </w:rPr>
              <w:fldChar w:fldCharType="end"/>
            </w:r>
          </w:hyperlink>
        </w:p>
        <w:p w14:paraId="40938FC5" w14:textId="5C005918"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sidR="00F03CB0">
              <w:rPr>
                <w:noProof/>
                <w:webHidden/>
              </w:rPr>
              <w:t>25</w:t>
            </w:r>
            <w:r>
              <w:rPr>
                <w:noProof/>
                <w:webHidden/>
              </w:rPr>
              <w:fldChar w:fldCharType="end"/>
            </w:r>
          </w:hyperlink>
        </w:p>
        <w:p w14:paraId="77FF4B36" w14:textId="4919070E"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sidR="00F03CB0">
              <w:rPr>
                <w:noProof/>
                <w:webHidden/>
              </w:rPr>
              <w:t>26</w:t>
            </w:r>
            <w:r>
              <w:rPr>
                <w:noProof/>
                <w:webHidden/>
              </w:rPr>
              <w:fldChar w:fldCharType="end"/>
            </w:r>
          </w:hyperlink>
        </w:p>
        <w:p w14:paraId="17F53DDF" w14:textId="41EE0127"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sidR="00F03CB0">
              <w:rPr>
                <w:noProof/>
                <w:webHidden/>
              </w:rPr>
              <w:t>28</w:t>
            </w:r>
            <w:r>
              <w:rPr>
                <w:noProof/>
                <w:webHidden/>
              </w:rPr>
              <w:fldChar w:fldCharType="end"/>
            </w:r>
          </w:hyperlink>
        </w:p>
        <w:p w14:paraId="3653532D" w14:textId="731B97A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sidR="00F03CB0">
              <w:rPr>
                <w:noProof/>
                <w:webHidden/>
              </w:rPr>
              <w:t>28</w:t>
            </w:r>
            <w:r>
              <w:rPr>
                <w:noProof/>
                <w:webHidden/>
              </w:rPr>
              <w:fldChar w:fldCharType="end"/>
            </w:r>
          </w:hyperlink>
        </w:p>
        <w:p w14:paraId="35AAC3E8" w14:textId="0E4A6EF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sidR="00F03CB0">
              <w:rPr>
                <w:noProof/>
                <w:webHidden/>
              </w:rPr>
              <w:t>28</w:t>
            </w:r>
            <w:r>
              <w:rPr>
                <w:noProof/>
                <w:webHidden/>
              </w:rPr>
              <w:fldChar w:fldCharType="end"/>
            </w:r>
          </w:hyperlink>
        </w:p>
        <w:p w14:paraId="732A7DF6" w14:textId="454C543D"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sidR="00F03CB0">
              <w:rPr>
                <w:noProof/>
                <w:webHidden/>
              </w:rPr>
              <w:t>29</w:t>
            </w:r>
            <w:r>
              <w:rPr>
                <w:noProof/>
                <w:webHidden/>
              </w:rPr>
              <w:fldChar w:fldCharType="end"/>
            </w:r>
          </w:hyperlink>
        </w:p>
        <w:p w14:paraId="402F28AC" w14:textId="06F3CB43"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fldChar w:fldCharType="separate"/>
            </w:r>
            <w:r w:rsidR="00F03CB0">
              <w:rPr>
                <w:b/>
                <w:bCs/>
                <w:noProof/>
                <w:webHidden/>
                <w:lang w:val="en-US"/>
              </w:rPr>
              <w:t>Error! Bookmark not defined.</w:t>
            </w:r>
            <w:r>
              <w:rPr>
                <w:noProof/>
                <w:webHidden/>
              </w:rPr>
              <w:fldChar w:fldCharType="end"/>
            </w:r>
          </w:hyperlink>
        </w:p>
        <w:p w14:paraId="6C38344F" w14:textId="17E16455"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fldChar w:fldCharType="separate"/>
            </w:r>
            <w:r w:rsidR="00F03CB0">
              <w:rPr>
                <w:b/>
                <w:bCs/>
                <w:noProof/>
                <w:webHidden/>
                <w:lang w:val="en-US"/>
              </w:rPr>
              <w:t>Error! Bookmark not defined.</w:t>
            </w:r>
            <w:r>
              <w:rPr>
                <w:noProof/>
                <w:webHidden/>
              </w:rPr>
              <w:fldChar w:fldCharType="end"/>
            </w:r>
          </w:hyperlink>
        </w:p>
        <w:p w14:paraId="433BB522" w14:textId="5357AA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fldChar w:fldCharType="separate"/>
            </w:r>
            <w:r w:rsidR="00F03CB0">
              <w:rPr>
                <w:b/>
                <w:bCs/>
                <w:noProof/>
                <w:webHidden/>
                <w:lang w:val="en-US"/>
              </w:rPr>
              <w:t>Error! Bookmark not defined.</w:t>
            </w:r>
            <w:r>
              <w:rPr>
                <w:noProof/>
                <w:webHidden/>
              </w:rPr>
              <w:fldChar w:fldCharType="end"/>
            </w:r>
          </w:hyperlink>
        </w:p>
        <w:p w14:paraId="64A0ABB2" w14:textId="31FC6361"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fldChar w:fldCharType="separate"/>
            </w:r>
            <w:r w:rsidR="00F03CB0">
              <w:rPr>
                <w:b/>
                <w:bCs/>
                <w:noProof/>
                <w:webHidden/>
                <w:lang w:val="en-US"/>
              </w:rPr>
              <w:t>Error! Bookmark not defined.</w:t>
            </w:r>
            <w:r>
              <w:rPr>
                <w:noProof/>
                <w:webHidden/>
              </w:rPr>
              <w:fldChar w:fldCharType="end"/>
            </w:r>
          </w:hyperlink>
        </w:p>
        <w:p w14:paraId="02E7BD69" w14:textId="07547E4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fldChar w:fldCharType="separate"/>
            </w:r>
            <w:r w:rsidR="00F03CB0">
              <w:rPr>
                <w:b/>
                <w:bCs/>
                <w:noProof/>
                <w:webHidden/>
                <w:lang w:val="en-US"/>
              </w:rPr>
              <w:t>Error! Bookmark not defined.</w:t>
            </w:r>
            <w:r>
              <w:rPr>
                <w:noProof/>
                <w:webHidden/>
              </w:rPr>
              <w:fldChar w:fldCharType="end"/>
            </w:r>
          </w:hyperlink>
        </w:p>
        <w:p w14:paraId="0F5A0E49" w14:textId="57F4464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fldChar w:fldCharType="separate"/>
            </w:r>
            <w:r w:rsidR="00F03CB0">
              <w:rPr>
                <w:b/>
                <w:bCs/>
                <w:noProof/>
                <w:webHidden/>
                <w:lang w:val="en-US"/>
              </w:rPr>
              <w:t>Error! Bookmark not defined.</w:t>
            </w:r>
            <w:r>
              <w:rPr>
                <w:noProof/>
                <w:webHidden/>
              </w:rPr>
              <w:fldChar w:fldCharType="end"/>
            </w:r>
          </w:hyperlink>
        </w:p>
        <w:p w14:paraId="0CE2AF49" w14:textId="756AFE8E"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fldChar w:fldCharType="separate"/>
            </w:r>
            <w:r w:rsidR="00F03CB0">
              <w:rPr>
                <w:b/>
                <w:bCs/>
                <w:noProof/>
                <w:webHidden/>
                <w:lang w:val="en-US"/>
              </w:rPr>
              <w:t>Error! Bookmark not defined.</w:t>
            </w:r>
            <w:r>
              <w:rPr>
                <w:noProof/>
                <w:webHidden/>
              </w:rPr>
              <w:fldChar w:fldCharType="end"/>
            </w:r>
          </w:hyperlink>
        </w:p>
        <w:p w14:paraId="6F6B46CD" w14:textId="02D03D9C"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fldChar w:fldCharType="separate"/>
            </w:r>
            <w:r w:rsidR="00F03CB0">
              <w:rPr>
                <w:b/>
                <w:bCs/>
                <w:noProof/>
                <w:webHidden/>
                <w:lang w:val="en-US"/>
              </w:rPr>
              <w:t>Error! Bookmark not defined.</w:t>
            </w:r>
            <w:r>
              <w:rPr>
                <w:noProof/>
                <w:webHidden/>
              </w:rPr>
              <w:fldChar w:fldCharType="end"/>
            </w:r>
          </w:hyperlink>
        </w:p>
        <w:p w14:paraId="01882B06" w14:textId="5EF5ACB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fldChar w:fldCharType="separate"/>
            </w:r>
            <w:r w:rsidR="00F03CB0">
              <w:rPr>
                <w:b/>
                <w:bCs/>
                <w:noProof/>
                <w:webHidden/>
                <w:lang w:val="en-US"/>
              </w:rPr>
              <w:t>Error! Bookmark not defined.</w:t>
            </w:r>
            <w:r>
              <w:rPr>
                <w:noProof/>
                <w:webHidden/>
              </w:rPr>
              <w:fldChar w:fldCharType="end"/>
            </w:r>
          </w:hyperlink>
        </w:p>
        <w:p w14:paraId="5FE74518" w14:textId="23668D73"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fldChar w:fldCharType="separate"/>
            </w:r>
            <w:r w:rsidR="00F03CB0">
              <w:rPr>
                <w:b/>
                <w:bCs/>
                <w:noProof/>
                <w:webHidden/>
                <w:lang w:val="en-US"/>
              </w:rPr>
              <w:t>Error! Bookmark not defined.</w:t>
            </w:r>
            <w:r>
              <w:rPr>
                <w:noProof/>
                <w:webHidden/>
              </w:rPr>
              <w:fldChar w:fldCharType="end"/>
            </w:r>
          </w:hyperlink>
        </w:p>
        <w:p w14:paraId="4652813C" w14:textId="59325DE2"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fldChar w:fldCharType="separate"/>
            </w:r>
            <w:r w:rsidR="00F03CB0">
              <w:rPr>
                <w:b/>
                <w:bCs/>
                <w:noProof/>
                <w:webHidden/>
                <w:lang w:val="en-US"/>
              </w:rPr>
              <w:t>Error! Bookmark not defined.</w:t>
            </w:r>
            <w:r>
              <w:rPr>
                <w:noProof/>
                <w:webHidden/>
              </w:rPr>
              <w:fldChar w:fldCharType="end"/>
            </w:r>
          </w:hyperlink>
        </w:p>
        <w:p w14:paraId="6634C618" w14:textId="058743B7"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sidR="00F03CB0">
              <w:rPr>
                <w:noProof/>
                <w:webHidden/>
              </w:rPr>
              <w:t>30</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14A92597" w:rsidR="00262CF2" w:rsidRDefault="003F7CA6" w:rsidP="003F7CA6">
      <w:pPr>
        <w:pStyle w:val="Caption"/>
      </w:pPr>
      <w:r>
        <w:t xml:space="preserve">Figure </w:t>
      </w:r>
      <w:r>
        <w:fldChar w:fldCharType="begin"/>
      </w:r>
      <w:r>
        <w:instrText xml:space="preserve"> SEQ Figure \* ARABIC </w:instrText>
      </w:r>
      <w:r>
        <w:fldChar w:fldCharType="separate"/>
      </w:r>
      <w:r w:rsidR="00F03CB0">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7884C58F"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F03CB0">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516F5380"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F03CB0">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72FD8736" w:rsidR="003B56C7" w:rsidRDefault="003B56C7" w:rsidP="003B56C7">
      <w:pPr>
        <w:pStyle w:val="Caption"/>
      </w:pPr>
      <w:r>
        <w:t xml:space="preserve">Figure </w:t>
      </w:r>
      <w:r>
        <w:fldChar w:fldCharType="begin"/>
      </w:r>
      <w:r>
        <w:instrText xml:space="preserve"> SEQ Figure \* ARABIC </w:instrText>
      </w:r>
      <w:r>
        <w:fldChar w:fldCharType="separate"/>
      </w:r>
      <w:r w:rsidR="00F03CB0">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ClaimBuster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329A53DB" w:rsidR="00912D2A" w:rsidRDefault="00701B60" w:rsidP="00701B60">
      <w:pPr>
        <w:pStyle w:val="Caption"/>
      </w:pPr>
      <w:r>
        <w:t xml:space="preserve">Figure </w:t>
      </w:r>
      <w:r>
        <w:fldChar w:fldCharType="begin"/>
      </w:r>
      <w:r>
        <w:instrText xml:space="preserve"> SEQ Figure \* ARABIC </w:instrText>
      </w:r>
      <w:r>
        <w:fldChar w:fldCharType="separate"/>
      </w:r>
      <w:r w:rsidR="00F03CB0">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1D0C1B0F" w:rsidR="0003524F" w:rsidRDefault="00701B60" w:rsidP="00701B60">
      <w:pPr>
        <w:pStyle w:val="Caption"/>
      </w:pPr>
      <w:r>
        <w:t xml:space="preserve">Figure </w:t>
      </w:r>
      <w:r>
        <w:fldChar w:fldCharType="begin"/>
      </w:r>
      <w:r>
        <w:instrText xml:space="preserve"> SEQ Figure \* ARABIC </w:instrText>
      </w:r>
      <w:r>
        <w:fldChar w:fldCharType="separate"/>
      </w:r>
      <w:r w:rsidR="00F03CB0">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3F908222"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F03CB0">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2F8A725D" w:rsidR="009010F2" w:rsidRDefault="00BD2241" w:rsidP="00BD2241">
      <w:pPr>
        <w:pStyle w:val="Caption"/>
      </w:pPr>
      <w:r>
        <w:t xml:space="preserve">Figure </w:t>
      </w:r>
      <w:r>
        <w:fldChar w:fldCharType="begin"/>
      </w:r>
      <w:r>
        <w:instrText xml:space="preserve"> SEQ Figure \* ARABIC </w:instrText>
      </w:r>
      <w:r>
        <w:fldChar w:fldCharType="separate"/>
      </w:r>
      <w:r w:rsidR="00F03CB0">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20EEA3CF" w:rsidR="00913C1C" w:rsidRDefault="005C0A5A" w:rsidP="005C0A5A">
      <w:pPr>
        <w:pStyle w:val="Caption"/>
      </w:pPr>
      <w:r>
        <w:t xml:space="preserve">Figure </w:t>
      </w:r>
      <w:r>
        <w:fldChar w:fldCharType="begin"/>
      </w:r>
      <w:r>
        <w:instrText xml:space="preserve"> SEQ Figure \* ARABIC </w:instrText>
      </w:r>
      <w:r>
        <w:fldChar w:fldCharType="separate"/>
      </w:r>
      <w:r w:rsidR="00F03CB0">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72116D5E" w:rsidR="00196342" w:rsidRDefault="005C0A5A" w:rsidP="005C0A5A">
      <w:pPr>
        <w:pStyle w:val="Caption"/>
      </w:pPr>
      <w:r>
        <w:t xml:space="preserve">Figure </w:t>
      </w:r>
      <w:r>
        <w:fldChar w:fldCharType="begin"/>
      </w:r>
      <w:r>
        <w:instrText xml:space="preserve"> SEQ Figure \* ARABIC </w:instrText>
      </w:r>
      <w:r>
        <w:fldChar w:fldCharType="separate"/>
      </w:r>
      <w:r w:rsidR="00F03CB0">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5F607A8B" w:rsidR="007D7142" w:rsidRDefault="005C0A5A" w:rsidP="005C0A5A">
      <w:pPr>
        <w:pStyle w:val="Caption"/>
      </w:pPr>
      <w:r>
        <w:t xml:space="preserve">Figure </w:t>
      </w:r>
      <w:r>
        <w:fldChar w:fldCharType="begin"/>
      </w:r>
      <w:r>
        <w:instrText xml:space="preserve"> SEQ Figure \* ARABIC </w:instrText>
      </w:r>
      <w:r>
        <w:fldChar w:fldCharType="separate"/>
      </w:r>
      <w:r w:rsidR="00F03CB0">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32BD6ADE" w:rsidR="007D7142" w:rsidRPr="00CD29B4" w:rsidRDefault="005C0A5A" w:rsidP="005C0A5A">
      <w:pPr>
        <w:pStyle w:val="Caption"/>
      </w:pPr>
      <w:r>
        <w:t xml:space="preserve">Figure </w:t>
      </w:r>
      <w:r>
        <w:fldChar w:fldCharType="begin"/>
      </w:r>
      <w:r>
        <w:instrText xml:space="preserve"> SEQ Figure \* ARABIC </w:instrText>
      </w:r>
      <w:r>
        <w:fldChar w:fldCharType="separate"/>
      </w:r>
      <w:r w:rsidR="00F03CB0">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249A1C" w:rsidR="002755FB" w:rsidRDefault="007F5829" w:rsidP="002755FB">
      <w:pPr>
        <w:pStyle w:val="Heading2"/>
      </w:pPr>
      <w:r>
        <w:t xml:space="preserve">[7.1] </w:t>
      </w:r>
      <w:r w:rsidR="00803225">
        <w:t>Work Done</w:t>
      </w:r>
    </w:p>
    <w:p w14:paraId="7D23F69E" w14:textId="77777777" w:rsidR="002755FB" w:rsidRPr="002755FB" w:rsidRDefault="002755FB" w:rsidP="002755FB"/>
    <w:p w14:paraId="4701A608" w14:textId="11C80E76" w:rsidR="002755FB" w:rsidRDefault="002755FB" w:rsidP="002755FB">
      <w:pPr>
        <w:pStyle w:val="Heading3"/>
      </w:pPr>
      <w:r>
        <w:t>[7.11] Feature Prototype</w:t>
      </w:r>
      <w:r w:rsidR="001F3E6A">
        <w:t xml:space="preserve"> </w:t>
      </w:r>
    </w:p>
    <w:p w14:paraId="73B55FFF" w14:textId="6BC6693C" w:rsidR="002755FB" w:rsidRDefault="002755FB" w:rsidP="002755FB">
      <w:pPr>
        <w:pStyle w:val="Heading4"/>
      </w:pPr>
      <w:r>
        <w:t>[7.111]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w:t>
      </w:r>
      <w:proofErr w:type="spellStart"/>
      <w:r>
        <w:t>MobileBERT</w:t>
      </w:r>
      <w:proofErr w:type="spellEnd"/>
      <w:r>
        <w:t xml:space="preserve"> [16] model for the purpose of fake news detection. </w:t>
      </w:r>
    </w:p>
    <w:p w14:paraId="2B9ABA5B" w14:textId="77777777" w:rsidR="002755FB" w:rsidRDefault="002755FB" w:rsidP="002755FB"/>
    <w:p w14:paraId="69EBF27F" w14:textId="77777777" w:rsidR="002755FB" w:rsidRDefault="002755FB" w:rsidP="002755FB">
      <w:proofErr w:type="spellStart"/>
      <w:r>
        <w:t>MobileBERT</w:t>
      </w:r>
      <w:proofErr w:type="spellEnd"/>
      <w:r>
        <w:t xml:space="preserve"> is a variant of BERT chosen for its computational efficiency while retaining its performance in natural language processing tasks. The objective of this prototype is to train </w:t>
      </w:r>
      <w:proofErr w:type="spellStart"/>
      <w:r>
        <w:t>MobileBERT</w:t>
      </w:r>
      <w:proofErr w:type="spellEnd"/>
      <w:r>
        <w:t xml:space="preserve">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 xml:space="preserve">This prototype’s implementation serves to assess the viability of employing </w:t>
      </w:r>
      <w:proofErr w:type="spellStart"/>
      <w:r>
        <w:t>MobileBERT</w:t>
      </w:r>
      <w:proofErr w:type="spellEnd"/>
      <w:r>
        <w:t xml:space="preserve">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31048021" w:rsidR="000B3256" w:rsidRDefault="000B3256" w:rsidP="000B3256">
      <w:pPr>
        <w:pStyle w:val="Heading4"/>
      </w:pPr>
      <w:r>
        <w:lastRenderedPageBreak/>
        <w:t>[7.112] Dataset Preparation</w:t>
      </w:r>
    </w:p>
    <w:p w14:paraId="0D3DD8B0" w14:textId="77777777" w:rsidR="000B3256" w:rsidRDefault="000B3256" w:rsidP="000B3256"/>
    <w:p w14:paraId="2C57A61B" w14:textId="0D6F9899" w:rsidR="000B3256" w:rsidRDefault="000B3256" w:rsidP="000B3256">
      <w:r>
        <w:t xml:space="preserve">The LIAR dataset comprises political statements categorised into six classes – “pants-fire”, “false”, “barely-true”, “half-true”, “mostly-true” and “true” [17] – that encapsulate a spectrum of truthfulness. </w:t>
      </w:r>
      <w:proofErr w:type="gramStart"/>
      <w:r>
        <w:t>In order to</w:t>
      </w:r>
      <w:proofErr w:type="gramEnd"/>
      <w:r>
        <w:t xml:space="preserve">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 xml:space="preserve">Label </w:t>
      </w:r>
      <w:proofErr w:type="spellStart"/>
      <w:r w:rsidRPr="007B10A3">
        <w:rPr>
          <w:b/>
          <w:bCs/>
        </w:rPr>
        <w:t>binari</w:t>
      </w:r>
      <w:r>
        <w:rPr>
          <w:b/>
          <w:bCs/>
        </w:rPr>
        <w:t>s</w:t>
      </w:r>
      <w:r w:rsidRPr="007B10A3">
        <w:rPr>
          <w:b/>
          <w:bCs/>
        </w:rPr>
        <w:t>atio</w:t>
      </w:r>
      <w:r>
        <w:rPr>
          <w:b/>
          <w:bCs/>
        </w:rPr>
        <w:t>n</w:t>
      </w:r>
      <w:proofErr w:type="spellEnd"/>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To transform multi-class labels to binary labels ‘fake’ (0) and ‘real’ (1), a mapping function was implemented to map “pants-fire”, “false” and “</w:t>
      </w:r>
      <w:proofErr w:type="gramStart"/>
      <w:r>
        <w:t>barely-true</w:t>
      </w:r>
      <w:proofErr w:type="gramEnd"/>
      <w:r>
        <w:t xml:space="preserv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 xml:space="preserve">Hugging Face’s </w:t>
      </w:r>
      <w:proofErr w:type="spellStart"/>
      <w:r>
        <w:t>AutoTokenizer</w:t>
      </w:r>
      <w:proofErr w:type="spellEnd"/>
      <w:r>
        <w:t xml:space="preserve">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F0E49AB" w:rsidR="000F0E3F" w:rsidRDefault="000F0E3F" w:rsidP="000F0E3F">
      <w:pPr>
        <w:pStyle w:val="Heading4"/>
      </w:pPr>
      <w:r>
        <w:lastRenderedPageBreak/>
        <w:t>[7.113] Model Training</w:t>
      </w:r>
    </w:p>
    <w:p w14:paraId="5584F079" w14:textId="77777777" w:rsidR="000F0E3F" w:rsidRDefault="000F0E3F" w:rsidP="000F0E3F">
      <w:proofErr w:type="spellStart"/>
      <w:r>
        <w:t>MobileBERT</w:t>
      </w:r>
      <w:proofErr w:type="spellEnd"/>
      <w:r>
        <w:t xml:space="preserve">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w:t>
      </w:r>
      <w:proofErr w:type="spellStart"/>
      <w:r>
        <w:t>PyTorch</w:t>
      </w:r>
      <w:proofErr w:type="spellEnd"/>
      <w:r>
        <w:t xml:space="preserve">-compatible datasets to enable it to be seamlessly integrated with </w:t>
      </w:r>
      <w:proofErr w:type="spellStart"/>
      <w:r>
        <w:t>PyTorch’s</w:t>
      </w:r>
      <w:proofErr w:type="spellEnd"/>
      <w:r>
        <w:t xml:space="preserve"> </w:t>
      </w:r>
      <w:proofErr w:type="spellStart"/>
      <w:r>
        <w:t>DataLoader</w:t>
      </w:r>
      <w:proofErr w:type="spellEnd"/>
      <w:r>
        <w:t xml:space="preserve">,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w:t>
      </w:r>
      <w:proofErr w:type="spellStart"/>
      <w:r>
        <w:t>MobileBERT’s</w:t>
      </w:r>
      <w:proofErr w:type="spellEnd"/>
      <w:r>
        <w:t xml:space="preserve"> architecture for binary classification. This modification would leverage </w:t>
      </w:r>
      <w:proofErr w:type="spellStart"/>
      <w:r>
        <w:t>MobileBERT’s</w:t>
      </w:r>
      <w:proofErr w:type="spellEnd"/>
      <w:r>
        <w:t xml:space="preserve">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 xml:space="preserve">The </w:t>
      </w:r>
      <w:proofErr w:type="spellStart"/>
      <w:r>
        <w:t>AdamW</w:t>
      </w:r>
      <w:proofErr w:type="spellEnd"/>
      <w:r>
        <w:t xml:space="preserve">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00B04BED" w:rsidR="000F0E3F" w:rsidRDefault="000F0E3F" w:rsidP="00355E7E">
      <w:pPr>
        <w:pStyle w:val="Heading4"/>
      </w:pPr>
      <w:r>
        <w:lastRenderedPageBreak/>
        <w:t>[</w:t>
      </w:r>
      <w:r w:rsidR="00355E7E">
        <w:t>7.114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1D13A536" w:rsidR="000F0E3F" w:rsidRDefault="000F0E3F" w:rsidP="00420BBA">
      <w:pPr>
        <w:pStyle w:val="Heading4"/>
      </w:pPr>
      <w:r>
        <w:lastRenderedPageBreak/>
        <w:t>[</w:t>
      </w:r>
      <w:r w:rsidR="00420BBA">
        <w:t>7.115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proofErr w:type="spellStart"/>
      <w:r>
        <w:t>LimeTextExplainer</w:t>
      </w:r>
      <w:proofErr w:type="spellEnd"/>
      <w:r>
        <w:t xml:space="preserve">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6F58E1C3" w:rsidR="000F0E3F" w:rsidRDefault="000F0E3F" w:rsidP="004B6CBC">
      <w:pPr>
        <w:pStyle w:val="Heading4"/>
      </w:pPr>
      <w:r>
        <w:lastRenderedPageBreak/>
        <w:t>[</w:t>
      </w:r>
      <w:r w:rsidR="004B6CBC">
        <w:t>7.116</w:t>
      </w:r>
      <w:r>
        <w:t>] Results of Initial Implementation</w:t>
      </w:r>
    </w:p>
    <w:p w14:paraId="3DBB7D99" w14:textId="77777777" w:rsidR="000F0E3F" w:rsidRDefault="000F0E3F" w:rsidP="000F0E3F"/>
    <w:p w14:paraId="5CCE3178" w14:textId="77777777" w:rsidR="000F0E3F" w:rsidRDefault="000F0E3F" w:rsidP="000F0E3F">
      <w:r>
        <w:t xml:space="preserve">The prototype demonstrated the feasibility of fine-tuning </w:t>
      </w:r>
      <w:proofErr w:type="spellStart"/>
      <w:r>
        <w:t>MobileBERT</w:t>
      </w:r>
      <w:proofErr w:type="spellEnd"/>
      <w:r>
        <w:t xml:space="preserve">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 xml:space="preserve">Additionally, a small group survey was conducted with a group of three student </w:t>
      </w:r>
      <w:proofErr w:type="spellStart"/>
      <w:r>
        <w:t>jounrliasts</w:t>
      </w:r>
      <w:proofErr w:type="spellEnd"/>
      <w:r>
        <w:t>.</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14991877" w:rsidR="000F0E3F" w:rsidRDefault="000F0E3F" w:rsidP="00C06974">
      <w:pPr>
        <w:pStyle w:val="Heading4"/>
      </w:pPr>
      <w:r>
        <w:lastRenderedPageBreak/>
        <w:t>[</w:t>
      </w:r>
      <w:r w:rsidR="00C06974">
        <w:t>7.117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070623BD" w:rsidR="000F0E3F" w:rsidRDefault="000F0E3F" w:rsidP="00C06974">
      <w:pPr>
        <w:pStyle w:val="Heading5"/>
      </w:pPr>
      <w:r>
        <w:t>[</w:t>
      </w:r>
      <w:r w:rsidR="00C06974">
        <w:t>7.1171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3E2A59B6" w14:textId="77777777" w:rsidR="000F0E3F" w:rsidRDefault="000F0E3F" w:rsidP="000F0E3F">
      <w:pPr>
        <w:pStyle w:val="ListParagraph"/>
        <w:numPr>
          <w:ilvl w:val="0"/>
          <w:numId w:val="14"/>
        </w:numPr>
      </w:pPr>
      <w:r>
        <w:t>‘</w:t>
      </w:r>
      <w:proofErr w:type="spellStart"/>
      <w:r>
        <w:t>autocast</w:t>
      </w:r>
      <w:proofErr w:type="spellEnd"/>
      <w:r>
        <w: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546EA53C" w14:textId="2E5FEA71" w:rsidR="000F0E3F" w:rsidRDefault="000F0E3F" w:rsidP="00D842B9">
      <w:pPr>
        <w:pStyle w:val="Heading5"/>
      </w:pPr>
      <w:r>
        <w:lastRenderedPageBreak/>
        <w:t>[</w:t>
      </w:r>
      <w:r w:rsidR="00D842B9">
        <w:t>7.1172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47F0F666" w14:textId="77777777" w:rsidR="000F0E3F" w:rsidRDefault="000F0E3F" w:rsidP="000F0E3F">
      <w:pPr>
        <w:pStyle w:val="ListParagraph"/>
        <w:numPr>
          <w:ilvl w:val="0"/>
          <w:numId w:val="13"/>
        </w:numPr>
      </w:pPr>
      <w:r>
        <w:t>The model parameters are updated only after ‘</w:t>
      </w:r>
      <w:proofErr w:type="spellStart"/>
      <w:r>
        <w:t>accumulation_steps</w:t>
      </w:r>
      <w:proofErr w:type="spellEnd"/>
      <w:r>
        <w:t>’ batches.</w:t>
      </w:r>
    </w:p>
    <w:p w14:paraId="02298B50" w14:textId="77777777" w:rsidR="000F0E3F" w:rsidRDefault="000F0E3F" w:rsidP="000F0E3F">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 xml:space="preserve">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27A74211" w:rsidR="0058295F" w:rsidRDefault="0058295F" w:rsidP="00AD0404">
      <w:pPr>
        <w:pStyle w:val="Heading4"/>
      </w:pPr>
      <w:r>
        <w:lastRenderedPageBreak/>
        <w:t>[</w:t>
      </w:r>
      <w:r w:rsidR="00AD0404">
        <w:t>7.118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218DB481" w:rsidR="008A2F2D" w:rsidRDefault="00D547CF" w:rsidP="00D547CF">
      <w:pPr>
        <w:pStyle w:val="Heading3"/>
      </w:pPr>
      <w:r>
        <w:lastRenderedPageBreak/>
        <w:t>[7.</w:t>
      </w:r>
      <w:r w:rsidR="00442750">
        <w:t>12</w:t>
      </w:r>
      <w:r>
        <w:t xml:space="preserve">] </w:t>
      </w:r>
      <w:r w:rsidR="00F563BA">
        <w:t xml:space="preserve">Version </w:t>
      </w:r>
      <w:r w:rsidR="004F101B">
        <w:t>1</w:t>
      </w:r>
    </w:p>
    <w:p w14:paraId="438A28FB" w14:textId="6D0494A6" w:rsidR="00D547CF" w:rsidRDefault="00D547CF" w:rsidP="00D547CF">
      <w:pPr>
        <w:pStyle w:val="Heading4"/>
      </w:pPr>
      <w:r>
        <w:t>[7.</w:t>
      </w:r>
      <w:r w:rsidR="00770156">
        <w:t>1</w:t>
      </w:r>
      <w:r>
        <w:t>21]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 xml:space="preserve">This is done through changing the training framework. While the Initial Prototype used a custom </w:t>
      </w:r>
      <w:proofErr w:type="spellStart"/>
      <w:r>
        <w:t>PyTorch</w:t>
      </w:r>
      <w:proofErr w:type="spellEnd"/>
      <w:r>
        <w:t xml:space="preserve">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2B64A8CE"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63C7A51B" w:rsidR="00D547CF" w:rsidRDefault="00D547CF" w:rsidP="00D547CF">
      <w:pPr>
        <w:pStyle w:val="Heading4"/>
      </w:pPr>
      <w:r>
        <w:lastRenderedPageBreak/>
        <w:t>[7.</w:t>
      </w:r>
      <w:r w:rsidR="00770156">
        <w:t>1</w:t>
      </w:r>
      <w:r>
        <w:t>22]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noProof/>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rPr>
          <w:noProof/>
        </w:rPr>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D15EB79" w:rsidR="00FA7E7A" w:rsidRDefault="00FA7E7A" w:rsidP="00FA7E7A">
      <w:pPr>
        <w:pStyle w:val="Heading4"/>
      </w:pPr>
      <w:r>
        <w:lastRenderedPageBreak/>
        <w:t>[7.</w:t>
      </w:r>
      <w:r w:rsidR="00770156">
        <w:t>1</w:t>
      </w:r>
      <w:r>
        <w:t>23]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w:t>
      </w:r>
      <w:proofErr w:type="gramStart"/>
      <w:r>
        <w:t>changed</w:t>
      </w:r>
      <w:proofErr w:type="gramEnd"/>
      <w:r>
        <w:t xml:space="preserve">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noProof/>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noProof/>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noProof/>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noProof/>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noProof/>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noProof/>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noProof/>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noProof/>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5E163CAC" w:rsidR="001B31CE" w:rsidRDefault="001B31CE" w:rsidP="001B31CE">
      <w:pPr>
        <w:pStyle w:val="Heading4"/>
      </w:pPr>
      <w:r>
        <w:lastRenderedPageBreak/>
        <w:t>[7.</w:t>
      </w:r>
      <w:r w:rsidR="00770156">
        <w:t>12</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191A3A40" w:rsidR="00CD399D" w:rsidRDefault="00291CE7" w:rsidP="00291CE7">
      <w:pPr>
        <w:pStyle w:val="Heading4"/>
      </w:pPr>
      <w:r>
        <w:t>[7.</w:t>
      </w:r>
      <w:r w:rsidR="00770156">
        <w:t>1</w:t>
      </w:r>
      <w:r>
        <w:t>25] Conclusions and Future Work</w:t>
      </w:r>
      <w:r w:rsidR="0031361E">
        <w:t xml:space="preserve"> from this point</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633187B2" w:rsidR="00C06840" w:rsidRDefault="00BB12A1" w:rsidP="00BB12A1">
      <w:pPr>
        <w:pStyle w:val="Heading3"/>
      </w:pPr>
      <w:r>
        <w:lastRenderedPageBreak/>
        <w:t>[7.</w:t>
      </w:r>
      <w:r w:rsidR="0090701A">
        <w:t>13</w:t>
      </w:r>
      <w:r>
        <w:t>]</w:t>
      </w:r>
      <w:r w:rsidR="0090701A">
        <w:t xml:space="preserve"> Version 2</w:t>
      </w:r>
    </w:p>
    <w:p w14:paraId="1EE7F1BD" w14:textId="1ACD8F48" w:rsidR="0090701A" w:rsidRDefault="0090701A" w:rsidP="0090701A">
      <w:pPr>
        <w:pStyle w:val="Heading4"/>
      </w:pPr>
      <w:r>
        <w:t xml:space="preserve">[7.131] Overview &amp; Aims </w:t>
      </w:r>
    </w:p>
    <w:p w14:paraId="6EE8E060" w14:textId="77777777" w:rsidR="0090701A" w:rsidRDefault="0090701A" w:rsidP="0090701A"/>
    <w:p w14:paraId="2271BB8A" w14:textId="5C1B5FB5" w:rsidR="0090701A" w:rsidRDefault="0090701A" w:rsidP="0090701A">
      <w:r>
        <w:t>In this stage of work, I aim to implement a more robust data pipeline</w:t>
      </w:r>
      <w:r w:rsidR="004B7C98">
        <w:t>. This is done by introducing the ISOT Fake News Dataset [new2], a c</w:t>
      </w:r>
      <w:r w:rsidR="004B7C98" w:rsidRPr="004B7C98">
        <w:t>ompilation of several thousand fake news and truthful articles, obtained from different legitimate news sites and sites flagged as unreliable</w:t>
      </w:r>
      <w:r w:rsidR="004B7C98">
        <w:t xml:space="preserve"> by Politifact.com. [new2]</w:t>
      </w:r>
    </w:p>
    <w:p w14:paraId="4004FCE6" w14:textId="77777777" w:rsidR="004B7C98" w:rsidRDefault="004B7C98" w:rsidP="0090701A"/>
    <w:p w14:paraId="751D7652" w14:textId="0428FBB8" w:rsidR="004B7C98" w:rsidRDefault="004B7C98" w:rsidP="0090701A">
      <w:r>
        <w:t>Additionally</w:t>
      </w:r>
      <w:r w:rsidR="00E407CB">
        <w:t xml:space="preserve">, motivated by evaluation results after immediately introducing the ISOP Fake News Dataset into the pipeline (along with the LIAR dataset), dataset balancing features were added, and hyperparameter tuning was introduced. </w:t>
      </w:r>
    </w:p>
    <w:p w14:paraId="537E3401" w14:textId="77777777" w:rsidR="00BD535D" w:rsidRDefault="00BD535D" w:rsidP="0090701A"/>
    <w:p w14:paraId="657BD736" w14:textId="149855E5" w:rsidR="00BD535D" w:rsidRDefault="00BD535D" w:rsidP="00BD535D">
      <w:pPr>
        <w:pStyle w:val="Heading4"/>
      </w:pPr>
      <w:r>
        <w:t xml:space="preserve">[7.132] Integrating </w:t>
      </w:r>
      <w:r w:rsidR="000206F5">
        <w:t>t</w:t>
      </w:r>
      <w:r>
        <w:t>he ISOT dataset in the data layer</w:t>
      </w:r>
    </w:p>
    <w:p w14:paraId="5F681414" w14:textId="77777777" w:rsidR="00BD535D" w:rsidRDefault="00BD535D" w:rsidP="00BD535D"/>
    <w:p w14:paraId="02A2903A" w14:textId="1D351A67" w:rsidR="0049629C" w:rsidRDefault="00BD535D" w:rsidP="0049629C">
      <w:proofErr w:type="gramStart"/>
      <w:r>
        <w:t>In order to</w:t>
      </w:r>
      <w:proofErr w:type="gramEnd"/>
      <w:r>
        <w:t xml:space="preserve"> </w:t>
      </w:r>
      <w:r w:rsidR="0049629C">
        <w:t>expand the data layer to include more datasets, the implementation approach needs to be more sophisticated</w:t>
      </w:r>
      <w:r w:rsidR="000A53BC">
        <w:t xml:space="preserve"> as a</w:t>
      </w:r>
      <w:r w:rsidR="0049629C">
        <w:t xml:space="preserve"> simple concatenation approach would fail to address that both the ISOT and LIAR datasets have fundamentally different structures: the LIAR dataset contains short claims, whereas the ISOT dataset contains full news articles with title/text separations. </w:t>
      </w:r>
    </w:p>
    <w:p w14:paraId="7B8727EB" w14:textId="77777777" w:rsidR="000A53BC" w:rsidRDefault="000A53BC" w:rsidP="0049629C"/>
    <w:p w14:paraId="7E9A5719" w14:textId="46076158" w:rsidR="000A53BC" w:rsidRDefault="000A53BC" w:rsidP="0049629C">
      <w:r>
        <w:t xml:space="preserve">I identified that a new pipeline at this stage would have several key components: </w:t>
      </w:r>
    </w:p>
    <w:p w14:paraId="7A52DFFB" w14:textId="77777777" w:rsidR="000A53BC" w:rsidRDefault="000A53BC" w:rsidP="0049629C"/>
    <w:p w14:paraId="17226E83" w14:textId="208FCBA8" w:rsidR="000A53BC" w:rsidRPr="000A53BC" w:rsidRDefault="000A53BC" w:rsidP="000A53BC">
      <w:pPr>
        <w:pStyle w:val="ListParagraph"/>
        <w:numPr>
          <w:ilvl w:val="0"/>
          <w:numId w:val="32"/>
        </w:numPr>
        <w:rPr>
          <w:b/>
          <w:bCs/>
        </w:rPr>
      </w:pPr>
      <w:r w:rsidRPr="000A53BC">
        <w:rPr>
          <w:b/>
          <w:bCs/>
        </w:rPr>
        <w:t>Dataset-specific preprocessing</w:t>
      </w:r>
    </w:p>
    <w:p w14:paraId="46246D2F" w14:textId="77777777" w:rsidR="000A53BC" w:rsidRDefault="000A53BC" w:rsidP="000A53BC"/>
    <w:p w14:paraId="36CBB1BF" w14:textId="77777777" w:rsidR="000A53BC" w:rsidRDefault="000A53BC" w:rsidP="000A53BC">
      <w:pPr>
        <w:ind w:left="360"/>
      </w:pPr>
      <w:r>
        <w:t xml:space="preserve">I would need to create pre-processing modules for each dataset. These modules would handle dataset-specific formats and extract valuable features from each dataset, before transforming dataset-specific fields into a common schema. </w:t>
      </w:r>
    </w:p>
    <w:p w14:paraId="18278BB4" w14:textId="77777777" w:rsidR="000A53BC" w:rsidRDefault="000A53BC" w:rsidP="000A53BC">
      <w:pPr>
        <w:ind w:left="360"/>
      </w:pPr>
    </w:p>
    <w:p w14:paraId="186976B2" w14:textId="5C411D22" w:rsidR="000A53BC" w:rsidRPr="000A53BC" w:rsidRDefault="000A53BC" w:rsidP="000A53BC">
      <w:pPr>
        <w:pStyle w:val="ListParagraph"/>
        <w:numPr>
          <w:ilvl w:val="0"/>
          <w:numId w:val="32"/>
        </w:numPr>
        <w:rPr>
          <w:b/>
          <w:bCs/>
        </w:rPr>
      </w:pPr>
      <w:r w:rsidRPr="000A53BC">
        <w:rPr>
          <w:b/>
          <w:bCs/>
        </w:rPr>
        <w:t xml:space="preserve">Unified </w:t>
      </w:r>
      <w:r w:rsidR="000A581E">
        <w:rPr>
          <w:b/>
          <w:bCs/>
        </w:rPr>
        <w:t>feature representation</w:t>
      </w:r>
      <w:r w:rsidRPr="000A53BC">
        <w:rPr>
          <w:b/>
          <w:bCs/>
        </w:rPr>
        <w:t xml:space="preserve"> </w:t>
      </w:r>
    </w:p>
    <w:p w14:paraId="36351C31" w14:textId="77777777" w:rsidR="000A53BC" w:rsidRDefault="000A53BC" w:rsidP="000A53BC">
      <w:pPr>
        <w:pStyle w:val="ListParagraph"/>
        <w:rPr>
          <w:b/>
          <w:bCs/>
        </w:rPr>
      </w:pPr>
    </w:p>
    <w:p w14:paraId="6D1D5A91" w14:textId="45EE5C2B" w:rsidR="000A53BC" w:rsidRDefault="000A53BC" w:rsidP="000A53BC">
      <w:pPr>
        <w:pStyle w:val="ListParagraph"/>
        <w:ind w:left="360"/>
      </w:pPr>
      <w:r>
        <w:t>I would need to design a common schema that would be filled with information that both datasets have</w:t>
      </w:r>
      <w:r w:rsidR="00D66974">
        <w:t xml:space="preserve"> (e.g. core text content, real/fake binary label, etc.)</w:t>
      </w:r>
    </w:p>
    <w:p w14:paraId="3722C03B" w14:textId="7D38763E" w:rsidR="00D66974" w:rsidRDefault="00D66974" w:rsidP="00D66974"/>
    <w:p w14:paraId="23F16717" w14:textId="4756EA7E" w:rsidR="00D66974" w:rsidRDefault="00D66974" w:rsidP="00D66974">
      <w:pPr>
        <w:pStyle w:val="ListParagraph"/>
        <w:numPr>
          <w:ilvl w:val="0"/>
          <w:numId w:val="32"/>
        </w:numPr>
        <w:rPr>
          <w:b/>
          <w:bCs/>
        </w:rPr>
      </w:pPr>
      <w:r w:rsidRPr="00D66974">
        <w:rPr>
          <w:b/>
          <w:bCs/>
        </w:rPr>
        <w:t>Evaluation that reports overall performance across all datasets, and dataset-specific performance</w:t>
      </w:r>
    </w:p>
    <w:p w14:paraId="6CCF3FD6" w14:textId="77777777" w:rsidR="00D66974" w:rsidRDefault="00D66974" w:rsidP="00D66974">
      <w:pPr>
        <w:rPr>
          <w:b/>
          <w:bCs/>
        </w:rPr>
      </w:pPr>
    </w:p>
    <w:p w14:paraId="79F3A785" w14:textId="62FEFE55" w:rsidR="00D66974" w:rsidRDefault="00D66974" w:rsidP="00D66974">
      <w:pPr>
        <w:ind w:left="360"/>
      </w:pPr>
      <w:r>
        <w:t xml:space="preserve">This would be important to check that the model is not overly-generalising to one dataset – for example, if the model performed well with ISOT dataset but did not perform well on the LIAR dataset, I would need to be able to identify this situation. </w:t>
      </w:r>
    </w:p>
    <w:p w14:paraId="435FFA49" w14:textId="77777777" w:rsidR="00521300" w:rsidRDefault="00521300" w:rsidP="00D66974">
      <w:pPr>
        <w:ind w:left="360"/>
      </w:pPr>
    </w:p>
    <w:p w14:paraId="33C0AA74" w14:textId="77777777" w:rsidR="00152B01" w:rsidRDefault="00152B01">
      <w:pPr>
        <w:rPr>
          <w:rFonts w:asciiTheme="majorHAnsi" w:hAnsiTheme="majorHAnsi"/>
          <w:b/>
          <w:color w:val="476166" w:themeColor="accent1"/>
          <w:sz w:val="28"/>
          <w:szCs w:val="28"/>
        </w:rPr>
      </w:pPr>
      <w:r>
        <w:br w:type="page"/>
      </w:r>
    </w:p>
    <w:p w14:paraId="42C395E7" w14:textId="578A5B01" w:rsidR="00521300" w:rsidRDefault="00521300" w:rsidP="00521300">
      <w:pPr>
        <w:pStyle w:val="Heading4"/>
      </w:pPr>
      <w:r>
        <w:lastRenderedPageBreak/>
        <w:t>[7.133]</w:t>
      </w:r>
      <w:r w:rsidR="004F3E17">
        <w:t xml:space="preserve"> Initial Successful Execution: Implementation Details</w:t>
      </w:r>
    </w:p>
    <w:p w14:paraId="7F38D974" w14:textId="77777777" w:rsidR="00113EBF" w:rsidRDefault="00113EBF" w:rsidP="00113EBF"/>
    <w:p w14:paraId="37901EDC" w14:textId="151CCE05" w:rsidR="00113EBF" w:rsidRPr="00113EBF" w:rsidRDefault="00113EBF" w:rsidP="00113EBF">
      <w:r>
        <w:t>For this section, while I have performed lots of trial and error, I will only document the two most significant executions in the report as there was little value/insights gleaned from other execution runs.</w:t>
      </w:r>
    </w:p>
    <w:p w14:paraId="19E901AC" w14:textId="77777777" w:rsidR="00D636F2" w:rsidRDefault="00D636F2" w:rsidP="00D636F2"/>
    <w:p w14:paraId="4EBB9FE7" w14:textId="17FC004B" w:rsidR="00D636F2" w:rsidRDefault="00D636F2" w:rsidP="00D636F2">
      <w:pPr>
        <w:pStyle w:val="ListParagraph"/>
        <w:numPr>
          <w:ilvl w:val="0"/>
          <w:numId w:val="33"/>
        </w:numPr>
        <w:rPr>
          <w:b/>
          <w:bCs/>
        </w:rPr>
      </w:pPr>
      <w:r>
        <w:rPr>
          <w:b/>
          <w:bCs/>
        </w:rPr>
        <w:t>Dataset-specific pre-processing modules</w:t>
      </w:r>
    </w:p>
    <w:p w14:paraId="63F75C9D" w14:textId="77777777" w:rsidR="00D636F2" w:rsidRDefault="00D636F2" w:rsidP="00D636F2">
      <w:pPr>
        <w:rPr>
          <w:b/>
          <w:bCs/>
        </w:rPr>
      </w:pPr>
    </w:p>
    <w:p w14:paraId="56C257AD" w14:textId="6A28D35B" w:rsidR="00D636F2" w:rsidRDefault="00D636F2" w:rsidP="00D636F2">
      <w:pPr>
        <w:ind w:left="360"/>
        <w:rPr>
          <w:b/>
          <w:bCs/>
        </w:rPr>
      </w:pPr>
      <w:r w:rsidRPr="00D636F2">
        <w:rPr>
          <w:b/>
          <w:bCs/>
        </w:rPr>
        <w:drawing>
          <wp:inline distT="0" distB="0" distL="0" distR="0" wp14:anchorId="1969E70D" wp14:editId="706891F2">
            <wp:extent cx="3551470" cy="3057525"/>
            <wp:effectExtent l="0" t="0" r="0" b="0"/>
            <wp:docPr id="16631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020" name="Picture 1" descr="A screenshot of a computer program&#10;&#10;AI-generated content may be incorrect."/>
                    <pic:cNvPicPr/>
                  </pic:nvPicPr>
                  <pic:blipFill>
                    <a:blip r:embed="rId69"/>
                    <a:stretch>
                      <a:fillRect/>
                    </a:stretch>
                  </pic:blipFill>
                  <pic:spPr>
                    <a:xfrm>
                      <a:off x="0" y="0"/>
                      <a:ext cx="3575007" cy="3077788"/>
                    </a:xfrm>
                    <a:prstGeom prst="rect">
                      <a:avLst/>
                    </a:prstGeom>
                  </pic:spPr>
                </pic:pic>
              </a:graphicData>
            </a:graphic>
          </wp:inline>
        </w:drawing>
      </w:r>
    </w:p>
    <w:p w14:paraId="3F801FEC" w14:textId="2FE3816F" w:rsidR="00D636F2" w:rsidRPr="00D636F2" w:rsidRDefault="00D636F2" w:rsidP="00D636F2">
      <w:pPr>
        <w:ind w:left="360"/>
        <w:rPr>
          <w:b/>
          <w:bCs/>
        </w:rPr>
      </w:pPr>
      <w:r w:rsidRPr="00D636F2">
        <w:rPr>
          <w:b/>
          <w:bCs/>
        </w:rPr>
        <w:drawing>
          <wp:inline distT="0" distB="0" distL="0" distR="0" wp14:anchorId="45E94BFA" wp14:editId="556D2D5B">
            <wp:extent cx="3550920" cy="3976583"/>
            <wp:effectExtent l="0" t="0" r="0" b="5080"/>
            <wp:docPr id="1901792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2409" name="Picture 1" descr="A screenshot of a computer program&#10;&#10;AI-generated content may be incorrect."/>
                    <pic:cNvPicPr/>
                  </pic:nvPicPr>
                  <pic:blipFill>
                    <a:blip r:embed="rId70"/>
                    <a:stretch>
                      <a:fillRect/>
                    </a:stretch>
                  </pic:blipFill>
                  <pic:spPr>
                    <a:xfrm>
                      <a:off x="0" y="0"/>
                      <a:ext cx="3572117" cy="4000321"/>
                    </a:xfrm>
                    <a:prstGeom prst="rect">
                      <a:avLst/>
                    </a:prstGeom>
                  </pic:spPr>
                </pic:pic>
              </a:graphicData>
            </a:graphic>
          </wp:inline>
        </w:drawing>
      </w:r>
    </w:p>
    <w:p w14:paraId="759A0E82" w14:textId="5B0E6EC8" w:rsidR="00B93C05" w:rsidRDefault="004D3C0E" w:rsidP="004D3C0E">
      <w:pPr>
        <w:pStyle w:val="ListParagraph"/>
        <w:numPr>
          <w:ilvl w:val="0"/>
          <w:numId w:val="33"/>
        </w:numPr>
        <w:rPr>
          <w:b/>
          <w:bCs/>
        </w:rPr>
      </w:pPr>
      <w:r>
        <w:rPr>
          <w:b/>
          <w:bCs/>
        </w:rPr>
        <w:lastRenderedPageBreak/>
        <w:t>Unified Dataset Class to handle both LIAR and ISOT Datasets</w:t>
      </w:r>
    </w:p>
    <w:p w14:paraId="0EB7870B" w14:textId="77777777" w:rsidR="004D3C0E" w:rsidRDefault="004D3C0E" w:rsidP="004D3C0E">
      <w:pPr>
        <w:rPr>
          <w:b/>
          <w:bCs/>
        </w:rPr>
      </w:pPr>
    </w:p>
    <w:p w14:paraId="6E4F0C32" w14:textId="05FC4956" w:rsidR="004D3C0E" w:rsidRDefault="004D3C0E" w:rsidP="004D3C0E">
      <w:pPr>
        <w:ind w:left="360"/>
        <w:rPr>
          <w:b/>
          <w:bCs/>
        </w:rPr>
      </w:pPr>
      <w:r w:rsidRPr="004D3C0E">
        <w:rPr>
          <w:b/>
          <w:bCs/>
        </w:rPr>
        <w:drawing>
          <wp:inline distT="0" distB="0" distL="0" distR="0" wp14:anchorId="3A9610EE" wp14:editId="05E165AE">
            <wp:extent cx="3509571" cy="5562600"/>
            <wp:effectExtent l="0" t="0" r="0" b="0"/>
            <wp:docPr id="884599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413" name="Picture 1" descr="A screenshot of a computer program&#10;&#10;AI-generated content may be incorrect."/>
                    <pic:cNvPicPr/>
                  </pic:nvPicPr>
                  <pic:blipFill>
                    <a:blip r:embed="rId71"/>
                    <a:stretch>
                      <a:fillRect/>
                    </a:stretch>
                  </pic:blipFill>
                  <pic:spPr>
                    <a:xfrm>
                      <a:off x="0" y="0"/>
                      <a:ext cx="3516570" cy="5573693"/>
                    </a:xfrm>
                    <a:prstGeom prst="rect">
                      <a:avLst/>
                    </a:prstGeom>
                  </pic:spPr>
                </pic:pic>
              </a:graphicData>
            </a:graphic>
          </wp:inline>
        </w:drawing>
      </w:r>
    </w:p>
    <w:p w14:paraId="1A022E6C" w14:textId="77777777" w:rsidR="004D3C0E" w:rsidRDefault="004D3C0E" w:rsidP="004D3C0E">
      <w:pPr>
        <w:ind w:left="360"/>
        <w:rPr>
          <w:b/>
          <w:bCs/>
        </w:rPr>
      </w:pPr>
    </w:p>
    <w:p w14:paraId="1AB2AF34" w14:textId="0DA097B2" w:rsidR="004D3C0E" w:rsidRDefault="004D3C0E" w:rsidP="004D3C0E">
      <w:pPr>
        <w:ind w:left="360"/>
      </w:pPr>
      <w:r>
        <w:t xml:space="preserve">The rest of the pipeline remained functionally similar, with some code re-factoring to tidy up the code and </w:t>
      </w:r>
      <w:r w:rsidR="00760CED">
        <w:t xml:space="preserve">to </w:t>
      </w:r>
      <w:r>
        <w:t>ensure it would be able to support the integration of both the LIAR and ISOT Fake News datasets.</w:t>
      </w:r>
    </w:p>
    <w:p w14:paraId="2E32E486" w14:textId="77777777" w:rsidR="005F5195" w:rsidRDefault="005F5195" w:rsidP="004D3C0E">
      <w:pPr>
        <w:ind w:left="360"/>
      </w:pPr>
    </w:p>
    <w:p w14:paraId="4A364235" w14:textId="1E96D461" w:rsidR="005F5195" w:rsidRDefault="005F5195">
      <w:r>
        <w:br w:type="page"/>
      </w:r>
    </w:p>
    <w:p w14:paraId="74C9EEDB" w14:textId="79E0FB7C" w:rsidR="00A62714" w:rsidRDefault="005F5195" w:rsidP="00A62714">
      <w:pPr>
        <w:pStyle w:val="Heading4"/>
      </w:pPr>
      <w:r>
        <w:lastRenderedPageBreak/>
        <w:t>[7.1</w:t>
      </w:r>
      <w:r w:rsidR="00DC4628">
        <w:t>3</w:t>
      </w:r>
      <w:r>
        <w:t xml:space="preserve">4] Initial Successful Execution: Evaluation </w:t>
      </w:r>
    </w:p>
    <w:p w14:paraId="7BD6DF75" w14:textId="77777777" w:rsidR="00A62714" w:rsidRDefault="00A62714" w:rsidP="00A62714"/>
    <w:p w14:paraId="3339A4F0" w14:textId="67239E08" w:rsidR="00A62714" w:rsidRDefault="00A62714" w:rsidP="00A62714">
      <w:pPr>
        <w:pStyle w:val="ListParagraph"/>
        <w:numPr>
          <w:ilvl w:val="0"/>
          <w:numId w:val="34"/>
        </w:numPr>
        <w:rPr>
          <w:b/>
          <w:bCs/>
        </w:rPr>
      </w:pPr>
      <w:r>
        <w:rPr>
          <w:b/>
          <w:bCs/>
        </w:rPr>
        <w:t xml:space="preserve">Training </w:t>
      </w:r>
    </w:p>
    <w:p w14:paraId="2E6C5244" w14:textId="77777777" w:rsidR="00A62714" w:rsidRPr="00A62714" w:rsidRDefault="00A62714" w:rsidP="00A62714">
      <w:pPr>
        <w:pStyle w:val="ListParagraph"/>
        <w:rPr>
          <w:b/>
          <w:bCs/>
        </w:rPr>
      </w:pPr>
    </w:p>
    <w:p w14:paraId="282A6996" w14:textId="4449A11F" w:rsidR="00A62714" w:rsidRDefault="00A62714" w:rsidP="00A62714">
      <w:pPr>
        <w:ind w:left="360"/>
        <w:rPr>
          <w:b/>
          <w:bCs/>
        </w:rPr>
      </w:pPr>
      <w:r w:rsidRPr="00A62714">
        <w:rPr>
          <w:b/>
          <w:bCs/>
        </w:rPr>
        <w:drawing>
          <wp:inline distT="0" distB="0" distL="0" distR="0" wp14:anchorId="57B6E89E" wp14:editId="35013C8E">
            <wp:extent cx="4286250" cy="1353168"/>
            <wp:effectExtent l="0" t="0" r="0" b="0"/>
            <wp:docPr id="136730430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4301" name="Picture 1" descr="A table of numbers with black text&#10;&#10;AI-generated content may be incorrect."/>
                    <pic:cNvPicPr/>
                  </pic:nvPicPr>
                  <pic:blipFill>
                    <a:blip r:embed="rId72"/>
                    <a:stretch>
                      <a:fillRect/>
                    </a:stretch>
                  </pic:blipFill>
                  <pic:spPr>
                    <a:xfrm>
                      <a:off x="0" y="0"/>
                      <a:ext cx="4295313" cy="1356029"/>
                    </a:xfrm>
                    <a:prstGeom prst="rect">
                      <a:avLst/>
                    </a:prstGeom>
                  </pic:spPr>
                </pic:pic>
              </a:graphicData>
            </a:graphic>
          </wp:inline>
        </w:drawing>
      </w:r>
    </w:p>
    <w:p w14:paraId="75C0FF1E" w14:textId="77777777" w:rsidR="00A62714" w:rsidRDefault="00A62714" w:rsidP="00A62714">
      <w:pPr>
        <w:ind w:left="360"/>
        <w:rPr>
          <w:b/>
          <w:bCs/>
        </w:rPr>
      </w:pPr>
    </w:p>
    <w:p w14:paraId="3790398B" w14:textId="726A9A75" w:rsidR="00A62714" w:rsidRDefault="00A62714" w:rsidP="00A62714">
      <w:pPr>
        <w:pStyle w:val="ListParagraph"/>
        <w:numPr>
          <w:ilvl w:val="0"/>
          <w:numId w:val="34"/>
        </w:numPr>
        <w:rPr>
          <w:b/>
          <w:bCs/>
        </w:rPr>
      </w:pPr>
      <w:r>
        <w:rPr>
          <w:b/>
          <w:bCs/>
        </w:rPr>
        <w:t>Performance on Test Set</w:t>
      </w:r>
    </w:p>
    <w:p w14:paraId="10D92C47" w14:textId="77777777" w:rsidR="00760CED" w:rsidRDefault="00760CED" w:rsidP="00760CED">
      <w:pPr>
        <w:rPr>
          <w:b/>
          <w:bCs/>
        </w:rPr>
      </w:pPr>
    </w:p>
    <w:p w14:paraId="170CC561" w14:textId="5FFCD3EE" w:rsidR="00760CED" w:rsidRDefault="00760CED" w:rsidP="00760CED">
      <w:pPr>
        <w:ind w:left="360"/>
        <w:rPr>
          <w:b/>
          <w:bCs/>
        </w:rPr>
      </w:pPr>
      <w:r w:rsidRPr="00760CED">
        <w:rPr>
          <w:b/>
          <w:bCs/>
        </w:rPr>
        <w:drawing>
          <wp:inline distT="0" distB="0" distL="0" distR="0" wp14:anchorId="00E9F0C8" wp14:editId="3E6A309D">
            <wp:extent cx="5133975" cy="1955664"/>
            <wp:effectExtent l="0" t="0" r="0" b="6985"/>
            <wp:docPr id="211289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7577" name="Picture 1" descr="A screenshot of a computer&#10;&#10;AI-generated content may be incorrect."/>
                    <pic:cNvPicPr/>
                  </pic:nvPicPr>
                  <pic:blipFill>
                    <a:blip r:embed="rId73"/>
                    <a:stretch>
                      <a:fillRect/>
                    </a:stretch>
                  </pic:blipFill>
                  <pic:spPr>
                    <a:xfrm>
                      <a:off x="0" y="0"/>
                      <a:ext cx="5157760" cy="1964724"/>
                    </a:xfrm>
                    <a:prstGeom prst="rect">
                      <a:avLst/>
                    </a:prstGeom>
                  </pic:spPr>
                </pic:pic>
              </a:graphicData>
            </a:graphic>
          </wp:inline>
        </w:drawing>
      </w:r>
    </w:p>
    <w:p w14:paraId="268F817C" w14:textId="77777777" w:rsidR="00760CED" w:rsidRDefault="00760CED" w:rsidP="00760CED">
      <w:pPr>
        <w:ind w:left="360"/>
        <w:rPr>
          <w:b/>
          <w:bCs/>
        </w:rPr>
      </w:pPr>
    </w:p>
    <w:p w14:paraId="1502C13B" w14:textId="235236C3" w:rsidR="00760CED" w:rsidRDefault="00760CED" w:rsidP="00760CED">
      <w:pPr>
        <w:pStyle w:val="ListParagraph"/>
        <w:numPr>
          <w:ilvl w:val="0"/>
          <w:numId w:val="34"/>
        </w:numPr>
        <w:rPr>
          <w:b/>
          <w:bCs/>
        </w:rPr>
      </w:pPr>
      <w:r>
        <w:rPr>
          <w:b/>
          <w:bCs/>
        </w:rPr>
        <w:t>Confusion Matrices</w:t>
      </w:r>
    </w:p>
    <w:p w14:paraId="6BB1A0FB" w14:textId="77777777" w:rsidR="00760CED" w:rsidRDefault="00760CED" w:rsidP="00760CED">
      <w:pPr>
        <w:rPr>
          <w:b/>
          <w:bCs/>
        </w:rPr>
      </w:pPr>
    </w:p>
    <w:p w14:paraId="500E5D1C" w14:textId="476934CB" w:rsidR="00760CED" w:rsidRPr="00760CED" w:rsidRDefault="00760CED" w:rsidP="00760CED">
      <w:pPr>
        <w:ind w:left="360"/>
        <w:rPr>
          <w:b/>
          <w:bCs/>
        </w:rPr>
      </w:pPr>
      <w:r w:rsidRPr="00760CED">
        <w:rPr>
          <w:b/>
          <w:bCs/>
        </w:rPr>
        <w:drawing>
          <wp:inline distT="0" distB="0" distL="0" distR="0" wp14:anchorId="2A1B18E1" wp14:editId="625E03B4">
            <wp:extent cx="4157662" cy="3286125"/>
            <wp:effectExtent l="0" t="0" r="0" b="0"/>
            <wp:docPr id="3275565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597" name="Picture 1" descr="A blue squares with white text&#10;&#10;AI-generated content may be incorrect."/>
                    <pic:cNvPicPr/>
                  </pic:nvPicPr>
                  <pic:blipFill>
                    <a:blip r:embed="rId74"/>
                    <a:stretch>
                      <a:fillRect/>
                    </a:stretch>
                  </pic:blipFill>
                  <pic:spPr>
                    <a:xfrm>
                      <a:off x="0" y="0"/>
                      <a:ext cx="4167084" cy="3293572"/>
                    </a:xfrm>
                    <a:prstGeom prst="rect">
                      <a:avLst/>
                    </a:prstGeom>
                  </pic:spPr>
                </pic:pic>
              </a:graphicData>
            </a:graphic>
          </wp:inline>
        </w:drawing>
      </w:r>
    </w:p>
    <w:p w14:paraId="4CEFB547" w14:textId="77777777" w:rsidR="00B93C05" w:rsidRDefault="00B93C05" w:rsidP="00B93C05"/>
    <w:p w14:paraId="4670225E" w14:textId="35A4351C" w:rsidR="00760CED" w:rsidRPr="00B93C05" w:rsidRDefault="00760CED" w:rsidP="00B93C05">
      <w:r w:rsidRPr="00760CED">
        <w:lastRenderedPageBreak/>
        <w:drawing>
          <wp:inline distT="0" distB="0" distL="0" distR="0" wp14:anchorId="77964CDC" wp14:editId="0F718D01">
            <wp:extent cx="4114800" cy="3181834"/>
            <wp:effectExtent l="0" t="0" r="0" b="0"/>
            <wp:docPr id="13443562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6237" name="Picture 1" descr="A blue squares with white text&#10;&#10;AI-generated content may be incorrect."/>
                    <pic:cNvPicPr/>
                  </pic:nvPicPr>
                  <pic:blipFill>
                    <a:blip r:embed="rId75"/>
                    <a:stretch>
                      <a:fillRect/>
                    </a:stretch>
                  </pic:blipFill>
                  <pic:spPr>
                    <a:xfrm>
                      <a:off x="0" y="0"/>
                      <a:ext cx="4119593" cy="3185541"/>
                    </a:xfrm>
                    <a:prstGeom prst="rect">
                      <a:avLst/>
                    </a:prstGeom>
                  </pic:spPr>
                </pic:pic>
              </a:graphicData>
            </a:graphic>
          </wp:inline>
        </w:drawing>
      </w:r>
    </w:p>
    <w:p w14:paraId="0051825B" w14:textId="77777777" w:rsidR="00BD535D" w:rsidRDefault="00BD535D" w:rsidP="00BD535D"/>
    <w:p w14:paraId="452543D3" w14:textId="7BC542A1" w:rsidR="00BD535D" w:rsidRDefault="00760CED" w:rsidP="00BD535D">
      <w:r w:rsidRPr="00760CED">
        <w:drawing>
          <wp:inline distT="0" distB="0" distL="0" distR="0" wp14:anchorId="599A0D34" wp14:editId="669A1A9F">
            <wp:extent cx="4158796" cy="3295650"/>
            <wp:effectExtent l="0" t="0" r="0" b="0"/>
            <wp:docPr id="175548622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6224" name="Picture 1" descr="A blue squares with white text&#10;&#10;AI-generated content may be incorrect."/>
                    <pic:cNvPicPr/>
                  </pic:nvPicPr>
                  <pic:blipFill>
                    <a:blip r:embed="rId76"/>
                    <a:stretch>
                      <a:fillRect/>
                    </a:stretch>
                  </pic:blipFill>
                  <pic:spPr>
                    <a:xfrm>
                      <a:off x="0" y="0"/>
                      <a:ext cx="4164924" cy="3300506"/>
                    </a:xfrm>
                    <a:prstGeom prst="rect">
                      <a:avLst/>
                    </a:prstGeom>
                  </pic:spPr>
                </pic:pic>
              </a:graphicData>
            </a:graphic>
          </wp:inline>
        </w:drawing>
      </w:r>
    </w:p>
    <w:p w14:paraId="238EA608" w14:textId="77777777" w:rsidR="00760CED" w:rsidRDefault="00760CED" w:rsidP="00BD535D"/>
    <w:p w14:paraId="789B8D8F" w14:textId="0292AF2C" w:rsidR="00B67E86" w:rsidRDefault="00B67E86"/>
    <w:p w14:paraId="5C271F06" w14:textId="77777777" w:rsidR="00B67E86" w:rsidRDefault="00B67E86">
      <w:r>
        <w:br w:type="page"/>
      </w:r>
    </w:p>
    <w:p w14:paraId="19AE6DAA" w14:textId="6B112E8A" w:rsidR="00760CED" w:rsidRDefault="00CD2506" w:rsidP="00BD535D">
      <w:r>
        <w:lastRenderedPageBreak/>
        <w:t xml:space="preserve">There are various </w:t>
      </w:r>
      <w:r w:rsidR="0085463E">
        <w:t>observations</w:t>
      </w:r>
      <w:r w:rsidR="00B67E86">
        <w:t xml:space="preserve"> that can be gleaned from the evaluation results:</w:t>
      </w:r>
    </w:p>
    <w:p w14:paraId="1C871500" w14:textId="77777777" w:rsidR="00B67E86" w:rsidRDefault="00B67E86" w:rsidP="00BD535D"/>
    <w:p w14:paraId="20DDEFF4" w14:textId="76207853" w:rsidR="00B67E86" w:rsidRDefault="00B67E86" w:rsidP="00B67E86">
      <w:pPr>
        <w:pStyle w:val="ListParagraph"/>
        <w:numPr>
          <w:ilvl w:val="0"/>
          <w:numId w:val="35"/>
        </w:numPr>
        <w:rPr>
          <w:b/>
          <w:bCs/>
        </w:rPr>
      </w:pPr>
      <w:r w:rsidRPr="00B67E86">
        <w:rPr>
          <w:b/>
          <w:bCs/>
        </w:rPr>
        <w:t>The combined dataset is significantly imbalanced.</w:t>
      </w:r>
    </w:p>
    <w:p w14:paraId="2AF493B9" w14:textId="77777777" w:rsidR="00B67E86" w:rsidRDefault="00B67E86" w:rsidP="00B67E86">
      <w:pPr>
        <w:pStyle w:val="ListParagraph"/>
        <w:rPr>
          <w:b/>
          <w:bCs/>
        </w:rPr>
      </w:pPr>
    </w:p>
    <w:p w14:paraId="76350FA4" w14:textId="49726F88" w:rsidR="00B67E86" w:rsidRDefault="00B67E86" w:rsidP="00B67E86">
      <w:pPr>
        <w:pStyle w:val="ListParagraph"/>
        <w:ind w:left="360"/>
      </w:pPr>
      <w:r>
        <w:t>The ISOT dataset dominates with 31,430 training samples, whereas LIAR dataset contributes only 10240 samples. This imbalance is reflected in the model’s performance.</w:t>
      </w:r>
    </w:p>
    <w:p w14:paraId="593790B1" w14:textId="77777777" w:rsidR="00B67E86" w:rsidRDefault="00B67E86" w:rsidP="00B67E86">
      <w:pPr>
        <w:pStyle w:val="ListParagraph"/>
        <w:ind w:left="360"/>
      </w:pPr>
    </w:p>
    <w:p w14:paraId="53D7D802" w14:textId="0C3E0277" w:rsidR="00B67E86" w:rsidRDefault="00120283" w:rsidP="00B67E86">
      <w:pPr>
        <w:pStyle w:val="ListParagraph"/>
        <w:numPr>
          <w:ilvl w:val="0"/>
          <w:numId w:val="35"/>
        </w:numPr>
        <w:rPr>
          <w:b/>
          <w:bCs/>
        </w:rPr>
      </w:pPr>
      <w:r>
        <w:rPr>
          <w:b/>
          <w:bCs/>
        </w:rPr>
        <w:t>There is a s</w:t>
      </w:r>
      <w:r w:rsidR="00B67E86">
        <w:rPr>
          <w:b/>
          <w:bCs/>
        </w:rPr>
        <w:t>evere performance discrepancy between datasets</w:t>
      </w:r>
      <w:r>
        <w:rPr>
          <w:b/>
          <w:bCs/>
        </w:rPr>
        <w:t>.</w:t>
      </w:r>
    </w:p>
    <w:p w14:paraId="4E2951B0" w14:textId="77777777" w:rsidR="00B67E86" w:rsidRDefault="00B67E86" w:rsidP="00B67E86">
      <w:pPr>
        <w:rPr>
          <w:b/>
          <w:bCs/>
        </w:rPr>
      </w:pPr>
    </w:p>
    <w:p w14:paraId="779CA67C" w14:textId="77777777" w:rsidR="0085463E" w:rsidRDefault="00B67E86" w:rsidP="00B67E86">
      <w:pPr>
        <w:ind w:left="360"/>
      </w:pPr>
      <w:r>
        <w:t xml:space="preserve">The model exhibits </w:t>
      </w:r>
      <w:proofErr w:type="gramStart"/>
      <w:r>
        <w:t>nearly-perfect</w:t>
      </w:r>
      <w:proofErr w:type="gramEnd"/>
      <w:r>
        <w:t xml:space="preserve"> performance on the ISOT dataset, with 99.9% across all metrics, and only 2 misclassifications across 8979 test samples. </w:t>
      </w:r>
    </w:p>
    <w:p w14:paraId="1067DDEE" w14:textId="77777777" w:rsidR="0085463E" w:rsidRDefault="0085463E" w:rsidP="00B67E86">
      <w:pPr>
        <w:ind w:left="360"/>
      </w:pPr>
    </w:p>
    <w:p w14:paraId="60B18BAC" w14:textId="6899C99C" w:rsidR="00B67E86" w:rsidRDefault="0085463E" w:rsidP="00B67E86">
      <w:pPr>
        <w:ind w:left="360"/>
      </w:pPr>
      <w:r>
        <w:t xml:space="preserve">Meanwhile, it performs worse on the LIAR dataset, with 63.54% accuracy. The confusion matrix shows that 352 fake news items from LIAR were misclassified as real, and 110 real statements were misclassified as fake. </w:t>
      </w:r>
      <w:r w:rsidR="00B67E86">
        <w:t xml:space="preserve"> </w:t>
      </w:r>
    </w:p>
    <w:p w14:paraId="31AC9365" w14:textId="23FCE461" w:rsidR="00120283" w:rsidRDefault="00120283" w:rsidP="00120283"/>
    <w:p w14:paraId="12E056BF" w14:textId="41A310BB" w:rsidR="00120283" w:rsidRDefault="00120283" w:rsidP="00120283">
      <w:r>
        <w:t xml:space="preserve">From the above observations, </w:t>
      </w:r>
      <w:r w:rsidR="007A1006">
        <w:t>I can draw the following insights:</w:t>
      </w:r>
    </w:p>
    <w:p w14:paraId="63E14886" w14:textId="77777777" w:rsidR="007A1006" w:rsidRDefault="007A1006" w:rsidP="00120283"/>
    <w:p w14:paraId="546864F4" w14:textId="77663E0F" w:rsidR="007A1006" w:rsidRDefault="007A1006" w:rsidP="007A1006">
      <w:pPr>
        <w:pStyle w:val="ListParagraph"/>
        <w:numPr>
          <w:ilvl w:val="0"/>
          <w:numId w:val="37"/>
        </w:numPr>
        <w:rPr>
          <w:b/>
          <w:bCs/>
        </w:rPr>
      </w:pPr>
      <w:r>
        <w:rPr>
          <w:b/>
          <w:bCs/>
        </w:rPr>
        <w:t>There is a potential data leakage in ISOT dataset.</w:t>
      </w:r>
    </w:p>
    <w:p w14:paraId="303EBE89" w14:textId="77777777" w:rsidR="007A1006" w:rsidRDefault="007A1006" w:rsidP="007A1006">
      <w:pPr>
        <w:rPr>
          <w:b/>
          <w:bCs/>
        </w:rPr>
      </w:pPr>
    </w:p>
    <w:p w14:paraId="4C759565" w14:textId="03CBF4C7" w:rsidR="007A1006" w:rsidRDefault="007A1006" w:rsidP="007A1006">
      <w:pPr>
        <w:ind w:left="360"/>
      </w:pPr>
      <w:r>
        <w:t>The model’s performance on ISOT is suspiciously excellent, suggesting possible issues (e.g. obvious patterns or features in ISOT that make classification trivial, duplicates between train/test splits, unintended data leakage, etc.)</w:t>
      </w:r>
    </w:p>
    <w:p w14:paraId="610EF9DA" w14:textId="77777777" w:rsidR="007A1006" w:rsidRDefault="007A1006" w:rsidP="007A1006">
      <w:pPr>
        <w:ind w:left="360"/>
      </w:pPr>
    </w:p>
    <w:p w14:paraId="494D3604" w14:textId="220484E6" w:rsidR="007A1006" w:rsidRDefault="007A1006" w:rsidP="007A1006">
      <w:pPr>
        <w:pStyle w:val="ListParagraph"/>
        <w:numPr>
          <w:ilvl w:val="0"/>
          <w:numId w:val="37"/>
        </w:numPr>
        <w:rPr>
          <w:b/>
          <w:bCs/>
        </w:rPr>
      </w:pPr>
      <w:r>
        <w:rPr>
          <w:b/>
          <w:bCs/>
        </w:rPr>
        <w:t>The LIAR dataset is inherently more challenging.</w:t>
      </w:r>
    </w:p>
    <w:p w14:paraId="0701B480" w14:textId="77777777" w:rsidR="007A1006" w:rsidRDefault="007A1006" w:rsidP="007A1006">
      <w:pPr>
        <w:rPr>
          <w:b/>
          <w:bCs/>
        </w:rPr>
      </w:pPr>
    </w:p>
    <w:p w14:paraId="11F196FD" w14:textId="67692FB4" w:rsidR="007A1006" w:rsidRDefault="007A1006" w:rsidP="007A1006">
      <w:pPr>
        <w:ind w:left="360"/>
      </w:pPr>
      <w:r>
        <w:t>The LIAR dataset contains political statements. Compared to the ISOT dataset, this means shorter text segments with less context, as well as more nuanced language that requires nuanced understanding of subtleties. Additionally, political claims may require external knowledge to verify, whereas ISOT may contain more obvious linguistic patterns that distinguish fake news.</w:t>
      </w:r>
    </w:p>
    <w:p w14:paraId="4DC9045A" w14:textId="77777777" w:rsidR="007A1006" w:rsidRDefault="007A1006" w:rsidP="007A1006">
      <w:pPr>
        <w:ind w:left="360"/>
      </w:pPr>
    </w:p>
    <w:p w14:paraId="559D4027" w14:textId="6D31C178" w:rsidR="007A1006" w:rsidRDefault="007A1006" w:rsidP="007A1006">
      <w:pPr>
        <w:pStyle w:val="ListParagraph"/>
        <w:numPr>
          <w:ilvl w:val="0"/>
          <w:numId w:val="37"/>
        </w:numPr>
        <w:rPr>
          <w:b/>
          <w:bCs/>
        </w:rPr>
      </w:pPr>
      <w:r>
        <w:rPr>
          <w:b/>
          <w:bCs/>
        </w:rPr>
        <w:t>There is model bias from the training set imbalance.</w:t>
      </w:r>
    </w:p>
    <w:p w14:paraId="0261FCB6" w14:textId="77777777" w:rsidR="007A1006" w:rsidRDefault="007A1006" w:rsidP="007A1006">
      <w:pPr>
        <w:rPr>
          <w:b/>
          <w:bCs/>
        </w:rPr>
      </w:pPr>
    </w:p>
    <w:p w14:paraId="06567A3E" w14:textId="6A37A5E8" w:rsidR="007A1006" w:rsidRDefault="00A82ECC" w:rsidP="007A1006">
      <w:pPr>
        <w:ind w:left="360"/>
      </w:pPr>
      <w:r>
        <w:t xml:space="preserve">As the model is primarily trained on ISOT data, it has optimised for patterns present in the ISOT dataset and given less weight to the characteristics of fake news in LIAR. </w:t>
      </w:r>
    </w:p>
    <w:p w14:paraId="25A92387" w14:textId="77777777" w:rsidR="00A82ECC" w:rsidRDefault="00A82ECC" w:rsidP="007A1006">
      <w:pPr>
        <w:ind w:left="360"/>
      </w:pPr>
    </w:p>
    <w:p w14:paraId="678D2B4C" w14:textId="191A36BF" w:rsidR="00A82ECC" w:rsidRDefault="00A82ECC" w:rsidP="00A82ECC">
      <w:r>
        <w:t xml:space="preserve">As such, the overall metrics are heavily misleading as they are skewed by the dominant (and likely easier) ISOT dataset. </w:t>
      </w:r>
    </w:p>
    <w:p w14:paraId="419A0FBD" w14:textId="77777777" w:rsidR="00DC4628" w:rsidRDefault="00DC4628" w:rsidP="00A82ECC"/>
    <w:p w14:paraId="05668605" w14:textId="49302EC7" w:rsidR="00DC4628" w:rsidRDefault="00DC4628">
      <w:r>
        <w:br w:type="page"/>
      </w:r>
    </w:p>
    <w:p w14:paraId="587F74A3" w14:textId="50141E4E" w:rsidR="00DC4628" w:rsidRDefault="00DC4628" w:rsidP="00DC4628">
      <w:pPr>
        <w:pStyle w:val="Heading4"/>
      </w:pPr>
      <w:r>
        <w:lastRenderedPageBreak/>
        <w:t>[7.1</w:t>
      </w:r>
      <w:r w:rsidR="000E53AC">
        <w:t>3</w:t>
      </w:r>
      <w:r>
        <w:t xml:space="preserve">5] </w:t>
      </w:r>
      <w:r w:rsidR="00184903">
        <w:t>Second Successful Execution: Implementation Changes</w:t>
      </w:r>
    </w:p>
    <w:p w14:paraId="0E61D60D" w14:textId="77777777" w:rsidR="0020167B" w:rsidRDefault="0020167B" w:rsidP="0020167B"/>
    <w:p w14:paraId="49EE4050" w14:textId="457671E8" w:rsidR="0020167B" w:rsidRDefault="0020167B" w:rsidP="0020167B">
      <w:r>
        <w:t>To address potential model bias from the training set imbalance, I have implemented</w:t>
      </w:r>
      <w:r w:rsidR="006F0CEC">
        <w:t xml:space="preserve"> two</w:t>
      </w:r>
      <w:r>
        <w:t xml:space="preserve"> complimentary approaches to balance the influence of each dataset: </w:t>
      </w:r>
    </w:p>
    <w:p w14:paraId="44646F49" w14:textId="77777777" w:rsidR="0020167B" w:rsidRDefault="0020167B" w:rsidP="0020167B"/>
    <w:p w14:paraId="3DFC1165" w14:textId="1618EF10" w:rsidR="00AD66D2" w:rsidRPr="00843AC8" w:rsidRDefault="0020167B" w:rsidP="00AD66D2">
      <w:pPr>
        <w:pStyle w:val="ListParagraph"/>
        <w:numPr>
          <w:ilvl w:val="0"/>
          <w:numId w:val="39"/>
        </w:numPr>
        <w:rPr>
          <w:b/>
          <w:bCs/>
        </w:rPr>
      </w:pPr>
      <w:r>
        <w:rPr>
          <w:b/>
          <w:bCs/>
        </w:rPr>
        <w:t xml:space="preserve">Weighted sampler for </w:t>
      </w:r>
      <w:proofErr w:type="spellStart"/>
      <w:r>
        <w:rPr>
          <w:b/>
          <w:bCs/>
        </w:rPr>
        <w:t>DataLoader</w:t>
      </w:r>
      <w:proofErr w:type="spellEnd"/>
    </w:p>
    <w:p w14:paraId="33E94A4C" w14:textId="77777777" w:rsidR="00C04E47" w:rsidRDefault="00C04E47" w:rsidP="00AD66D2"/>
    <w:p w14:paraId="3F293790" w14:textId="25BB6945" w:rsidR="00C04E47" w:rsidRDefault="00C04E47" w:rsidP="003F30D8">
      <w:pPr>
        <w:ind w:left="360"/>
      </w:pPr>
      <w:r>
        <w:t xml:space="preserve">The </w:t>
      </w:r>
      <w:proofErr w:type="spellStart"/>
      <w:r>
        <w:t>create_balanced_sampler</w:t>
      </w:r>
      <w:proofErr w:type="spellEnd"/>
      <w:r>
        <w:t xml:space="preserve"> function ensures that samples from the smaller LIAR dataset would be selected with higher probability during training, thus balancing the influence of both datasets. </w:t>
      </w:r>
    </w:p>
    <w:p w14:paraId="40C67F41" w14:textId="77777777" w:rsidR="00843AC8" w:rsidRDefault="00843AC8" w:rsidP="003F30D8">
      <w:pPr>
        <w:ind w:left="360"/>
      </w:pPr>
    </w:p>
    <w:p w14:paraId="72F5815B" w14:textId="4F707B3D" w:rsidR="00843AC8" w:rsidRDefault="00843AC8" w:rsidP="003F30D8">
      <w:pPr>
        <w:ind w:left="360"/>
      </w:pPr>
      <w:r w:rsidRPr="006F0CEC">
        <w:drawing>
          <wp:inline distT="0" distB="0" distL="0" distR="0" wp14:anchorId="2934C4AE" wp14:editId="686A01CD">
            <wp:extent cx="6725322" cy="2800350"/>
            <wp:effectExtent l="0" t="0" r="0" b="0"/>
            <wp:docPr id="315838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8680" name="Picture 1" descr="A screenshot of a computer&#10;&#10;AI-generated content may be incorrect."/>
                    <pic:cNvPicPr/>
                  </pic:nvPicPr>
                  <pic:blipFill>
                    <a:blip r:embed="rId77"/>
                    <a:stretch>
                      <a:fillRect/>
                    </a:stretch>
                  </pic:blipFill>
                  <pic:spPr>
                    <a:xfrm>
                      <a:off x="0" y="0"/>
                      <a:ext cx="6757226" cy="2813635"/>
                    </a:xfrm>
                    <a:prstGeom prst="rect">
                      <a:avLst/>
                    </a:prstGeom>
                  </pic:spPr>
                </pic:pic>
              </a:graphicData>
            </a:graphic>
          </wp:inline>
        </w:drawing>
      </w:r>
    </w:p>
    <w:p w14:paraId="3344A68C" w14:textId="6BB61044" w:rsidR="006F0CEC" w:rsidRDefault="00C04E47" w:rsidP="00AD66D2">
      <w:r>
        <w:br w:type="page"/>
      </w:r>
    </w:p>
    <w:p w14:paraId="6CE6762C" w14:textId="77777777" w:rsidR="00843AC8" w:rsidRDefault="006F0CEC" w:rsidP="00843AC8">
      <w:pPr>
        <w:pStyle w:val="ListParagraph"/>
        <w:numPr>
          <w:ilvl w:val="0"/>
          <w:numId w:val="39"/>
        </w:numPr>
        <w:rPr>
          <w:b/>
          <w:bCs/>
        </w:rPr>
      </w:pPr>
      <w:r w:rsidRPr="000417A4">
        <w:rPr>
          <w:b/>
          <w:bCs/>
        </w:rPr>
        <w:lastRenderedPageBreak/>
        <w:t>Class weights for Loss Function</w:t>
      </w:r>
    </w:p>
    <w:p w14:paraId="72E5C474" w14:textId="77777777" w:rsidR="00843AC8" w:rsidRDefault="00843AC8" w:rsidP="00843AC8">
      <w:pPr>
        <w:ind w:left="360"/>
      </w:pPr>
    </w:p>
    <w:p w14:paraId="714DB30F" w14:textId="1A10003C" w:rsidR="00C04E47" w:rsidRDefault="00C04E47" w:rsidP="00843AC8">
      <w:pPr>
        <w:ind w:left="360"/>
      </w:pPr>
      <w:r>
        <w:t xml:space="preserve">Meanwhile, the </w:t>
      </w:r>
      <w:proofErr w:type="spellStart"/>
      <w:r>
        <w:t>calculate_class_weights</w:t>
      </w:r>
      <w:proofErr w:type="spellEnd"/>
      <w:r>
        <w:t xml:space="preserve"> function searches through different combinations of learning rates, weight decay values, batch sizes and number of epochs. </w:t>
      </w:r>
      <w:r w:rsidR="002A7C3F">
        <w:t xml:space="preserve">The function records and displays all results sorted by F1 score. </w:t>
      </w:r>
    </w:p>
    <w:p w14:paraId="07B14F00" w14:textId="77777777" w:rsidR="00843AC8" w:rsidRDefault="00843AC8" w:rsidP="00843AC8">
      <w:pPr>
        <w:ind w:left="360"/>
      </w:pPr>
    </w:p>
    <w:p w14:paraId="315444F6" w14:textId="08E66D28" w:rsidR="00843AC8" w:rsidRPr="00843AC8" w:rsidRDefault="00843AC8" w:rsidP="00843AC8">
      <w:pPr>
        <w:ind w:left="360"/>
        <w:rPr>
          <w:b/>
          <w:bCs/>
        </w:rPr>
      </w:pPr>
      <w:r w:rsidRPr="006F0CEC">
        <w:rPr>
          <w:b/>
          <w:bCs/>
        </w:rPr>
        <w:drawing>
          <wp:inline distT="0" distB="0" distL="0" distR="0" wp14:anchorId="0AF65E91" wp14:editId="28969BA5">
            <wp:extent cx="6800850" cy="2650442"/>
            <wp:effectExtent l="0" t="0" r="0" b="0"/>
            <wp:docPr id="611847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7992" name="Picture 1" descr="A screenshot of a computer&#10;&#10;AI-generated content may be incorrect."/>
                    <pic:cNvPicPr/>
                  </pic:nvPicPr>
                  <pic:blipFill>
                    <a:blip r:embed="rId78"/>
                    <a:stretch>
                      <a:fillRect/>
                    </a:stretch>
                  </pic:blipFill>
                  <pic:spPr>
                    <a:xfrm>
                      <a:off x="0" y="0"/>
                      <a:ext cx="6803360" cy="2651420"/>
                    </a:xfrm>
                    <a:prstGeom prst="rect">
                      <a:avLst/>
                    </a:prstGeom>
                  </pic:spPr>
                </pic:pic>
              </a:graphicData>
            </a:graphic>
          </wp:inline>
        </w:drawing>
      </w:r>
    </w:p>
    <w:p w14:paraId="71F643D6" w14:textId="77777777" w:rsidR="006F0CEC" w:rsidRDefault="006F0CEC" w:rsidP="006F0CEC">
      <w:pPr>
        <w:pStyle w:val="ListParagraph"/>
        <w:ind w:left="0"/>
        <w:rPr>
          <w:b/>
          <w:bCs/>
        </w:rPr>
      </w:pPr>
    </w:p>
    <w:p w14:paraId="75D5B82D" w14:textId="6C0A0158" w:rsidR="006F0CEC" w:rsidRPr="006F0CEC" w:rsidRDefault="00F25309" w:rsidP="006F0CEC">
      <w:r>
        <w:t xml:space="preserve">I implemented weighted sampling and class weights with the aim to help ensure the LIAR dataset (with only 10,240 samples) would not have excessive influence over the larger ISOT dataset in training. In doing so, I hoped that both datasets would contribute meaningfully to the model’s learning process while being less biased towards patterns in the ISOT dataset. </w:t>
      </w:r>
    </w:p>
    <w:p w14:paraId="7F3BC4B9" w14:textId="77777777" w:rsidR="006F0CEC" w:rsidRPr="006F0CEC" w:rsidRDefault="006F0CEC" w:rsidP="006F0CEC">
      <w:pPr>
        <w:rPr>
          <w:b/>
          <w:bCs/>
        </w:rPr>
      </w:pPr>
    </w:p>
    <w:p w14:paraId="1D6C9026" w14:textId="6E90B212" w:rsidR="00911D23" w:rsidRDefault="00B71DC6">
      <w:r>
        <w:t>Additionally, I have also implemented hyperparameter tuning with grid search.</w:t>
      </w:r>
    </w:p>
    <w:p w14:paraId="4FB1F7E4" w14:textId="77777777" w:rsidR="00B83D98" w:rsidRDefault="00B83D98"/>
    <w:p w14:paraId="3AEB336A" w14:textId="77777777" w:rsidR="00B71DC6" w:rsidRDefault="00B71DC6">
      <w:pPr>
        <w:rPr>
          <w:b/>
          <w:bCs/>
        </w:rPr>
      </w:pPr>
      <w:r>
        <w:rPr>
          <w:b/>
          <w:bCs/>
        </w:rPr>
        <w:br w:type="page"/>
      </w:r>
    </w:p>
    <w:p w14:paraId="3C2C471B" w14:textId="4D5A2543" w:rsidR="00B71DC6" w:rsidRDefault="00B71DC6" w:rsidP="00B71DC6">
      <w:pPr>
        <w:pStyle w:val="ListParagraph"/>
        <w:numPr>
          <w:ilvl w:val="0"/>
          <w:numId w:val="39"/>
        </w:numPr>
        <w:rPr>
          <w:b/>
          <w:bCs/>
        </w:rPr>
      </w:pPr>
      <w:r>
        <w:rPr>
          <w:b/>
          <w:bCs/>
        </w:rPr>
        <w:lastRenderedPageBreak/>
        <w:t>Hyperparameter tuning with grid search</w:t>
      </w:r>
    </w:p>
    <w:p w14:paraId="3A3B0F91" w14:textId="77777777" w:rsidR="00B71DC6" w:rsidRPr="00B71DC6" w:rsidRDefault="00B71DC6" w:rsidP="00B71DC6">
      <w:pPr>
        <w:ind w:left="360"/>
        <w:rPr>
          <w:b/>
          <w:bCs/>
        </w:rPr>
      </w:pPr>
    </w:p>
    <w:p w14:paraId="1AAFEDB9" w14:textId="77777777" w:rsidR="00B83D98" w:rsidRDefault="00B83D98">
      <w:r w:rsidRPr="00B83D98">
        <w:drawing>
          <wp:inline distT="0" distB="0" distL="0" distR="0" wp14:anchorId="29E7B721" wp14:editId="7E825C82">
            <wp:extent cx="3875514" cy="4181475"/>
            <wp:effectExtent l="0" t="0" r="5715" b="0"/>
            <wp:docPr id="15037065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6527" name="Picture 1" descr="A screenshot of a computer program&#10;&#10;AI-generated content may be incorrect."/>
                    <pic:cNvPicPr/>
                  </pic:nvPicPr>
                  <pic:blipFill>
                    <a:blip r:embed="rId79"/>
                    <a:stretch>
                      <a:fillRect/>
                    </a:stretch>
                  </pic:blipFill>
                  <pic:spPr>
                    <a:xfrm>
                      <a:off x="0" y="0"/>
                      <a:ext cx="3875514" cy="4181475"/>
                    </a:xfrm>
                    <a:prstGeom prst="rect">
                      <a:avLst/>
                    </a:prstGeom>
                  </pic:spPr>
                </pic:pic>
              </a:graphicData>
            </a:graphic>
          </wp:inline>
        </w:drawing>
      </w:r>
    </w:p>
    <w:p w14:paraId="4C033BB6" w14:textId="77777777" w:rsidR="00B83D98" w:rsidRDefault="00B83D98">
      <w:r w:rsidRPr="00B83D98">
        <w:drawing>
          <wp:inline distT="0" distB="0" distL="0" distR="0" wp14:anchorId="689E6DD6" wp14:editId="0F48E698">
            <wp:extent cx="3876675" cy="3991014"/>
            <wp:effectExtent l="0" t="0" r="0" b="9525"/>
            <wp:docPr id="6454464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6482" name="Picture 1" descr="A screenshot of a computer program&#10;&#10;AI-generated content may be incorrect."/>
                    <pic:cNvPicPr/>
                  </pic:nvPicPr>
                  <pic:blipFill>
                    <a:blip r:embed="rId80"/>
                    <a:stretch>
                      <a:fillRect/>
                    </a:stretch>
                  </pic:blipFill>
                  <pic:spPr>
                    <a:xfrm>
                      <a:off x="0" y="0"/>
                      <a:ext cx="3895203" cy="4010088"/>
                    </a:xfrm>
                    <a:prstGeom prst="rect">
                      <a:avLst/>
                    </a:prstGeom>
                  </pic:spPr>
                </pic:pic>
              </a:graphicData>
            </a:graphic>
          </wp:inline>
        </w:drawing>
      </w:r>
    </w:p>
    <w:p w14:paraId="299137EE" w14:textId="05DD382D" w:rsidR="00BB12A1" w:rsidRDefault="00B71DC6" w:rsidP="00237BBC">
      <w:pPr>
        <w:ind w:left="360"/>
      </w:pPr>
      <w:r>
        <w:lastRenderedPageBreak/>
        <w:t xml:space="preserve">The </w:t>
      </w:r>
      <w:proofErr w:type="spellStart"/>
      <w:r>
        <w:t>tune_hyperparameters</w:t>
      </w:r>
      <w:proofErr w:type="spellEnd"/>
      <w:r>
        <w:t xml:space="preserve"> function will search through different combinations of learning rate, weight decay values, batch sizes and number of epochs, then records and displays all results sorted by F1 score. This made it easier for me to understand the effects of different hyperparameters. </w:t>
      </w:r>
    </w:p>
    <w:p w14:paraId="507DAADD" w14:textId="77777777" w:rsidR="00584F1B" w:rsidRDefault="00584F1B"/>
    <w:p w14:paraId="1B00C379" w14:textId="44360FB1" w:rsidR="00584F1B" w:rsidRDefault="00584F1B" w:rsidP="00584F1B">
      <w:pPr>
        <w:pStyle w:val="ListParagraph"/>
        <w:numPr>
          <w:ilvl w:val="0"/>
          <w:numId w:val="39"/>
        </w:numPr>
        <w:rPr>
          <w:b/>
          <w:bCs/>
        </w:rPr>
      </w:pPr>
      <w:r>
        <w:rPr>
          <w:b/>
          <w:bCs/>
        </w:rPr>
        <w:t>Early stopping</w:t>
      </w:r>
    </w:p>
    <w:p w14:paraId="76D1D884" w14:textId="77777777" w:rsidR="00584F1B" w:rsidRDefault="00584F1B" w:rsidP="00584F1B">
      <w:pPr>
        <w:rPr>
          <w:b/>
          <w:bCs/>
        </w:rPr>
      </w:pPr>
    </w:p>
    <w:p w14:paraId="7C183254" w14:textId="71D4BD1C" w:rsidR="00584F1B" w:rsidRDefault="00584F1B" w:rsidP="00584F1B">
      <w:pPr>
        <w:ind w:left="360"/>
        <w:rPr>
          <w:b/>
          <w:bCs/>
        </w:rPr>
      </w:pPr>
      <w:r w:rsidRPr="00584F1B">
        <w:rPr>
          <w:b/>
          <w:bCs/>
        </w:rPr>
        <w:drawing>
          <wp:inline distT="0" distB="0" distL="0" distR="0" wp14:anchorId="0967C892" wp14:editId="48853240">
            <wp:extent cx="2638425" cy="2041724"/>
            <wp:effectExtent l="0" t="0" r="0" b="0"/>
            <wp:docPr id="12399682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8219" name="Picture 1" descr="A screenshot of a computer program&#10;&#10;AI-generated content may be incorrect."/>
                    <pic:cNvPicPr/>
                  </pic:nvPicPr>
                  <pic:blipFill>
                    <a:blip r:embed="rId81"/>
                    <a:stretch>
                      <a:fillRect/>
                    </a:stretch>
                  </pic:blipFill>
                  <pic:spPr>
                    <a:xfrm>
                      <a:off x="0" y="0"/>
                      <a:ext cx="2640736" cy="2043512"/>
                    </a:xfrm>
                    <a:prstGeom prst="rect">
                      <a:avLst/>
                    </a:prstGeom>
                  </pic:spPr>
                </pic:pic>
              </a:graphicData>
            </a:graphic>
          </wp:inline>
        </w:drawing>
      </w:r>
    </w:p>
    <w:p w14:paraId="5B1CB74B" w14:textId="77777777" w:rsidR="00584F1B" w:rsidRDefault="00584F1B" w:rsidP="00584F1B">
      <w:pPr>
        <w:ind w:left="360"/>
        <w:rPr>
          <w:b/>
          <w:bCs/>
        </w:rPr>
      </w:pPr>
    </w:p>
    <w:p w14:paraId="4EF1E45C" w14:textId="6E3019EE" w:rsidR="00584F1B" w:rsidRDefault="00584F1B" w:rsidP="00584F1B">
      <w:pPr>
        <w:ind w:left="360"/>
      </w:pPr>
      <w:r>
        <w:t>Early stopping was implemented to automatically stop training the model if improvements stop, with the goal of preventing overfitting and saving time.</w:t>
      </w:r>
    </w:p>
    <w:p w14:paraId="5DB10379" w14:textId="77777777" w:rsidR="00584F1B" w:rsidRDefault="00584F1B" w:rsidP="00584F1B">
      <w:pPr>
        <w:ind w:left="360"/>
      </w:pPr>
    </w:p>
    <w:p w14:paraId="0C877AC6" w14:textId="577BD93B" w:rsidR="00584F1B" w:rsidRDefault="00584F1B" w:rsidP="00584F1B">
      <w:pPr>
        <w:ind w:left="360"/>
      </w:pPr>
      <w:r>
        <w:t>If the evaluation metric (F1 score) did not improve for 2 evaluation steps, training would stop. A threshold of 0.001 was used in this version.</w:t>
      </w:r>
    </w:p>
    <w:p w14:paraId="4D70790A" w14:textId="2C21414C" w:rsidR="00754836" w:rsidRDefault="00754836" w:rsidP="00584F1B">
      <w:pPr>
        <w:ind w:left="360"/>
      </w:pPr>
    </w:p>
    <w:p w14:paraId="7E0087A5" w14:textId="0B50728F" w:rsidR="00754836" w:rsidRDefault="00754836" w:rsidP="00584F1B">
      <w:pPr>
        <w:ind w:left="360"/>
      </w:pPr>
      <w:r>
        <w:t xml:space="preserve">This is then added to the Trainer to tell the trainer to monitor evaluation performance and use the callback to stop training early if required. </w:t>
      </w:r>
    </w:p>
    <w:p w14:paraId="6AF14F7A" w14:textId="77777777" w:rsidR="00296775" w:rsidRDefault="00296775" w:rsidP="00584F1B">
      <w:pPr>
        <w:ind w:left="360"/>
      </w:pPr>
    </w:p>
    <w:p w14:paraId="257A4929" w14:textId="77777777" w:rsidR="00296775" w:rsidRDefault="00296775" w:rsidP="00584F1B">
      <w:pPr>
        <w:ind w:left="360"/>
      </w:pPr>
    </w:p>
    <w:p w14:paraId="683F9A4F" w14:textId="6B0FB1D2" w:rsidR="00754836" w:rsidRDefault="00754836">
      <w:r>
        <w:br w:type="page"/>
      </w:r>
    </w:p>
    <w:p w14:paraId="5425BF6C" w14:textId="24D266F5" w:rsidR="00754836" w:rsidRDefault="00754836" w:rsidP="00754836">
      <w:pPr>
        <w:pStyle w:val="Heading4"/>
      </w:pPr>
      <w:r>
        <w:lastRenderedPageBreak/>
        <w:t>[7.13</w:t>
      </w:r>
      <w:r w:rsidR="007E3AF8">
        <w:t>6</w:t>
      </w:r>
      <w:r>
        <w:t>] Second Successful Execution</w:t>
      </w:r>
      <w:r w:rsidR="00BD569A">
        <w:t xml:space="preserve">: </w:t>
      </w:r>
      <w:r w:rsidR="00AF1576">
        <w:t>Process</w:t>
      </w:r>
    </w:p>
    <w:p w14:paraId="69B7EE00" w14:textId="77777777" w:rsidR="00296775" w:rsidRDefault="00296775" w:rsidP="00296775"/>
    <w:p w14:paraId="1DAE14D6" w14:textId="402F7CB8" w:rsidR="00296775" w:rsidRPr="00296775" w:rsidRDefault="00296775" w:rsidP="00296775">
      <w:r>
        <w:t>The hyperparameter tuning process attempted eleven (11) combinations of hyperparameters:</w:t>
      </w:r>
    </w:p>
    <w:p w14:paraId="2D3D2145" w14:textId="77777777" w:rsidR="00296775" w:rsidRDefault="00296775" w:rsidP="00296775"/>
    <w:p w14:paraId="48A4DC89" w14:textId="327D9C2A" w:rsidR="004C17DD" w:rsidRDefault="004C17DD" w:rsidP="00296775">
      <w:r>
        <w:t>The initial set of hyperparameters yielded these results:</w:t>
      </w:r>
    </w:p>
    <w:p w14:paraId="16394A58" w14:textId="77777777" w:rsidR="00563915" w:rsidRDefault="00563915" w:rsidP="00296775"/>
    <w:p w14:paraId="7252A432" w14:textId="085DECBE" w:rsidR="00EE7B7C" w:rsidRDefault="00296775" w:rsidP="00296775">
      <w:r>
        <w:rPr>
          <w:noProof/>
        </w:rPr>
        <w:drawing>
          <wp:inline distT="0" distB="0" distL="0" distR="0" wp14:anchorId="697FA779" wp14:editId="4B2E9615">
            <wp:extent cx="3495675" cy="1605641"/>
            <wp:effectExtent l="0" t="0" r="0" b="0"/>
            <wp:docPr id="12312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7083" cy="1615474"/>
                    </a:xfrm>
                    <a:prstGeom prst="rect">
                      <a:avLst/>
                    </a:prstGeom>
                    <a:noFill/>
                    <a:ln>
                      <a:noFill/>
                    </a:ln>
                  </pic:spPr>
                </pic:pic>
              </a:graphicData>
            </a:graphic>
          </wp:inline>
        </w:drawing>
      </w:r>
      <w:r w:rsidR="00EE7B7C">
        <w:t xml:space="preserve"> [caption</w:t>
      </w:r>
      <w:r w:rsidR="00B860B8">
        <w:t xml:space="preserve"> all </w:t>
      </w:r>
      <w:proofErr w:type="spellStart"/>
      <w:r w:rsidR="00B860B8">
        <w:t>imgs</w:t>
      </w:r>
      <w:proofErr w:type="spellEnd"/>
      <w:r w:rsidR="00B860B8">
        <w:t>]</w:t>
      </w:r>
    </w:p>
    <w:p w14:paraId="19AE5B1E" w14:textId="77777777" w:rsidR="004C17DD" w:rsidRDefault="004C17DD" w:rsidP="00296775"/>
    <w:p w14:paraId="4664CB57" w14:textId="1C55753B" w:rsidR="004C17DD" w:rsidRDefault="004C17DD" w:rsidP="00296775">
      <w:r>
        <w:t>Hyperparameter combination 2 was the next improvement over the initial set of hyperparameters:</w:t>
      </w:r>
    </w:p>
    <w:p w14:paraId="3F953AEE" w14:textId="77777777" w:rsidR="00563915" w:rsidRDefault="00563915" w:rsidP="00296775"/>
    <w:p w14:paraId="1BDBCD0E" w14:textId="3395DA82" w:rsidR="00EE7B7C" w:rsidRDefault="00EE7B7C" w:rsidP="00296775">
      <w:r>
        <w:rPr>
          <w:noProof/>
        </w:rPr>
        <w:drawing>
          <wp:inline distT="0" distB="0" distL="0" distR="0" wp14:anchorId="2768D694" wp14:editId="4BE1DFB9">
            <wp:extent cx="3429000" cy="2142407"/>
            <wp:effectExtent l="0" t="0" r="0" b="0"/>
            <wp:docPr id="153788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1154" cy="2156249"/>
                    </a:xfrm>
                    <a:prstGeom prst="rect">
                      <a:avLst/>
                    </a:prstGeom>
                    <a:noFill/>
                    <a:ln>
                      <a:noFill/>
                    </a:ln>
                  </pic:spPr>
                </pic:pic>
              </a:graphicData>
            </a:graphic>
          </wp:inline>
        </w:drawing>
      </w:r>
    </w:p>
    <w:p w14:paraId="0F52425E" w14:textId="77777777" w:rsidR="00563915" w:rsidRDefault="00563915" w:rsidP="00296775"/>
    <w:p w14:paraId="71C5B799" w14:textId="7434A6F5" w:rsidR="00563915" w:rsidRDefault="00563915" w:rsidP="00296775">
      <w:r>
        <w:t xml:space="preserve">Ultimately, hyperparameter combination 6 yielded the best F1 score: </w:t>
      </w:r>
    </w:p>
    <w:p w14:paraId="545AA6C1" w14:textId="77777777" w:rsidR="00563915" w:rsidRDefault="00563915" w:rsidP="00296775"/>
    <w:p w14:paraId="2FFCD64E" w14:textId="748CA740" w:rsidR="00563915" w:rsidRDefault="00563915" w:rsidP="00296775">
      <w:r>
        <w:rPr>
          <w:noProof/>
        </w:rPr>
        <w:drawing>
          <wp:inline distT="0" distB="0" distL="0" distR="0" wp14:anchorId="0459BE94" wp14:editId="01EB2939">
            <wp:extent cx="3952875" cy="2343916"/>
            <wp:effectExtent l="0" t="0" r="0" b="0"/>
            <wp:docPr id="30003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1298" cy="2348910"/>
                    </a:xfrm>
                    <a:prstGeom prst="rect">
                      <a:avLst/>
                    </a:prstGeom>
                    <a:noFill/>
                    <a:ln>
                      <a:noFill/>
                    </a:ln>
                  </pic:spPr>
                </pic:pic>
              </a:graphicData>
            </a:graphic>
          </wp:inline>
        </w:drawing>
      </w:r>
    </w:p>
    <w:p w14:paraId="4C891198" w14:textId="77777777" w:rsidR="003C57BF" w:rsidRDefault="003C57BF" w:rsidP="00296775"/>
    <w:p w14:paraId="354C612B" w14:textId="656CECD0" w:rsidR="003C57BF" w:rsidRDefault="003C57BF" w:rsidP="00296775">
      <w:r w:rsidRPr="003C57BF">
        <w:lastRenderedPageBreak/>
        <w:drawing>
          <wp:inline distT="0" distB="0" distL="0" distR="0" wp14:anchorId="53C4C327" wp14:editId="2FFA77AC">
            <wp:extent cx="3771900" cy="1488630"/>
            <wp:effectExtent l="0" t="0" r="0" b="0"/>
            <wp:docPr id="18448922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2870465A" w14:textId="77777777" w:rsidR="003C57BF" w:rsidRDefault="003C57BF" w:rsidP="00296775"/>
    <w:p w14:paraId="38828201" w14:textId="54A085A4" w:rsidR="003C57BF" w:rsidRDefault="003C57BF" w:rsidP="00296775">
      <w:r>
        <w:t>The model was then trained with the identified optimal hyperparameters</w:t>
      </w:r>
      <w:r w:rsidR="0010402D">
        <w:t xml:space="preserve">. </w:t>
      </w:r>
    </w:p>
    <w:p w14:paraId="05467064" w14:textId="77777777" w:rsidR="003C57BF" w:rsidRPr="003C57BF" w:rsidRDefault="003C57BF" w:rsidP="0010402D">
      <w:pPr>
        <w:rPr>
          <w:b/>
          <w:bCs/>
        </w:rPr>
      </w:pPr>
    </w:p>
    <w:p w14:paraId="4104428E" w14:textId="687EA227" w:rsidR="003C57BF" w:rsidRDefault="003C57BF" w:rsidP="00296775">
      <w:r w:rsidRPr="003C57BF">
        <w:drawing>
          <wp:inline distT="0" distB="0" distL="0" distR="0" wp14:anchorId="5D1FAD46" wp14:editId="3C87C8B8">
            <wp:extent cx="4076700" cy="907439"/>
            <wp:effectExtent l="0" t="0" r="0" b="6985"/>
            <wp:docPr id="158791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50" name="Picture 1" descr="A screenshot of a graph&#10;&#10;AI-generated content may be incorrect."/>
                    <pic:cNvPicPr/>
                  </pic:nvPicPr>
                  <pic:blipFill>
                    <a:blip r:embed="rId86"/>
                    <a:stretch>
                      <a:fillRect/>
                    </a:stretch>
                  </pic:blipFill>
                  <pic:spPr>
                    <a:xfrm>
                      <a:off x="0" y="0"/>
                      <a:ext cx="4107412" cy="914275"/>
                    </a:xfrm>
                    <a:prstGeom prst="rect">
                      <a:avLst/>
                    </a:prstGeom>
                  </pic:spPr>
                </pic:pic>
              </a:graphicData>
            </a:graphic>
          </wp:inline>
        </w:drawing>
      </w:r>
    </w:p>
    <w:p w14:paraId="37674629" w14:textId="77777777" w:rsidR="0010402D" w:rsidRDefault="0010402D" w:rsidP="00296775"/>
    <w:p w14:paraId="3BF4750E" w14:textId="2C3B7054" w:rsidR="0010402D" w:rsidRDefault="0010402D">
      <w:r>
        <w:br w:type="page"/>
      </w:r>
    </w:p>
    <w:p w14:paraId="7F5122F9" w14:textId="5BB87B9C" w:rsidR="0010402D" w:rsidRDefault="0010402D" w:rsidP="0010402D">
      <w:pPr>
        <w:pStyle w:val="Heading4"/>
      </w:pPr>
      <w:r>
        <w:lastRenderedPageBreak/>
        <w:t xml:space="preserve">[7.137] </w:t>
      </w:r>
      <w:r w:rsidR="0074055D">
        <w:t>Second Successful Execution: Eval</w:t>
      </w:r>
      <w:r w:rsidR="00CE3341">
        <w:t>uation</w:t>
      </w:r>
    </w:p>
    <w:p w14:paraId="20DADD7E" w14:textId="77777777" w:rsidR="003C57BF" w:rsidRDefault="003C57BF" w:rsidP="00296775"/>
    <w:p w14:paraId="6A0FCA86" w14:textId="3FD36427" w:rsidR="003C57BF" w:rsidRDefault="00E24255" w:rsidP="003C57BF">
      <w:pPr>
        <w:pStyle w:val="ListParagraph"/>
        <w:numPr>
          <w:ilvl w:val="0"/>
          <w:numId w:val="42"/>
        </w:numPr>
        <w:rPr>
          <w:b/>
          <w:bCs/>
        </w:rPr>
      </w:pPr>
      <w:r>
        <w:rPr>
          <w:b/>
          <w:bCs/>
        </w:rPr>
        <w:t>Performance on Test Set</w:t>
      </w:r>
    </w:p>
    <w:p w14:paraId="7FF79912" w14:textId="77777777" w:rsidR="00E24255" w:rsidRDefault="00E24255" w:rsidP="00E24255">
      <w:pPr>
        <w:rPr>
          <w:b/>
          <w:bCs/>
        </w:rPr>
      </w:pPr>
    </w:p>
    <w:p w14:paraId="61381958" w14:textId="4A7D1117" w:rsidR="00E24255" w:rsidRDefault="00E24255" w:rsidP="00E24255">
      <w:pPr>
        <w:ind w:firstLine="360"/>
        <w:rPr>
          <w:b/>
          <w:bCs/>
        </w:rPr>
      </w:pPr>
      <w:r w:rsidRPr="00E24255">
        <w:rPr>
          <w:b/>
          <w:bCs/>
        </w:rPr>
        <w:drawing>
          <wp:inline distT="0" distB="0" distL="0" distR="0" wp14:anchorId="3B057B25" wp14:editId="0ED189B0">
            <wp:extent cx="3181350" cy="1553539"/>
            <wp:effectExtent l="0" t="0" r="0" b="8890"/>
            <wp:docPr id="77727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750" name="Picture 1" descr="A screenshot of a computer&#10;&#10;AI-generated content may be incorrect."/>
                    <pic:cNvPicPr/>
                  </pic:nvPicPr>
                  <pic:blipFill>
                    <a:blip r:embed="rId87"/>
                    <a:stretch>
                      <a:fillRect/>
                    </a:stretch>
                  </pic:blipFill>
                  <pic:spPr>
                    <a:xfrm>
                      <a:off x="0" y="0"/>
                      <a:ext cx="3195143" cy="1560274"/>
                    </a:xfrm>
                    <a:prstGeom prst="rect">
                      <a:avLst/>
                    </a:prstGeom>
                  </pic:spPr>
                </pic:pic>
              </a:graphicData>
            </a:graphic>
          </wp:inline>
        </w:drawing>
      </w:r>
    </w:p>
    <w:p w14:paraId="5054687C" w14:textId="77777777" w:rsidR="00E24255" w:rsidRDefault="00E24255" w:rsidP="00E24255">
      <w:pPr>
        <w:rPr>
          <w:b/>
          <w:bCs/>
        </w:rPr>
      </w:pPr>
    </w:p>
    <w:p w14:paraId="1BE169CB" w14:textId="726C914D" w:rsidR="00E24255" w:rsidRDefault="00E24255" w:rsidP="00E24255">
      <w:pPr>
        <w:pStyle w:val="ListParagraph"/>
        <w:numPr>
          <w:ilvl w:val="0"/>
          <w:numId w:val="42"/>
        </w:numPr>
        <w:rPr>
          <w:b/>
          <w:bCs/>
        </w:rPr>
      </w:pPr>
      <w:r>
        <w:rPr>
          <w:b/>
          <w:bCs/>
        </w:rPr>
        <w:t>Confusion matrices</w:t>
      </w:r>
    </w:p>
    <w:p w14:paraId="440113E3" w14:textId="77777777" w:rsidR="00E24255" w:rsidRDefault="00E24255" w:rsidP="00E24255">
      <w:pPr>
        <w:rPr>
          <w:b/>
          <w:bCs/>
        </w:rPr>
      </w:pPr>
    </w:p>
    <w:p w14:paraId="51486B60" w14:textId="6C20DE1C" w:rsidR="00E24255" w:rsidRDefault="00E24255" w:rsidP="00E24255">
      <w:pPr>
        <w:ind w:left="360"/>
        <w:rPr>
          <w:b/>
          <w:bCs/>
        </w:rPr>
      </w:pPr>
      <w:r w:rsidRPr="00E24255">
        <w:rPr>
          <w:b/>
          <w:bCs/>
        </w:rPr>
        <w:drawing>
          <wp:inline distT="0" distB="0" distL="0" distR="0" wp14:anchorId="43F5D5FA" wp14:editId="487AD7C9">
            <wp:extent cx="3209925" cy="2563480"/>
            <wp:effectExtent l="0" t="0" r="0" b="8890"/>
            <wp:docPr id="5617279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2795" name="Picture 1" descr="A blue squares with white text&#10;&#10;AI-generated content may be incorrect."/>
                    <pic:cNvPicPr/>
                  </pic:nvPicPr>
                  <pic:blipFill>
                    <a:blip r:embed="rId88"/>
                    <a:stretch>
                      <a:fillRect/>
                    </a:stretch>
                  </pic:blipFill>
                  <pic:spPr>
                    <a:xfrm>
                      <a:off x="0" y="0"/>
                      <a:ext cx="3224336" cy="2574989"/>
                    </a:xfrm>
                    <a:prstGeom prst="rect">
                      <a:avLst/>
                    </a:prstGeom>
                  </pic:spPr>
                </pic:pic>
              </a:graphicData>
            </a:graphic>
          </wp:inline>
        </w:drawing>
      </w:r>
    </w:p>
    <w:p w14:paraId="5F685254" w14:textId="0413EE7B" w:rsidR="00E24255" w:rsidRDefault="00E24255" w:rsidP="00E24255">
      <w:pPr>
        <w:ind w:left="360"/>
        <w:rPr>
          <w:b/>
          <w:bCs/>
        </w:rPr>
      </w:pPr>
      <w:r w:rsidRPr="00E24255">
        <w:rPr>
          <w:b/>
          <w:bCs/>
        </w:rPr>
        <w:drawing>
          <wp:inline distT="0" distB="0" distL="0" distR="0" wp14:anchorId="0BB08E59" wp14:editId="1905E890">
            <wp:extent cx="3201973" cy="2552700"/>
            <wp:effectExtent l="0" t="0" r="0" b="0"/>
            <wp:docPr id="104469210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2104" name="Picture 1" descr="A blue squares with white text&#10;&#10;AI-generated content may be incorrect."/>
                    <pic:cNvPicPr/>
                  </pic:nvPicPr>
                  <pic:blipFill>
                    <a:blip r:embed="rId89"/>
                    <a:stretch>
                      <a:fillRect/>
                    </a:stretch>
                  </pic:blipFill>
                  <pic:spPr>
                    <a:xfrm>
                      <a:off x="0" y="0"/>
                      <a:ext cx="3214841" cy="2562959"/>
                    </a:xfrm>
                    <a:prstGeom prst="rect">
                      <a:avLst/>
                    </a:prstGeom>
                  </pic:spPr>
                </pic:pic>
              </a:graphicData>
            </a:graphic>
          </wp:inline>
        </w:drawing>
      </w:r>
    </w:p>
    <w:p w14:paraId="4A1070C1" w14:textId="77777777" w:rsidR="00B37AAD" w:rsidRPr="00E24255" w:rsidRDefault="00B37AAD" w:rsidP="00E24255">
      <w:pPr>
        <w:ind w:left="360"/>
        <w:rPr>
          <w:b/>
          <w:bCs/>
        </w:rPr>
      </w:pPr>
    </w:p>
    <w:p w14:paraId="6900523C" w14:textId="1549BC73" w:rsidR="003C57BF" w:rsidRDefault="00E24255" w:rsidP="00BB76F0">
      <w:pPr>
        <w:ind w:firstLine="360"/>
      </w:pPr>
      <w:r w:rsidRPr="00E24255">
        <w:lastRenderedPageBreak/>
        <w:drawing>
          <wp:inline distT="0" distB="0" distL="0" distR="0" wp14:anchorId="5AD64E28" wp14:editId="22CF4E7E">
            <wp:extent cx="3290146" cy="2781300"/>
            <wp:effectExtent l="0" t="0" r="5715" b="0"/>
            <wp:docPr id="1794652883"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2883" name="Picture 1" descr="A blue squares with white text&#10;&#10;AI-generated content may be incorrect."/>
                    <pic:cNvPicPr/>
                  </pic:nvPicPr>
                  <pic:blipFill>
                    <a:blip r:embed="rId90"/>
                    <a:stretch>
                      <a:fillRect/>
                    </a:stretch>
                  </pic:blipFill>
                  <pic:spPr>
                    <a:xfrm>
                      <a:off x="0" y="0"/>
                      <a:ext cx="3296913" cy="2787021"/>
                    </a:xfrm>
                    <a:prstGeom prst="rect">
                      <a:avLst/>
                    </a:prstGeom>
                  </pic:spPr>
                </pic:pic>
              </a:graphicData>
            </a:graphic>
          </wp:inline>
        </w:drawing>
      </w:r>
    </w:p>
    <w:p w14:paraId="20028811" w14:textId="77777777" w:rsidR="00C80189" w:rsidRDefault="00C80189" w:rsidP="00BB76F0">
      <w:pPr>
        <w:ind w:firstLine="360"/>
      </w:pPr>
    </w:p>
    <w:p w14:paraId="2B9F6125" w14:textId="7BD88977" w:rsidR="00C80189" w:rsidRDefault="00C80189" w:rsidP="00C80189">
      <w:pPr>
        <w:pStyle w:val="ListParagraph"/>
        <w:numPr>
          <w:ilvl w:val="0"/>
          <w:numId w:val="42"/>
        </w:numPr>
        <w:rPr>
          <w:b/>
          <w:bCs/>
        </w:rPr>
      </w:pPr>
      <w:r>
        <w:rPr>
          <w:b/>
          <w:bCs/>
        </w:rPr>
        <w:t>Optimal hyperparameters (from hyperparameter tuning)</w:t>
      </w:r>
    </w:p>
    <w:p w14:paraId="5A4E03B0" w14:textId="77777777" w:rsidR="00C80189" w:rsidRDefault="00C80189" w:rsidP="00C80189">
      <w:pPr>
        <w:rPr>
          <w:b/>
          <w:bCs/>
        </w:rPr>
      </w:pPr>
    </w:p>
    <w:p w14:paraId="349843CA" w14:textId="506D71BA" w:rsidR="00C80189" w:rsidRDefault="00C80189" w:rsidP="00C80189">
      <w:pPr>
        <w:ind w:left="360"/>
        <w:rPr>
          <w:b/>
          <w:bCs/>
        </w:rPr>
      </w:pPr>
      <w:r w:rsidRPr="003C57BF">
        <w:drawing>
          <wp:inline distT="0" distB="0" distL="0" distR="0" wp14:anchorId="11B0C224" wp14:editId="4514A330">
            <wp:extent cx="3771900" cy="1488630"/>
            <wp:effectExtent l="0" t="0" r="0" b="0"/>
            <wp:docPr id="352403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2270" name="Picture 1" descr="A screenshot of a computer code&#10;&#10;AI-generated content may be incorrect."/>
                    <pic:cNvPicPr/>
                  </pic:nvPicPr>
                  <pic:blipFill>
                    <a:blip r:embed="rId85"/>
                    <a:stretch>
                      <a:fillRect/>
                    </a:stretch>
                  </pic:blipFill>
                  <pic:spPr>
                    <a:xfrm>
                      <a:off x="0" y="0"/>
                      <a:ext cx="3809991" cy="1503663"/>
                    </a:xfrm>
                    <a:prstGeom prst="rect">
                      <a:avLst/>
                    </a:prstGeom>
                  </pic:spPr>
                </pic:pic>
              </a:graphicData>
            </a:graphic>
          </wp:inline>
        </w:drawing>
      </w:r>
    </w:p>
    <w:p w14:paraId="329B149C" w14:textId="77777777" w:rsidR="00433A8E" w:rsidRDefault="00433A8E" w:rsidP="00C80189">
      <w:pPr>
        <w:ind w:left="360"/>
        <w:rPr>
          <w:b/>
          <w:bCs/>
        </w:rPr>
      </w:pPr>
    </w:p>
    <w:p w14:paraId="47852B54" w14:textId="77777777" w:rsidR="00433A8E" w:rsidRDefault="00433A8E" w:rsidP="00433A8E">
      <w:pPr>
        <w:ind w:left="360"/>
      </w:pPr>
      <w:r>
        <w:t xml:space="preserve">The optimal configuration was determined to be combination 6 (2e-05 learning rate, 0.05 weight decay, 16 batch size, 4 epochs). Though interestingly, the top 8 configurations used a learning rate of 2e-05 and achieved F1 scores between 0.912 and 0.917, suggesting this learning rate is optimal. </w:t>
      </w:r>
    </w:p>
    <w:p w14:paraId="560428CB" w14:textId="5ADC1499" w:rsidR="0033371D" w:rsidRDefault="0033371D"/>
    <w:p w14:paraId="20FA3E77" w14:textId="0B65A8AA" w:rsidR="0033371D" w:rsidRDefault="002667D8" w:rsidP="00B52824">
      <w:r>
        <w:t xml:space="preserve">To assess the </w:t>
      </w:r>
      <w:r w:rsidR="0033371D">
        <w:t>evaluation result</w:t>
      </w:r>
      <w:r>
        <w:t xml:space="preserve">s of this execution run </w:t>
      </w:r>
      <w:r w:rsidR="0033371D">
        <w:t>and identify how the changes from the initial execution has changed the effectiveness of the model, I will draw a table to compare the evaluation results from both execution runs:</w:t>
      </w:r>
    </w:p>
    <w:p w14:paraId="14999EB1" w14:textId="77777777" w:rsidR="0033371D" w:rsidRDefault="0033371D" w:rsidP="00B52824"/>
    <w:p w14:paraId="457F0BCE" w14:textId="3CAD1E96" w:rsidR="0033371D" w:rsidRPr="0033371D" w:rsidRDefault="0033371D" w:rsidP="0033371D">
      <w:pPr>
        <w:rPr>
          <w:b/>
          <w:bCs/>
        </w:rPr>
      </w:pPr>
      <w:r w:rsidRPr="0033371D">
        <w:rPr>
          <w:b/>
          <w:bCs/>
        </w:rPr>
        <w:t>Overall Performance</w:t>
      </w:r>
    </w:p>
    <w:p w14:paraId="32F0C3DD" w14:textId="77777777" w:rsidR="0033371D" w:rsidRDefault="0033371D" w:rsidP="00B52824"/>
    <w:tbl>
      <w:tblPr>
        <w:tblStyle w:val="TableGrid"/>
        <w:tblW w:w="0" w:type="auto"/>
        <w:tblLook w:val="04A0" w:firstRow="1" w:lastRow="0" w:firstColumn="1" w:lastColumn="0" w:noHBand="0" w:noVBand="1"/>
      </w:tblPr>
      <w:tblGrid>
        <w:gridCol w:w="2697"/>
        <w:gridCol w:w="2697"/>
        <w:gridCol w:w="2698"/>
        <w:gridCol w:w="2698"/>
      </w:tblGrid>
      <w:tr w:rsidR="0033371D" w14:paraId="227CDF2F" w14:textId="77777777" w:rsidTr="0033371D">
        <w:tc>
          <w:tcPr>
            <w:tcW w:w="2697" w:type="dxa"/>
          </w:tcPr>
          <w:p w14:paraId="66105133" w14:textId="7EB911C3" w:rsidR="0033371D" w:rsidRPr="00D77D07" w:rsidRDefault="0033371D" w:rsidP="00B52824">
            <w:pPr>
              <w:rPr>
                <w:b/>
                <w:bCs/>
              </w:rPr>
            </w:pPr>
            <w:r w:rsidRPr="00D77D07">
              <w:rPr>
                <w:b/>
                <w:bCs/>
              </w:rPr>
              <w:t>Metric</w:t>
            </w:r>
          </w:p>
        </w:tc>
        <w:tc>
          <w:tcPr>
            <w:tcW w:w="2697" w:type="dxa"/>
          </w:tcPr>
          <w:p w14:paraId="1B07EF57" w14:textId="6066707B" w:rsidR="0033371D" w:rsidRPr="00D77D07" w:rsidRDefault="0033371D" w:rsidP="00B52824">
            <w:pPr>
              <w:rPr>
                <w:b/>
                <w:bCs/>
              </w:rPr>
            </w:pPr>
            <w:r w:rsidRPr="00D77D07">
              <w:rPr>
                <w:b/>
                <w:bCs/>
              </w:rPr>
              <w:t>Execution 1</w:t>
            </w:r>
          </w:p>
        </w:tc>
        <w:tc>
          <w:tcPr>
            <w:tcW w:w="2698" w:type="dxa"/>
          </w:tcPr>
          <w:p w14:paraId="1A759FF8" w14:textId="7AC35ADF" w:rsidR="0033371D" w:rsidRPr="00D77D07" w:rsidRDefault="0033371D" w:rsidP="00B52824">
            <w:pPr>
              <w:rPr>
                <w:b/>
                <w:bCs/>
              </w:rPr>
            </w:pPr>
            <w:r w:rsidRPr="00D77D07">
              <w:rPr>
                <w:b/>
                <w:bCs/>
              </w:rPr>
              <w:t>Execution 2</w:t>
            </w:r>
          </w:p>
        </w:tc>
        <w:tc>
          <w:tcPr>
            <w:tcW w:w="2698" w:type="dxa"/>
          </w:tcPr>
          <w:p w14:paraId="2D86ABE3" w14:textId="70E836BE" w:rsidR="0033371D" w:rsidRPr="00D77D07" w:rsidRDefault="0033371D" w:rsidP="00B52824">
            <w:pPr>
              <w:rPr>
                <w:b/>
                <w:bCs/>
              </w:rPr>
            </w:pPr>
            <w:r w:rsidRPr="00D77D07">
              <w:rPr>
                <w:b/>
                <w:bCs/>
              </w:rPr>
              <w:t>Change</w:t>
            </w:r>
          </w:p>
        </w:tc>
      </w:tr>
      <w:tr w:rsidR="0033371D" w14:paraId="5D86ADD3" w14:textId="77777777" w:rsidTr="0033371D">
        <w:tc>
          <w:tcPr>
            <w:tcW w:w="2697" w:type="dxa"/>
          </w:tcPr>
          <w:p w14:paraId="2B8ADF00" w14:textId="065C6E85" w:rsidR="0033371D" w:rsidRDefault="0033371D" w:rsidP="00B52824">
            <w:r>
              <w:t>Accuracy</w:t>
            </w:r>
          </w:p>
        </w:tc>
        <w:tc>
          <w:tcPr>
            <w:tcW w:w="2697" w:type="dxa"/>
          </w:tcPr>
          <w:p w14:paraId="0999BD13" w14:textId="58C6EE50" w:rsidR="0033371D" w:rsidRDefault="00D77D07" w:rsidP="00B52824">
            <w:r>
              <w:t>0.9547</w:t>
            </w:r>
          </w:p>
        </w:tc>
        <w:tc>
          <w:tcPr>
            <w:tcW w:w="2698" w:type="dxa"/>
          </w:tcPr>
          <w:p w14:paraId="69F72C9C" w14:textId="479F3C81" w:rsidR="0033371D" w:rsidRDefault="00D77D07" w:rsidP="00B52824">
            <w:r>
              <w:t>0.9525</w:t>
            </w:r>
          </w:p>
        </w:tc>
        <w:tc>
          <w:tcPr>
            <w:tcW w:w="2698" w:type="dxa"/>
          </w:tcPr>
          <w:p w14:paraId="4A774B0A" w14:textId="11630CBE" w:rsidR="0033371D" w:rsidRDefault="00D77D07" w:rsidP="00B52824">
            <w:r>
              <w:t>-0.0022</w:t>
            </w:r>
          </w:p>
        </w:tc>
      </w:tr>
      <w:tr w:rsidR="0033371D" w14:paraId="4006755C" w14:textId="77777777" w:rsidTr="0033371D">
        <w:tc>
          <w:tcPr>
            <w:tcW w:w="2697" w:type="dxa"/>
          </w:tcPr>
          <w:p w14:paraId="12C766C6" w14:textId="3D2764A9" w:rsidR="0033371D" w:rsidRDefault="0033371D" w:rsidP="00B52824">
            <w:r>
              <w:t>Precision</w:t>
            </w:r>
          </w:p>
        </w:tc>
        <w:tc>
          <w:tcPr>
            <w:tcW w:w="2697" w:type="dxa"/>
          </w:tcPr>
          <w:p w14:paraId="06BE7BB8" w14:textId="5C73BE84" w:rsidR="0033371D" w:rsidRDefault="00D77D07" w:rsidP="00B52824">
            <w:r>
              <w:t>0.9322</w:t>
            </w:r>
          </w:p>
        </w:tc>
        <w:tc>
          <w:tcPr>
            <w:tcW w:w="2698" w:type="dxa"/>
          </w:tcPr>
          <w:p w14:paraId="549D07C0" w14:textId="0AA8736A" w:rsidR="0033371D" w:rsidRDefault="00D77D07" w:rsidP="00B52824">
            <w:r>
              <w:t>0.9424</w:t>
            </w:r>
          </w:p>
        </w:tc>
        <w:tc>
          <w:tcPr>
            <w:tcW w:w="2698" w:type="dxa"/>
          </w:tcPr>
          <w:p w14:paraId="273F3CA6" w14:textId="4510D22B" w:rsidR="0033371D" w:rsidRDefault="00D77D07" w:rsidP="00B52824">
            <w:r>
              <w:t>+0.0102</w:t>
            </w:r>
          </w:p>
        </w:tc>
      </w:tr>
      <w:tr w:rsidR="0033371D" w14:paraId="2694C638" w14:textId="77777777" w:rsidTr="0033371D">
        <w:tc>
          <w:tcPr>
            <w:tcW w:w="2697" w:type="dxa"/>
          </w:tcPr>
          <w:p w14:paraId="52D12815" w14:textId="5C401858" w:rsidR="0033371D" w:rsidRDefault="0033371D" w:rsidP="00B52824">
            <w:r>
              <w:t>Recall</w:t>
            </w:r>
          </w:p>
        </w:tc>
        <w:tc>
          <w:tcPr>
            <w:tcW w:w="2697" w:type="dxa"/>
          </w:tcPr>
          <w:p w14:paraId="3CFB896B" w14:textId="49B7B102" w:rsidR="0033371D" w:rsidRDefault="00D77D07" w:rsidP="00B52824">
            <w:r>
              <w:t>0.9776</w:t>
            </w:r>
          </w:p>
        </w:tc>
        <w:tc>
          <w:tcPr>
            <w:tcW w:w="2698" w:type="dxa"/>
          </w:tcPr>
          <w:p w14:paraId="18D394E8" w14:textId="07BD9FBF" w:rsidR="0033371D" w:rsidRDefault="00D77D07" w:rsidP="00B52824">
            <w:r>
              <w:t>0.9605</w:t>
            </w:r>
          </w:p>
        </w:tc>
        <w:tc>
          <w:tcPr>
            <w:tcW w:w="2698" w:type="dxa"/>
          </w:tcPr>
          <w:p w14:paraId="08044341" w14:textId="3C9CA0F9" w:rsidR="0033371D" w:rsidRDefault="00D77D07" w:rsidP="00B52824">
            <w:r>
              <w:t>-0.0171</w:t>
            </w:r>
          </w:p>
        </w:tc>
      </w:tr>
      <w:tr w:rsidR="0033371D" w14:paraId="1CB26D96" w14:textId="77777777" w:rsidTr="0033371D">
        <w:tc>
          <w:tcPr>
            <w:tcW w:w="2697" w:type="dxa"/>
          </w:tcPr>
          <w:p w14:paraId="34850F43" w14:textId="3E42BFA2" w:rsidR="0033371D" w:rsidRDefault="0033371D" w:rsidP="00B52824">
            <w:r>
              <w:t>F1 Score</w:t>
            </w:r>
          </w:p>
        </w:tc>
        <w:tc>
          <w:tcPr>
            <w:tcW w:w="2697" w:type="dxa"/>
          </w:tcPr>
          <w:p w14:paraId="6FA74AAA" w14:textId="5BF578BA" w:rsidR="0033371D" w:rsidRDefault="00D77D07" w:rsidP="00B52824">
            <w:r>
              <w:t>0.9543</w:t>
            </w:r>
          </w:p>
        </w:tc>
        <w:tc>
          <w:tcPr>
            <w:tcW w:w="2698" w:type="dxa"/>
          </w:tcPr>
          <w:p w14:paraId="7FE846FA" w14:textId="222CA61C" w:rsidR="0033371D" w:rsidRDefault="00D77D07" w:rsidP="00B52824">
            <w:r>
              <w:t>0.9514</w:t>
            </w:r>
          </w:p>
        </w:tc>
        <w:tc>
          <w:tcPr>
            <w:tcW w:w="2698" w:type="dxa"/>
          </w:tcPr>
          <w:p w14:paraId="0CF7E254" w14:textId="27E1F179" w:rsidR="0033371D" w:rsidRDefault="00D77D07" w:rsidP="00B52824">
            <w:r>
              <w:t>-0.0029</w:t>
            </w:r>
          </w:p>
        </w:tc>
      </w:tr>
      <w:tr w:rsidR="0033371D" w14:paraId="17B6832E" w14:textId="77777777" w:rsidTr="0033371D">
        <w:tc>
          <w:tcPr>
            <w:tcW w:w="2697" w:type="dxa"/>
          </w:tcPr>
          <w:p w14:paraId="0422C865" w14:textId="37C493C4" w:rsidR="0033371D" w:rsidRDefault="0033371D" w:rsidP="00B52824">
            <w:r>
              <w:t>ROC-AUC</w:t>
            </w:r>
          </w:p>
        </w:tc>
        <w:tc>
          <w:tcPr>
            <w:tcW w:w="2697" w:type="dxa"/>
          </w:tcPr>
          <w:p w14:paraId="456E874F" w14:textId="7419E5EA" w:rsidR="0033371D" w:rsidRDefault="00D77D07" w:rsidP="00B52824">
            <w:r>
              <w:t>0.9554</w:t>
            </w:r>
          </w:p>
        </w:tc>
        <w:tc>
          <w:tcPr>
            <w:tcW w:w="2698" w:type="dxa"/>
          </w:tcPr>
          <w:p w14:paraId="3C49B984" w14:textId="1F1E7C7A" w:rsidR="0033371D" w:rsidRDefault="00D77D07" w:rsidP="00B52824">
            <w:r>
              <w:t>0.9527</w:t>
            </w:r>
          </w:p>
        </w:tc>
        <w:tc>
          <w:tcPr>
            <w:tcW w:w="2698" w:type="dxa"/>
          </w:tcPr>
          <w:p w14:paraId="735ED24B" w14:textId="50C6866B" w:rsidR="0033371D" w:rsidRDefault="00D77D07" w:rsidP="00B52824">
            <w:r>
              <w:t>-0.0027</w:t>
            </w:r>
          </w:p>
        </w:tc>
      </w:tr>
    </w:tbl>
    <w:p w14:paraId="0A2769B4" w14:textId="77777777" w:rsidR="0033371D" w:rsidRDefault="0033371D" w:rsidP="00B52824"/>
    <w:p w14:paraId="612FC2DF" w14:textId="480F1EAD" w:rsidR="00D77D07" w:rsidRDefault="00D77D07" w:rsidP="00B52824">
      <w:r>
        <w:t>The overall metrics show a slight trade-off: while Execution 2 has improved precision, this comes at a cost of decreased recall and overall accuracy. This indicates the model is more careful in classifying and makes fewer positive predictions.</w:t>
      </w:r>
    </w:p>
    <w:p w14:paraId="374DD667" w14:textId="60EFE647" w:rsidR="007C6DA9" w:rsidRDefault="007C6DA9" w:rsidP="007C6DA9">
      <w:pPr>
        <w:rPr>
          <w:b/>
          <w:bCs/>
        </w:rPr>
      </w:pPr>
      <w:r>
        <w:rPr>
          <w:b/>
          <w:bCs/>
        </w:rPr>
        <w:lastRenderedPageBreak/>
        <w:t>ISOT Dataset</w:t>
      </w:r>
    </w:p>
    <w:p w14:paraId="427EF65C" w14:textId="77777777" w:rsidR="007C6DA9" w:rsidRDefault="007C6DA9" w:rsidP="007C6DA9"/>
    <w:tbl>
      <w:tblPr>
        <w:tblStyle w:val="TableGrid"/>
        <w:tblW w:w="0" w:type="auto"/>
        <w:tblLook w:val="04A0" w:firstRow="1" w:lastRow="0" w:firstColumn="1" w:lastColumn="0" w:noHBand="0" w:noVBand="1"/>
      </w:tblPr>
      <w:tblGrid>
        <w:gridCol w:w="2697"/>
        <w:gridCol w:w="2697"/>
        <w:gridCol w:w="2698"/>
        <w:gridCol w:w="2698"/>
      </w:tblGrid>
      <w:tr w:rsidR="007C6DA9" w14:paraId="2402BD20" w14:textId="77777777" w:rsidTr="00861275">
        <w:tc>
          <w:tcPr>
            <w:tcW w:w="2697" w:type="dxa"/>
          </w:tcPr>
          <w:p w14:paraId="40270216" w14:textId="77777777" w:rsidR="007C6DA9" w:rsidRPr="00D77D07" w:rsidRDefault="007C6DA9" w:rsidP="00861275">
            <w:pPr>
              <w:rPr>
                <w:b/>
                <w:bCs/>
              </w:rPr>
            </w:pPr>
            <w:r w:rsidRPr="00D77D07">
              <w:rPr>
                <w:b/>
                <w:bCs/>
              </w:rPr>
              <w:t>Metric</w:t>
            </w:r>
          </w:p>
        </w:tc>
        <w:tc>
          <w:tcPr>
            <w:tcW w:w="2697" w:type="dxa"/>
          </w:tcPr>
          <w:p w14:paraId="3387E993" w14:textId="77777777" w:rsidR="007C6DA9" w:rsidRPr="00D77D07" w:rsidRDefault="007C6DA9" w:rsidP="00861275">
            <w:pPr>
              <w:rPr>
                <w:b/>
                <w:bCs/>
              </w:rPr>
            </w:pPr>
            <w:r w:rsidRPr="00D77D07">
              <w:rPr>
                <w:b/>
                <w:bCs/>
              </w:rPr>
              <w:t>Execution 1</w:t>
            </w:r>
          </w:p>
        </w:tc>
        <w:tc>
          <w:tcPr>
            <w:tcW w:w="2698" w:type="dxa"/>
          </w:tcPr>
          <w:p w14:paraId="00186F3E" w14:textId="77777777" w:rsidR="007C6DA9" w:rsidRPr="00D77D07" w:rsidRDefault="007C6DA9" w:rsidP="00861275">
            <w:pPr>
              <w:rPr>
                <w:b/>
                <w:bCs/>
              </w:rPr>
            </w:pPr>
            <w:r w:rsidRPr="00D77D07">
              <w:rPr>
                <w:b/>
                <w:bCs/>
              </w:rPr>
              <w:t>Execution 2</w:t>
            </w:r>
          </w:p>
        </w:tc>
        <w:tc>
          <w:tcPr>
            <w:tcW w:w="2698" w:type="dxa"/>
          </w:tcPr>
          <w:p w14:paraId="447051E6" w14:textId="77777777" w:rsidR="007C6DA9" w:rsidRPr="00D77D07" w:rsidRDefault="007C6DA9" w:rsidP="00861275">
            <w:pPr>
              <w:rPr>
                <w:b/>
                <w:bCs/>
              </w:rPr>
            </w:pPr>
            <w:r w:rsidRPr="00D77D07">
              <w:rPr>
                <w:b/>
                <w:bCs/>
              </w:rPr>
              <w:t>Change</w:t>
            </w:r>
          </w:p>
        </w:tc>
      </w:tr>
      <w:tr w:rsidR="007C6DA9" w14:paraId="2CED1042" w14:textId="77777777" w:rsidTr="00861275">
        <w:tc>
          <w:tcPr>
            <w:tcW w:w="2697" w:type="dxa"/>
          </w:tcPr>
          <w:p w14:paraId="181E2A34" w14:textId="77777777" w:rsidR="007C6DA9" w:rsidRDefault="007C6DA9" w:rsidP="00861275">
            <w:r>
              <w:t>Accuracy</w:t>
            </w:r>
          </w:p>
        </w:tc>
        <w:tc>
          <w:tcPr>
            <w:tcW w:w="2697" w:type="dxa"/>
          </w:tcPr>
          <w:p w14:paraId="5845BB7F" w14:textId="3E880618" w:rsidR="007C6DA9" w:rsidRDefault="007C6DA9" w:rsidP="00861275">
            <w:r>
              <w:t>0.</w:t>
            </w:r>
            <w:r w:rsidR="00990392">
              <w:t>9998</w:t>
            </w:r>
          </w:p>
        </w:tc>
        <w:tc>
          <w:tcPr>
            <w:tcW w:w="2698" w:type="dxa"/>
          </w:tcPr>
          <w:p w14:paraId="0636D03B" w14:textId="2AB5365A" w:rsidR="007C6DA9" w:rsidRDefault="007C6DA9" w:rsidP="00861275">
            <w:r>
              <w:t>0.9</w:t>
            </w:r>
            <w:r w:rsidR="00990392">
              <w:t>987</w:t>
            </w:r>
          </w:p>
        </w:tc>
        <w:tc>
          <w:tcPr>
            <w:tcW w:w="2698" w:type="dxa"/>
          </w:tcPr>
          <w:p w14:paraId="7FDF19C8" w14:textId="4EDA0AF2" w:rsidR="007C6DA9" w:rsidRDefault="007C6DA9" w:rsidP="00861275">
            <w:r>
              <w:t>-0.00</w:t>
            </w:r>
            <w:r w:rsidR="00990392">
              <w:t>11</w:t>
            </w:r>
          </w:p>
        </w:tc>
      </w:tr>
      <w:tr w:rsidR="007C6DA9" w14:paraId="65F08E0D" w14:textId="77777777" w:rsidTr="00861275">
        <w:tc>
          <w:tcPr>
            <w:tcW w:w="2697" w:type="dxa"/>
          </w:tcPr>
          <w:p w14:paraId="1D957E88" w14:textId="77777777" w:rsidR="007C6DA9" w:rsidRDefault="007C6DA9" w:rsidP="00861275">
            <w:r>
              <w:t>Precision</w:t>
            </w:r>
          </w:p>
        </w:tc>
        <w:tc>
          <w:tcPr>
            <w:tcW w:w="2697" w:type="dxa"/>
          </w:tcPr>
          <w:p w14:paraId="0B23F6FC" w14:textId="25B71050" w:rsidR="007C6DA9" w:rsidRDefault="007C6DA9" w:rsidP="00861275">
            <w:r>
              <w:t>0.9</w:t>
            </w:r>
            <w:r w:rsidR="00990392">
              <w:t>998</w:t>
            </w:r>
          </w:p>
        </w:tc>
        <w:tc>
          <w:tcPr>
            <w:tcW w:w="2698" w:type="dxa"/>
          </w:tcPr>
          <w:p w14:paraId="7DC6D146" w14:textId="7AD63DBF" w:rsidR="007C6DA9" w:rsidRDefault="007C6DA9" w:rsidP="00861275">
            <w:r>
              <w:t>0.9</w:t>
            </w:r>
            <w:r w:rsidR="00990392">
              <w:t>974</w:t>
            </w:r>
          </w:p>
        </w:tc>
        <w:tc>
          <w:tcPr>
            <w:tcW w:w="2698" w:type="dxa"/>
          </w:tcPr>
          <w:p w14:paraId="4F575F51" w14:textId="2C8827F8" w:rsidR="007C6DA9" w:rsidRDefault="00990392" w:rsidP="00861275">
            <w:r>
              <w:t>-0.0024</w:t>
            </w:r>
          </w:p>
        </w:tc>
      </w:tr>
      <w:tr w:rsidR="007C6DA9" w14:paraId="56ECBAD1" w14:textId="77777777" w:rsidTr="00861275">
        <w:tc>
          <w:tcPr>
            <w:tcW w:w="2697" w:type="dxa"/>
          </w:tcPr>
          <w:p w14:paraId="58866A94" w14:textId="77777777" w:rsidR="007C6DA9" w:rsidRDefault="007C6DA9" w:rsidP="00861275">
            <w:r>
              <w:t>Recall</w:t>
            </w:r>
          </w:p>
        </w:tc>
        <w:tc>
          <w:tcPr>
            <w:tcW w:w="2697" w:type="dxa"/>
          </w:tcPr>
          <w:p w14:paraId="37B39226" w14:textId="75B3D90A" w:rsidR="007C6DA9" w:rsidRDefault="007C6DA9" w:rsidP="00861275">
            <w:r>
              <w:t>0.9</w:t>
            </w:r>
            <w:r w:rsidR="00990392">
              <w:t>998</w:t>
            </w:r>
          </w:p>
        </w:tc>
        <w:tc>
          <w:tcPr>
            <w:tcW w:w="2698" w:type="dxa"/>
          </w:tcPr>
          <w:p w14:paraId="7EFA823C" w14:textId="5BB0FB66" w:rsidR="007C6DA9" w:rsidRDefault="007C6DA9" w:rsidP="00861275">
            <w:r>
              <w:t>0.9</w:t>
            </w:r>
            <w:r w:rsidR="00990392">
              <w:t>998</w:t>
            </w:r>
          </w:p>
        </w:tc>
        <w:tc>
          <w:tcPr>
            <w:tcW w:w="2698" w:type="dxa"/>
          </w:tcPr>
          <w:p w14:paraId="6B632E1B" w14:textId="622BB286" w:rsidR="007C6DA9" w:rsidRDefault="00990392" w:rsidP="00861275">
            <w:r>
              <w:t>0</w:t>
            </w:r>
          </w:p>
        </w:tc>
      </w:tr>
      <w:tr w:rsidR="007C6DA9" w14:paraId="36578622" w14:textId="77777777" w:rsidTr="00861275">
        <w:tc>
          <w:tcPr>
            <w:tcW w:w="2697" w:type="dxa"/>
          </w:tcPr>
          <w:p w14:paraId="52C7CB40" w14:textId="77777777" w:rsidR="007C6DA9" w:rsidRDefault="007C6DA9" w:rsidP="00861275">
            <w:r>
              <w:t>F1 Score</w:t>
            </w:r>
          </w:p>
        </w:tc>
        <w:tc>
          <w:tcPr>
            <w:tcW w:w="2697" w:type="dxa"/>
          </w:tcPr>
          <w:p w14:paraId="55CD4298" w14:textId="6F7DAD1C" w:rsidR="007C6DA9" w:rsidRDefault="007C6DA9" w:rsidP="00861275">
            <w:r>
              <w:t>0.</w:t>
            </w:r>
            <w:r w:rsidR="00990392">
              <w:t>9998</w:t>
            </w:r>
          </w:p>
        </w:tc>
        <w:tc>
          <w:tcPr>
            <w:tcW w:w="2698" w:type="dxa"/>
          </w:tcPr>
          <w:p w14:paraId="3E80B416" w14:textId="5DD9A566" w:rsidR="007C6DA9" w:rsidRDefault="007C6DA9" w:rsidP="00861275">
            <w:r>
              <w:t>0.9</w:t>
            </w:r>
            <w:r w:rsidR="00990392">
              <w:t>986</w:t>
            </w:r>
          </w:p>
        </w:tc>
        <w:tc>
          <w:tcPr>
            <w:tcW w:w="2698" w:type="dxa"/>
          </w:tcPr>
          <w:p w14:paraId="6A8974ED" w14:textId="70C93812" w:rsidR="007C6DA9" w:rsidRDefault="007C6DA9" w:rsidP="00861275">
            <w:r>
              <w:t>-0</w:t>
            </w:r>
            <w:r w:rsidR="00990392">
              <w:t>.0012</w:t>
            </w:r>
          </w:p>
        </w:tc>
      </w:tr>
      <w:tr w:rsidR="007C6DA9" w14:paraId="074A22F5" w14:textId="77777777" w:rsidTr="00861275">
        <w:tc>
          <w:tcPr>
            <w:tcW w:w="2697" w:type="dxa"/>
          </w:tcPr>
          <w:p w14:paraId="56C19E9E" w14:textId="77777777" w:rsidR="007C6DA9" w:rsidRDefault="007C6DA9" w:rsidP="00861275">
            <w:r>
              <w:t>ROC-AUC</w:t>
            </w:r>
          </w:p>
        </w:tc>
        <w:tc>
          <w:tcPr>
            <w:tcW w:w="2697" w:type="dxa"/>
          </w:tcPr>
          <w:p w14:paraId="5CEEEC30" w14:textId="0ADCC32A" w:rsidR="007C6DA9" w:rsidRDefault="007C6DA9" w:rsidP="00861275">
            <w:r>
              <w:t>0.9</w:t>
            </w:r>
            <w:r w:rsidR="00990392">
              <w:t>998</w:t>
            </w:r>
          </w:p>
        </w:tc>
        <w:tc>
          <w:tcPr>
            <w:tcW w:w="2698" w:type="dxa"/>
          </w:tcPr>
          <w:p w14:paraId="54E7D0A4" w14:textId="5077771F" w:rsidR="007C6DA9" w:rsidRDefault="007C6DA9" w:rsidP="00861275">
            <w:r>
              <w:t>0.9</w:t>
            </w:r>
            <w:r w:rsidR="00990392">
              <w:t>987</w:t>
            </w:r>
          </w:p>
        </w:tc>
        <w:tc>
          <w:tcPr>
            <w:tcW w:w="2698" w:type="dxa"/>
          </w:tcPr>
          <w:p w14:paraId="5C3C104C" w14:textId="21FE2DD8" w:rsidR="007C6DA9" w:rsidRDefault="007C6DA9" w:rsidP="00861275">
            <w:r>
              <w:t>-0.00</w:t>
            </w:r>
            <w:r w:rsidR="00990392">
              <w:t>11</w:t>
            </w:r>
          </w:p>
        </w:tc>
      </w:tr>
    </w:tbl>
    <w:p w14:paraId="2A167897" w14:textId="77777777" w:rsidR="00D77D07" w:rsidRDefault="00D77D07" w:rsidP="00B52824"/>
    <w:p w14:paraId="21A92775" w14:textId="49BD753C" w:rsidR="002D6866" w:rsidRPr="002D6866" w:rsidRDefault="002D6866" w:rsidP="00990392">
      <w:r>
        <w:t xml:space="preserve">ISOT performance remains exceptionally high across both executions, though Execution 2 exhibits very slightly lower performance. </w:t>
      </w:r>
    </w:p>
    <w:p w14:paraId="5EAC4D43" w14:textId="580460DC" w:rsidR="002D6866" w:rsidRDefault="002D6866" w:rsidP="00990392">
      <w:pPr>
        <w:rPr>
          <w:b/>
          <w:bCs/>
        </w:rPr>
      </w:pPr>
    </w:p>
    <w:p w14:paraId="190BBEDA" w14:textId="65B9BD89" w:rsidR="00990392" w:rsidRPr="00990392" w:rsidRDefault="00990392" w:rsidP="00990392">
      <w:pPr>
        <w:rPr>
          <w:b/>
          <w:bCs/>
        </w:rPr>
      </w:pPr>
      <w:r w:rsidRPr="00990392">
        <w:rPr>
          <w:b/>
          <w:bCs/>
        </w:rPr>
        <w:t>LIAR Dataset</w:t>
      </w:r>
    </w:p>
    <w:p w14:paraId="72A56558" w14:textId="77777777" w:rsidR="00990392" w:rsidRDefault="00990392" w:rsidP="00990392"/>
    <w:tbl>
      <w:tblPr>
        <w:tblStyle w:val="TableGrid"/>
        <w:tblW w:w="0" w:type="auto"/>
        <w:tblLook w:val="04A0" w:firstRow="1" w:lastRow="0" w:firstColumn="1" w:lastColumn="0" w:noHBand="0" w:noVBand="1"/>
      </w:tblPr>
      <w:tblGrid>
        <w:gridCol w:w="2697"/>
        <w:gridCol w:w="2697"/>
        <w:gridCol w:w="2698"/>
        <w:gridCol w:w="2698"/>
      </w:tblGrid>
      <w:tr w:rsidR="00990392" w14:paraId="1E3522AD" w14:textId="77777777" w:rsidTr="00861275">
        <w:tc>
          <w:tcPr>
            <w:tcW w:w="2697" w:type="dxa"/>
          </w:tcPr>
          <w:p w14:paraId="4E2DCAFE" w14:textId="77777777" w:rsidR="00990392" w:rsidRPr="00D77D07" w:rsidRDefault="00990392" w:rsidP="00861275">
            <w:pPr>
              <w:rPr>
                <w:b/>
                <w:bCs/>
              </w:rPr>
            </w:pPr>
            <w:r w:rsidRPr="00D77D07">
              <w:rPr>
                <w:b/>
                <w:bCs/>
              </w:rPr>
              <w:t>Metric</w:t>
            </w:r>
          </w:p>
        </w:tc>
        <w:tc>
          <w:tcPr>
            <w:tcW w:w="2697" w:type="dxa"/>
          </w:tcPr>
          <w:p w14:paraId="4DD14D03" w14:textId="77777777" w:rsidR="00990392" w:rsidRPr="00D77D07" w:rsidRDefault="00990392" w:rsidP="00861275">
            <w:pPr>
              <w:rPr>
                <w:b/>
                <w:bCs/>
              </w:rPr>
            </w:pPr>
            <w:r w:rsidRPr="00D77D07">
              <w:rPr>
                <w:b/>
                <w:bCs/>
              </w:rPr>
              <w:t>Execution 1</w:t>
            </w:r>
          </w:p>
        </w:tc>
        <w:tc>
          <w:tcPr>
            <w:tcW w:w="2698" w:type="dxa"/>
          </w:tcPr>
          <w:p w14:paraId="718444A7" w14:textId="77777777" w:rsidR="00990392" w:rsidRPr="00D77D07" w:rsidRDefault="00990392" w:rsidP="00861275">
            <w:pPr>
              <w:rPr>
                <w:b/>
                <w:bCs/>
              </w:rPr>
            </w:pPr>
            <w:r w:rsidRPr="00D77D07">
              <w:rPr>
                <w:b/>
                <w:bCs/>
              </w:rPr>
              <w:t>Execution 2</w:t>
            </w:r>
          </w:p>
        </w:tc>
        <w:tc>
          <w:tcPr>
            <w:tcW w:w="2698" w:type="dxa"/>
          </w:tcPr>
          <w:p w14:paraId="7A4AAF54" w14:textId="77777777" w:rsidR="00990392" w:rsidRPr="00D77D07" w:rsidRDefault="00990392" w:rsidP="00861275">
            <w:pPr>
              <w:rPr>
                <w:b/>
                <w:bCs/>
              </w:rPr>
            </w:pPr>
            <w:r w:rsidRPr="00D77D07">
              <w:rPr>
                <w:b/>
                <w:bCs/>
              </w:rPr>
              <w:t>Change</w:t>
            </w:r>
          </w:p>
        </w:tc>
      </w:tr>
      <w:tr w:rsidR="00990392" w14:paraId="635AFA83" w14:textId="77777777" w:rsidTr="00861275">
        <w:tc>
          <w:tcPr>
            <w:tcW w:w="2697" w:type="dxa"/>
          </w:tcPr>
          <w:p w14:paraId="778015BE" w14:textId="77777777" w:rsidR="00990392" w:rsidRDefault="00990392" w:rsidP="00861275">
            <w:r>
              <w:t>Accuracy</w:t>
            </w:r>
          </w:p>
        </w:tc>
        <w:tc>
          <w:tcPr>
            <w:tcW w:w="2697" w:type="dxa"/>
          </w:tcPr>
          <w:p w14:paraId="07CF247F" w14:textId="3C225140" w:rsidR="00990392" w:rsidRDefault="00990392" w:rsidP="00861275">
            <w:r>
              <w:t>0.</w:t>
            </w:r>
            <w:r>
              <w:t>6354</w:t>
            </w:r>
          </w:p>
        </w:tc>
        <w:tc>
          <w:tcPr>
            <w:tcW w:w="2698" w:type="dxa"/>
          </w:tcPr>
          <w:p w14:paraId="30B7C307" w14:textId="4475E552" w:rsidR="00990392" w:rsidRDefault="00990392" w:rsidP="00861275">
            <w:r>
              <w:t>0.</w:t>
            </w:r>
            <w:r>
              <w:t>6251</w:t>
            </w:r>
          </w:p>
        </w:tc>
        <w:tc>
          <w:tcPr>
            <w:tcW w:w="2698" w:type="dxa"/>
          </w:tcPr>
          <w:p w14:paraId="14C1A170" w14:textId="5E1C50DF" w:rsidR="00990392" w:rsidRDefault="00990392" w:rsidP="00861275">
            <w:r>
              <w:t>-0.0</w:t>
            </w:r>
            <w:r>
              <w:t>103</w:t>
            </w:r>
          </w:p>
        </w:tc>
      </w:tr>
      <w:tr w:rsidR="00990392" w14:paraId="4351ECF2" w14:textId="77777777" w:rsidTr="00861275">
        <w:tc>
          <w:tcPr>
            <w:tcW w:w="2697" w:type="dxa"/>
          </w:tcPr>
          <w:p w14:paraId="34494F9A" w14:textId="77777777" w:rsidR="00990392" w:rsidRDefault="00990392" w:rsidP="00861275">
            <w:r>
              <w:t>Precision</w:t>
            </w:r>
          </w:p>
        </w:tc>
        <w:tc>
          <w:tcPr>
            <w:tcW w:w="2697" w:type="dxa"/>
          </w:tcPr>
          <w:p w14:paraId="7B7FA2E1" w14:textId="1CD3C6C3" w:rsidR="00990392" w:rsidRDefault="00990392" w:rsidP="00861275">
            <w:r>
              <w:t>0.</w:t>
            </w:r>
            <w:r>
              <w:t>6318</w:t>
            </w:r>
          </w:p>
        </w:tc>
        <w:tc>
          <w:tcPr>
            <w:tcW w:w="2698" w:type="dxa"/>
          </w:tcPr>
          <w:p w14:paraId="6A988D11" w14:textId="31BEC861" w:rsidR="00990392" w:rsidRDefault="00990392" w:rsidP="00861275">
            <w:r>
              <w:t>0.</w:t>
            </w:r>
            <w:r>
              <w:t>6496</w:t>
            </w:r>
          </w:p>
        </w:tc>
        <w:tc>
          <w:tcPr>
            <w:tcW w:w="2698" w:type="dxa"/>
          </w:tcPr>
          <w:p w14:paraId="7968C4C7" w14:textId="66F31ECE" w:rsidR="00990392" w:rsidRDefault="00990392" w:rsidP="00861275">
            <w:r>
              <w:t>+0.01</w:t>
            </w:r>
            <w:r>
              <w:t>78</w:t>
            </w:r>
          </w:p>
        </w:tc>
      </w:tr>
      <w:tr w:rsidR="00990392" w14:paraId="336DCC39" w14:textId="77777777" w:rsidTr="00861275">
        <w:tc>
          <w:tcPr>
            <w:tcW w:w="2697" w:type="dxa"/>
          </w:tcPr>
          <w:p w14:paraId="38FBD40F" w14:textId="77777777" w:rsidR="00990392" w:rsidRDefault="00990392" w:rsidP="00861275">
            <w:r>
              <w:t>Recall</w:t>
            </w:r>
          </w:p>
        </w:tc>
        <w:tc>
          <w:tcPr>
            <w:tcW w:w="2697" w:type="dxa"/>
          </w:tcPr>
          <w:p w14:paraId="30031C9D" w14:textId="22E8BC71" w:rsidR="00990392" w:rsidRDefault="00990392" w:rsidP="00861275">
            <w:r>
              <w:t>0.</w:t>
            </w:r>
            <w:r>
              <w:t>8459</w:t>
            </w:r>
          </w:p>
        </w:tc>
        <w:tc>
          <w:tcPr>
            <w:tcW w:w="2698" w:type="dxa"/>
          </w:tcPr>
          <w:p w14:paraId="026D92B9" w14:textId="72011AC3" w:rsidR="00990392" w:rsidRDefault="00990392" w:rsidP="00861275">
            <w:r>
              <w:t>0.</w:t>
            </w:r>
            <w:r>
              <w:t>7269</w:t>
            </w:r>
          </w:p>
        </w:tc>
        <w:tc>
          <w:tcPr>
            <w:tcW w:w="2698" w:type="dxa"/>
          </w:tcPr>
          <w:p w14:paraId="40A274F6" w14:textId="7947AC73" w:rsidR="00990392" w:rsidRDefault="00990392" w:rsidP="00861275">
            <w:r>
              <w:t>-0.0</w:t>
            </w:r>
            <w:r>
              <w:t>1190</w:t>
            </w:r>
          </w:p>
        </w:tc>
      </w:tr>
      <w:tr w:rsidR="00990392" w14:paraId="7D0ED236" w14:textId="77777777" w:rsidTr="00861275">
        <w:tc>
          <w:tcPr>
            <w:tcW w:w="2697" w:type="dxa"/>
          </w:tcPr>
          <w:p w14:paraId="164082CC" w14:textId="77777777" w:rsidR="00990392" w:rsidRDefault="00990392" w:rsidP="00861275">
            <w:r>
              <w:t>F1 Score</w:t>
            </w:r>
          </w:p>
        </w:tc>
        <w:tc>
          <w:tcPr>
            <w:tcW w:w="2697" w:type="dxa"/>
          </w:tcPr>
          <w:p w14:paraId="43E688A7" w14:textId="35723B40" w:rsidR="00990392" w:rsidRDefault="00990392" w:rsidP="00861275">
            <w:r>
              <w:t>0.</w:t>
            </w:r>
            <w:r>
              <w:t>7234</w:t>
            </w:r>
          </w:p>
        </w:tc>
        <w:tc>
          <w:tcPr>
            <w:tcW w:w="2698" w:type="dxa"/>
          </w:tcPr>
          <w:p w14:paraId="7E153F83" w14:textId="7FF5A6BA" w:rsidR="00990392" w:rsidRDefault="00990392" w:rsidP="00861275">
            <w:r>
              <w:t>0.</w:t>
            </w:r>
            <w:r>
              <w:t>6861</w:t>
            </w:r>
          </w:p>
        </w:tc>
        <w:tc>
          <w:tcPr>
            <w:tcW w:w="2698" w:type="dxa"/>
          </w:tcPr>
          <w:p w14:paraId="1032846C" w14:textId="68FE904D" w:rsidR="00990392" w:rsidRDefault="00990392" w:rsidP="00861275">
            <w:r>
              <w:t>-0.</w:t>
            </w:r>
            <w:r>
              <w:t>0373</w:t>
            </w:r>
          </w:p>
        </w:tc>
      </w:tr>
      <w:tr w:rsidR="00990392" w14:paraId="3E1B5584" w14:textId="77777777" w:rsidTr="00861275">
        <w:tc>
          <w:tcPr>
            <w:tcW w:w="2697" w:type="dxa"/>
          </w:tcPr>
          <w:p w14:paraId="3CA35D8D" w14:textId="77777777" w:rsidR="00990392" w:rsidRDefault="00990392" w:rsidP="00861275">
            <w:r>
              <w:t>ROC-AUC</w:t>
            </w:r>
          </w:p>
        </w:tc>
        <w:tc>
          <w:tcPr>
            <w:tcW w:w="2697" w:type="dxa"/>
          </w:tcPr>
          <w:p w14:paraId="6248AE7B" w14:textId="638037A7" w:rsidR="00990392" w:rsidRDefault="00990392" w:rsidP="00861275">
            <w:r>
              <w:t>0.</w:t>
            </w:r>
            <w:r>
              <w:t>6047</w:t>
            </w:r>
          </w:p>
        </w:tc>
        <w:tc>
          <w:tcPr>
            <w:tcW w:w="2698" w:type="dxa"/>
          </w:tcPr>
          <w:p w14:paraId="195A90BC" w14:textId="44C0C390" w:rsidR="00990392" w:rsidRDefault="00990392" w:rsidP="00861275">
            <w:r>
              <w:t>0.</w:t>
            </w:r>
            <w:r>
              <w:t>6103</w:t>
            </w:r>
          </w:p>
        </w:tc>
        <w:tc>
          <w:tcPr>
            <w:tcW w:w="2698" w:type="dxa"/>
          </w:tcPr>
          <w:p w14:paraId="426F2CED" w14:textId="104E88C7" w:rsidR="00990392" w:rsidRDefault="00990392" w:rsidP="00861275">
            <w:r>
              <w:t>+0.0056</w:t>
            </w:r>
          </w:p>
        </w:tc>
      </w:tr>
    </w:tbl>
    <w:p w14:paraId="33BB7C07" w14:textId="39AC857E" w:rsidR="008159BE" w:rsidRDefault="008159BE" w:rsidP="00296775"/>
    <w:p w14:paraId="1035E398" w14:textId="260697BD" w:rsidR="004C17DD" w:rsidRDefault="009E201A" w:rsidP="00296775">
      <w:r>
        <w:t xml:space="preserve">The LIAR dataset shows the most drastic changes. There is a substantial drop in recall, along with a slight increase in precision. Interestingly, despite decreases in other metrics, there is a small improvement in ROC-AUC. </w:t>
      </w:r>
    </w:p>
    <w:p w14:paraId="63DB73B5" w14:textId="77777777" w:rsidR="00400EB6" w:rsidRDefault="00400EB6"/>
    <w:p w14:paraId="6A7F6575" w14:textId="77777777" w:rsidR="00400EB6" w:rsidRDefault="00400EB6">
      <w:r>
        <w:t>From the above comparison between both executions, there are a few key learning points:</w:t>
      </w:r>
    </w:p>
    <w:p w14:paraId="0303F212" w14:textId="77777777" w:rsidR="00400EB6" w:rsidRDefault="00400EB6"/>
    <w:p w14:paraId="4289B5D2" w14:textId="77777777" w:rsidR="00BE089E" w:rsidRDefault="00BE089E" w:rsidP="00BF3A17">
      <w:pPr>
        <w:pStyle w:val="ListParagraph"/>
        <w:numPr>
          <w:ilvl w:val="0"/>
          <w:numId w:val="47"/>
        </w:numPr>
        <w:rPr>
          <w:b/>
          <w:bCs/>
        </w:rPr>
      </w:pPr>
      <w:r>
        <w:rPr>
          <w:b/>
          <w:bCs/>
        </w:rPr>
        <w:t>The implementation of a weighted sampler, class weights &amp; hyperparameter tuning created a more balanced classifier for the LIAR dataset.</w:t>
      </w:r>
    </w:p>
    <w:p w14:paraId="792B4F3E" w14:textId="77777777" w:rsidR="00BE089E" w:rsidRDefault="00BE089E" w:rsidP="00BE089E"/>
    <w:p w14:paraId="7C5E7F47" w14:textId="77777777" w:rsidR="00BE089E" w:rsidRDefault="00BE089E" w:rsidP="00BE089E">
      <w:pPr>
        <w:ind w:left="360"/>
      </w:pPr>
      <w:r>
        <w:t>Execution 1 displayed a large gap between recall (0.8459) and precision (0.6318), indicating a classifier biased towards labelling content as “real”. This is evident in the confusion matrices. Execution 2 has more balanced precision and recall, suggesting that the dataset balancing techniques addressed the bias, although not to the extent that I hoped.</w:t>
      </w:r>
    </w:p>
    <w:p w14:paraId="1CC27AE9" w14:textId="77777777" w:rsidR="00BE089E" w:rsidRDefault="00BE089E" w:rsidP="00BE089E">
      <w:pPr>
        <w:ind w:left="360"/>
      </w:pPr>
    </w:p>
    <w:p w14:paraId="0479F348" w14:textId="001FF559" w:rsidR="00BE089E" w:rsidRDefault="00BE089E" w:rsidP="00BE089E">
      <w:pPr>
        <w:pStyle w:val="ListParagraph"/>
        <w:numPr>
          <w:ilvl w:val="0"/>
          <w:numId w:val="47"/>
        </w:numPr>
        <w:rPr>
          <w:b/>
          <w:bCs/>
        </w:rPr>
      </w:pPr>
      <w:r>
        <w:rPr>
          <w:b/>
          <w:bCs/>
        </w:rPr>
        <w:t>The model from Execution 2 might have better at discriminating fake news despite lower accuracy.</w:t>
      </w:r>
    </w:p>
    <w:p w14:paraId="4B0C8E99" w14:textId="77777777" w:rsidR="00BE089E" w:rsidRDefault="00BE089E" w:rsidP="00BE089E">
      <w:pPr>
        <w:rPr>
          <w:b/>
          <w:bCs/>
        </w:rPr>
      </w:pPr>
    </w:p>
    <w:p w14:paraId="106669CD" w14:textId="364483F5" w:rsidR="00BE089E" w:rsidRDefault="00BE089E" w:rsidP="00BE089E">
      <w:pPr>
        <w:ind w:left="360"/>
      </w:pPr>
      <w:r>
        <w:t xml:space="preserve">The increased ROC-AUC on Execution 2 was surprising, considering that it exhibited lower accuracy and lower F1 scores. The original model may have been overly optimistic about classifying political statements as real.  </w:t>
      </w:r>
    </w:p>
    <w:p w14:paraId="4DBAE1DA" w14:textId="77777777" w:rsidR="00BE089E" w:rsidRDefault="00BE089E" w:rsidP="00BE089E">
      <w:pPr>
        <w:ind w:left="360"/>
      </w:pPr>
    </w:p>
    <w:p w14:paraId="70F86C3B" w14:textId="69ACC4EB" w:rsidR="00BE089E" w:rsidRDefault="00BE089E" w:rsidP="00BE089E">
      <w:pPr>
        <w:pStyle w:val="ListParagraph"/>
        <w:numPr>
          <w:ilvl w:val="0"/>
          <w:numId w:val="47"/>
        </w:numPr>
        <w:rPr>
          <w:b/>
          <w:bCs/>
        </w:rPr>
      </w:pPr>
      <w:r>
        <w:rPr>
          <w:b/>
          <w:bCs/>
        </w:rPr>
        <w:t>Dataset balancing seems to primarily affect how models handle difficult classification tasks.</w:t>
      </w:r>
    </w:p>
    <w:p w14:paraId="56E87102" w14:textId="77777777" w:rsidR="00C46EC5" w:rsidRDefault="00C46EC5" w:rsidP="00C46EC5">
      <w:pPr>
        <w:rPr>
          <w:b/>
          <w:bCs/>
        </w:rPr>
      </w:pPr>
    </w:p>
    <w:p w14:paraId="6A1E9ECB" w14:textId="73A9C69F" w:rsidR="00C46EC5" w:rsidRDefault="00C46EC5" w:rsidP="00C46EC5">
      <w:pPr>
        <w:ind w:left="360"/>
      </w:pPr>
      <w:r>
        <w:t xml:space="preserve">The changes to ISOT performance across both executions were minimal, indicating that dataset balancing primarily affects how models handle difficult classifications while having less impact on more straightforward classification tasks. </w:t>
      </w:r>
    </w:p>
    <w:p w14:paraId="46C4DF31" w14:textId="77777777" w:rsidR="00A5405D" w:rsidRDefault="00A5405D" w:rsidP="00C46EC5">
      <w:pPr>
        <w:ind w:left="360"/>
      </w:pPr>
    </w:p>
    <w:p w14:paraId="55F73922" w14:textId="08102F41" w:rsidR="00A644B7" w:rsidRDefault="00A644B7" w:rsidP="00A644B7">
      <w:pPr>
        <w:pStyle w:val="Heading4"/>
      </w:pPr>
      <w:r>
        <w:lastRenderedPageBreak/>
        <w:t>[7.138] Conclusions and Future Work</w:t>
      </w:r>
      <w:r w:rsidR="00E02AA0">
        <w:t xml:space="preserve"> from this point</w:t>
      </w:r>
    </w:p>
    <w:p w14:paraId="684F1565" w14:textId="77777777" w:rsidR="00A644B7" w:rsidRPr="00A644B7" w:rsidRDefault="00A644B7" w:rsidP="00A644B7"/>
    <w:p w14:paraId="38C3E299" w14:textId="33DA133E" w:rsidR="00A5405D" w:rsidRDefault="00EF54A5" w:rsidP="00A5405D">
      <w:r>
        <w:t xml:space="preserve">While </w:t>
      </w:r>
      <w:r w:rsidR="00A5405D">
        <w:t>the overall metrics for Execution 2 has slightly decreased</w:t>
      </w:r>
      <w:r>
        <w:t xml:space="preserve"> compared to Execution 1 of Version 2</w:t>
      </w:r>
      <w:r w:rsidR="00A5405D">
        <w:t xml:space="preserve">, the demonstrated improved balance between precision and recall on challenging content (LIAR dataset) indicates to me that Version 2 would be more trustworthy in real-world applications, as Execution 1 was </w:t>
      </w:r>
      <w:proofErr w:type="gramStart"/>
      <w:r w:rsidR="00A5405D">
        <w:t>overly-optimistic</w:t>
      </w:r>
      <w:proofErr w:type="gramEnd"/>
      <w:r w:rsidR="00A5405D">
        <w:t xml:space="preserve"> in classifying statements as ‘real’. </w:t>
      </w:r>
    </w:p>
    <w:p w14:paraId="350F7334" w14:textId="77777777" w:rsidR="00EF54A5" w:rsidRDefault="00EF54A5" w:rsidP="00A5405D"/>
    <w:p w14:paraId="5DBE50FD" w14:textId="2E18D712" w:rsidR="00EF54A5" w:rsidRDefault="00EF54A5" w:rsidP="00A5405D">
      <w:r>
        <w:t xml:space="preserve">Interestingly, the implementation of the </w:t>
      </w:r>
      <w:r w:rsidRPr="00EF54A5">
        <w:t>weighted sampler, class weights &amp; hyperparameter tuning</w:t>
      </w:r>
      <w:r>
        <w:t xml:space="preserve"> did not dramatically improve the model’s performance on the LIAR dataset. This suggests to me tha</w:t>
      </w:r>
      <w:r w:rsidR="004159D1">
        <w:t xml:space="preserve">t balancing datasets alone will not be sufficient to address the model’s present inability to classify political statements from the LIAR dataset. </w:t>
      </w:r>
    </w:p>
    <w:p w14:paraId="639E62E4" w14:textId="77777777" w:rsidR="005963D1" w:rsidRDefault="005963D1" w:rsidP="00A5405D"/>
    <w:p w14:paraId="6BC03A87" w14:textId="5E1C221F" w:rsidR="005963D1" w:rsidRDefault="005963D1" w:rsidP="005963D1">
      <w:r>
        <w:t xml:space="preserve">Currently planned future work from this point </w:t>
      </w:r>
      <w:r w:rsidR="004A4501">
        <w:t>will need to achieve the following goals:</w:t>
      </w:r>
    </w:p>
    <w:p w14:paraId="62DC7A67" w14:textId="77777777" w:rsidR="005963D1" w:rsidRDefault="005963D1" w:rsidP="005963D1"/>
    <w:p w14:paraId="152FA452" w14:textId="10D89BE2" w:rsidR="005963D1" w:rsidRDefault="005963D1" w:rsidP="005963D1">
      <w:pPr>
        <w:pStyle w:val="ListParagraph"/>
        <w:numPr>
          <w:ilvl w:val="0"/>
          <w:numId w:val="50"/>
        </w:numPr>
      </w:pPr>
      <w:r>
        <w:t xml:space="preserve">Expanding the data pipeline to include the </w:t>
      </w:r>
      <w:proofErr w:type="spellStart"/>
      <w:r>
        <w:t>FakeNewsNet</w:t>
      </w:r>
      <w:proofErr w:type="spellEnd"/>
      <w:r>
        <w:t xml:space="preserve"> dataset. </w:t>
      </w:r>
    </w:p>
    <w:p w14:paraId="315E998C" w14:textId="76CB15BB" w:rsidR="005963D1" w:rsidRDefault="00931A7F" w:rsidP="005963D1">
      <w:pPr>
        <w:pStyle w:val="ListParagraph"/>
        <w:numPr>
          <w:ilvl w:val="0"/>
          <w:numId w:val="50"/>
        </w:numPr>
      </w:pPr>
      <w:r>
        <w:t>Improving performance on the LIAR dataset, if possible/feasible.</w:t>
      </w:r>
    </w:p>
    <w:p w14:paraId="0A686BBF" w14:textId="123ACA02" w:rsidR="00220AC8" w:rsidRDefault="00931A7F" w:rsidP="00220AC8">
      <w:pPr>
        <w:pStyle w:val="ListParagraph"/>
        <w:numPr>
          <w:ilvl w:val="0"/>
          <w:numId w:val="50"/>
        </w:numPr>
      </w:pPr>
      <w:r>
        <w:t>Creating a simple CLI front-end for the end-user to interact with the model.</w:t>
      </w:r>
    </w:p>
    <w:p w14:paraId="50110EA5" w14:textId="77777777" w:rsidR="0068539F" w:rsidRDefault="0068539F" w:rsidP="00A5405D"/>
    <w:p w14:paraId="717179EE" w14:textId="77777777" w:rsidR="0068539F" w:rsidRPr="00C46EC5" w:rsidRDefault="0068539F" w:rsidP="00A5405D"/>
    <w:p w14:paraId="7A5CFDDD" w14:textId="77777777" w:rsidR="00BE089E" w:rsidRDefault="00BE089E" w:rsidP="00BE089E"/>
    <w:p w14:paraId="3733C994" w14:textId="519C75B8" w:rsidR="00B71DC6" w:rsidRPr="00BE089E" w:rsidRDefault="00B71DC6" w:rsidP="00BE089E">
      <w:pPr>
        <w:ind w:left="360"/>
        <w:rPr>
          <w:b/>
          <w:bCs/>
        </w:rPr>
      </w:pPr>
      <w:r>
        <w:br w:type="page"/>
      </w:r>
    </w:p>
    <w:p w14:paraId="7A4ACD4A" w14:textId="6B83B7EC"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120283" w:rsidRDefault="00DD7A6D" w:rsidP="00DD7A6D">
      <w:pPr>
        <w:rPr>
          <w:lang w:val="en-SG"/>
        </w:rPr>
      </w:pPr>
    </w:p>
    <w:sectPr w:rsidR="00DD7A6D" w:rsidRPr="00120283" w:rsidSect="008747CA">
      <w:footerReference w:type="even" r:id="rId91"/>
      <w:footerReference w:type="default" r:id="rId9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B50465" w14:textId="77777777" w:rsidR="00BC4DFF" w:rsidRPr="002B76F3" w:rsidRDefault="00BC4DFF" w:rsidP="00E74B29">
      <w:r w:rsidRPr="002B76F3">
        <w:separator/>
      </w:r>
    </w:p>
  </w:endnote>
  <w:endnote w:type="continuationSeparator" w:id="0">
    <w:p w14:paraId="527DA8F8" w14:textId="77777777" w:rsidR="00BC4DFF" w:rsidRPr="002B76F3" w:rsidRDefault="00BC4DFF"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F65F2" w14:textId="77777777" w:rsidR="00BC4DFF" w:rsidRPr="002B76F3" w:rsidRDefault="00BC4DFF" w:rsidP="00E74B29">
      <w:r w:rsidRPr="002B76F3">
        <w:separator/>
      </w:r>
    </w:p>
  </w:footnote>
  <w:footnote w:type="continuationSeparator" w:id="0">
    <w:p w14:paraId="5F1ED820" w14:textId="77777777" w:rsidR="00BC4DFF" w:rsidRPr="002B76F3" w:rsidRDefault="00BC4DFF"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232249"/>
    <w:multiLevelType w:val="hybridMultilevel"/>
    <w:tmpl w:val="A104C27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A3A4FA2"/>
    <w:multiLevelType w:val="hybridMultilevel"/>
    <w:tmpl w:val="407EA9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5C41C84"/>
    <w:multiLevelType w:val="hybridMultilevel"/>
    <w:tmpl w:val="6166F3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7005572"/>
    <w:multiLevelType w:val="hybridMultilevel"/>
    <w:tmpl w:val="872E62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546410"/>
    <w:multiLevelType w:val="hybridMultilevel"/>
    <w:tmpl w:val="6368F3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2D030291"/>
    <w:multiLevelType w:val="hybridMultilevel"/>
    <w:tmpl w:val="983EF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B729F8"/>
    <w:multiLevelType w:val="hybridMultilevel"/>
    <w:tmpl w:val="5F8020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1E00B89"/>
    <w:multiLevelType w:val="hybridMultilevel"/>
    <w:tmpl w:val="3D80B1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D9E0FAB"/>
    <w:multiLevelType w:val="hybridMultilevel"/>
    <w:tmpl w:val="B2ACE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99B08C7"/>
    <w:multiLevelType w:val="hybridMultilevel"/>
    <w:tmpl w:val="1B423C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040138"/>
    <w:multiLevelType w:val="hybridMultilevel"/>
    <w:tmpl w:val="FF282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2D161CD"/>
    <w:multiLevelType w:val="hybridMultilevel"/>
    <w:tmpl w:val="C7768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16C49F6"/>
    <w:multiLevelType w:val="hybridMultilevel"/>
    <w:tmpl w:val="41FE0F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2D600FE"/>
    <w:multiLevelType w:val="hybridMultilevel"/>
    <w:tmpl w:val="C786DA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5DD20EB"/>
    <w:multiLevelType w:val="hybridMultilevel"/>
    <w:tmpl w:val="26A25C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0D433B6"/>
    <w:multiLevelType w:val="hybridMultilevel"/>
    <w:tmpl w:val="8A489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2200ECB"/>
    <w:multiLevelType w:val="hybridMultilevel"/>
    <w:tmpl w:val="F1609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56C0785"/>
    <w:multiLevelType w:val="hybridMultilevel"/>
    <w:tmpl w:val="429CD8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79E75F09"/>
    <w:multiLevelType w:val="hybridMultilevel"/>
    <w:tmpl w:val="66BC9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7FB75E57"/>
    <w:multiLevelType w:val="hybridMultilevel"/>
    <w:tmpl w:val="30E4F3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45"/>
  </w:num>
  <w:num w:numId="3" w16cid:durableId="808322326">
    <w:abstractNumId w:val="4"/>
  </w:num>
  <w:num w:numId="4" w16cid:durableId="641929600">
    <w:abstractNumId w:val="0"/>
  </w:num>
  <w:num w:numId="5" w16cid:durableId="1136802077">
    <w:abstractNumId w:val="1"/>
  </w:num>
  <w:num w:numId="6" w16cid:durableId="773129829">
    <w:abstractNumId w:val="14"/>
  </w:num>
  <w:num w:numId="7" w16cid:durableId="1370882557">
    <w:abstractNumId w:val="35"/>
  </w:num>
  <w:num w:numId="8" w16cid:durableId="1244607246">
    <w:abstractNumId w:val="9"/>
  </w:num>
  <w:num w:numId="9" w16cid:durableId="920716276">
    <w:abstractNumId w:val="38"/>
  </w:num>
  <w:num w:numId="10" w16cid:durableId="713045035">
    <w:abstractNumId w:val="3"/>
  </w:num>
  <w:num w:numId="11" w16cid:durableId="1852715043">
    <w:abstractNumId w:val="13"/>
  </w:num>
  <w:num w:numId="12" w16cid:durableId="330983519">
    <w:abstractNumId w:val="23"/>
  </w:num>
  <w:num w:numId="13" w16cid:durableId="1114519361">
    <w:abstractNumId w:val="22"/>
  </w:num>
  <w:num w:numId="14" w16cid:durableId="896818570">
    <w:abstractNumId w:val="48"/>
  </w:num>
  <w:num w:numId="15" w16cid:durableId="1137727328">
    <w:abstractNumId w:val="28"/>
  </w:num>
  <w:num w:numId="16" w16cid:durableId="1357998645">
    <w:abstractNumId w:val="11"/>
  </w:num>
  <w:num w:numId="17" w16cid:durableId="1883442687">
    <w:abstractNumId w:val="2"/>
  </w:num>
  <w:num w:numId="18" w16cid:durableId="970860838">
    <w:abstractNumId w:val="12"/>
  </w:num>
  <w:num w:numId="19" w16cid:durableId="673453329">
    <w:abstractNumId w:val="47"/>
  </w:num>
  <w:num w:numId="20" w16cid:durableId="985625153">
    <w:abstractNumId w:val="7"/>
  </w:num>
  <w:num w:numId="21" w16cid:durableId="1657033385">
    <w:abstractNumId w:val="24"/>
  </w:num>
  <w:num w:numId="22" w16cid:durableId="1490175960">
    <w:abstractNumId w:val="37"/>
  </w:num>
  <w:num w:numId="23" w16cid:durableId="1285846917">
    <w:abstractNumId w:val="8"/>
  </w:num>
  <w:num w:numId="24" w16cid:durableId="2034573879">
    <w:abstractNumId w:val="26"/>
  </w:num>
  <w:num w:numId="25" w16cid:durableId="1320959993">
    <w:abstractNumId w:val="33"/>
  </w:num>
  <w:num w:numId="26" w16cid:durableId="756637175">
    <w:abstractNumId w:val="17"/>
  </w:num>
  <w:num w:numId="27" w16cid:durableId="690646959">
    <w:abstractNumId w:val="44"/>
  </w:num>
  <w:num w:numId="28" w16cid:durableId="266894343">
    <w:abstractNumId w:val="34"/>
  </w:num>
  <w:num w:numId="29" w16cid:durableId="379401181">
    <w:abstractNumId w:val="32"/>
  </w:num>
  <w:num w:numId="30" w16cid:durableId="880481597">
    <w:abstractNumId w:val="31"/>
  </w:num>
  <w:num w:numId="31" w16cid:durableId="519390849">
    <w:abstractNumId w:val="42"/>
  </w:num>
  <w:num w:numId="32" w16cid:durableId="501967728">
    <w:abstractNumId w:val="29"/>
  </w:num>
  <w:num w:numId="33" w16cid:durableId="900478220">
    <w:abstractNumId w:val="25"/>
  </w:num>
  <w:num w:numId="34" w16cid:durableId="1994678649">
    <w:abstractNumId w:val="21"/>
  </w:num>
  <w:num w:numId="35" w16cid:durableId="2124570414">
    <w:abstractNumId w:val="41"/>
  </w:num>
  <w:num w:numId="36" w16cid:durableId="1578587479">
    <w:abstractNumId w:val="10"/>
  </w:num>
  <w:num w:numId="37" w16cid:durableId="504978903">
    <w:abstractNumId w:val="19"/>
  </w:num>
  <w:num w:numId="38" w16cid:durableId="1703902920">
    <w:abstractNumId w:val="43"/>
  </w:num>
  <w:num w:numId="39" w16cid:durableId="1861356868">
    <w:abstractNumId w:val="49"/>
  </w:num>
  <w:num w:numId="40" w16cid:durableId="772942361">
    <w:abstractNumId w:val="46"/>
  </w:num>
  <w:num w:numId="41" w16cid:durableId="1410151469">
    <w:abstractNumId w:val="6"/>
  </w:num>
  <w:num w:numId="42" w16cid:durableId="1601639535">
    <w:abstractNumId w:val="18"/>
  </w:num>
  <w:num w:numId="43" w16cid:durableId="485127816">
    <w:abstractNumId w:val="36"/>
  </w:num>
  <w:num w:numId="44" w16cid:durableId="13920370">
    <w:abstractNumId w:val="20"/>
  </w:num>
  <w:num w:numId="45" w16cid:durableId="425728670">
    <w:abstractNumId w:val="39"/>
  </w:num>
  <w:num w:numId="46" w16cid:durableId="1612586637">
    <w:abstractNumId w:val="16"/>
  </w:num>
  <w:num w:numId="47" w16cid:durableId="988676712">
    <w:abstractNumId w:val="30"/>
  </w:num>
  <w:num w:numId="48" w16cid:durableId="925917274">
    <w:abstractNumId w:val="15"/>
  </w:num>
  <w:num w:numId="49" w16cid:durableId="1275748808">
    <w:abstractNumId w:val="27"/>
  </w:num>
  <w:num w:numId="50" w16cid:durableId="922445687">
    <w:abstractNumId w:val="4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06F5"/>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17A4"/>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1CB"/>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53BC"/>
    <w:rsid w:val="000A581E"/>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AE8"/>
    <w:rsid w:val="000D1C5B"/>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3AC"/>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4EEF"/>
    <w:rsid w:val="000F5B08"/>
    <w:rsid w:val="000F5CE0"/>
    <w:rsid w:val="000F6883"/>
    <w:rsid w:val="000F7656"/>
    <w:rsid w:val="000F7F8C"/>
    <w:rsid w:val="000F7FC9"/>
    <w:rsid w:val="00100FEA"/>
    <w:rsid w:val="0010188F"/>
    <w:rsid w:val="00101F65"/>
    <w:rsid w:val="0010402D"/>
    <w:rsid w:val="00104D7A"/>
    <w:rsid w:val="001050AA"/>
    <w:rsid w:val="0010616E"/>
    <w:rsid w:val="0010709D"/>
    <w:rsid w:val="0010736F"/>
    <w:rsid w:val="001100BE"/>
    <w:rsid w:val="00112817"/>
    <w:rsid w:val="00113495"/>
    <w:rsid w:val="00113BE8"/>
    <w:rsid w:val="00113EBF"/>
    <w:rsid w:val="001149F5"/>
    <w:rsid w:val="00114A82"/>
    <w:rsid w:val="0011654C"/>
    <w:rsid w:val="00120283"/>
    <w:rsid w:val="001207CB"/>
    <w:rsid w:val="0012156D"/>
    <w:rsid w:val="00121DC0"/>
    <w:rsid w:val="0012202C"/>
    <w:rsid w:val="00122199"/>
    <w:rsid w:val="001240A9"/>
    <w:rsid w:val="0012499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2B01"/>
    <w:rsid w:val="00154010"/>
    <w:rsid w:val="0015431F"/>
    <w:rsid w:val="00154D1C"/>
    <w:rsid w:val="00155F1E"/>
    <w:rsid w:val="00157057"/>
    <w:rsid w:val="001600A7"/>
    <w:rsid w:val="0016103E"/>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4903"/>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D38"/>
    <w:rsid w:val="001B2FFF"/>
    <w:rsid w:val="001B31CE"/>
    <w:rsid w:val="001B323B"/>
    <w:rsid w:val="001B347C"/>
    <w:rsid w:val="001B4902"/>
    <w:rsid w:val="001B4EFD"/>
    <w:rsid w:val="001B5560"/>
    <w:rsid w:val="001B5BE8"/>
    <w:rsid w:val="001B6333"/>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70D"/>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67B"/>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0AC8"/>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37BBC"/>
    <w:rsid w:val="00241D6D"/>
    <w:rsid w:val="00242D59"/>
    <w:rsid w:val="00242E15"/>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7D8"/>
    <w:rsid w:val="00266DC5"/>
    <w:rsid w:val="00267D07"/>
    <w:rsid w:val="002701EA"/>
    <w:rsid w:val="002706C9"/>
    <w:rsid w:val="0027183F"/>
    <w:rsid w:val="00271CE1"/>
    <w:rsid w:val="002743E8"/>
    <w:rsid w:val="00274D46"/>
    <w:rsid w:val="0027523B"/>
    <w:rsid w:val="002755FB"/>
    <w:rsid w:val="00275A81"/>
    <w:rsid w:val="002760E6"/>
    <w:rsid w:val="002764D5"/>
    <w:rsid w:val="00277D2A"/>
    <w:rsid w:val="00280A22"/>
    <w:rsid w:val="00280A42"/>
    <w:rsid w:val="002810AE"/>
    <w:rsid w:val="002817F7"/>
    <w:rsid w:val="00282FD9"/>
    <w:rsid w:val="002859AB"/>
    <w:rsid w:val="00287F44"/>
    <w:rsid w:val="00290C69"/>
    <w:rsid w:val="00291681"/>
    <w:rsid w:val="00291CE7"/>
    <w:rsid w:val="00291FEC"/>
    <w:rsid w:val="00294662"/>
    <w:rsid w:val="0029547C"/>
    <w:rsid w:val="00295D17"/>
    <w:rsid w:val="00296775"/>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C3F"/>
    <w:rsid w:val="002A7D5A"/>
    <w:rsid w:val="002A7E59"/>
    <w:rsid w:val="002B0FF9"/>
    <w:rsid w:val="002B0FFC"/>
    <w:rsid w:val="002B1D5E"/>
    <w:rsid w:val="002B2E02"/>
    <w:rsid w:val="002B4873"/>
    <w:rsid w:val="002B6DD6"/>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66"/>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61E"/>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371D"/>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2328"/>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57BF"/>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0D8"/>
    <w:rsid w:val="003F364F"/>
    <w:rsid w:val="003F38CF"/>
    <w:rsid w:val="003F4730"/>
    <w:rsid w:val="003F4DB1"/>
    <w:rsid w:val="003F69FC"/>
    <w:rsid w:val="003F7CA6"/>
    <w:rsid w:val="003F7D4C"/>
    <w:rsid w:val="00400EB6"/>
    <w:rsid w:val="004029BE"/>
    <w:rsid w:val="00403C99"/>
    <w:rsid w:val="00404B61"/>
    <w:rsid w:val="0040564B"/>
    <w:rsid w:val="004064C1"/>
    <w:rsid w:val="00406AB4"/>
    <w:rsid w:val="00407192"/>
    <w:rsid w:val="0040792F"/>
    <w:rsid w:val="00407E4E"/>
    <w:rsid w:val="0041041A"/>
    <w:rsid w:val="00410CA9"/>
    <w:rsid w:val="00411812"/>
    <w:rsid w:val="00413858"/>
    <w:rsid w:val="00414A15"/>
    <w:rsid w:val="004159D1"/>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3A8E"/>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29C"/>
    <w:rsid w:val="00496748"/>
    <w:rsid w:val="00496CD4"/>
    <w:rsid w:val="004977A0"/>
    <w:rsid w:val="00497A1C"/>
    <w:rsid w:val="004A1353"/>
    <w:rsid w:val="004A2404"/>
    <w:rsid w:val="004A2A9F"/>
    <w:rsid w:val="004A312D"/>
    <w:rsid w:val="004A34CA"/>
    <w:rsid w:val="004A35E0"/>
    <w:rsid w:val="004A38A9"/>
    <w:rsid w:val="004A4501"/>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C98"/>
    <w:rsid w:val="004B7F32"/>
    <w:rsid w:val="004C17DD"/>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3C0E"/>
    <w:rsid w:val="004D47BF"/>
    <w:rsid w:val="004D4D2C"/>
    <w:rsid w:val="004D4DFB"/>
    <w:rsid w:val="004D577F"/>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3E17"/>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300"/>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1C2B"/>
    <w:rsid w:val="005624CC"/>
    <w:rsid w:val="0056272C"/>
    <w:rsid w:val="00562730"/>
    <w:rsid w:val="00562880"/>
    <w:rsid w:val="00562B4A"/>
    <w:rsid w:val="00563915"/>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4F1B"/>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963D1"/>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5195"/>
    <w:rsid w:val="005F59DA"/>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39F"/>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C33"/>
    <w:rsid w:val="006E10D4"/>
    <w:rsid w:val="006E2021"/>
    <w:rsid w:val="006E2076"/>
    <w:rsid w:val="006E2F6E"/>
    <w:rsid w:val="006E33B9"/>
    <w:rsid w:val="006E35E5"/>
    <w:rsid w:val="006E4817"/>
    <w:rsid w:val="006E482A"/>
    <w:rsid w:val="006E4A06"/>
    <w:rsid w:val="006E61DD"/>
    <w:rsid w:val="006F0567"/>
    <w:rsid w:val="006F0B00"/>
    <w:rsid w:val="006F0CEC"/>
    <w:rsid w:val="006F0FAE"/>
    <w:rsid w:val="006F107F"/>
    <w:rsid w:val="006F1524"/>
    <w:rsid w:val="006F163A"/>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055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836"/>
    <w:rsid w:val="00754C5E"/>
    <w:rsid w:val="00757448"/>
    <w:rsid w:val="007604C8"/>
    <w:rsid w:val="00760CED"/>
    <w:rsid w:val="00761078"/>
    <w:rsid w:val="00761A41"/>
    <w:rsid w:val="00762184"/>
    <w:rsid w:val="0076238A"/>
    <w:rsid w:val="007627F3"/>
    <w:rsid w:val="007629C3"/>
    <w:rsid w:val="00762D35"/>
    <w:rsid w:val="0076339B"/>
    <w:rsid w:val="0076487E"/>
    <w:rsid w:val="00765084"/>
    <w:rsid w:val="00765196"/>
    <w:rsid w:val="007653F9"/>
    <w:rsid w:val="007700EC"/>
    <w:rsid w:val="00770156"/>
    <w:rsid w:val="00771F9C"/>
    <w:rsid w:val="00772B14"/>
    <w:rsid w:val="00772B33"/>
    <w:rsid w:val="00772E45"/>
    <w:rsid w:val="00775B49"/>
    <w:rsid w:val="00777151"/>
    <w:rsid w:val="00777183"/>
    <w:rsid w:val="00777590"/>
    <w:rsid w:val="00781B1F"/>
    <w:rsid w:val="00783A27"/>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3AEF"/>
    <w:rsid w:val="007957D8"/>
    <w:rsid w:val="007979C3"/>
    <w:rsid w:val="007A1006"/>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6DA9"/>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3AF8"/>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225"/>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59BE"/>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3AC8"/>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63E"/>
    <w:rsid w:val="00854B80"/>
    <w:rsid w:val="0085527C"/>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6FE"/>
    <w:rsid w:val="00904767"/>
    <w:rsid w:val="009064CD"/>
    <w:rsid w:val="0090701A"/>
    <w:rsid w:val="009070B0"/>
    <w:rsid w:val="00907AF1"/>
    <w:rsid w:val="0091015E"/>
    <w:rsid w:val="0091017F"/>
    <w:rsid w:val="009104DC"/>
    <w:rsid w:val="00911916"/>
    <w:rsid w:val="00911A6B"/>
    <w:rsid w:val="00911D23"/>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A7F"/>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DE7"/>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392"/>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01A"/>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05D"/>
    <w:rsid w:val="00A542F4"/>
    <w:rsid w:val="00A54D7A"/>
    <w:rsid w:val="00A551E0"/>
    <w:rsid w:val="00A56C41"/>
    <w:rsid w:val="00A56CF5"/>
    <w:rsid w:val="00A56EEA"/>
    <w:rsid w:val="00A57C39"/>
    <w:rsid w:val="00A60161"/>
    <w:rsid w:val="00A60DDE"/>
    <w:rsid w:val="00A623C5"/>
    <w:rsid w:val="00A62714"/>
    <w:rsid w:val="00A63266"/>
    <w:rsid w:val="00A63A48"/>
    <w:rsid w:val="00A644B7"/>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2ECC"/>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50F1"/>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6D2"/>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1576"/>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37AAD"/>
    <w:rsid w:val="00B41402"/>
    <w:rsid w:val="00B42629"/>
    <w:rsid w:val="00B43187"/>
    <w:rsid w:val="00B43844"/>
    <w:rsid w:val="00B43E11"/>
    <w:rsid w:val="00B4588C"/>
    <w:rsid w:val="00B45B27"/>
    <w:rsid w:val="00B466C4"/>
    <w:rsid w:val="00B47925"/>
    <w:rsid w:val="00B5014F"/>
    <w:rsid w:val="00B510CE"/>
    <w:rsid w:val="00B526C3"/>
    <w:rsid w:val="00B52824"/>
    <w:rsid w:val="00B52EEC"/>
    <w:rsid w:val="00B53A8D"/>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C6"/>
    <w:rsid w:val="00B64C38"/>
    <w:rsid w:val="00B64F30"/>
    <w:rsid w:val="00B65728"/>
    <w:rsid w:val="00B66A75"/>
    <w:rsid w:val="00B66D08"/>
    <w:rsid w:val="00B67E86"/>
    <w:rsid w:val="00B70031"/>
    <w:rsid w:val="00B7057B"/>
    <w:rsid w:val="00B70DC5"/>
    <w:rsid w:val="00B71429"/>
    <w:rsid w:val="00B71BB2"/>
    <w:rsid w:val="00B71DC6"/>
    <w:rsid w:val="00B722E5"/>
    <w:rsid w:val="00B72E96"/>
    <w:rsid w:val="00B730A0"/>
    <w:rsid w:val="00B74F77"/>
    <w:rsid w:val="00B75375"/>
    <w:rsid w:val="00B76639"/>
    <w:rsid w:val="00B7782A"/>
    <w:rsid w:val="00B804AD"/>
    <w:rsid w:val="00B81EAE"/>
    <w:rsid w:val="00B825C9"/>
    <w:rsid w:val="00B82868"/>
    <w:rsid w:val="00B82FA2"/>
    <w:rsid w:val="00B83252"/>
    <w:rsid w:val="00B83D98"/>
    <w:rsid w:val="00B83F71"/>
    <w:rsid w:val="00B846CB"/>
    <w:rsid w:val="00B85DEE"/>
    <w:rsid w:val="00B860B8"/>
    <w:rsid w:val="00B87355"/>
    <w:rsid w:val="00B905CE"/>
    <w:rsid w:val="00B91288"/>
    <w:rsid w:val="00B913F2"/>
    <w:rsid w:val="00B91591"/>
    <w:rsid w:val="00B91C44"/>
    <w:rsid w:val="00B92701"/>
    <w:rsid w:val="00B929DA"/>
    <w:rsid w:val="00B93C05"/>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54A7"/>
    <w:rsid w:val="00BB6194"/>
    <w:rsid w:val="00BB732C"/>
    <w:rsid w:val="00BB7448"/>
    <w:rsid w:val="00BB76F0"/>
    <w:rsid w:val="00BB7C84"/>
    <w:rsid w:val="00BC0927"/>
    <w:rsid w:val="00BC0C83"/>
    <w:rsid w:val="00BC17E1"/>
    <w:rsid w:val="00BC3217"/>
    <w:rsid w:val="00BC32ED"/>
    <w:rsid w:val="00BC3B28"/>
    <w:rsid w:val="00BC4ABE"/>
    <w:rsid w:val="00BC4DFF"/>
    <w:rsid w:val="00BC597F"/>
    <w:rsid w:val="00BC673F"/>
    <w:rsid w:val="00BC68CF"/>
    <w:rsid w:val="00BD0B21"/>
    <w:rsid w:val="00BD1177"/>
    <w:rsid w:val="00BD19AE"/>
    <w:rsid w:val="00BD20DC"/>
    <w:rsid w:val="00BD2241"/>
    <w:rsid w:val="00BD2B2C"/>
    <w:rsid w:val="00BD427E"/>
    <w:rsid w:val="00BD535D"/>
    <w:rsid w:val="00BD569A"/>
    <w:rsid w:val="00BD5CD8"/>
    <w:rsid w:val="00BD5CFF"/>
    <w:rsid w:val="00BD5F01"/>
    <w:rsid w:val="00BD69FB"/>
    <w:rsid w:val="00BD7981"/>
    <w:rsid w:val="00BD7B77"/>
    <w:rsid w:val="00BD7E52"/>
    <w:rsid w:val="00BE0893"/>
    <w:rsid w:val="00BE089E"/>
    <w:rsid w:val="00BE0D50"/>
    <w:rsid w:val="00BE1A27"/>
    <w:rsid w:val="00BE2226"/>
    <w:rsid w:val="00BE26FF"/>
    <w:rsid w:val="00BE3083"/>
    <w:rsid w:val="00BE3B3D"/>
    <w:rsid w:val="00BE46B4"/>
    <w:rsid w:val="00BE4806"/>
    <w:rsid w:val="00BE4FFA"/>
    <w:rsid w:val="00BE5E29"/>
    <w:rsid w:val="00BF13AB"/>
    <w:rsid w:val="00BF1DD0"/>
    <w:rsid w:val="00BF234E"/>
    <w:rsid w:val="00BF3A17"/>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4E47"/>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6EC5"/>
    <w:rsid w:val="00C477AA"/>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189"/>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1408"/>
    <w:rsid w:val="00CC1AA3"/>
    <w:rsid w:val="00CC2DB5"/>
    <w:rsid w:val="00CC33DB"/>
    <w:rsid w:val="00CC439F"/>
    <w:rsid w:val="00CC4FD7"/>
    <w:rsid w:val="00CC79C8"/>
    <w:rsid w:val="00CD0A02"/>
    <w:rsid w:val="00CD2506"/>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341"/>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137"/>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36F2"/>
    <w:rsid w:val="00D66894"/>
    <w:rsid w:val="00D66974"/>
    <w:rsid w:val="00D66A3A"/>
    <w:rsid w:val="00D67B97"/>
    <w:rsid w:val="00D70AD6"/>
    <w:rsid w:val="00D71882"/>
    <w:rsid w:val="00D71C58"/>
    <w:rsid w:val="00D728D0"/>
    <w:rsid w:val="00D733F8"/>
    <w:rsid w:val="00D73A81"/>
    <w:rsid w:val="00D755C8"/>
    <w:rsid w:val="00D76150"/>
    <w:rsid w:val="00D763D8"/>
    <w:rsid w:val="00D76858"/>
    <w:rsid w:val="00D77D07"/>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28"/>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533"/>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AA0"/>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255"/>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07CB"/>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098"/>
    <w:rsid w:val="00E56CB1"/>
    <w:rsid w:val="00E57385"/>
    <w:rsid w:val="00E57BB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E7B7C"/>
    <w:rsid w:val="00EF11A9"/>
    <w:rsid w:val="00EF29AB"/>
    <w:rsid w:val="00EF2EA9"/>
    <w:rsid w:val="00EF2F27"/>
    <w:rsid w:val="00EF473E"/>
    <w:rsid w:val="00EF53FF"/>
    <w:rsid w:val="00EF54A5"/>
    <w:rsid w:val="00EF6312"/>
    <w:rsid w:val="00EF6872"/>
    <w:rsid w:val="00EF7DBF"/>
    <w:rsid w:val="00F0297D"/>
    <w:rsid w:val="00F039DE"/>
    <w:rsid w:val="00F03A9A"/>
    <w:rsid w:val="00F03CB0"/>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09"/>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1A76"/>
    <w:rsid w:val="00F625AB"/>
    <w:rsid w:val="00F6260E"/>
    <w:rsid w:val="00F62CA7"/>
    <w:rsid w:val="00F62E9C"/>
    <w:rsid w:val="00F63578"/>
    <w:rsid w:val="00F6398B"/>
    <w:rsid w:val="00F63DE3"/>
    <w:rsid w:val="00F6403C"/>
    <w:rsid w:val="00F6409E"/>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4618</TotalTime>
  <Pages>73</Pages>
  <Words>9624</Words>
  <Characters>54860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413</cp:revision>
  <cp:lastPrinted>2025-03-22T23:49:00Z</cp:lastPrinted>
  <dcterms:created xsi:type="dcterms:W3CDTF">2024-12-10T17:51:00Z</dcterms:created>
  <dcterms:modified xsi:type="dcterms:W3CDTF">2025-03-22T23:57:00Z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