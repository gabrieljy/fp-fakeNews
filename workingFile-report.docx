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89DD1" w14:textId="77777777" w:rsidR="001D1B7B" w:rsidRPr="002B76F3" w:rsidRDefault="001D1B7B" w:rsidP="001D1B7B"/>
    <w:p w14:paraId="53AB23FB" w14:textId="77777777" w:rsidR="001D1B7B" w:rsidRPr="002B76F3" w:rsidRDefault="001D1B7B" w:rsidP="001D1B7B"/>
    <w:p w14:paraId="679031D8" w14:textId="77777777" w:rsidR="001D1B7B" w:rsidRPr="002B76F3" w:rsidRDefault="001D1B7B" w:rsidP="001D1B7B"/>
    <w:p w14:paraId="21D50742" w14:textId="77777777" w:rsidR="001D1B7B" w:rsidRPr="002B76F3" w:rsidRDefault="001D1B7B" w:rsidP="001D1B7B"/>
    <w:p w14:paraId="04843603" w14:textId="77777777" w:rsidR="001D1B7B" w:rsidRPr="002B76F3" w:rsidRDefault="001D1B7B" w:rsidP="001D1B7B"/>
    <w:p w14:paraId="5F18CC0F" w14:textId="77777777" w:rsidR="001D1B7B" w:rsidRPr="002B76F3" w:rsidRDefault="001D1B7B" w:rsidP="001D1B7B"/>
    <w:p w14:paraId="5559336A" w14:textId="77777777" w:rsidR="001D1B7B" w:rsidRPr="002B76F3" w:rsidRDefault="001D1B7B" w:rsidP="001D1B7B"/>
    <w:p w14:paraId="5A164CC9" w14:textId="77777777" w:rsidR="001D1B7B" w:rsidRPr="002B76F3" w:rsidRDefault="001D1B7B" w:rsidP="001D1B7B">
      <w:pPr>
        <w:jc w:val="center"/>
      </w:pPr>
    </w:p>
    <w:p w14:paraId="167C391A" w14:textId="621567E4" w:rsidR="005B70A0" w:rsidRPr="002B76F3" w:rsidRDefault="005B70A0" w:rsidP="001D1B7B">
      <w:pPr>
        <w:pStyle w:val="Text"/>
        <w:jc w:val="center"/>
        <w:rPr>
          <w:rFonts w:asciiTheme="majorHAnsi" w:hAnsiTheme="majorHAnsi"/>
          <w:b/>
          <w:bCs/>
          <w:sz w:val="52"/>
          <w:szCs w:val="52"/>
        </w:rPr>
      </w:pPr>
      <w:r w:rsidRPr="002B76F3">
        <w:rPr>
          <w:rFonts w:asciiTheme="majorHAnsi" w:hAnsiTheme="majorHAnsi"/>
          <w:b/>
          <w:bCs/>
          <w:sz w:val="52"/>
          <w:szCs w:val="52"/>
        </w:rPr>
        <w:t>[CM30</w:t>
      </w:r>
      <w:r w:rsidR="00D815B0">
        <w:rPr>
          <w:rFonts w:asciiTheme="majorHAnsi" w:hAnsiTheme="majorHAnsi"/>
          <w:b/>
          <w:bCs/>
          <w:sz w:val="52"/>
          <w:szCs w:val="52"/>
        </w:rPr>
        <w:t>70</w:t>
      </w:r>
      <w:r w:rsidRPr="002B76F3">
        <w:rPr>
          <w:rFonts w:asciiTheme="majorHAnsi" w:hAnsiTheme="majorHAnsi"/>
          <w:b/>
          <w:bCs/>
          <w:sz w:val="52"/>
          <w:szCs w:val="52"/>
        </w:rPr>
        <w:t xml:space="preserve">] </w:t>
      </w:r>
    </w:p>
    <w:p w14:paraId="248CAEB6" w14:textId="46E33C5A" w:rsidR="001D1B7B" w:rsidRPr="002B76F3" w:rsidRDefault="00D815B0" w:rsidP="001D1B7B">
      <w:pPr>
        <w:pStyle w:val="Text"/>
        <w:jc w:val="center"/>
        <w:rPr>
          <w:rFonts w:asciiTheme="majorHAnsi" w:hAnsiTheme="majorHAnsi"/>
          <w:b/>
          <w:bCs/>
          <w:sz w:val="52"/>
          <w:szCs w:val="52"/>
        </w:rPr>
      </w:pPr>
      <w:r>
        <w:rPr>
          <w:rFonts w:asciiTheme="majorHAnsi" w:hAnsiTheme="majorHAnsi"/>
          <w:b/>
          <w:bCs/>
          <w:sz w:val="52"/>
          <w:szCs w:val="52"/>
        </w:rPr>
        <w:t>Final Project</w:t>
      </w:r>
    </w:p>
    <w:p w14:paraId="441740FA" w14:textId="77777777" w:rsidR="001D1B7B" w:rsidRPr="002B76F3" w:rsidRDefault="001D1B7B" w:rsidP="001D1B7B">
      <w:pPr>
        <w:pStyle w:val="Text"/>
        <w:jc w:val="center"/>
        <w:rPr>
          <w:rFonts w:asciiTheme="majorHAnsi" w:hAnsiTheme="majorHAnsi"/>
          <w:b/>
          <w:bCs/>
          <w:color w:val="262626" w:themeColor="text1" w:themeTint="D9"/>
          <w:sz w:val="52"/>
          <w:szCs w:val="52"/>
        </w:rPr>
      </w:pPr>
    </w:p>
    <w:p w14:paraId="37E57A69" w14:textId="0AC0CBBA" w:rsidR="002E511D" w:rsidRDefault="003C72D0" w:rsidP="005B70A0">
      <w:pPr>
        <w:pStyle w:val="Text"/>
        <w:jc w:val="center"/>
        <w:rPr>
          <w:rFonts w:asciiTheme="majorHAnsi" w:hAnsiTheme="majorHAnsi"/>
          <w:b/>
          <w:bCs/>
          <w:sz w:val="52"/>
          <w:szCs w:val="52"/>
        </w:rPr>
      </w:pPr>
      <w:r>
        <w:rPr>
          <w:rFonts w:asciiTheme="majorHAnsi" w:hAnsiTheme="majorHAnsi"/>
          <w:b/>
          <w:bCs/>
          <w:sz w:val="52"/>
          <w:szCs w:val="52"/>
        </w:rPr>
        <w:t>Final Report</w:t>
      </w:r>
    </w:p>
    <w:p w14:paraId="546419DA" w14:textId="734BF15D" w:rsidR="001D1B7B" w:rsidRPr="002B76F3" w:rsidRDefault="001D1B7B" w:rsidP="00D8495E">
      <w:pPr>
        <w:pStyle w:val="Text"/>
        <w:rPr>
          <w:rFonts w:asciiTheme="majorHAnsi" w:hAnsiTheme="majorHAnsi"/>
          <w:b/>
          <w:bCs/>
          <w:sz w:val="52"/>
          <w:szCs w:val="52"/>
        </w:rPr>
      </w:pPr>
      <w:r w:rsidRPr="002B76F3">
        <w:br/>
      </w:r>
    </w:p>
    <w:p w14:paraId="1F40989D" w14:textId="77777777" w:rsidR="001D1B7B" w:rsidRPr="002B76F3" w:rsidRDefault="001D1B7B" w:rsidP="001D1B7B">
      <w:pPr>
        <w:jc w:val="center"/>
        <w:rPr>
          <w:color w:val="262626" w:themeColor="text1" w:themeTint="D9"/>
        </w:rPr>
      </w:pPr>
    </w:p>
    <w:p w14:paraId="0C2B7F67" w14:textId="0FF251AA" w:rsidR="001D1B7B" w:rsidRPr="002B76F3" w:rsidRDefault="001D1B7B" w:rsidP="001D1B7B">
      <w:pPr>
        <w:pStyle w:val="Text"/>
        <w:jc w:val="center"/>
        <w:rPr>
          <w:rStyle w:val="Heading3Char"/>
          <w:b/>
          <w:bCs/>
          <w:sz w:val="52"/>
          <w:szCs w:val="52"/>
        </w:rPr>
      </w:pPr>
      <w:bookmarkStart w:id="0" w:name="_Toc150840163"/>
      <w:bookmarkStart w:id="1" w:name="_Toc151255929"/>
      <w:bookmarkStart w:id="2" w:name="_Toc152966122"/>
      <w:r w:rsidRPr="002B76F3">
        <w:br/>
      </w:r>
      <w:bookmarkStart w:id="3" w:name="_Toc190087725"/>
      <w:bookmarkStart w:id="4" w:name="_Toc192631336"/>
      <w:r w:rsidRPr="002B76F3">
        <w:rPr>
          <w:rStyle w:val="Heading3Char"/>
          <w:bCs/>
          <w:sz w:val="52"/>
          <w:szCs w:val="52"/>
        </w:rPr>
        <w:t>Yau Feng Yuen, Gabriel</w:t>
      </w:r>
      <w:bookmarkEnd w:id="0"/>
      <w:bookmarkEnd w:id="1"/>
      <w:bookmarkEnd w:id="2"/>
      <w:bookmarkEnd w:id="3"/>
      <w:bookmarkEnd w:id="4"/>
    </w:p>
    <w:p w14:paraId="48695D16" w14:textId="77777777" w:rsidR="008348FB" w:rsidRDefault="008348FB" w:rsidP="008348FB"/>
    <w:p w14:paraId="5DFC46C3" w14:textId="32339EBA" w:rsidR="008348FB" w:rsidRDefault="008348FB">
      <w:r>
        <w:br w:type="page"/>
      </w:r>
    </w:p>
    <w:p w14:paraId="015D1107" w14:textId="77777777" w:rsidR="008348FB" w:rsidRPr="008348FB" w:rsidRDefault="008348FB" w:rsidP="008348FB"/>
    <w:p w14:paraId="237D0FA4" w14:textId="59BF8BEB" w:rsidR="001F7B42" w:rsidRPr="00876E66" w:rsidRDefault="001F7B42">
      <w:r>
        <w:br w:type="page"/>
      </w:r>
    </w:p>
    <w:sdt>
      <w:sdtPr>
        <w:rPr>
          <w:rFonts w:asciiTheme="minorHAnsi" w:eastAsiaTheme="minorHAnsi" w:hAnsiTheme="minorHAnsi" w:cstheme="minorBidi"/>
          <w:color w:val="auto"/>
          <w:sz w:val="24"/>
          <w:szCs w:val="24"/>
        </w:rPr>
        <w:id w:val="11119082"/>
        <w:docPartObj>
          <w:docPartGallery w:val="Table of Contents"/>
          <w:docPartUnique/>
        </w:docPartObj>
      </w:sdtPr>
      <w:sdtEndPr>
        <w:rPr>
          <w:b/>
          <w:bCs/>
          <w:noProof/>
        </w:rPr>
      </w:sdtEndPr>
      <w:sdtContent>
        <w:p w14:paraId="56C33463" w14:textId="554C86D7" w:rsidR="003C72D0" w:rsidRPr="003C72D0" w:rsidRDefault="003C72D0">
          <w:pPr>
            <w:pStyle w:val="TOCHeading"/>
            <w:rPr>
              <w:rStyle w:val="Heading1Char"/>
            </w:rPr>
          </w:pPr>
          <w:r w:rsidRPr="003C72D0">
            <w:rPr>
              <w:rStyle w:val="Heading1Char"/>
            </w:rPr>
            <w:t>Contents</w:t>
          </w:r>
        </w:p>
        <w:p w14:paraId="491B92CF" w14:textId="78245AB8" w:rsidR="003C72D0" w:rsidRDefault="003C72D0">
          <w:pPr>
            <w:pStyle w:val="TOC3"/>
            <w:tabs>
              <w:tab w:val="right" w:leader="dot" w:pos="10790"/>
            </w:tabs>
            <w:rPr>
              <w:rFonts w:cstheme="minorBidi"/>
              <w:noProof/>
              <w:kern w:val="2"/>
              <w:sz w:val="24"/>
              <w:szCs w:val="24"/>
              <w:lang w:val="en-SG" w:eastAsia="en-SG"/>
              <w14:ligatures w14:val="standardContextual"/>
            </w:rPr>
          </w:pPr>
          <w:r>
            <w:fldChar w:fldCharType="begin"/>
          </w:r>
          <w:r>
            <w:instrText xml:space="preserve"> TOC \o "1-3" \h \z \u </w:instrText>
          </w:r>
          <w:r>
            <w:fldChar w:fldCharType="separate"/>
          </w:r>
          <w:hyperlink w:anchor="_Toc192631336" w:history="1"/>
        </w:p>
        <w:p w14:paraId="41DBEC7C" w14:textId="5882A14B" w:rsidR="003C72D0" w:rsidRDefault="003C72D0">
          <w:pPr>
            <w:pStyle w:val="TOC1"/>
            <w:tabs>
              <w:tab w:val="right" w:leader="dot" w:pos="10790"/>
            </w:tabs>
            <w:rPr>
              <w:rFonts w:eastAsiaTheme="minorEastAsia"/>
              <w:noProof/>
              <w:kern w:val="2"/>
              <w:lang w:val="en-SG" w:eastAsia="en-SG"/>
              <w14:ligatures w14:val="standardContextual"/>
            </w:rPr>
          </w:pPr>
          <w:hyperlink w:anchor="_Toc192631337" w:history="1">
            <w:r w:rsidRPr="00DB7FAF">
              <w:rPr>
                <w:rStyle w:val="Hyperlink"/>
                <w:noProof/>
              </w:rPr>
              <w:t>[1.0] Introduction</w:t>
            </w:r>
            <w:r>
              <w:rPr>
                <w:noProof/>
                <w:webHidden/>
              </w:rPr>
              <w:tab/>
            </w:r>
            <w:r>
              <w:rPr>
                <w:noProof/>
                <w:webHidden/>
              </w:rPr>
              <w:fldChar w:fldCharType="begin"/>
            </w:r>
            <w:r>
              <w:rPr>
                <w:noProof/>
                <w:webHidden/>
              </w:rPr>
              <w:instrText xml:space="preserve"> PAGEREF _Toc192631337 \h </w:instrText>
            </w:r>
            <w:r>
              <w:rPr>
                <w:noProof/>
                <w:webHidden/>
              </w:rPr>
            </w:r>
            <w:r>
              <w:rPr>
                <w:noProof/>
                <w:webHidden/>
              </w:rPr>
              <w:fldChar w:fldCharType="separate"/>
            </w:r>
            <w:r w:rsidR="00F03CB0">
              <w:rPr>
                <w:noProof/>
                <w:webHidden/>
              </w:rPr>
              <w:t>5</w:t>
            </w:r>
            <w:r>
              <w:rPr>
                <w:noProof/>
                <w:webHidden/>
              </w:rPr>
              <w:fldChar w:fldCharType="end"/>
            </w:r>
          </w:hyperlink>
        </w:p>
        <w:p w14:paraId="2D0C305B" w14:textId="6FF80CDF" w:rsidR="003C72D0" w:rsidRDefault="003C72D0">
          <w:pPr>
            <w:pStyle w:val="TOC2"/>
            <w:tabs>
              <w:tab w:val="right" w:leader="dot" w:pos="10790"/>
            </w:tabs>
            <w:rPr>
              <w:rFonts w:eastAsiaTheme="minorEastAsia"/>
              <w:noProof/>
              <w:kern w:val="2"/>
              <w:lang w:val="en-SG" w:eastAsia="en-SG"/>
              <w14:ligatures w14:val="standardContextual"/>
            </w:rPr>
          </w:pPr>
          <w:hyperlink w:anchor="_Toc192631338" w:history="1">
            <w:r w:rsidRPr="00DB7FAF">
              <w:rPr>
                <w:rStyle w:val="Hyperlink"/>
                <w:noProof/>
              </w:rPr>
              <w:t>[1.1] Template</w:t>
            </w:r>
            <w:r>
              <w:rPr>
                <w:noProof/>
                <w:webHidden/>
              </w:rPr>
              <w:tab/>
            </w:r>
            <w:r>
              <w:rPr>
                <w:noProof/>
                <w:webHidden/>
              </w:rPr>
              <w:fldChar w:fldCharType="begin"/>
            </w:r>
            <w:r>
              <w:rPr>
                <w:noProof/>
                <w:webHidden/>
              </w:rPr>
              <w:instrText xml:space="preserve"> PAGEREF _Toc192631338 \h </w:instrText>
            </w:r>
            <w:r>
              <w:rPr>
                <w:noProof/>
                <w:webHidden/>
              </w:rPr>
            </w:r>
            <w:r>
              <w:rPr>
                <w:noProof/>
                <w:webHidden/>
              </w:rPr>
              <w:fldChar w:fldCharType="separate"/>
            </w:r>
            <w:r w:rsidR="00F03CB0">
              <w:rPr>
                <w:noProof/>
                <w:webHidden/>
              </w:rPr>
              <w:t>5</w:t>
            </w:r>
            <w:r>
              <w:rPr>
                <w:noProof/>
                <w:webHidden/>
              </w:rPr>
              <w:fldChar w:fldCharType="end"/>
            </w:r>
          </w:hyperlink>
        </w:p>
        <w:p w14:paraId="47A7EEB2" w14:textId="5AC2598F" w:rsidR="003C72D0" w:rsidRDefault="003C72D0">
          <w:pPr>
            <w:pStyle w:val="TOC2"/>
            <w:tabs>
              <w:tab w:val="right" w:leader="dot" w:pos="10790"/>
            </w:tabs>
            <w:rPr>
              <w:rFonts w:eastAsiaTheme="minorEastAsia"/>
              <w:noProof/>
              <w:kern w:val="2"/>
              <w:lang w:val="en-SG" w:eastAsia="en-SG"/>
              <w14:ligatures w14:val="standardContextual"/>
            </w:rPr>
          </w:pPr>
          <w:hyperlink w:anchor="_Toc192631339" w:history="1">
            <w:r w:rsidRPr="00DB7FAF">
              <w:rPr>
                <w:rStyle w:val="Hyperlink"/>
                <w:noProof/>
              </w:rPr>
              <w:t>[1.2] Project Overview</w:t>
            </w:r>
            <w:r>
              <w:rPr>
                <w:noProof/>
                <w:webHidden/>
              </w:rPr>
              <w:tab/>
            </w:r>
            <w:r>
              <w:rPr>
                <w:noProof/>
                <w:webHidden/>
              </w:rPr>
              <w:fldChar w:fldCharType="begin"/>
            </w:r>
            <w:r>
              <w:rPr>
                <w:noProof/>
                <w:webHidden/>
              </w:rPr>
              <w:instrText xml:space="preserve"> PAGEREF _Toc192631339 \h </w:instrText>
            </w:r>
            <w:r>
              <w:rPr>
                <w:noProof/>
                <w:webHidden/>
              </w:rPr>
            </w:r>
            <w:r>
              <w:rPr>
                <w:noProof/>
                <w:webHidden/>
              </w:rPr>
              <w:fldChar w:fldCharType="separate"/>
            </w:r>
            <w:r w:rsidR="00F03CB0">
              <w:rPr>
                <w:noProof/>
                <w:webHidden/>
              </w:rPr>
              <w:t>5</w:t>
            </w:r>
            <w:r>
              <w:rPr>
                <w:noProof/>
                <w:webHidden/>
              </w:rPr>
              <w:fldChar w:fldCharType="end"/>
            </w:r>
          </w:hyperlink>
        </w:p>
        <w:p w14:paraId="107D0220" w14:textId="36443737" w:rsidR="003C72D0" w:rsidRDefault="003C72D0">
          <w:pPr>
            <w:pStyle w:val="TOC2"/>
            <w:tabs>
              <w:tab w:val="right" w:leader="dot" w:pos="10790"/>
            </w:tabs>
            <w:rPr>
              <w:rFonts w:eastAsiaTheme="minorEastAsia"/>
              <w:noProof/>
              <w:kern w:val="2"/>
              <w:lang w:val="en-SG" w:eastAsia="en-SG"/>
              <w14:ligatures w14:val="standardContextual"/>
            </w:rPr>
          </w:pPr>
          <w:hyperlink w:anchor="_Toc192631340" w:history="1">
            <w:r w:rsidRPr="00DB7FAF">
              <w:rPr>
                <w:rStyle w:val="Hyperlink"/>
                <w:noProof/>
              </w:rPr>
              <w:t>[1.3] Motivation</w:t>
            </w:r>
            <w:r>
              <w:rPr>
                <w:noProof/>
                <w:webHidden/>
              </w:rPr>
              <w:tab/>
            </w:r>
            <w:r>
              <w:rPr>
                <w:noProof/>
                <w:webHidden/>
              </w:rPr>
              <w:fldChar w:fldCharType="begin"/>
            </w:r>
            <w:r>
              <w:rPr>
                <w:noProof/>
                <w:webHidden/>
              </w:rPr>
              <w:instrText xml:space="preserve"> PAGEREF _Toc192631340 \h </w:instrText>
            </w:r>
            <w:r>
              <w:rPr>
                <w:noProof/>
                <w:webHidden/>
              </w:rPr>
            </w:r>
            <w:r>
              <w:rPr>
                <w:noProof/>
                <w:webHidden/>
              </w:rPr>
              <w:fldChar w:fldCharType="separate"/>
            </w:r>
            <w:r w:rsidR="00F03CB0">
              <w:rPr>
                <w:noProof/>
                <w:webHidden/>
              </w:rPr>
              <w:t>6</w:t>
            </w:r>
            <w:r>
              <w:rPr>
                <w:noProof/>
                <w:webHidden/>
              </w:rPr>
              <w:fldChar w:fldCharType="end"/>
            </w:r>
          </w:hyperlink>
        </w:p>
        <w:p w14:paraId="26C748D6" w14:textId="11F73028" w:rsidR="003C72D0" w:rsidRDefault="003C72D0">
          <w:pPr>
            <w:pStyle w:val="TOC2"/>
            <w:tabs>
              <w:tab w:val="right" w:leader="dot" w:pos="10790"/>
            </w:tabs>
            <w:rPr>
              <w:rFonts w:eastAsiaTheme="minorEastAsia"/>
              <w:noProof/>
              <w:kern w:val="2"/>
              <w:lang w:val="en-SG" w:eastAsia="en-SG"/>
              <w14:ligatures w14:val="standardContextual"/>
            </w:rPr>
          </w:pPr>
          <w:hyperlink w:anchor="_Toc192631341" w:history="1">
            <w:r w:rsidRPr="00DB7FAF">
              <w:rPr>
                <w:rStyle w:val="Hyperlink"/>
                <w:noProof/>
              </w:rPr>
              <w:t>[1.4] Related Projects</w:t>
            </w:r>
            <w:r>
              <w:rPr>
                <w:noProof/>
                <w:webHidden/>
              </w:rPr>
              <w:tab/>
            </w:r>
            <w:r>
              <w:rPr>
                <w:noProof/>
                <w:webHidden/>
              </w:rPr>
              <w:fldChar w:fldCharType="begin"/>
            </w:r>
            <w:r>
              <w:rPr>
                <w:noProof/>
                <w:webHidden/>
              </w:rPr>
              <w:instrText xml:space="preserve"> PAGEREF _Toc192631341 \h </w:instrText>
            </w:r>
            <w:r>
              <w:rPr>
                <w:noProof/>
                <w:webHidden/>
              </w:rPr>
            </w:r>
            <w:r>
              <w:rPr>
                <w:noProof/>
                <w:webHidden/>
              </w:rPr>
              <w:fldChar w:fldCharType="separate"/>
            </w:r>
            <w:r w:rsidR="00F03CB0">
              <w:rPr>
                <w:noProof/>
                <w:webHidden/>
              </w:rPr>
              <w:t>7</w:t>
            </w:r>
            <w:r>
              <w:rPr>
                <w:noProof/>
                <w:webHidden/>
              </w:rPr>
              <w:fldChar w:fldCharType="end"/>
            </w:r>
          </w:hyperlink>
        </w:p>
        <w:p w14:paraId="464210F5" w14:textId="231E5D8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2" w:history="1">
            <w:r w:rsidRPr="00DB7FAF">
              <w:rPr>
                <w:rStyle w:val="Hyperlink"/>
                <w:noProof/>
                <w:lang w:val="en-SG"/>
              </w:rPr>
              <w:t>[1.4.1] DataFlair: Detecting Fake News with Python and Machine Learning</w:t>
            </w:r>
            <w:r>
              <w:rPr>
                <w:noProof/>
                <w:webHidden/>
              </w:rPr>
              <w:tab/>
            </w:r>
            <w:r>
              <w:rPr>
                <w:noProof/>
                <w:webHidden/>
              </w:rPr>
              <w:fldChar w:fldCharType="begin"/>
            </w:r>
            <w:r>
              <w:rPr>
                <w:noProof/>
                <w:webHidden/>
              </w:rPr>
              <w:instrText xml:space="preserve"> PAGEREF _Toc192631342 \h </w:instrText>
            </w:r>
            <w:r>
              <w:rPr>
                <w:noProof/>
                <w:webHidden/>
              </w:rPr>
            </w:r>
            <w:r>
              <w:rPr>
                <w:noProof/>
                <w:webHidden/>
              </w:rPr>
              <w:fldChar w:fldCharType="separate"/>
            </w:r>
            <w:r w:rsidR="00F03CB0">
              <w:rPr>
                <w:noProof/>
                <w:webHidden/>
              </w:rPr>
              <w:t>7</w:t>
            </w:r>
            <w:r>
              <w:rPr>
                <w:noProof/>
                <w:webHidden/>
              </w:rPr>
              <w:fldChar w:fldCharType="end"/>
            </w:r>
          </w:hyperlink>
        </w:p>
        <w:p w14:paraId="6F917153" w14:textId="15619FD1"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3" w:history="1">
            <w:r w:rsidRPr="00DB7FAF">
              <w:rPr>
                <w:rStyle w:val="Hyperlink"/>
                <w:noProof/>
                <w:lang w:val="en-SG"/>
              </w:rPr>
              <w:t>[1.4.2] ClaimBuster</w:t>
            </w:r>
            <w:r>
              <w:rPr>
                <w:noProof/>
                <w:webHidden/>
              </w:rPr>
              <w:tab/>
            </w:r>
            <w:r>
              <w:rPr>
                <w:noProof/>
                <w:webHidden/>
              </w:rPr>
              <w:fldChar w:fldCharType="begin"/>
            </w:r>
            <w:r>
              <w:rPr>
                <w:noProof/>
                <w:webHidden/>
              </w:rPr>
              <w:instrText xml:space="preserve"> PAGEREF _Toc192631343 \h </w:instrText>
            </w:r>
            <w:r>
              <w:rPr>
                <w:noProof/>
                <w:webHidden/>
              </w:rPr>
            </w:r>
            <w:r>
              <w:rPr>
                <w:noProof/>
                <w:webHidden/>
              </w:rPr>
              <w:fldChar w:fldCharType="separate"/>
            </w:r>
            <w:r w:rsidR="00F03CB0">
              <w:rPr>
                <w:noProof/>
                <w:webHidden/>
              </w:rPr>
              <w:t>8</w:t>
            </w:r>
            <w:r>
              <w:rPr>
                <w:noProof/>
                <w:webHidden/>
              </w:rPr>
              <w:fldChar w:fldCharType="end"/>
            </w:r>
          </w:hyperlink>
        </w:p>
        <w:p w14:paraId="39B573B1" w14:textId="02FA456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4" w:history="1">
            <w:r w:rsidRPr="00DB7FAF">
              <w:rPr>
                <w:rStyle w:val="Hyperlink"/>
                <w:noProof/>
                <w:lang w:val="en-SG"/>
              </w:rPr>
              <w:t>[1.4.3] Snopes</w:t>
            </w:r>
            <w:r>
              <w:rPr>
                <w:noProof/>
                <w:webHidden/>
              </w:rPr>
              <w:tab/>
            </w:r>
            <w:r>
              <w:rPr>
                <w:noProof/>
                <w:webHidden/>
              </w:rPr>
              <w:fldChar w:fldCharType="begin"/>
            </w:r>
            <w:r>
              <w:rPr>
                <w:noProof/>
                <w:webHidden/>
              </w:rPr>
              <w:instrText xml:space="preserve"> PAGEREF _Toc192631344 \h </w:instrText>
            </w:r>
            <w:r>
              <w:rPr>
                <w:noProof/>
                <w:webHidden/>
              </w:rPr>
            </w:r>
            <w:r>
              <w:rPr>
                <w:noProof/>
                <w:webHidden/>
              </w:rPr>
              <w:fldChar w:fldCharType="separate"/>
            </w:r>
            <w:r w:rsidR="00F03CB0">
              <w:rPr>
                <w:noProof/>
                <w:webHidden/>
              </w:rPr>
              <w:t>9</w:t>
            </w:r>
            <w:r>
              <w:rPr>
                <w:noProof/>
                <w:webHidden/>
              </w:rPr>
              <w:fldChar w:fldCharType="end"/>
            </w:r>
          </w:hyperlink>
        </w:p>
        <w:p w14:paraId="01240E91" w14:textId="34191594" w:rsidR="003C72D0" w:rsidRDefault="003C72D0">
          <w:pPr>
            <w:pStyle w:val="TOC2"/>
            <w:tabs>
              <w:tab w:val="right" w:leader="dot" w:pos="10790"/>
            </w:tabs>
            <w:rPr>
              <w:rFonts w:eastAsiaTheme="minorEastAsia"/>
              <w:noProof/>
              <w:kern w:val="2"/>
              <w:lang w:val="en-SG" w:eastAsia="en-SG"/>
              <w14:ligatures w14:val="standardContextual"/>
            </w:rPr>
          </w:pPr>
          <w:hyperlink w:anchor="_Toc192631345" w:history="1">
            <w:r w:rsidRPr="00DB7FAF">
              <w:rPr>
                <w:rStyle w:val="Hyperlink"/>
                <w:noProof/>
              </w:rPr>
              <w:t>[1.5] Project Aims</w:t>
            </w:r>
            <w:r>
              <w:rPr>
                <w:noProof/>
                <w:webHidden/>
              </w:rPr>
              <w:tab/>
            </w:r>
            <w:r>
              <w:rPr>
                <w:noProof/>
                <w:webHidden/>
              </w:rPr>
              <w:fldChar w:fldCharType="begin"/>
            </w:r>
            <w:r>
              <w:rPr>
                <w:noProof/>
                <w:webHidden/>
              </w:rPr>
              <w:instrText xml:space="preserve"> PAGEREF _Toc192631345 \h </w:instrText>
            </w:r>
            <w:r>
              <w:rPr>
                <w:noProof/>
                <w:webHidden/>
              </w:rPr>
            </w:r>
            <w:r>
              <w:rPr>
                <w:noProof/>
                <w:webHidden/>
              </w:rPr>
              <w:fldChar w:fldCharType="separate"/>
            </w:r>
            <w:r w:rsidR="00F03CB0">
              <w:rPr>
                <w:noProof/>
                <w:webHidden/>
              </w:rPr>
              <w:t>9</w:t>
            </w:r>
            <w:r>
              <w:rPr>
                <w:noProof/>
                <w:webHidden/>
              </w:rPr>
              <w:fldChar w:fldCharType="end"/>
            </w:r>
          </w:hyperlink>
        </w:p>
        <w:p w14:paraId="5F4F8C2B" w14:textId="4081BAD6" w:rsidR="003C72D0" w:rsidRDefault="003C72D0">
          <w:pPr>
            <w:pStyle w:val="TOC1"/>
            <w:tabs>
              <w:tab w:val="right" w:leader="dot" w:pos="10790"/>
            </w:tabs>
            <w:rPr>
              <w:rFonts w:eastAsiaTheme="minorEastAsia"/>
              <w:noProof/>
              <w:kern w:val="2"/>
              <w:lang w:val="en-SG" w:eastAsia="en-SG"/>
              <w14:ligatures w14:val="standardContextual"/>
            </w:rPr>
          </w:pPr>
          <w:hyperlink w:anchor="_Toc192631346" w:history="1">
            <w:r w:rsidRPr="00DB7FAF">
              <w:rPr>
                <w:rStyle w:val="Hyperlink"/>
                <w:noProof/>
              </w:rPr>
              <w:t>[2.0] Literature Review</w:t>
            </w:r>
            <w:r>
              <w:rPr>
                <w:noProof/>
                <w:webHidden/>
              </w:rPr>
              <w:tab/>
            </w:r>
            <w:r>
              <w:rPr>
                <w:noProof/>
                <w:webHidden/>
              </w:rPr>
              <w:fldChar w:fldCharType="begin"/>
            </w:r>
            <w:r>
              <w:rPr>
                <w:noProof/>
                <w:webHidden/>
              </w:rPr>
              <w:instrText xml:space="preserve"> PAGEREF _Toc192631346 \h </w:instrText>
            </w:r>
            <w:r>
              <w:rPr>
                <w:noProof/>
                <w:webHidden/>
              </w:rPr>
            </w:r>
            <w:r>
              <w:rPr>
                <w:noProof/>
                <w:webHidden/>
              </w:rPr>
              <w:fldChar w:fldCharType="separate"/>
            </w:r>
            <w:r w:rsidR="00F03CB0">
              <w:rPr>
                <w:noProof/>
                <w:webHidden/>
              </w:rPr>
              <w:t>10</w:t>
            </w:r>
            <w:r>
              <w:rPr>
                <w:noProof/>
                <w:webHidden/>
              </w:rPr>
              <w:fldChar w:fldCharType="end"/>
            </w:r>
          </w:hyperlink>
        </w:p>
        <w:p w14:paraId="09C13002" w14:textId="55AF03E1" w:rsidR="003C72D0" w:rsidRDefault="003C72D0">
          <w:pPr>
            <w:pStyle w:val="TOC2"/>
            <w:tabs>
              <w:tab w:val="right" w:leader="dot" w:pos="10790"/>
            </w:tabs>
            <w:rPr>
              <w:rFonts w:eastAsiaTheme="minorEastAsia"/>
              <w:noProof/>
              <w:kern w:val="2"/>
              <w:lang w:val="en-SG" w:eastAsia="en-SG"/>
              <w14:ligatures w14:val="standardContextual"/>
            </w:rPr>
          </w:pPr>
          <w:hyperlink w:anchor="_Toc192631347" w:history="1">
            <w:r w:rsidRPr="00DB7FAF">
              <w:rPr>
                <w:rStyle w:val="Hyperlink"/>
                <w:noProof/>
              </w:rPr>
              <w:t>[2.1] Machine Learning Approaches</w:t>
            </w:r>
            <w:r>
              <w:rPr>
                <w:noProof/>
                <w:webHidden/>
              </w:rPr>
              <w:tab/>
            </w:r>
            <w:r>
              <w:rPr>
                <w:noProof/>
                <w:webHidden/>
              </w:rPr>
              <w:fldChar w:fldCharType="begin"/>
            </w:r>
            <w:r>
              <w:rPr>
                <w:noProof/>
                <w:webHidden/>
              </w:rPr>
              <w:instrText xml:space="preserve"> PAGEREF _Toc192631347 \h </w:instrText>
            </w:r>
            <w:r>
              <w:rPr>
                <w:noProof/>
                <w:webHidden/>
              </w:rPr>
            </w:r>
            <w:r>
              <w:rPr>
                <w:noProof/>
                <w:webHidden/>
              </w:rPr>
              <w:fldChar w:fldCharType="separate"/>
            </w:r>
            <w:r w:rsidR="00F03CB0">
              <w:rPr>
                <w:noProof/>
                <w:webHidden/>
              </w:rPr>
              <w:t>10</w:t>
            </w:r>
            <w:r>
              <w:rPr>
                <w:noProof/>
                <w:webHidden/>
              </w:rPr>
              <w:fldChar w:fldCharType="end"/>
            </w:r>
          </w:hyperlink>
        </w:p>
        <w:p w14:paraId="535B6842" w14:textId="2011067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8" w:history="1">
            <w:r w:rsidRPr="00DB7FAF">
              <w:rPr>
                <w:rStyle w:val="Hyperlink"/>
                <w:noProof/>
              </w:rPr>
              <w:t>[2.11] Passive-Aggressive Classifier</w:t>
            </w:r>
            <w:r>
              <w:rPr>
                <w:noProof/>
                <w:webHidden/>
              </w:rPr>
              <w:tab/>
            </w:r>
            <w:r>
              <w:rPr>
                <w:noProof/>
                <w:webHidden/>
              </w:rPr>
              <w:fldChar w:fldCharType="begin"/>
            </w:r>
            <w:r>
              <w:rPr>
                <w:noProof/>
                <w:webHidden/>
              </w:rPr>
              <w:instrText xml:space="preserve"> PAGEREF _Toc192631348 \h </w:instrText>
            </w:r>
            <w:r>
              <w:rPr>
                <w:noProof/>
                <w:webHidden/>
              </w:rPr>
            </w:r>
            <w:r>
              <w:rPr>
                <w:noProof/>
                <w:webHidden/>
              </w:rPr>
              <w:fldChar w:fldCharType="separate"/>
            </w:r>
            <w:r w:rsidR="00F03CB0">
              <w:rPr>
                <w:noProof/>
                <w:webHidden/>
              </w:rPr>
              <w:t>10</w:t>
            </w:r>
            <w:r>
              <w:rPr>
                <w:noProof/>
                <w:webHidden/>
              </w:rPr>
              <w:fldChar w:fldCharType="end"/>
            </w:r>
          </w:hyperlink>
        </w:p>
        <w:p w14:paraId="74BB9A45" w14:textId="33E80A3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9" w:history="1">
            <w:r w:rsidRPr="00DB7FAF">
              <w:rPr>
                <w:rStyle w:val="Hyperlink"/>
                <w:noProof/>
              </w:rPr>
              <w:t>[2.12] Random Forest Classifier</w:t>
            </w:r>
            <w:r>
              <w:rPr>
                <w:noProof/>
                <w:webHidden/>
              </w:rPr>
              <w:tab/>
            </w:r>
            <w:r>
              <w:rPr>
                <w:noProof/>
                <w:webHidden/>
              </w:rPr>
              <w:fldChar w:fldCharType="begin"/>
            </w:r>
            <w:r>
              <w:rPr>
                <w:noProof/>
                <w:webHidden/>
              </w:rPr>
              <w:instrText xml:space="preserve"> PAGEREF _Toc192631349 \h </w:instrText>
            </w:r>
            <w:r>
              <w:rPr>
                <w:noProof/>
                <w:webHidden/>
              </w:rPr>
            </w:r>
            <w:r>
              <w:rPr>
                <w:noProof/>
                <w:webHidden/>
              </w:rPr>
              <w:fldChar w:fldCharType="separate"/>
            </w:r>
            <w:r w:rsidR="00F03CB0">
              <w:rPr>
                <w:noProof/>
                <w:webHidden/>
              </w:rPr>
              <w:t>11</w:t>
            </w:r>
            <w:r>
              <w:rPr>
                <w:noProof/>
                <w:webHidden/>
              </w:rPr>
              <w:fldChar w:fldCharType="end"/>
            </w:r>
          </w:hyperlink>
        </w:p>
        <w:p w14:paraId="5C1A314A" w14:textId="7E5D5B29" w:rsidR="003C72D0" w:rsidRDefault="003C72D0">
          <w:pPr>
            <w:pStyle w:val="TOC2"/>
            <w:tabs>
              <w:tab w:val="right" w:leader="dot" w:pos="10790"/>
            </w:tabs>
            <w:rPr>
              <w:rFonts w:eastAsiaTheme="minorEastAsia"/>
              <w:noProof/>
              <w:kern w:val="2"/>
              <w:lang w:val="en-SG" w:eastAsia="en-SG"/>
              <w14:ligatures w14:val="standardContextual"/>
            </w:rPr>
          </w:pPr>
          <w:hyperlink w:anchor="_Toc192631350" w:history="1">
            <w:r w:rsidRPr="00DB7FAF">
              <w:rPr>
                <w:rStyle w:val="Hyperlink"/>
                <w:noProof/>
              </w:rPr>
              <w:t>[2.2] BERT</w:t>
            </w:r>
            <w:r>
              <w:rPr>
                <w:noProof/>
                <w:webHidden/>
              </w:rPr>
              <w:tab/>
            </w:r>
            <w:r>
              <w:rPr>
                <w:noProof/>
                <w:webHidden/>
              </w:rPr>
              <w:fldChar w:fldCharType="begin"/>
            </w:r>
            <w:r>
              <w:rPr>
                <w:noProof/>
                <w:webHidden/>
              </w:rPr>
              <w:instrText xml:space="preserve"> PAGEREF _Toc192631350 \h </w:instrText>
            </w:r>
            <w:r>
              <w:rPr>
                <w:noProof/>
                <w:webHidden/>
              </w:rPr>
            </w:r>
            <w:r>
              <w:rPr>
                <w:noProof/>
                <w:webHidden/>
              </w:rPr>
              <w:fldChar w:fldCharType="separate"/>
            </w:r>
            <w:r w:rsidR="00F03CB0">
              <w:rPr>
                <w:noProof/>
                <w:webHidden/>
              </w:rPr>
              <w:t>12</w:t>
            </w:r>
            <w:r>
              <w:rPr>
                <w:noProof/>
                <w:webHidden/>
              </w:rPr>
              <w:fldChar w:fldCharType="end"/>
            </w:r>
          </w:hyperlink>
        </w:p>
        <w:p w14:paraId="73E1D732" w14:textId="4EE4ECF0" w:rsidR="003C72D0" w:rsidRDefault="003C72D0">
          <w:pPr>
            <w:pStyle w:val="TOC2"/>
            <w:tabs>
              <w:tab w:val="right" w:leader="dot" w:pos="10790"/>
            </w:tabs>
            <w:rPr>
              <w:rFonts w:eastAsiaTheme="minorEastAsia"/>
              <w:noProof/>
              <w:kern w:val="2"/>
              <w:lang w:val="en-SG" w:eastAsia="en-SG"/>
              <w14:ligatures w14:val="standardContextual"/>
            </w:rPr>
          </w:pPr>
          <w:hyperlink w:anchor="_Toc192631351" w:history="1">
            <w:r w:rsidRPr="00DB7FAF">
              <w:rPr>
                <w:rStyle w:val="Hyperlink"/>
                <w:noProof/>
              </w:rPr>
              <w:t>[2.3] Hybrid Approaches</w:t>
            </w:r>
            <w:r>
              <w:rPr>
                <w:noProof/>
                <w:webHidden/>
              </w:rPr>
              <w:tab/>
            </w:r>
            <w:r>
              <w:rPr>
                <w:noProof/>
                <w:webHidden/>
              </w:rPr>
              <w:fldChar w:fldCharType="begin"/>
            </w:r>
            <w:r>
              <w:rPr>
                <w:noProof/>
                <w:webHidden/>
              </w:rPr>
              <w:instrText xml:space="preserve"> PAGEREF _Toc192631351 \h </w:instrText>
            </w:r>
            <w:r>
              <w:rPr>
                <w:noProof/>
                <w:webHidden/>
              </w:rPr>
            </w:r>
            <w:r>
              <w:rPr>
                <w:noProof/>
                <w:webHidden/>
              </w:rPr>
              <w:fldChar w:fldCharType="separate"/>
            </w:r>
            <w:r w:rsidR="00F03CB0">
              <w:rPr>
                <w:noProof/>
                <w:webHidden/>
              </w:rPr>
              <w:t>13</w:t>
            </w:r>
            <w:r>
              <w:rPr>
                <w:noProof/>
                <w:webHidden/>
              </w:rPr>
              <w:fldChar w:fldCharType="end"/>
            </w:r>
          </w:hyperlink>
        </w:p>
        <w:p w14:paraId="3A0987E9" w14:textId="4339322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2" w:history="1">
            <w:r w:rsidRPr="00DB7FAF">
              <w:rPr>
                <w:rStyle w:val="Hyperlink"/>
                <w:noProof/>
              </w:rPr>
              <w:t>[2.31] ClaimBuster</w:t>
            </w:r>
            <w:r>
              <w:rPr>
                <w:noProof/>
                <w:webHidden/>
              </w:rPr>
              <w:tab/>
            </w:r>
            <w:r>
              <w:rPr>
                <w:noProof/>
                <w:webHidden/>
              </w:rPr>
              <w:fldChar w:fldCharType="begin"/>
            </w:r>
            <w:r>
              <w:rPr>
                <w:noProof/>
                <w:webHidden/>
              </w:rPr>
              <w:instrText xml:space="preserve"> PAGEREF _Toc192631352 \h </w:instrText>
            </w:r>
            <w:r>
              <w:rPr>
                <w:noProof/>
                <w:webHidden/>
              </w:rPr>
            </w:r>
            <w:r>
              <w:rPr>
                <w:noProof/>
                <w:webHidden/>
              </w:rPr>
              <w:fldChar w:fldCharType="separate"/>
            </w:r>
            <w:r w:rsidR="00F03CB0">
              <w:rPr>
                <w:noProof/>
                <w:webHidden/>
              </w:rPr>
              <w:t>14</w:t>
            </w:r>
            <w:r>
              <w:rPr>
                <w:noProof/>
                <w:webHidden/>
              </w:rPr>
              <w:fldChar w:fldCharType="end"/>
            </w:r>
          </w:hyperlink>
        </w:p>
        <w:p w14:paraId="1AAFBB1B" w14:textId="22ACACA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3" w:history="1">
            <w:r w:rsidRPr="00DB7FAF">
              <w:rPr>
                <w:rStyle w:val="Hyperlink"/>
                <w:noProof/>
              </w:rPr>
              <w:t>[2.32] FaKnow</w:t>
            </w:r>
            <w:r>
              <w:rPr>
                <w:noProof/>
                <w:webHidden/>
              </w:rPr>
              <w:tab/>
            </w:r>
            <w:r>
              <w:rPr>
                <w:noProof/>
                <w:webHidden/>
              </w:rPr>
              <w:fldChar w:fldCharType="begin"/>
            </w:r>
            <w:r>
              <w:rPr>
                <w:noProof/>
                <w:webHidden/>
              </w:rPr>
              <w:instrText xml:space="preserve"> PAGEREF _Toc192631353 \h </w:instrText>
            </w:r>
            <w:r>
              <w:rPr>
                <w:noProof/>
                <w:webHidden/>
              </w:rPr>
            </w:r>
            <w:r>
              <w:rPr>
                <w:noProof/>
                <w:webHidden/>
              </w:rPr>
              <w:fldChar w:fldCharType="separate"/>
            </w:r>
            <w:r w:rsidR="00F03CB0">
              <w:rPr>
                <w:noProof/>
                <w:webHidden/>
              </w:rPr>
              <w:t>15</w:t>
            </w:r>
            <w:r>
              <w:rPr>
                <w:noProof/>
                <w:webHidden/>
              </w:rPr>
              <w:fldChar w:fldCharType="end"/>
            </w:r>
          </w:hyperlink>
        </w:p>
        <w:p w14:paraId="62A9BCE5" w14:textId="147FD9D7" w:rsidR="003C72D0" w:rsidRDefault="003C72D0">
          <w:pPr>
            <w:pStyle w:val="TOC2"/>
            <w:tabs>
              <w:tab w:val="right" w:leader="dot" w:pos="10790"/>
            </w:tabs>
            <w:rPr>
              <w:rFonts w:eastAsiaTheme="minorEastAsia"/>
              <w:noProof/>
              <w:kern w:val="2"/>
              <w:lang w:val="en-SG" w:eastAsia="en-SG"/>
              <w14:ligatures w14:val="standardContextual"/>
            </w:rPr>
          </w:pPr>
          <w:hyperlink w:anchor="_Toc192631354" w:history="1">
            <w:r w:rsidRPr="00DB7FAF">
              <w:rPr>
                <w:rStyle w:val="Hyperlink"/>
                <w:noProof/>
              </w:rPr>
              <w:t>[2.4] Human-operated Fact Checking Websites</w:t>
            </w:r>
            <w:r>
              <w:rPr>
                <w:noProof/>
                <w:webHidden/>
              </w:rPr>
              <w:tab/>
            </w:r>
            <w:r>
              <w:rPr>
                <w:noProof/>
                <w:webHidden/>
              </w:rPr>
              <w:fldChar w:fldCharType="begin"/>
            </w:r>
            <w:r>
              <w:rPr>
                <w:noProof/>
                <w:webHidden/>
              </w:rPr>
              <w:instrText xml:space="preserve"> PAGEREF _Toc192631354 \h </w:instrText>
            </w:r>
            <w:r>
              <w:rPr>
                <w:noProof/>
                <w:webHidden/>
              </w:rPr>
            </w:r>
            <w:r>
              <w:rPr>
                <w:noProof/>
                <w:webHidden/>
              </w:rPr>
              <w:fldChar w:fldCharType="separate"/>
            </w:r>
            <w:r w:rsidR="00F03CB0">
              <w:rPr>
                <w:noProof/>
                <w:webHidden/>
              </w:rPr>
              <w:t>16</w:t>
            </w:r>
            <w:r>
              <w:rPr>
                <w:noProof/>
                <w:webHidden/>
              </w:rPr>
              <w:fldChar w:fldCharType="end"/>
            </w:r>
          </w:hyperlink>
        </w:p>
        <w:p w14:paraId="24C07EFA" w14:textId="086E3FFC" w:rsidR="003C72D0" w:rsidRDefault="003C72D0">
          <w:pPr>
            <w:pStyle w:val="TOC2"/>
            <w:tabs>
              <w:tab w:val="right" w:leader="dot" w:pos="10790"/>
            </w:tabs>
            <w:rPr>
              <w:rFonts w:eastAsiaTheme="minorEastAsia"/>
              <w:noProof/>
              <w:kern w:val="2"/>
              <w:lang w:val="en-SG" w:eastAsia="en-SG"/>
              <w14:ligatures w14:val="standardContextual"/>
            </w:rPr>
          </w:pPr>
          <w:hyperlink w:anchor="_Toc192631355" w:history="1">
            <w:r w:rsidRPr="00DB7FAF">
              <w:rPr>
                <w:rStyle w:val="Hyperlink"/>
                <w:noProof/>
              </w:rPr>
              <w:t>[2.5] Evaluation</w:t>
            </w:r>
            <w:r>
              <w:rPr>
                <w:noProof/>
                <w:webHidden/>
              </w:rPr>
              <w:tab/>
            </w:r>
            <w:r>
              <w:rPr>
                <w:noProof/>
                <w:webHidden/>
              </w:rPr>
              <w:fldChar w:fldCharType="begin"/>
            </w:r>
            <w:r>
              <w:rPr>
                <w:noProof/>
                <w:webHidden/>
              </w:rPr>
              <w:instrText xml:space="preserve"> PAGEREF _Toc192631355 \h </w:instrText>
            </w:r>
            <w:r>
              <w:rPr>
                <w:noProof/>
                <w:webHidden/>
              </w:rPr>
            </w:r>
            <w:r>
              <w:rPr>
                <w:noProof/>
                <w:webHidden/>
              </w:rPr>
              <w:fldChar w:fldCharType="separate"/>
            </w:r>
            <w:r w:rsidR="00F03CB0">
              <w:rPr>
                <w:noProof/>
                <w:webHidden/>
              </w:rPr>
              <w:t>17</w:t>
            </w:r>
            <w:r>
              <w:rPr>
                <w:noProof/>
                <w:webHidden/>
              </w:rPr>
              <w:fldChar w:fldCharType="end"/>
            </w:r>
          </w:hyperlink>
        </w:p>
        <w:p w14:paraId="07D3F1E0" w14:textId="7F027FA2" w:rsidR="003C72D0" w:rsidRDefault="003C72D0">
          <w:pPr>
            <w:pStyle w:val="TOC1"/>
            <w:tabs>
              <w:tab w:val="right" w:leader="dot" w:pos="10790"/>
            </w:tabs>
            <w:rPr>
              <w:rFonts w:eastAsiaTheme="minorEastAsia"/>
              <w:noProof/>
              <w:kern w:val="2"/>
              <w:lang w:val="en-SG" w:eastAsia="en-SG"/>
              <w14:ligatures w14:val="standardContextual"/>
            </w:rPr>
          </w:pPr>
          <w:hyperlink w:anchor="_Toc192631356" w:history="1">
            <w:r w:rsidRPr="00DB7FAF">
              <w:rPr>
                <w:rStyle w:val="Hyperlink"/>
                <w:noProof/>
              </w:rPr>
              <w:t>[3.0] Design</w:t>
            </w:r>
            <w:r>
              <w:rPr>
                <w:noProof/>
                <w:webHidden/>
              </w:rPr>
              <w:tab/>
            </w:r>
            <w:r>
              <w:rPr>
                <w:noProof/>
                <w:webHidden/>
              </w:rPr>
              <w:fldChar w:fldCharType="begin"/>
            </w:r>
            <w:r>
              <w:rPr>
                <w:noProof/>
                <w:webHidden/>
              </w:rPr>
              <w:instrText xml:space="preserve"> PAGEREF _Toc192631356 \h </w:instrText>
            </w:r>
            <w:r>
              <w:rPr>
                <w:noProof/>
                <w:webHidden/>
              </w:rPr>
            </w:r>
            <w:r>
              <w:rPr>
                <w:noProof/>
                <w:webHidden/>
              </w:rPr>
              <w:fldChar w:fldCharType="separate"/>
            </w:r>
            <w:r w:rsidR="00F03CB0">
              <w:rPr>
                <w:noProof/>
                <w:webHidden/>
              </w:rPr>
              <w:t>19</w:t>
            </w:r>
            <w:r>
              <w:rPr>
                <w:noProof/>
                <w:webHidden/>
              </w:rPr>
              <w:fldChar w:fldCharType="end"/>
            </w:r>
          </w:hyperlink>
        </w:p>
        <w:p w14:paraId="68F2C290" w14:textId="4EFF6DBC" w:rsidR="003C72D0" w:rsidRDefault="003C72D0">
          <w:pPr>
            <w:pStyle w:val="TOC2"/>
            <w:tabs>
              <w:tab w:val="right" w:leader="dot" w:pos="10790"/>
            </w:tabs>
            <w:rPr>
              <w:rFonts w:eastAsiaTheme="minorEastAsia"/>
              <w:noProof/>
              <w:kern w:val="2"/>
              <w:lang w:val="en-SG" w:eastAsia="en-SG"/>
              <w14:ligatures w14:val="standardContextual"/>
            </w:rPr>
          </w:pPr>
          <w:hyperlink w:anchor="_Toc192631357" w:history="1">
            <w:r w:rsidRPr="00DB7FAF">
              <w:rPr>
                <w:rStyle w:val="Hyperlink"/>
                <w:noProof/>
              </w:rPr>
              <w:t>[3.1] Project Overview</w:t>
            </w:r>
            <w:r>
              <w:rPr>
                <w:noProof/>
                <w:webHidden/>
              </w:rPr>
              <w:tab/>
            </w:r>
            <w:r>
              <w:rPr>
                <w:noProof/>
                <w:webHidden/>
              </w:rPr>
              <w:fldChar w:fldCharType="begin"/>
            </w:r>
            <w:r>
              <w:rPr>
                <w:noProof/>
                <w:webHidden/>
              </w:rPr>
              <w:instrText xml:space="preserve"> PAGEREF _Toc192631357 \h </w:instrText>
            </w:r>
            <w:r>
              <w:rPr>
                <w:noProof/>
                <w:webHidden/>
              </w:rPr>
            </w:r>
            <w:r>
              <w:rPr>
                <w:noProof/>
                <w:webHidden/>
              </w:rPr>
              <w:fldChar w:fldCharType="separate"/>
            </w:r>
            <w:r w:rsidR="00F03CB0">
              <w:rPr>
                <w:noProof/>
                <w:webHidden/>
              </w:rPr>
              <w:t>19</w:t>
            </w:r>
            <w:r>
              <w:rPr>
                <w:noProof/>
                <w:webHidden/>
              </w:rPr>
              <w:fldChar w:fldCharType="end"/>
            </w:r>
          </w:hyperlink>
        </w:p>
        <w:p w14:paraId="441F0440" w14:textId="7F135A2A" w:rsidR="003C72D0" w:rsidRDefault="003C72D0">
          <w:pPr>
            <w:pStyle w:val="TOC2"/>
            <w:tabs>
              <w:tab w:val="right" w:leader="dot" w:pos="10790"/>
            </w:tabs>
            <w:rPr>
              <w:rFonts w:eastAsiaTheme="minorEastAsia"/>
              <w:noProof/>
              <w:kern w:val="2"/>
              <w:lang w:val="en-SG" w:eastAsia="en-SG"/>
              <w14:ligatures w14:val="standardContextual"/>
            </w:rPr>
          </w:pPr>
          <w:hyperlink w:anchor="_Toc192631358" w:history="1">
            <w:r w:rsidRPr="00DB7FAF">
              <w:rPr>
                <w:rStyle w:val="Hyperlink"/>
                <w:noProof/>
              </w:rPr>
              <w:t>[3.2] Domain &amp; Users</w:t>
            </w:r>
            <w:r>
              <w:rPr>
                <w:noProof/>
                <w:webHidden/>
              </w:rPr>
              <w:tab/>
            </w:r>
            <w:r>
              <w:rPr>
                <w:noProof/>
                <w:webHidden/>
              </w:rPr>
              <w:fldChar w:fldCharType="begin"/>
            </w:r>
            <w:r>
              <w:rPr>
                <w:noProof/>
                <w:webHidden/>
              </w:rPr>
              <w:instrText xml:space="preserve"> PAGEREF _Toc192631358 \h </w:instrText>
            </w:r>
            <w:r>
              <w:rPr>
                <w:noProof/>
                <w:webHidden/>
              </w:rPr>
            </w:r>
            <w:r>
              <w:rPr>
                <w:noProof/>
                <w:webHidden/>
              </w:rPr>
              <w:fldChar w:fldCharType="separate"/>
            </w:r>
            <w:r w:rsidR="00F03CB0">
              <w:rPr>
                <w:noProof/>
                <w:webHidden/>
              </w:rPr>
              <w:t>19</w:t>
            </w:r>
            <w:r>
              <w:rPr>
                <w:noProof/>
                <w:webHidden/>
              </w:rPr>
              <w:fldChar w:fldCharType="end"/>
            </w:r>
          </w:hyperlink>
        </w:p>
        <w:p w14:paraId="74F2E157" w14:textId="0422C6D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9" w:history="1">
            <w:r w:rsidRPr="00DB7FAF">
              <w:rPr>
                <w:rStyle w:val="Hyperlink"/>
                <w:noProof/>
              </w:rPr>
              <w:t>[3.21] Domain</w:t>
            </w:r>
            <w:r>
              <w:rPr>
                <w:noProof/>
                <w:webHidden/>
              </w:rPr>
              <w:tab/>
            </w:r>
            <w:r>
              <w:rPr>
                <w:noProof/>
                <w:webHidden/>
              </w:rPr>
              <w:fldChar w:fldCharType="begin"/>
            </w:r>
            <w:r>
              <w:rPr>
                <w:noProof/>
                <w:webHidden/>
              </w:rPr>
              <w:instrText xml:space="preserve"> PAGEREF _Toc192631359 \h </w:instrText>
            </w:r>
            <w:r>
              <w:rPr>
                <w:noProof/>
                <w:webHidden/>
              </w:rPr>
            </w:r>
            <w:r>
              <w:rPr>
                <w:noProof/>
                <w:webHidden/>
              </w:rPr>
              <w:fldChar w:fldCharType="separate"/>
            </w:r>
            <w:r w:rsidR="00F03CB0">
              <w:rPr>
                <w:noProof/>
                <w:webHidden/>
              </w:rPr>
              <w:t>19</w:t>
            </w:r>
            <w:r>
              <w:rPr>
                <w:noProof/>
                <w:webHidden/>
              </w:rPr>
              <w:fldChar w:fldCharType="end"/>
            </w:r>
          </w:hyperlink>
        </w:p>
        <w:p w14:paraId="24BBBB7F" w14:textId="3808F32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0" w:history="1">
            <w:r w:rsidRPr="00DB7FAF">
              <w:rPr>
                <w:rStyle w:val="Hyperlink"/>
                <w:noProof/>
              </w:rPr>
              <w:t>[3.22] Users</w:t>
            </w:r>
            <w:r>
              <w:rPr>
                <w:noProof/>
                <w:webHidden/>
              </w:rPr>
              <w:tab/>
            </w:r>
            <w:r>
              <w:rPr>
                <w:noProof/>
                <w:webHidden/>
              </w:rPr>
              <w:fldChar w:fldCharType="begin"/>
            </w:r>
            <w:r>
              <w:rPr>
                <w:noProof/>
                <w:webHidden/>
              </w:rPr>
              <w:instrText xml:space="preserve"> PAGEREF _Toc192631360 \h </w:instrText>
            </w:r>
            <w:r>
              <w:rPr>
                <w:noProof/>
                <w:webHidden/>
              </w:rPr>
            </w:r>
            <w:r>
              <w:rPr>
                <w:noProof/>
                <w:webHidden/>
              </w:rPr>
              <w:fldChar w:fldCharType="separate"/>
            </w:r>
            <w:r w:rsidR="00F03CB0">
              <w:rPr>
                <w:noProof/>
                <w:webHidden/>
              </w:rPr>
              <w:t>20</w:t>
            </w:r>
            <w:r>
              <w:rPr>
                <w:noProof/>
                <w:webHidden/>
              </w:rPr>
              <w:fldChar w:fldCharType="end"/>
            </w:r>
          </w:hyperlink>
        </w:p>
        <w:p w14:paraId="5114B866" w14:textId="2E3EC049" w:rsidR="003C72D0" w:rsidRDefault="003C72D0">
          <w:pPr>
            <w:pStyle w:val="TOC2"/>
            <w:tabs>
              <w:tab w:val="right" w:leader="dot" w:pos="10790"/>
            </w:tabs>
            <w:rPr>
              <w:rFonts w:eastAsiaTheme="minorEastAsia"/>
              <w:noProof/>
              <w:kern w:val="2"/>
              <w:lang w:val="en-SG" w:eastAsia="en-SG"/>
              <w14:ligatures w14:val="standardContextual"/>
            </w:rPr>
          </w:pPr>
          <w:hyperlink w:anchor="_Toc192631361" w:history="1">
            <w:r w:rsidRPr="00DB7FAF">
              <w:rPr>
                <w:rStyle w:val="Hyperlink"/>
                <w:noProof/>
              </w:rPr>
              <w:t>[3.3] Justification for Design Choices</w:t>
            </w:r>
            <w:r>
              <w:rPr>
                <w:noProof/>
                <w:webHidden/>
              </w:rPr>
              <w:tab/>
            </w:r>
            <w:r>
              <w:rPr>
                <w:noProof/>
                <w:webHidden/>
              </w:rPr>
              <w:fldChar w:fldCharType="begin"/>
            </w:r>
            <w:r>
              <w:rPr>
                <w:noProof/>
                <w:webHidden/>
              </w:rPr>
              <w:instrText xml:space="preserve"> PAGEREF _Toc192631361 \h </w:instrText>
            </w:r>
            <w:r>
              <w:rPr>
                <w:noProof/>
                <w:webHidden/>
              </w:rPr>
            </w:r>
            <w:r>
              <w:rPr>
                <w:noProof/>
                <w:webHidden/>
              </w:rPr>
              <w:fldChar w:fldCharType="separate"/>
            </w:r>
            <w:r w:rsidR="00F03CB0">
              <w:rPr>
                <w:noProof/>
                <w:webHidden/>
              </w:rPr>
              <w:t>23</w:t>
            </w:r>
            <w:r>
              <w:rPr>
                <w:noProof/>
                <w:webHidden/>
              </w:rPr>
              <w:fldChar w:fldCharType="end"/>
            </w:r>
          </w:hyperlink>
        </w:p>
        <w:p w14:paraId="22F302EA" w14:textId="59339178"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2" w:history="1">
            <w:r w:rsidRPr="00DB7FAF">
              <w:rPr>
                <w:rStyle w:val="Hyperlink"/>
                <w:noProof/>
              </w:rPr>
              <w:t>[3.31] Command Line Interface Application</w:t>
            </w:r>
            <w:r>
              <w:rPr>
                <w:noProof/>
                <w:webHidden/>
              </w:rPr>
              <w:tab/>
            </w:r>
            <w:r>
              <w:rPr>
                <w:noProof/>
                <w:webHidden/>
              </w:rPr>
              <w:fldChar w:fldCharType="begin"/>
            </w:r>
            <w:r>
              <w:rPr>
                <w:noProof/>
                <w:webHidden/>
              </w:rPr>
              <w:instrText xml:space="preserve"> PAGEREF _Toc192631362 \h </w:instrText>
            </w:r>
            <w:r>
              <w:rPr>
                <w:noProof/>
                <w:webHidden/>
              </w:rPr>
            </w:r>
            <w:r>
              <w:rPr>
                <w:noProof/>
                <w:webHidden/>
              </w:rPr>
              <w:fldChar w:fldCharType="separate"/>
            </w:r>
            <w:r w:rsidR="00F03CB0">
              <w:rPr>
                <w:noProof/>
                <w:webHidden/>
              </w:rPr>
              <w:t>23</w:t>
            </w:r>
            <w:r>
              <w:rPr>
                <w:noProof/>
                <w:webHidden/>
              </w:rPr>
              <w:fldChar w:fldCharType="end"/>
            </w:r>
          </w:hyperlink>
        </w:p>
        <w:p w14:paraId="5FC38706" w14:textId="564FED47"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3" w:history="1">
            <w:r w:rsidRPr="00DB7FAF">
              <w:rPr>
                <w:rStyle w:val="Hyperlink"/>
                <w:noProof/>
              </w:rPr>
              <w:t>[3.32] Bidirectional Representations from Transformers (BERT)</w:t>
            </w:r>
            <w:r>
              <w:rPr>
                <w:noProof/>
                <w:webHidden/>
              </w:rPr>
              <w:tab/>
            </w:r>
            <w:r>
              <w:rPr>
                <w:noProof/>
                <w:webHidden/>
              </w:rPr>
              <w:fldChar w:fldCharType="begin"/>
            </w:r>
            <w:r>
              <w:rPr>
                <w:noProof/>
                <w:webHidden/>
              </w:rPr>
              <w:instrText xml:space="preserve"> PAGEREF _Toc192631363 \h </w:instrText>
            </w:r>
            <w:r>
              <w:rPr>
                <w:noProof/>
                <w:webHidden/>
              </w:rPr>
            </w:r>
            <w:r>
              <w:rPr>
                <w:noProof/>
                <w:webHidden/>
              </w:rPr>
              <w:fldChar w:fldCharType="separate"/>
            </w:r>
            <w:r w:rsidR="00F03CB0">
              <w:rPr>
                <w:noProof/>
                <w:webHidden/>
              </w:rPr>
              <w:t>23</w:t>
            </w:r>
            <w:r>
              <w:rPr>
                <w:noProof/>
                <w:webHidden/>
              </w:rPr>
              <w:fldChar w:fldCharType="end"/>
            </w:r>
          </w:hyperlink>
        </w:p>
        <w:p w14:paraId="6B1FDDF9" w14:textId="07DEC312" w:rsidR="003C72D0" w:rsidRDefault="003C72D0">
          <w:pPr>
            <w:pStyle w:val="TOC2"/>
            <w:tabs>
              <w:tab w:val="right" w:leader="dot" w:pos="10790"/>
            </w:tabs>
            <w:rPr>
              <w:rFonts w:eastAsiaTheme="minorEastAsia"/>
              <w:noProof/>
              <w:kern w:val="2"/>
              <w:lang w:val="en-SG" w:eastAsia="en-SG"/>
              <w14:ligatures w14:val="standardContextual"/>
            </w:rPr>
          </w:pPr>
          <w:hyperlink w:anchor="_Toc192631364" w:history="1">
            <w:r w:rsidRPr="00DB7FAF">
              <w:rPr>
                <w:rStyle w:val="Hyperlink"/>
                <w:noProof/>
              </w:rPr>
              <w:t>[3.4] Overall Structure</w:t>
            </w:r>
            <w:r>
              <w:rPr>
                <w:noProof/>
                <w:webHidden/>
              </w:rPr>
              <w:tab/>
            </w:r>
            <w:r>
              <w:rPr>
                <w:noProof/>
                <w:webHidden/>
              </w:rPr>
              <w:fldChar w:fldCharType="begin"/>
            </w:r>
            <w:r>
              <w:rPr>
                <w:noProof/>
                <w:webHidden/>
              </w:rPr>
              <w:instrText xml:space="preserve"> PAGEREF _Toc192631364 \h </w:instrText>
            </w:r>
            <w:r>
              <w:rPr>
                <w:noProof/>
                <w:webHidden/>
              </w:rPr>
            </w:r>
            <w:r>
              <w:rPr>
                <w:noProof/>
                <w:webHidden/>
              </w:rPr>
              <w:fldChar w:fldCharType="separate"/>
            </w:r>
            <w:r w:rsidR="00F03CB0">
              <w:rPr>
                <w:noProof/>
                <w:webHidden/>
              </w:rPr>
              <w:t>24</w:t>
            </w:r>
            <w:r>
              <w:rPr>
                <w:noProof/>
                <w:webHidden/>
              </w:rPr>
              <w:fldChar w:fldCharType="end"/>
            </w:r>
          </w:hyperlink>
        </w:p>
        <w:p w14:paraId="40938FC5" w14:textId="5C005918" w:rsidR="003C72D0" w:rsidRDefault="003C72D0">
          <w:pPr>
            <w:pStyle w:val="TOC2"/>
            <w:tabs>
              <w:tab w:val="right" w:leader="dot" w:pos="10790"/>
            </w:tabs>
            <w:rPr>
              <w:rFonts w:eastAsiaTheme="minorEastAsia"/>
              <w:noProof/>
              <w:kern w:val="2"/>
              <w:lang w:val="en-SG" w:eastAsia="en-SG"/>
              <w14:ligatures w14:val="standardContextual"/>
            </w:rPr>
          </w:pPr>
          <w:hyperlink w:anchor="_Toc192631365" w:history="1">
            <w:r w:rsidRPr="00DB7FAF">
              <w:rPr>
                <w:rStyle w:val="Hyperlink"/>
                <w:noProof/>
              </w:rPr>
              <w:t>[3.5] Technologies &amp; Methods</w:t>
            </w:r>
            <w:r>
              <w:rPr>
                <w:noProof/>
                <w:webHidden/>
              </w:rPr>
              <w:tab/>
            </w:r>
            <w:r>
              <w:rPr>
                <w:noProof/>
                <w:webHidden/>
              </w:rPr>
              <w:fldChar w:fldCharType="begin"/>
            </w:r>
            <w:r>
              <w:rPr>
                <w:noProof/>
                <w:webHidden/>
              </w:rPr>
              <w:instrText xml:space="preserve"> PAGEREF _Toc192631365 \h </w:instrText>
            </w:r>
            <w:r>
              <w:rPr>
                <w:noProof/>
                <w:webHidden/>
              </w:rPr>
            </w:r>
            <w:r>
              <w:rPr>
                <w:noProof/>
                <w:webHidden/>
              </w:rPr>
              <w:fldChar w:fldCharType="separate"/>
            </w:r>
            <w:r w:rsidR="00F03CB0">
              <w:rPr>
                <w:noProof/>
                <w:webHidden/>
              </w:rPr>
              <w:t>25</w:t>
            </w:r>
            <w:r>
              <w:rPr>
                <w:noProof/>
                <w:webHidden/>
              </w:rPr>
              <w:fldChar w:fldCharType="end"/>
            </w:r>
          </w:hyperlink>
        </w:p>
        <w:p w14:paraId="77FF4B36" w14:textId="4919070E" w:rsidR="003C72D0" w:rsidRDefault="003C72D0">
          <w:pPr>
            <w:pStyle w:val="TOC2"/>
            <w:tabs>
              <w:tab w:val="right" w:leader="dot" w:pos="10790"/>
            </w:tabs>
            <w:rPr>
              <w:rFonts w:eastAsiaTheme="minorEastAsia"/>
              <w:noProof/>
              <w:kern w:val="2"/>
              <w:lang w:val="en-SG" w:eastAsia="en-SG"/>
              <w14:ligatures w14:val="standardContextual"/>
            </w:rPr>
          </w:pPr>
          <w:hyperlink w:anchor="_Toc192631366" w:history="1">
            <w:r w:rsidRPr="00DB7FAF">
              <w:rPr>
                <w:rStyle w:val="Hyperlink"/>
                <w:noProof/>
              </w:rPr>
              <w:t>[3.6] Work Plan</w:t>
            </w:r>
            <w:r>
              <w:rPr>
                <w:noProof/>
                <w:webHidden/>
              </w:rPr>
              <w:tab/>
            </w:r>
            <w:r>
              <w:rPr>
                <w:noProof/>
                <w:webHidden/>
              </w:rPr>
              <w:fldChar w:fldCharType="begin"/>
            </w:r>
            <w:r>
              <w:rPr>
                <w:noProof/>
                <w:webHidden/>
              </w:rPr>
              <w:instrText xml:space="preserve"> PAGEREF _Toc192631366 \h </w:instrText>
            </w:r>
            <w:r>
              <w:rPr>
                <w:noProof/>
                <w:webHidden/>
              </w:rPr>
            </w:r>
            <w:r>
              <w:rPr>
                <w:noProof/>
                <w:webHidden/>
              </w:rPr>
              <w:fldChar w:fldCharType="separate"/>
            </w:r>
            <w:r w:rsidR="00F03CB0">
              <w:rPr>
                <w:noProof/>
                <w:webHidden/>
              </w:rPr>
              <w:t>26</w:t>
            </w:r>
            <w:r>
              <w:rPr>
                <w:noProof/>
                <w:webHidden/>
              </w:rPr>
              <w:fldChar w:fldCharType="end"/>
            </w:r>
          </w:hyperlink>
        </w:p>
        <w:p w14:paraId="17F53DDF" w14:textId="41EE0127" w:rsidR="003C72D0" w:rsidRDefault="003C72D0">
          <w:pPr>
            <w:pStyle w:val="TOC2"/>
            <w:tabs>
              <w:tab w:val="right" w:leader="dot" w:pos="10790"/>
            </w:tabs>
            <w:rPr>
              <w:rFonts w:eastAsiaTheme="minorEastAsia"/>
              <w:noProof/>
              <w:kern w:val="2"/>
              <w:lang w:val="en-SG" w:eastAsia="en-SG"/>
              <w14:ligatures w14:val="standardContextual"/>
            </w:rPr>
          </w:pPr>
          <w:hyperlink w:anchor="_Toc192631367" w:history="1">
            <w:r w:rsidRPr="00DB7FAF">
              <w:rPr>
                <w:rStyle w:val="Hyperlink"/>
                <w:noProof/>
              </w:rPr>
              <w:t>[3.7] Testing &amp; Evaluation</w:t>
            </w:r>
            <w:r>
              <w:rPr>
                <w:noProof/>
                <w:webHidden/>
              </w:rPr>
              <w:tab/>
            </w:r>
            <w:r>
              <w:rPr>
                <w:noProof/>
                <w:webHidden/>
              </w:rPr>
              <w:fldChar w:fldCharType="begin"/>
            </w:r>
            <w:r>
              <w:rPr>
                <w:noProof/>
                <w:webHidden/>
              </w:rPr>
              <w:instrText xml:space="preserve"> PAGEREF _Toc192631367 \h </w:instrText>
            </w:r>
            <w:r>
              <w:rPr>
                <w:noProof/>
                <w:webHidden/>
              </w:rPr>
            </w:r>
            <w:r>
              <w:rPr>
                <w:noProof/>
                <w:webHidden/>
              </w:rPr>
              <w:fldChar w:fldCharType="separate"/>
            </w:r>
            <w:r w:rsidR="00F03CB0">
              <w:rPr>
                <w:noProof/>
                <w:webHidden/>
              </w:rPr>
              <w:t>28</w:t>
            </w:r>
            <w:r>
              <w:rPr>
                <w:noProof/>
                <w:webHidden/>
              </w:rPr>
              <w:fldChar w:fldCharType="end"/>
            </w:r>
          </w:hyperlink>
        </w:p>
        <w:p w14:paraId="3653532D" w14:textId="731B97A9"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8" w:history="1">
            <w:r w:rsidRPr="00DB7FAF">
              <w:rPr>
                <w:rStyle w:val="Hyperlink"/>
                <w:noProof/>
              </w:rPr>
              <w:t>[3.71] Test Plan</w:t>
            </w:r>
            <w:r>
              <w:rPr>
                <w:noProof/>
                <w:webHidden/>
              </w:rPr>
              <w:tab/>
            </w:r>
            <w:r>
              <w:rPr>
                <w:noProof/>
                <w:webHidden/>
              </w:rPr>
              <w:fldChar w:fldCharType="begin"/>
            </w:r>
            <w:r>
              <w:rPr>
                <w:noProof/>
                <w:webHidden/>
              </w:rPr>
              <w:instrText xml:space="preserve"> PAGEREF _Toc192631368 \h </w:instrText>
            </w:r>
            <w:r>
              <w:rPr>
                <w:noProof/>
                <w:webHidden/>
              </w:rPr>
            </w:r>
            <w:r>
              <w:rPr>
                <w:noProof/>
                <w:webHidden/>
              </w:rPr>
              <w:fldChar w:fldCharType="separate"/>
            </w:r>
            <w:r w:rsidR="00F03CB0">
              <w:rPr>
                <w:noProof/>
                <w:webHidden/>
              </w:rPr>
              <w:t>28</w:t>
            </w:r>
            <w:r>
              <w:rPr>
                <w:noProof/>
                <w:webHidden/>
              </w:rPr>
              <w:fldChar w:fldCharType="end"/>
            </w:r>
          </w:hyperlink>
        </w:p>
        <w:p w14:paraId="35AAC3E8" w14:textId="0E4A6EFE"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9" w:history="1">
            <w:r w:rsidRPr="00DB7FAF">
              <w:rPr>
                <w:rStyle w:val="Hyperlink"/>
                <w:noProof/>
              </w:rPr>
              <w:t>[3.72] Evaluation Metrics</w:t>
            </w:r>
            <w:r>
              <w:rPr>
                <w:noProof/>
                <w:webHidden/>
              </w:rPr>
              <w:tab/>
            </w:r>
            <w:r>
              <w:rPr>
                <w:noProof/>
                <w:webHidden/>
              </w:rPr>
              <w:fldChar w:fldCharType="begin"/>
            </w:r>
            <w:r>
              <w:rPr>
                <w:noProof/>
                <w:webHidden/>
              </w:rPr>
              <w:instrText xml:space="preserve"> PAGEREF _Toc192631369 \h </w:instrText>
            </w:r>
            <w:r>
              <w:rPr>
                <w:noProof/>
                <w:webHidden/>
              </w:rPr>
            </w:r>
            <w:r>
              <w:rPr>
                <w:noProof/>
                <w:webHidden/>
              </w:rPr>
              <w:fldChar w:fldCharType="separate"/>
            </w:r>
            <w:r w:rsidR="00F03CB0">
              <w:rPr>
                <w:noProof/>
                <w:webHidden/>
              </w:rPr>
              <w:t>28</w:t>
            </w:r>
            <w:r>
              <w:rPr>
                <w:noProof/>
                <w:webHidden/>
              </w:rPr>
              <w:fldChar w:fldCharType="end"/>
            </w:r>
          </w:hyperlink>
        </w:p>
        <w:p w14:paraId="732A7DF6" w14:textId="454C543D" w:rsidR="003C72D0" w:rsidRDefault="003C72D0">
          <w:pPr>
            <w:pStyle w:val="TOC1"/>
            <w:tabs>
              <w:tab w:val="right" w:leader="dot" w:pos="10790"/>
            </w:tabs>
            <w:rPr>
              <w:rFonts w:eastAsiaTheme="minorEastAsia"/>
              <w:noProof/>
              <w:kern w:val="2"/>
              <w:lang w:val="en-SG" w:eastAsia="en-SG"/>
              <w14:ligatures w14:val="standardContextual"/>
            </w:rPr>
          </w:pPr>
          <w:hyperlink w:anchor="_Toc192631370" w:history="1">
            <w:r w:rsidRPr="00DB7FAF">
              <w:rPr>
                <w:rStyle w:val="Hyperlink"/>
                <w:noProof/>
              </w:rPr>
              <w:t>[4.0] Feature Prototype</w:t>
            </w:r>
            <w:r>
              <w:rPr>
                <w:noProof/>
                <w:webHidden/>
              </w:rPr>
              <w:tab/>
            </w:r>
            <w:r>
              <w:rPr>
                <w:noProof/>
                <w:webHidden/>
              </w:rPr>
              <w:fldChar w:fldCharType="begin"/>
            </w:r>
            <w:r>
              <w:rPr>
                <w:noProof/>
                <w:webHidden/>
              </w:rPr>
              <w:instrText xml:space="preserve"> PAGEREF _Toc192631370 \h </w:instrText>
            </w:r>
            <w:r>
              <w:rPr>
                <w:noProof/>
                <w:webHidden/>
              </w:rPr>
            </w:r>
            <w:r>
              <w:rPr>
                <w:noProof/>
                <w:webHidden/>
              </w:rPr>
              <w:fldChar w:fldCharType="separate"/>
            </w:r>
            <w:r w:rsidR="00F03CB0">
              <w:rPr>
                <w:noProof/>
                <w:webHidden/>
              </w:rPr>
              <w:t>29</w:t>
            </w:r>
            <w:r>
              <w:rPr>
                <w:noProof/>
                <w:webHidden/>
              </w:rPr>
              <w:fldChar w:fldCharType="end"/>
            </w:r>
          </w:hyperlink>
        </w:p>
        <w:p w14:paraId="402F28AC" w14:textId="06F3CB43" w:rsidR="003C72D0" w:rsidRDefault="003C72D0">
          <w:pPr>
            <w:pStyle w:val="TOC2"/>
            <w:tabs>
              <w:tab w:val="right" w:leader="dot" w:pos="10790"/>
            </w:tabs>
            <w:rPr>
              <w:rFonts w:eastAsiaTheme="minorEastAsia"/>
              <w:noProof/>
              <w:kern w:val="2"/>
              <w:lang w:val="en-SG" w:eastAsia="en-SG"/>
              <w14:ligatures w14:val="standardContextual"/>
            </w:rPr>
          </w:pPr>
          <w:hyperlink w:anchor="_Toc192631371" w:history="1">
            <w:r w:rsidRPr="00DB7FAF">
              <w:rPr>
                <w:rStyle w:val="Hyperlink"/>
                <w:noProof/>
              </w:rPr>
              <w:t>[4.1] Overview</w:t>
            </w:r>
            <w:r>
              <w:rPr>
                <w:noProof/>
                <w:webHidden/>
              </w:rPr>
              <w:tab/>
            </w:r>
            <w:r>
              <w:rPr>
                <w:noProof/>
                <w:webHidden/>
              </w:rPr>
              <w:fldChar w:fldCharType="begin"/>
            </w:r>
            <w:r>
              <w:rPr>
                <w:noProof/>
                <w:webHidden/>
              </w:rPr>
              <w:instrText xml:space="preserve"> PAGEREF _Toc192631371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6C38344F" w14:textId="17E16455" w:rsidR="003C72D0" w:rsidRDefault="003C72D0">
          <w:pPr>
            <w:pStyle w:val="TOC2"/>
            <w:tabs>
              <w:tab w:val="right" w:leader="dot" w:pos="10790"/>
            </w:tabs>
            <w:rPr>
              <w:rFonts w:eastAsiaTheme="minorEastAsia"/>
              <w:noProof/>
              <w:kern w:val="2"/>
              <w:lang w:val="en-SG" w:eastAsia="en-SG"/>
              <w14:ligatures w14:val="standardContextual"/>
            </w:rPr>
          </w:pPr>
          <w:hyperlink w:anchor="_Toc192631372" w:history="1">
            <w:r w:rsidRPr="00DB7FAF">
              <w:rPr>
                <w:rStyle w:val="Hyperlink"/>
                <w:noProof/>
              </w:rPr>
              <w:t>[4.2] Implementation</w:t>
            </w:r>
            <w:r>
              <w:rPr>
                <w:noProof/>
                <w:webHidden/>
              </w:rPr>
              <w:tab/>
            </w:r>
            <w:r>
              <w:rPr>
                <w:noProof/>
                <w:webHidden/>
              </w:rPr>
              <w:fldChar w:fldCharType="begin"/>
            </w:r>
            <w:r>
              <w:rPr>
                <w:noProof/>
                <w:webHidden/>
              </w:rPr>
              <w:instrText xml:space="preserve"> PAGEREF _Toc192631372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433BB522" w14:textId="5357AA5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3" w:history="1">
            <w:r w:rsidRPr="00DB7FAF">
              <w:rPr>
                <w:rStyle w:val="Hyperlink"/>
                <w:noProof/>
              </w:rPr>
              <w:t>[4.21] Dataset Preparation</w:t>
            </w:r>
            <w:r>
              <w:rPr>
                <w:noProof/>
                <w:webHidden/>
              </w:rPr>
              <w:tab/>
            </w:r>
            <w:r>
              <w:rPr>
                <w:noProof/>
                <w:webHidden/>
              </w:rPr>
              <w:fldChar w:fldCharType="begin"/>
            </w:r>
            <w:r>
              <w:rPr>
                <w:noProof/>
                <w:webHidden/>
              </w:rPr>
              <w:instrText xml:space="preserve"> PAGEREF _Toc192631373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64A0ABB2" w14:textId="31FC6361"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4" w:history="1">
            <w:r w:rsidRPr="00DB7FAF">
              <w:rPr>
                <w:rStyle w:val="Hyperlink"/>
                <w:noProof/>
              </w:rPr>
              <w:t>[4.22] Model Training</w:t>
            </w:r>
            <w:r>
              <w:rPr>
                <w:noProof/>
                <w:webHidden/>
              </w:rPr>
              <w:tab/>
            </w:r>
            <w:r>
              <w:rPr>
                <w:noProof/>
                <w:webHidden/>
              </w:rPr>
              <w:fldChar w:fldCharType="begin"/>
            </w:r>
            <w:r>
              <w:rPr>
                <w:noProof/>
                <w:webHidden/>
              </w:rPr>
              <w:instrText xml:space="preserve"> PAGEREF _Toc192631374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02E7BD69" w14:textId="07547E4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5" w:history="1">
            <w:r w:rsidRPr="00DB7FAF">
              <w:rPr>
                <w:rStyle w:val="Hyperlink"/>
                <w:noProof/>
              </w:rPr>
              <w:t>[4.23] Evaluation</w:t>
            </w:r>
            <w:r>
              <w:rPr>
                <w:noProof/>
                <w:webHidden/>
              </w:rPr>
              <w:tab/>
            </w:r>
            <w:r>
              <w:rPr>
                <w:noProof/>
                <w:webHidden/>
              </w:rPr>
              <w:fldChar w:fldCharType="begin"/>
            </w:r>
            <w:r>
              <w:rPr>
                <w:noProof/>
                <w:webHidden/>
              </w:rPr>
              <w:instrText xml:space="preserve"> PAGEREF _Toc192631375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0F5A0E49" w14:textId="57F4464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6" w:history="1">
            <w:r w:rsidRPr="00DB7FAF">
              <w:rPr>
                <w:rStyle w:val="Hyperlink"/>
                <w:noProof/>
              </w:rPr>
              <w:t>[4.24] Explainability</w:t>
            </w:r>
            <w:r>
              <w:rPr>
                <w:noProof/>
                <w:webHidden/>
              </w:rPr>
              <w:tab/>
            </w:r>
            <w:r>
              <w:rPr>
                <w:noProof/>
                <w:webHidden/>
              </w:rPr>
              <w:fldChar w:fldCharType="begin"/>
            </w:r>
            <w:r>
              <w:rPr>
                <w:noProof/>
                <w:webHidden/>
              </w:rPr>
              <w:instrText xml:space="preserve"> PAGEREF _Toc192631376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0CE2AF49" w14:textId="756AFE8E" w:rsidR="003C72D0" w:rsidRDefault="003C72D0">
          <w:pPr>
            <w:pStyle w:val="TOC2"/>
            <w:tabs>
              <w:tab w:val="right" w:leader="dot" w:pos="10790"/>
            </w:tabs>
            <w:rPr>
              <w:rFonts w:eastAsiaTheme="minorEastAsia"/>
              <w:noProof/>
              <w:kern w:val="2"/>
              <w:lang w:val="en-SG" w:eastAsia="en-SG"/>
              <w14:ligatures w14:val="standardContextual"/>
            </w:rPr>
          </w:pPr>
          <w:hyperlink w:anchor="_Toc192631377" w:history="1">
            <w:r w:rsidRPr="00DB7FAF">
              <w:rPr>
                <w:rStyle w:val="Hyperlink"/>
                <w:noProof/>
              </w:rPr>
              <w:t>[4.3] Results of Initial Implementation</w:t>
            </w:r>
            <w:r>
              <w:rPr>
                <w:noProof/>
                <w:webHidden/>
              </w:rPr>
              <w:tab/>
            </w:r>
            <w:r>
              <w:rPr>
                <w:noProof/>
                <w:webHidden/>
              </w:rPr>
              <w:fldChar w:fldCharType="begin"/>
            </w:r>
            <w:r>
              <w:rPr>
                <w:noProof/>
                <w:webHidden/>
              </w:rPr>
              <w:instrText xml:space="preserve"> PAGEREF _Toc192631377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6F6B46CD" w14:textId="02D03D9C" w:rsidR="003C72D0" w:rsidRDefault="003C72D0">
          <w:pPr>
            <w:pStyle w:val="TOC2"/>
            <w:tabs>
              <w:tab w:val="right" w:leader="dot" w:pos="10790"/>
            </w:tabs>
            <w:rPr>
              <w:rFonts w:eastAsiaTheme="minorEastAsia"/>
              <w:noProof/>
              <w:kern w:val="2"/>
              <w:lang w:val="en-SG" w:eastAsia="en-SG"/>
              <w14:ligatures w14:val="standardContextual"/>
            </w:rPr>
          </w:pPr>
          <w:hyperlink w:anchor="_Toc192631378" w:history="1">
            <w:r w:rsidRPr="00DB7FAF">
              <w:rPr>
                <w:rStyle w:val="Hyperlink"/>
                <w:noProof/>
              </w:rPr>
              <w:t>[4.4] Further Iterations</w:t>
            </w:r>
            <w:r>
              <w:rPr>
                <w:noProof/>
                <w:webHidden/>
              </w:rPr>
              <w:tab/>
            </w:r>
            <w:r>
              <w:rPr>
                <w:noProof/>
                <w:webHidden/>
              </w:rPr>
              <w:fldChar w:fldCharType="begin"/>
            </w:r>
            <w:r>
              <w:rPr>
                <w:noProof/>
                <w:webHidden/>
              </w:rPr>
              <w:instrText xml:space="preserve"> PAGEREF _Toc192631378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01882B06" w14:textId="5EF5ACB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9" w:history="1">
            <w:r w:rsidRPr="00DB7FAF">
              <w:rPr>
                <w:rStyle w:val="Hyperlink"/>
                <w:noProof/>
              </w:rPr>
              <w:t>[4.41] Mixed Precision Training</w:t>
            </w:r>
            <w:r>
              <w:rPr>
                <w:noProof/>
                <w:webHidden/>
              </w:rPr>
              <w:tab/>
            </w:r>
            <w:r>
              <w:rPr>
                <w:noProof/>
                <w:webHidden/>
              </w:rPr>
              <w:fldChar w:fldCharType="begin"/>
            </w:r>
            <w:r>
              <w:rPr>
                <w:noProof/>
                <w:webHidden/>
              </w:rPr>
              <w:instrText xml:space="preserve"> PAGEREF _Toc192631379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5FE74518" w14:textId="23668D73"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80" w:history="1">
            <w:r w:rsidRPr="00DB7FAF">
              <w:rPr>
                <w:rStyle w:val="Hyperlink"/>
                <w:noProof/>
              </w:rPr>
              <w:t>[4.42] Gradient Accumulation and Clipping</w:t>
            </w:r>
            <w:r>
              <w:rPr>
                <w:noProof/>
                <w:webHidden/>
              </w:rPr>
              <w:tab/>
            </w:r>
            <w:r>
              <w:rPr>
                <w:noProof/>
                <w:webHidden/>
              </w:rPr>
              <w:fldChar w:fldCharType="begin"/>
            </w:r>
            <w:r>
              <w:rPr>
                <w:noProof/>
                <w:webHidden/>
              </w:rPr>
              <w:instrText xml:space="preserve"> PAGEREF _Toc192631380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4652813C" w14:textId="59325DE2" w:rsidR="003C72D0" w:rsidRDefault="003C72D0">
          <w:pPr>
            <w:pStyle w:val="TOC2"/>
            <w:tabs>
              <w:tab w:val="right" w:leader="dot" w:pos="10790"/>
            </w:tabs>
            <w:rPr>
              <w:rFonts w:eastAsiaTheme="minorEastAsia"/>
              <w:noProof/>
              <w:kern w:val="2"/>
              <w:lang w:val="en-SG" w:eastAsia="en-SG"/>
              <w14:ligatures w14:val="standardContextual"/>
            </w:rPr>
          </w:pPr>
          <w:hyperlink w:anchor="_Toc192631381" w:history="1">
            <w:r w:rsidRPr="00DB7FAF">
              <w:rPr>
                <w:rStyle w:val="Hyperlink"/>
                <w:noProof/>
              </w:rPr>
              <w:t>[4.5] Future Improvements</w:t>
            </w:r>
            <w:r>
              <w:rPr>
                <w:noProof/>
                <w:webHidden/>
              </w:rPr>
              <w:tab/>
            </w:r>
            <w:r>
              <w:rPr>
                <w:noProof/>
                <w:webHidden/>
              </w:rPr>
              <w:fldChar w:fldCharType="begin"/>
            </w:r>
            <w:r>
              <w:rPr>
                <w:noProof/>
                <w:webHidden/>
              </w:rPr>
              <w:instrText xml:space="preserve"> PAGEREF _Toc192631381 \h </w:instrText>
            </w:r>
            <w:r>
              <w:rPr>
                <w:noProof/>
                <w:webHidden/>
              </w:rPr>
            </w:r>
            <w:r>
              <w:rPr>
                <w:noProof/>
                <w:webHidden/>
              </w:rPr>
              <w:fldChar w:fldCharType="separate"/>
            </w:r>
            <w:r w:rsidR="00F03CB0">
              <w:rPr>
                <w:b/>
                <w:bCs/>
                <w:noProof/>
                <w:webHidden/>
                <w:lang w:val="en-US"/>
              </w:rPr>
              <w:t>Error! Bookmark not defined.</w:t>
            </w:r>
            <w:r>
              <w:rPr>
                <w:noProof/>
                <w:webHidden/>
              </w:rPr>
              <w:fldChar w:fldCharType="end"/>
            </w:r>
          </w:hyperlink>
        </w:p>
        <w:p w14:paraId="6634C618" w14:textId="058743B7" w:rsidR="003C72D0" w:rsidRDefault="003C72D0">
          <w:pPr>
            <w:pStyle w:val="TOC1"/>
            <w:tabs>
              <w:tab w:val="right" w:leader="dot" w:pos="10790"/>
            </w:tabs>
            <w:rPr>
              <w:rFonts w:eastAsiaTheme="minorEastAsia"/>
              <w:noProof/>
              <w:kern w:val="2"/>
              <w:lang w:val="en-SG" w:eastAsia="en-SG"/>
              <w14:ligatures w14:val="standardContextual"/>
            </w:rPr>
          </w:pPr>
          <w:hyperlink w:anchor="_Toc192631382" w:history="1">
            <w:r w:rsidRPr="00DB7FAF">
              <w:rPr>
                <w:rStyle w:val="Hyperlink"/>
                <w:noProof/>
              </w:rPr>
              <w:t>[5.0] References</w:t>
            </w:r>
            <w:r>
              <w:rPr>
                <w:noProof/>
                <w:webHidden/>
              </w:rPr>
              <w:tab/>
            </w:r>
            <w:r>
              <w:rPr>
                <w:noProof/>
                <w:webHidden/>
              </w:rPr>
              <w:fldChar w:fldCharType="begin"/>
            </w:r>
            <w:r>
              <w:rPr>
                <w:noProof/>
                <w:webHidden/>
              </w:rPr>
              <w:instrText xml:space="preserve"> PAGEREF _Toc192631382 \h </w:instrText>
            </w:r>
            <w:r>
              <w:rPr>
                <w:noProof/>
                <w:webHidden/>
              </w:rPr>
            </w:r>
            <w:r>
              <w:rPr>
                <w:noProof/>
                <w:webHidden/>
              </w:rPr>
              <w:fldChar w:fldCharType="separate"/>
            </w:r>
            <w:r w:rsidR="00F03CB0">
              <w:rPr>
                <w:noProof/>
                <w:webHidden/>
              </w:rPr>
              <w:t>30</w:t>
            </w:r>
            <w:r>
              <w:rPr>
                <w:noProof/>
                <w:webHidden/>
              </w:rPr>
              <w:fldChar w:fldCharType="end"/>
            </w:r>
          </w:hyperlink>
        </w:p>
        <w:p w14:paraId="19BD9142" w14:textId="7D9842ED" w:rsidR="003C72D0" w:rsidRDefault="003C72D0">
          <w:r>
            <w:rPr>
              <w:b/>
              <w:bCs/>
              <w:noProof/>
            </w:rPr>
            <w:fldChar w:fldCharType="end"/>
          </w:r>
        </w:p>
      </w:sdtContent>
    </w:sdt>
    <w:p w14:paraId="7F9F6EDB" w14:textId="26CD0D1E" w:rsidR="001F7B42" w:rsidRDefault="00053A53" w:rsidP="003B3E1B">
      <w:pPr>
        <w:pStyle w:val="Text"/>
      </w:pPr>
      <w:r>
        <w:br w:type="page"/>
      </w:r>
    </w:p>
    <w:p w14:paraId="285A133F" w14:textId="297BD8A3" w:rsidR="008943EC" w:rsidRDefault="003F7CA6" w:rsidP="003B3E1B">
      <w:pPr>
        <w:pStyle w:val="Heading1"/>
      </w:pPr>
      <w:bookmarkStart w:id="5" w:name="_Toc192631337"/>
      <w:r>
        <w:lastRenderedPageBreak/>
        <w:t xml:space="preserve">[1.0] </w:t>
      </w:r>
      <w:r w:rsidR="003B3E1B">
        <w:t>Introduction</w:t>
      </w:r>
      <w:bookmarkEnd w:id="5"/>
    </w:p>
    <w:p w14:paraId="38EBA1CF" w14:textId="77777777" w:rsidR="002C471E" w:rsidRDefault="002C471E" w:rsidP="008943EC">
      <w:pPr>
        <w:pStyle w:val="Text"/>
      </w:pPr>
    </w:p>
    <w:p w14:paraId="60D07E8C" w14:textId="392CA30E" w:rsidR="002C471E" w:rsidRDefault="003F7CA6" w:rsidP="002C471E">
      <w:pPr>
        <w:pStyle w:val="Heading2"/>
      </w:pPr>
      <w:bookmarkStart w:id="6" w:name="_Toc192631338"/>
      <w:r>
        <w:t xml:space="preserve">[1.1] </w:t>
      </w:r>
      <w:r w:rsidR="002C471E">
        <w:t>Template</w:t>
      </w:r>
      <w:bookmarkEnd w:id="6"/>
    </w:p>
    <w:p w14:paraId="11D89C2D" w14:textId="77777777" w:rsidR="002C471E" w:rsidRPr="002C471E" w:rsidRDefault="002C471E" w:rsidP="002C471E"/>
    <w:p w14:paraId="5F0BA9AF" w14:textId="3A54C32E" w:rsidR="002C471E" w:rsidRDefault="002C471E" w:rsidP="008943EC">
      <w:pPr>
        <w:pStyle w:val="Text"/>
      </w:pPr>
      <w:r>
        <w:t xml:space="preserve">[CM3060] Natural Language Processing – “Fake News Detection” </w:t>
      </w:r>
    </w:p>
    <w:p w14:paraId="11AA31AA" w14:textId="77777777" w:rsidR="002C471E" w:rsidRDefault="002C471E" w:rsidP="008943EC">
      <w:pPr>
        <w:pStyle w:val="Text"/>
      </w:pPr>
    </w:p>
    <w:p w14:paraId="3866AAD6" w14:textId="7AA5CF02" w:rsidR="002C471E" w:rsidRDefault="003F7CA6" w:rsidP="002C471E">
      <w:pPr>
        <w:pStyle w:val="Heading2"/>
      </w:pPr>
      <w:bookmarkStart w:id="7" w:name="_Toc192631339"/>
      <w:r>
        <w:t xml:space="preserve">[1.2] </w:t>
      </w:r>
      <w:r w:rsidR="002C471E">
        <w:t>Project Overview</w:t>
      </w:r>
      <w:bookmarkEnd w:id="7"/>
    </w:p>
    <w:p w14:paraId="48AF08F5" w14:textId="77777777" w:rsidR="002C471E" w:rsidRDefault="002C471E" w:rsidP="002C471E"/>
    <w:p w14:paraId="1D0B83CD" w14:textId="3FA0CD4E" w:rsidR="002C471E" w:rsidRDefault="00701B11" w:rsidP="002C471E">
      <w:r>
        <w:t xml:space="preserve">The spread of misinformation in the modern era presents significant and multifaceted challenges. Fake news and its ability to rapidly propagate falsehoods and distort perceptions has eroded trust, destabilised institutions, and undermined democratic processes. </w:t>
      </w:r>
    </w:p>
    <w:p w14:paraId="3610F2A9" w14:textId="77777777" w:rsidR="00701B11" w:rsidRDefault="00701B11" w:rsidP="002C471E"/>
    <w:p w14:paraId="2C89A85A" w14:textId="28219B74" w:rsidR="00FD6763" w:rsidRPr="00FD6763" w:rsidRDefault="00701B11">
      <w:r>
        <w:t xml:space="preserve">This project aims to address this issue by leveraging Natural Language Processing (NLP) techniques to design a scalable, accurate &amp; user-friendly fake news detection system that will empower a diverse range of primary users – including journalists and educators – to swiftly and reliably access the credibility of news they consume. </w:t>
      </w:r>
    </w:p>
    <w:p w14:paraId="34F981F3" w14:textId="77777777" w:rsidR="00702935" w:rsidRDefault="00702935">
      <w:pPr>
        <w:rPr>
          <w:b/>
          <w:sz w:val="48"/>
          <w:szCs w:val="48"/>
        </w:rPr>
      </w:pPr>
      <w:r>
        <w:br w:type="page"/>
      </w:r>
    </w:p>
    <w:p w14:paraId="208366F3" w14:textId="08FC1B33" w:rsidR="002C471E" w:rsidRDefault="003F7CA6" w:rsidP="002C471E">
      <w:pPr>
        <w:pStyle w:val="Heading2"/>
      </w:pPr>
      <w:bookmarkStart w:id="8" w:name="_Toc192631340"/>
      <w:r>
        <w:lastRenderedPageBreak/>
        <w:t xml:space="preserve">[1.3] </w:t>
      </w:r>
      <w:r w:rsidR="002C471E">
        <w:t>Motivation</w:t>
      </w:r>
      <w:bookmarkEnd w:id="8"/>
    </w:p>
    <w:p w14:paraId="60F1AFB2" w14:textId="77777777" w:rsidR="002C471E" w:rsidRDefault="002C471E" w:rsidP="002C471E"/>
    <w:p w14:paraId="7779EBD0" w14:textId="752E216B" w:rsidR="002C471E" w:rsidRDefault="002C471E" w:rsidP="002C471E">
      <w:r>
        <w:t>This project is motivated by the need to address the real-world consequences of fake news that span several domains:</w:t>
      </w:r>
    </w:p>
    <w:p w14:paraId="1A660A85" w14:textId="77777777" w:rsidR="002C471E" w:rsidRDefault="002C471E" w:rsidP="002C471E"/>
    <w:p w14:paraId="5576BCE1" w14:textId="2F5649C6" w:rsidR="002C471E" w:rsidRDefault="002C471E">
      <w:pPr>
        <w:pStyle w:val="ListParagraph"/>
        <w:numPr>
          <w:ilvl w:val="0"/>
          <w:numId w:val="6"/>
        </w:numPr>
        <w:rPr>
          <w:b/>
          <w:bCs/>
        </w:rPr>
      </w:pPr>
      <w:r w:rsidRPr="009D3723">
        <w:rPr>
          <w:b/>
          <w:bCs/>
        </w:rPr>
        <w:t xml:space="preserve">Erosion of trust in journalism </w:t>
      </w:r>
    </w:p>
    <w:p w14:paraId="1B91EC3E" w14:textId="77777777" w:rsidR="009D3723" w:rsidRPr="009D3723" w:rsidRDefault="009D3723" w:rsidP="009D3723">
      <w:pPr>
        <w:pStyle w:val="ListParagraph"/>
        <w:rPr>
          <w:b/>
          <w:bCs/>
        </w:rPr>
      </w:pPr>
    </w:p>
    <w:p w14:paraId="1CDCD1D0" w14:textId="19B9166A" w:rsidR="002C471E" w:rsidRDefault="002C471E" w:rsidP="002C471E">
      <w:pPr>
        <w:ind w:left="360"/>
      </w:pPr>
      <w:r>
        <w:t>The increasing prevalence of fake news undermines public confidence in legitimate news sources. Trustworthy journalism is vital for an informed society, and the erosion of trust in journalism polarises communities, fosters hostility and impedes constructive discourse.</w:t>
      </w:r>
    </w:p>
    <w:p w14:paraId="77B85462" w14:textId="77777777" w:rsidR="002C471E" w:rsidRDefault="002C471E" w:rsidP="002C471E">
      <w:pPr>
        <w:ind w:left="360"/>
      </w:pPr>
    </w:p>
    <w:p w14:paraId="51683DCA" w14:textId="30FFE41A" w:rsidR="002C471E" w:rsidRDefault="002C471E">
      <w:pPr>
        <w:pStyle w:val="ListParagraph"/>
        <w:numPr>
          <w:ilvl w:val="0"/>
          <w:numId w:val="6"/>
        </w:numPr>
        <w:rPr>
          <w:b/>
          <w:bCs/>
        </w:rPr>
      </w:pPr>
      <w:r w:rsidRPr="009D3723">
        <w:rPr>
          <w:b/>
          <w:bCs/>
        </w:rPr>
        <w:t xml:space="preserve">Economic </w:t>
      </w:r>
      <w:r w:rsidR="00701B11">
        <w:rPr>
          <w:b/>
          <w:bCs/>
        </w:rPr>
        <w:t xml:space="preserve">disruptions </w:t>
      </w:r>
    </w:p>
    <w:p w14:paraId="2AF3DF05" w14:textId="77777777" w:rsidR="009D3723" w:rsidRPr="009D3723" w:rsidRDefault="009D3723" w:rsidP="009D3723">
      <w:pPr>
        <w:pStyle w:val="ListParagraph"/>
        <w:rPr>
          <w:b/>
          <w:bCs/>
        </w:rPr>
      </w:pPr>
    </w:p>
    <w:p w14:paraId="31B14973" w14:textId="6B2EFFAD" w:rsidR="002C471E" w:rsidRDefault="002C471E" w:rsidP="002C471E">
      <w:pPr>
        <w:ind w:left="360"/>
      </w:pPr>
      <w:r>
        <w:t xml:space="preserve">Fake news can manipulate markets and harm businesses. For instance, baseless rumours about a company’s fiscal health can lead to a sudden crash in stock prices, unfairly </w:t>
      </w:r>
      <w:r w:rsidR="00701B11">
        <w:t xml:space="preserve">&amp; disproportionately </w:t>
      </w:r>
      <w:r>
        <w:t xml:space="preserve">affecting </w:t>
      </w:r>
      <w:r w:rsidR="00701B11">
        <w:t xml:space="preserve">vulnerable stakeholders, retail investors and small businesses. </w:t>
      </w:r>
      <w:r>
        <w:t xml:space="preserve"> </w:t>
      </w:r>
    </w:p>
    <w:p w14:paraId="54796782" w14:textId="77777777" w:rsidR="002C471E" w:rsidRDefault="002C471E" w:rsidP="002C471E">
      <w:pPr>
        <w:ind w:left="360"/>
      </w:pPr>
    </w:p>
    <w:p w14:paraId="0E958BB0" w14:textId="7767C1B9" w:rsidR="002C471E" w:rsidRDefault="002C471E">
      <w:pPr>
        <w:pStyle w:val="ListParagraph"/>
        <w:numPr>
          <w:ilvl w:val="0"/>
          <w:numId w:val="6"/>
        </w:numPr>
        <w:rPr>
          <w:b/>
          <w:bCs/>
        </w:rPr>
      </w:pPr>
      <w:r w:rsidRPr="009D3723">
        <w:rPr>
          <w:b/>
          <w:bCs/>
        </w:rPr>
        <w:t>Public health risks</w:t>
      </w:r>
    </w:p>
    <w:p w14:paraId="14DC24E7" w14:textId="77777777" w:rsidR="009D3723" w:rsidRPr="009D3723" w:rsidRDefault="009D3723" w:rsidP="009D3723">
      <w:pPr>
        <w:pStyle w:val="ListParagraph"/>
        <w:rPr>
          <w:b/>
          <w:bCs/>
        </w:rPr>
      </w:pPr>
    </w:p>
    <w:p w14:paraId="5CBBD29D" w14:textId="19F860EE" w:rsidR="002C471E" w:rsidRDefault="002C471E" w:rsidP="002C471E">
      <w:pPr>
        <w:ind w:left="360"/>
      </w:pPr>
      <w:r>
        <w:t>The COVID-19 pandemic highlighted how misinformation can incite panic – for example, in Singapore, misinformation about supply shortages prompted the local populace to hoard masks and staple foods unnecessarily, straining supply chains and increasing social anxiety unnecessarily.</w:t>
      </w:r>
    </w:p>
    <w:p w14:paraId="4AB0C0AE" w14:textId="62FB2922" w:rsidR="00FD6763" w:rsidRDefault="00FD6763">
      <w:pPr>
        <w:rPr>
          <w:b/>
          <w:bCs/>
        </w:rPr>
      </w:pPr>
    </w:p>
    <w:p w14:paraId="266FD6A5" w14:textId="380C4B47" w:rsidR="002C471E" w:rsidRDefault="002C471E">
      <w:pPr>
        <w:pStyle w:val="ListParagraph"/>
        <w:numPr>
          <w:ilvl w:val="0"/>
          <w:numId w:val="6"/>
        </w:numPr>
        <w:rPr>
          <w:b/>
          <w:bCs/>
        </w:rPr>
      </w:pPr>
      <w:r w:rsidRPr="009D3723">
        <w:rPr>
          <w:b/>
          <w:bCs/>
        </w:rPr>
        <w:t>Political impact</w:t>
      </w:r>
    </w:p>
    <w:p w14:paraId="46A18FA3" w14:textId="77777777" w:rsidR="009D3723" w:rsidRPr="009D3723" w:rsidRDefault="009D3723" w:rsidP="009D3723">
      <w:pPr>
        <w:pStyle w:val="ListParagraph"/>
        <w:rPr>
          <w:b/>
          <w:bCs/>
        </w:rPr>
      </w:pPr>
    </w:p>
    <w:p w14:paraId="1B07E673" w14:textId="7EFA7545" w:rsidR="00701B11" w:rsidRDefault="002C471E" w:rsidP="00701B11">
      <w:pPr>
        <w:ind w:left="360"/>
      </w:pPr>
      <w:r>
        <w:t>D</w:t>
      </w:r>
      <w:r w:rsidR="00701B11">
        <w:t>i</w:t>
      </w:r>
      <w:r>
        <w:t>sinformation campaigns are often weaponised to distort public opinion, promote political agendas and undermine elections. These campaigns erode the public’s faith in governance.</w:t>
      </w:r>
    </w:p>
    <w:p w14:paraId="7E1DCD79" w14:textId="77777777" w:rsidR="00890099" w:rsidRDefault="00890099" w:rsidP="00890099"/>
    <w:p w14:paraId="15AF1628" w14:textId="2325FE4A" w:rsidR="00890099" w:rsidRDefault="002C471E" w:rsidP="00D559FD">
      <w:r>
        <w:t xml:space="preserve">With the increasing volume of misinformation and the speed of which it is spread, </w:t>
      </w:r>
      <w:r w:rsidR="00890099">
        <w:t xml:space="preserve">the demand for </w:t>
      </w:r>
      <w:r>
        <w:t xml:space="preserve">tools to quickly and effectively verify the credibility of </w:t>
      </w:r>
      <w:r w:rsidR="00890099">
        <w:t>digital news i</w:t>
      </w:r>
      <w:r w:rsidR="00701B11">
        <w:t xml:space="preserve">s higher than ever before. </w:t>
      </w:r>
      <w:r w:rsidR="00890099">
        <w:t>Th</w:t>
      </w:r>
      <w:r w:rsidR="00701B11">
        <w:t>is project</w:t>
      </w:r>
      <w:r w:rsidR="00890099">
        <w:t xml:space="preserve"> is tailored to address the distinct need</w:t>
      </w:r>
      <w:r w:rsidR="00505BD7">
        <w:t>s</w:t>
      </w:r>
      <w:r w:rsidR="00890099">
        <w:t xml:space="preserve"> of two primary user groups:</w:t>
      </w:r>
    </w:p>
    <w:p w14:paraId="6EBA2333" w14:textId="77777777" w:rsidR="00890099" w:rsidRDefault="00890099" w:rsidP="00D559FD"/>
    <w:p w14:paraId="406FEFD5" w14:textId="77777777" w:rsidR="00890099" w:rsidRPr="00082966" w:rsidRDefault="00890099">
      <w:pPr>
        <w:pStyle w:val="ListParagraph"/>
        <w:numPr>
          <w:ilvl w:val="0"/>
          <w:numId w:val="16"/>
        </w:numPr>
        <w:rPr>
          <w:b/>
          <w:bCs/>
        </w:rPr>
      </w:pPr>
      <w:r w:rsidRPr="00082966">
        <w:rPr>
          <w:b/>
          <w:bCs/>
        </w:rPr>
        <w:t>Journalists</w:t>
      </w:r>
    </w:p>
    <w:p w14:paraId="5E385617" w14:textId="77777777" w:rsidR="00890099" w:rsidRDefault="00890099" w:rsidP="00890099"/>
    <w:p w14:paraId="1D4DA712" w14:textId="7B406589" w:rsidR="00890099" w:rsidRDefault="00890099" w:rsidP="00890099">
      <w:pPr>
        <w:ind w:left="360"/>
      </w:pPr>
      <w:r>
        <w:t>Journalists need to</w:t>
      </w:r>
      <w:r w:rsidR="003D4374">
        <w:t>ols to v</w:t>
      </w:r>
      <w:r>
        <w:t>erify the credibility of sources and combat the spread of false informatio</w:t>
      </w:r>
      <w:r w:rsidR="003D4374">
        <w:t>n</w:t>
      </w:r>
      <w:r>
        <w:t>.</w:t>
      </w:r>
      <w:r w:rsidR="003D4374">
        <w:t xml:space="preserve"> An effective solution </w:t>
      </w:r>
      <w:proofErr w:type="gramStart"/>
      <w:r w:rsidR="003D4374">
        <w:t>will  improve</w:t>
      </w:r>
      <w:proofErr w:type="gramEnd"/>
      <w:r w:rsidR="003D4374">
        <w:t xml:space="preserve"> the credibility and impact of journalistic work in safeguarding the integrity of public discourse. </w:t>
      </w:r>
    </w:p>
    <w:p w14:paraId="282F1693" w14:textId="77777777" w:rsidR="00890099" w:rsidRDefault="00890099" w:rsidP="00890099">
      <w:pPr>
        <w:ind w:left="360"/>
      </w:pPr>
    </w:p>
    <w:p w14:paraId="67958FE9" w14:textId="27FB34DA" w:rsidR="00890099" w:rsidRPr="00082966" w:rsidRDefault="00890099">
      <w:pPr>
        <w:pStyle w:val="ListParagraph"/>
        <w:numPr>
          <w:ilvl w:val="0"/>
          <w:numId w:val="16"/>
        </w:numPr>
        <w:rPr>
          <w:b/>
          <w:bCs/>
        </w:rPr>
      </w:pPr>
      <w:r w:rsidRPr="00082966">
        <w:rPr>
          <w:b/>
          <w:bCs/>
        </w:rPr>
        <w:t>Educators</w:t>
      </w:r>
    </w:p>
    <w:p w14:paraId="4906FF8D" w14:textId="77777777" w:rsidR="00890099" w:rsidRDefault="00890099" w:rsidP="00890099"/>
    <w:p w14:paraId="5744F5BA" w14:textId="257F967F" w:rsidR="00702935" w:rsidRDefault="00890099" w:rsidP="00890099">
      <w:pPr>
        <w:ind w:left="360"/>
      </w:pPr>
      <w:r>
        <w:t>Educators need to</w:t>
      </w:r>
      <w:r w:rsidR="003D4374">
        <w:t>ols to</w:t>
      </w:r>
      <w:r>
        <w:t xml:space="preserve"> </w:t>
      </w:r>
      <w:r w:rsidR="00F244BC">
        <w:t xml:space="preserve">empower individuals to navigate </w:t>
      </w:r>
      <w:proofErr w:type="gramStart"/>
      <w:r w:rsidR="00F244BC">
        <w:t>constantly-evolving</w:t>
      </w:r>
      <w:proofErr w:type="gramEnd"/>
      <w:r w:rsidR="00F244BC">
        <w:t xml:space="preserve">, complex digital landscapes by </w:t>
      </w:r>
      <w:r>
        <w:t>enhanc</w:t>
      </w:r>
      <w:r w:rsidR="00F244BC">
        <w:t xml:space="preserve">ing </w:t>
      </w:r>
      <w:r>
        <w:t>media literacy and critical thinking ability</w:t>
      </w:r>
      <w:r w:rsidR="00F244BC">
        <w:t xml:space="preserve">. </w:t>
      </w:r>
    </w:p>
    <w:p w14:paraId="41A76EAC" w14:textId="77777777" w:rsidR="00702935" w:rsidRDefault="00702935" w:rsidP="00890099">
      <w:pPr>
        <w:ind w:left="360"/>
      </w:pPr>
    </w:p>
    <w:p w14:paraId="6F83F4B3" w14:textId="77777777" w:rsidR="00702935" w:rsidRDefault="00702935">
      <w:r>
        <w:br w:type="page"/>
      </w:r>
    </w:p>
    <w:p w14:paraId="7E76D5CB" w14:textId="11EE0A60" w:rsidR="00702935" w:rsidRDefault="003F7CA6" w:rsidP="00702935">
      <w:pPr>
        <w:pStyle w:val="Heading2"/>
      </w:pPr>
      <w:bookmarkStart w:id="9" w:name="_Toc192631341"/>
      <w:r>
        <w:lastRenderedPageBreak/>
        <w:t xml:space="preserve">[1.4] </w:t>
      </w:r>
      <w:r w:rsidR="00702935">
        <w:t>Related Projects</w:t>
      </w:r>
      <w:bookmarkEnd w:id="9"/>
    </w:p>
    <w:p w14:paraId="0F630096" w14:textId="77777777" w:rsidR="00702935" w:rsidRDefault="00702935" w:rsidP="00702935">
      <w:pPr>
        <w:pStyle w:val="Text"/>
      </w:pPr>
    </w:p>
    <w:p w14:paraId="5005F070" w14:textId="6836C78C" w:rsidR="00702935" w:rsidRDefault="003F7CA6" w:rsidP="00702935">
      <w:pPr>
        <w:pStyle w:val="Heading3"/>
        <w:rPr>
          <w:lang w:val="en-SG"/>
        </w:rPr>
      </w:pPr>
      <w:bookmarkStart w:id="10" w:name="_Toc192631342"/>
      <w:r>
        <w:rPr>
          <w:lang w:val="en-SG"/>
        </w:rPr>
        <w:t xml:space="preserve">[1.4.1] </w:t>
      </w:r>
      <w:proofErr w:type="spellStart"/>
      <w:r w:rsidR="00702935">
        <w:rPr>
          <w:lang w:val="en-SG"/>
        </w:rPr>
        <w:t>DataFlair</w:t>
      </w:r>
      <w:proofErr w:type="spellEnd"/>
      <w:r w:rsidR="00702935">
        <w:rPr>
          <w:lang w:val="en-SG"/>
        </w:rPr>
        <w:t xml:space="preserve">: </w:t>
      </w:r>
      <w:r w:rsidR="00702935" w:rsidRPr="00702935">
        <w:rPr>
          <w:lang w:val="en-SG"/>
        </w:rPr>
        <w:t>Detecting Fake News with Python and Machine Learning</w:t>
      </w:r>
      <w:bookmarkEnd w:id="10"/>
    </w:p>
    <w:p w14:paraId="566F929B" w14:textId="77777777" w:rsidR="003F7CA6" w:rsidRDefault="00702935" w:rsidP="00702935">
      <w:proofErr w:type="spellStart"/>
      <w:r>
        <w:rPr>
          <w:lang w:val="en-SG"/>
        </w:rPr>
        <w:t>DataFlair</w:t>
      </w:r>
      <w:proofErr w:type="spellEnd"/>
      <w:r>
        <w:rPr>
          <w:lang w:val="en-SG"/>
        </w:rPr>
        <w:t xml:space="preserve"> uses a passive-aggressive classifier to train a model on a </w:t>
      </w:r>
      <w:r>
        <w:t>small dataset of 7796 rows. [1]</w:t>
      </w:r>
    </w:p>
    <w:p w14:paraId="7EB9F041" w14:textId="77777777" w:rsidR="003F7CA6" w:rsidRDefault="003F7CA6" w:rsidP="00702935"/>
    <w:p w14:paraId="46A99495" w14:textId="77777777" w:rsidR="003F7CA6" w:rsidRDefault="003F7CA6" w:rsidP="003F7CA6">
      <w:pPr>
        <w:keepNext/>
      </w:pPr>
      <w:r w:rsidRPr="003F7CA6">
        <w:rPr>
          <w:noProof/>
        </w:rPr>
        <w:drawing>
          <wp:inline distT="0" distB="0" distL="0" distR="0" wp14:anchorId="269A5DF0" wp14:editId="341B479C">
            <wp:extent cx="4332359" cy="1915064"/>
            <wp:effectExtent l="0" t="0" r="0" b="9525"/>
            <wp:docPr id="180706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039" name="Picture 1" descr="A screenshot of a computer&#10;&#10;Description automatically generated"/>
                    <pic:cNvPicPr/>
                  </pic:nvPicPr>
                  <pic:blipFill>
                    <a:blip r:embed="rId11"/>
                    <a:stretch>
                      <a:fillRect/>
                    </a:stretch>
                  </pic:blipFill>
                  <pic:spPr>
                    <a:xfrm>
                      <a:off x="0" y="0"/>
                      <a:ext cx="4346898" cy="1921491"/>
                    </a:xfrm>
                    <a:prstGeom prst="rect">
                      <a:avLst/>
                    </a:prstGeom>
                  </pic:spPr>
                </pic:pic>
              </a:graphicData>
            </a:graphic>
          </wp:inline>
        </w:drawing>
      </w:r>
    </w:p>
    <w:p w14:paraId="5BC8B102" w14:textId="14A92597" w:rsidR="00262CF2" w:rsidRDefault="003F7CA6" w:rsidP="003F7CA6">
      <w:pPr>
        <w:pStyle w:val="Caption"/>
      </w:pPr>
      <w:r>
        <w:t xml:space="preserve">Figure </w:t>
      </w:r>
      <w:r>
        <w:fldChar w:fldCharType="begin"/>
      </w:r>
      <w:r>
        <w:instrText xml:space="preserve"> SEQ Figure \* ARABIC </w:instrText>
      </w:r>
      <w:r>
        <w:fldChar w:fldCharType="separate"/>
      </w:r>
      <w:r w:rsidR="00F03CB0">
        <w:rPr>
          <w:noProof/>
        </w:rPr>
        <w:t>1</w:t>
      </w:r>
      <w:r>
        <w:fldChar w:fldCharType="end"/>
      </w:r>
      <w:r>
        <w:t xml:space="preserve">: Screenshot of project tutorial on </w:t>
      </w:r>
      <w:proofErr w:type="spellStart"/>
      <w:r>
        <w:t>DataFlair</w:t>
      </w:r>
      <w:proofErr w:type="spellEnd"/>
      <w:r w:rsidR="00DD7A6D">
        <w:t xml:space="preserve"> [1] </w:t>
      </w:r>
    </w:p>
    <w:p w14:paraId="2C77173B" w14:textId="41319ADD" w:rsidR="00262CF2" w:rsidRDefault="00FE084A" w:rsidP="00702935">
      <w:r>
        <w:t xml:space="preserve">While this project serves as an excellent technical demonstration for beginners, the </w:t>
      </w:r>
      <w:r w:rsidR="00262CF2">
        <w:t xml:space="preserve">pipeline demonstrated </w:t>
      </w:r>
      <w:r>
        <w:t xml:space="preserve">in this project </w:t>
      </w:r>
      <w:r w:rsidR="00262CF2">
        <w:t>is too simple for deployment in real-world applications</w:t>
      </w:r>
      <w:r>
        <w:t>. T</w:t>
      </w:r>
      <w:r w:rsidR="00262CF2">
        <w:t xml:space="preserve">he model is </w:t>
      </w:r>
      <w:r>
        <w:t xml:space="preserve">also </w:t>
      </w:r>
      <w:r w:rsidR="00262CF2">
        <w:t xml:space="preserve">trained </w:t>
      </w:r>
      <w:r>
        <w:t xml:space="preserve">on an extremely small dataset, which further limits its ability to generalise to real-world applications. </w:t>
      </w:r>
    </w:p>
    <w:p w14:paraId="4D12BEF9" w14:textId="77777777" w:rsidR="00FE084A" w:rsidRDefault="00FE084A" w:rsidP="00702935"/>
    <w:p w14:paraId="0917D5F8" w14:textId="134970A6" w:rsidR="00FE084A" w:rsidRDefault="00FE084A" w:rsidP="00702935">
      <w:r>
        <w:t xml:space="preserve">As such, </w:t>
      </w:r>
      <w:proofErr w:type="spellStart"/>
      <w:r w:rsidR="00290C69">
        <w:t>DataFlair’s</w:t>
      </w:r>
      <w:proofErr w:type="spellEnd"/>
      <w:r w:rsidR="00290C69">
        <w:t xml:space="preserve"> project</w:t>
      </w:r>
      <w:r>
        <w:t xml:space="preserve"> emphasises the need for a solution that leverages state-of-the-art </w:t>
      </w:r>
      <w:proofErr w:type="gramStart"/>
      <w:r>
        <w:t>technologies, and</w:t>
      </w:r>
      <w:proofErr w:type="gramEnd"/>
      <w:r>
        <w:t xml:space="preserve"> is trained on larger datasets that would not inherently inhibit the model’s ability to generalise</w:t>
      </w:r>
      <w:r w:rsidR="00EC7D60">
        <w:t>.</w:t>
      </w:r>
    </w:p>
    <w:p w14:paraId="1E26AD81" w14:textId="77777777" w:rsidR="00FE084A" w:rsidRDefault="00FE084A" w:rsidP="00702935"/>
    <w:p w14:paraId="5CAEEFE8" w14:textId="77777777" w:rsidR="001149F5" w:rsidRDefault="001149F5">
      <w:pPr>
        <w:rPr>
          <w:sz w:val="36"/>
          <w:szCs w:val="36"/>
          <w:lang w:val="en-SG"/>
        </w:rPr>
      </w:pPr>
      <w:r>
        <w:rPr>
          <w:lang w:val="en-SG"/>
        </w:rPr>
        <w:br w:type="page"/>
      </w:r>
    </w:p>
    <w:p w14:paraId="063CBEAD" w14:textId="7EE02D9F" w:rsidR="00FE084A" w:rsidRDefault="00C41713" w:rsidP="00FE084A">
      <w:pPr>
        <w:pStyle w:val="Heading3"/>
        <w:rPr>
          <w:lang w:val="en-SG"/>
        </w:rPr>
      </w:pPr>
      <w:bookmarkStart w:id="11" w:name="_Toc192631343"/>
      <w:r>
        <w:rPr>
          <w:lang w:val="en-SG"/>
        </w:rPr>
        <w:lastRenderedPageBreak/>
        <w:t xml:space="preserve">[1.4.2] </w:t>
      </w:r>
      <w:proofErr w:type="spellStart"/>
      <w:r w:rsidR="00FE084A">
        <w:rPr>
          <w:lang w:val="en-SG"/>
        </w:rPr>
        <w:t>ClaimBuster</w:t>
      </w:r>
      <w:bookmarkEnd w:id="11"/>
      <w:proofErr w:type="spellEnd"/>
    </w:p>
    <w:p w14:paraId="0F6289EC" w14:textId="4EDC1D8F" w:rsidR="00FE084A" w:rsidRDefault="00FE084A" w:rsidP="00FE084A">
      <w:pPr>
        <w:rPr>
          <w:lang w:val="en-SG"/>
        </w:rPr>
      </w:pPr>
      <w:proofErr w:type="spellStart"/>
      <w:r>
        <w:rPr>
          <w:lang w:val="en-SG"/>
        </w:rPr>
        <w:t>ClaimBuster</w:t>
      </w:r>
      <w:proofErr w:type="spellEnd"/>
      <w:r>
        <w:rPr>
          <w:lang w:val="en-SG"/>
        </w:rPr>
        <w:t xml:space="preserve"> applies Natural Language Processing techniques to identify and evaluate factual claims primarily within political discourse. </w:t>
      </w:r>
    </w:p>
    <w:p w14:paraId="6FDA958F" w14:textId="77777777" w:rsidR="001149F5" w:rsidRDefault="001149F5" w:rsidP="00FE084A">
      <w:pPr>
        <w:rPr>
          <w:lang w:val="en-SG"/>
        </w:rPr>
      </w:pPr>
    </w:p>
    <w:p w14:paraId="1B4C9F0E" w14:textId="77777777" w:rsidR="001149F5" w:rsidRDefault="001149F5" w:rsidP="001149F5">
      <w:pPr>
        <w:keepNext/>
      </w:pPr>
      <w:r w:rsidRPr="001149F5">
        <w:rPr>
          <w:noProof/>
          <w:lang w:val="en-SG"/>
        </w:rPr>
        <w:drawing>
          <wp:inline distT="0" distB="0" distL="0" distR="0" wp14:anchorId="0C2DD6DF" wp14:editId="025D4E70">
            <wp:extent cx="3510576" cy="3140015"/>
            <wp:effectExtent l="0" t="0" r="3175" b="635"/>
            <wp:docPr id="14259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0464" name=""/>
                    <pic:cNvPicPr/>
                  </pic:nvPicPr>
                  <pic:blipFill>
                    <a:blip r:embed="rId12"/>
                    <a:stretch>
                      <a:fillRect/>
                    </a:stretch>
                  </pic:blipFill>
                  <pic:spPr>
                    <a:xfrm>
                      <a:off x="0" y="0"/>
                      <a:ext cx="3510576" cy="3140015"/>
                    </a:xfrm>
                    <a:prstGeom prst="rect">
                      <a:avLst/>
                    </a:prstGeom>
                  </pic:spPr>
                </pic:pic>
              </a:graphicData>
            </a:graphic>
          </wp:inline>
        </w:drawing>
      </w:r>
    </w:p>
    <w:p w14:paraId="1C1FAA29" w14:textId="7884C58F" w:rsidR="00FE084A" w:rsidRDefault="001149F5" w:rsidP="001149F5">
      <w:pPr>
        <w:pStyle w:val="Caption"/>
        <w:rPr>
          <w:lang w:val="en-SG"/>
        </w:rPr>
      </w:pPr>
      <w:r>
        <w:t xml:space="preserve">Figure </w:t>
      </w:r>
      <w:r>
        <w:fldChar w:fldCharType="begin"/>
      </w:r>
      <w:r>
        <w:instrText xml:space="preserve"> SEQ Figure \* ARABIC </w:instrText>
      </w:r>
      <w:r>
        <w:fldChar w:fldCharType="separate"/>
      </w:r>
      <w:r w:rsidR="00F03CB0">
        <w:rPr>
          <w:noProof/>
        </w:rPr>
        <w:t>2</w:t>
      </w:r>
      <w:r>
        <w:fldChar w:fldCharType="end"/>
      </w:r>
      <w:r>
        <w:t xml:space="preserve">: Screenshot of </w:t>
      </w:r>
      <w:proofErr w:type="spellStart"/>
      <w:r>
        <w:t>ClaimBuster's</w:t>
      </w:r>
      <w:proofErr w:type="spellEnd"/>
      <w:r>
        <w:t xml:space="preserve"> user interface</w:t>
      </w:r>
      <w:r w:rsidR="003F0801">
        <w:t xml:space="preserve"> [2]</w:t>
      </w:r>
    </w:p>
    <w:p w14:paraId="357588BD" w14:textId="478C1488" w:rsidR="00FE084A" w:rsidRDefault="00FE084A" w:rsidP="00FE084A">
      <w:pPr>
        <w:rPr>
          <w:lang w:val="en-SG"/>
        </w:rPr>
      </w:pPr>
      <w:r>
        <w:rPr>
          <w:lang w:val="en-SG"/>
        </w:rPr>
        <w:t xml:space="preserve">While </w:t>
      </w:r>
      <w:proofErr w:type="spellStart"/>
      <w:r>
        <w:rPr>
          <w:lang w:val="en-SG"/>
        </w:rPr>
        <w:t>ClaimBuster</w:t>
      </w:r>
      <w:proofErr w:type="spellEnd"/>
      <w:r>
        <w:rPr>
          <w:lang w:val="en-SG"/>
        </w:rPr>
        <w:t xml:space="preserve"> is effective in detecting factual claims, its narrow focus on political contexts </w:t>
      </w:r>
      <w:r w:rsidR="00EC7D60">
        <w:rPr>
          <w:lang w:val="en-SG"/>
        </w:rPr>
        <w:t>limits</w:t>
      </w:r>
      <w:r>
        <w:rPr>
          <w:lang w:val="en-SG"/>
        </w:rPr>
        <w:t xml:space="preserve"> its applicability to broader domains</w:t>
      </w:r>
      <w:r w:rsidR="00EC7D60">
        <w:rPr>
          <w:lang w:val="en-SG"/>
        </w:rPr>
        <w:t xml:space="preserve">, </w:t>
      </w:r>
      <w:proofErr w:type="spellStart"/>
      <w:r w:rsidR="00EC7D60">
        <w:rPr>
          <w:lang w:val="en-SG"/>
        </w:rPr>
        <w:t>underscoring</w:t>
      </w:r>
      <w:r>
        <w:rPr>
          <w:lang w:val="en-SG"/>
        </w:rPr>
        <w:t>he</w:t>
      </w:r>
      <w:proofErr w:type="spellEnd"/>
      <w:r>
        <w:rPr>
          <w:lang w:val="en-SG"/>
        </w:rPr>
        <w:t xml:space="preserve"> need for a solution that is generalisable and scalable across various topics and </w:t>
      </w:r>
      <w:r w:rsidR="003364C0">
        <w:rPr>
          <w:lang w:val="en-SG"/>
        </w:rPr>
        <w:t>misinformation d</w:t>
      </w:r>
      <w:r>
        <w:rPr>
          <w:lang w:val="en-SG"/>
        </w:rPr>
        <w:t xml:space="preserve">omains. </w:t>
      </w:r>
    </w:p>
    <w:p w14:paraId="63E0864F" w14:textId="77777777" w:rsidR="00FE084A" w:rsidRDefault="00FE084A" w:rsidP="00FE084A">
      <w:pPr>
        <w:rPr>
          <w:lang w:val="en-SG"/>
        </w:rPr>
      </w:pPr>
    </w:p>
    <w:p w14:paraId="1FBA5406" w14:textId="77777777" w:rsidR="008B2AA1" w:rsidRDefault="008B2AA1">
      <w:pPr>
        <w:rPr>
          <w:sz w:val="36"/>
          <w:szCs w:val="36"/>
          <w:lang w:val="en-SG"/>
        </w:rPr>
      </w:pPr>
      <w:r>
        <w:rPr>
          <w:lang w:val="en-SG"/>
        </w:rPr>
        <w:br w:type="page"/>
      </w:r>
    </w:p>
    <w:p w14:paraId="16F6F863" w14:textId="2D15285D" w:rsidR="008B2AA1" w:rsidRPr="008B2AA1" w:rsidRDefault="00C41713" w:rsidP="008B2AA1">
      <w:pPr>
        <w:pStyle w:val="Heading3"/>
        <w:rPr>
          <w:lang w:val="en-SG"/>
        </w:rPr>
      </w:pPr>
      <w:bookmarkStart w:id="12" w:name="_Toc192631344"/>
      <w:r>
        <w:rPr>
          <w:lang w:val="en-SG"/>
        </w:rPr>
        <w:lastRenderedPageBreak/>
        <w:t xml:space="preserve">[1.4.3] </w:t>
      </w:r>
      <w:r w:rsidR="00290C69">
        <w:rPr>
          <w:lang w:val="en-SG"/>
        </w:rPr>
        <w:t>Snopes</w:t>
      </w:r>
      <w:bookmarkEnd w:id="12"/>
    </w:p>
    <w:p w14:paraId="10D96F58" w14:textId="1DF35788" w:rsidR="00290C69" w:rsidRDefault="00290C69" w:rsidP="00290C69">
      <w:pPr>
        <w:rPr>
          <w:lang w:val="en-SG"/>
        </w:rPr>
      </w:pPr>
      <w:r>
        <w:rPr>
          <w:lang w:val="en-SG"/>
        </w:rPr>
        <w:t xml:space="preserve">Snopes is a </w:t>
      </w:r>
      <w:proofErr w:type="gramStart"/>
      <w:r>
        <w:rPr>
          <w:lang w:val="en-SG"/>
        </w:rPr>
        <w:t>widely-recognised</w:t>
      </w:r>
      <w:proofErr w:type="gramEnd"/>
      <w:r>
        <w:rPr>
          <w:lang w:val="en-SG"/>
        </w:rPr>
        <w:t xml:space="preserve"> platform for human fact-checking that relies on human subject-matter experts to manually verify claims, evaluate sources, and analyse misinformation across various topics.</w:t>
      </w:r>
    </w:p>
    <w:p w14:paraId="63F61FA2" w14:textId="77777777" w:rsidR="008B2AA1" w:rsidRDefault="008B2AA1" w:rsidP="00290C69">
      <w:pPr>
        <w:rPr>
          <w:lang w:val="en-SG"/>
        </w:rPr>
      </w:pPr>
    </w:p>
    <w:p w14:paraId="0A7B1BEF" w14:textId="77777777" w:rsidR="008B2AA1" w:rsidRDefault="008B2AA1" w:rsidP="008B2AA1">
      <w:pPr>
        <w:keepNext/>
      </w:pPr>
      <w:r w:rsidRPr="008B2AA1">
        <w:rPr>
          <w:noProof/>
          <w:lang w:val="en-SG"/>
        </w:rPr>
        <w:drawing>
          <wp:inline distT="0" distB="0" distL="0" distR="0" wp14:anchorId="4429EA38" wp14:editId="650EF1A1">
            <wp:extent cx="4206959" cy="2786332"/>
            <wp:effectExtent l="0" t="0" r="3175" b="0"/>
            <wp:docPr id="11270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04402" name=""/>
                    <pic:cNvPicPr/>
                  </pic:nvPicPr>
                  <pic:blipFill>
                    <a:blip r:embed="rId13"/>
                    <a:stretch>
                      <a:fillRect/>
                    </a:stretch>
                  </pic:blipFill>
                  <pic:spPr>
                    <a:xfrm>
                      <a:off x="0" y="0"/>
                      <a:ext cx="4217237" cy="2793139"/>
                    </a:xfrm>
                    <a:prstGeom prst="rect">
                      <a:avLst/>
                    </a:prstGeom>
                  </pic:spPr>
                </pic:pic>
              </a:graphicData>
            </a:graphic>
          </wp:inline>
        </w:drawing>
      </w:r>
    </w:p>
    <w:p w14:paraId="72E5893D" w14:textId="516F5380" w:rsidR="00290C69" w:rsidRDefault="008B2AA1" w:rsidP="008B2AA1">
      <w:pPr>
        <w:pStyle w:val="Caption"/>
        <w:rPr>
          <w:lang w:val="en-SG"/>
        </w:rPr>
      </w:pPr>
      <w:r>
        <w:t xml:space="preserve">Figure </w:t>
      </w:r>
      <w:r>
        <w:fldChar w:fldCharType="begin"/>
      </w:r>
      <w:r>
        <w:instrText xml:space="preserve"> SEQ Figure \* ARABIC </w:instrText>
      </w:r>
      <w:r>
        <w:fldChar w:fldCharType="separate"/>
      </w:r>
      <w:r w:rsidR="00F03CB0">
        <w:rPr>
          <w:noProof/>
        </w:rPr>
        <w:t>3</w:t>
      </w:r>
      <w:r>
        <w:fldChar w:fldCharType="end"/>
      </w:r>
      <w:r>
        <w:t>: Screenshot of Snopes' homepage</w:t>
      </w:r>
      <w:r w:rsidR="00F84083">
        <w:t xml:space="preserve"> [3] </w:t>
      </w:r>
    </w:p>
    <w:p w14:paraId="6C270006" w14:textId="2F38E6AF" w:rsidR="00C623BF" w:rsidRPr="00C623BF" w:rsidRDefault="00290C69" w:rsidP="00C623BF">
      <w:pPr>
        <w:rPr>
          <w:lang w:val="en-SG"/>
        </w:rPr>
      </w:pPr>
      <w:r>
        <w:rPr>
          <w:lang w:val="en-SG"/>
        </w:rPr>
        <w:t>While Snopes is highly credible</w:t>
      </w:r>
      <w:r w:rsidR="00B929DA">
        <w:rPr>
          <w:lang w:val="en-SG"/>
        </w:rPr>
        <w:t xml:space="preserve"> and thorough</w:t>
      </w:r>
      <w:r>
        <w:rPr>
          <w:lang w:val="en-SG"/>
        </w:rPr>
        <w:t>, its manual nature is inherently slow and not scalable for real-time verification tasks.</w:t>
      </w:r>
      <w:r w:rsidR="00B929DA">
        <w:rPr>
          <w:lang w:val="en-SG"/>
        </w:rPr>
        <w:t xml:space="preserve"> Thus, its </w:t>
      </w:r>
      <w:proofErr w:type="spellStart"/>
      <w:r w:rsidR="00B929DA">
        <w:rPr>
          <w:lang w:val="en-SG"/>
        </w:rPr>
        <w:t>labor-intensive</w:t>
      </w:r>
      <w:proofErr w:type="spellEnd"/>
      <w:r w:rsidR="00B929DA">
        <w:rPr>
          <w:lang w:val="en-SG"/>
        </w:rPr>
        <w:t xml:space="preserve"> nature highlights the need for algorithmic alternatives that can complement and augment human expertise. </w:t>
      </w:r>
    </w:p>
    <w:p w14:paraId="0F08D4BC" w14:textId="77777777" w:rsidR="000622A3" w:rsidRDefault="000622A3" w:rsidP="00B929DA">
      <w:pPr>
        <w:rPr>
          <w:lang w:val="en-SG"/>
        </w:rPr>
      </w:pPr>
    </w:p>
    <w:p w14:paraId="406B7936" w14:textId="7718AAA8" w:rsidR="000622A3" w:rsidRDefault="000622A3" w:rsidP="000622A3">
      <w:pPr>
        <w:pStyle w:val="Heading2"/>
      </w:pPr>
      <w:bookmarkStart w:id="13" w:name="_Toc192631345"/>
      <w:r>
        <w:t>[1.5] Project Aims</w:t>
      </w:r>
      <w:bookmarkEnd w:id="13"/>
    </w:p>
    <w:p w14:paraId="64CC3AA9" w14:textId="61EE4D48" w:rsidR="000622A3" w:rsidRDefault="000622A3" w:rsidP="000622A3">
      <w:pPr>
        <w:pStyle w:val="Text"/>
      </w:pPr>
    </w:p>
    <w:p w14:paraId="3A1F2DDB" w14:textId="77777777" w:rsidR="000622A3" w:rsidRDefault="000622A3" w:rsidP="000622A3">
      <w:pPr>
        <w:pStyle w:val="Text"/>
      </w:pPr>
      <w:r>
        <w:t>This project aims to bridge the identified gaps by introducing a comprehensive solution with the following core contributions:</w:t>
      </w:r>
    </w:p>
    <w:p w14:paraId="7C864630" w14:textId="77777777" w:rsidR="000622A3" w:rsidRDefault="000622A3" w:rsidP="000622A3">
      <w:pPr>
        <w:pStyle w:val="Text"/>
      </w:pPr>
    </w:p>
    <w:p w14:paraId="105253B5" w14:textId="4161F177" w:rsidR="000622A3" w:rsidRDefault="000622A3">
      <w:pPr>
        <w:pStyle w:val="Text"/>
        <w:numPr>
          <w:ilvl w:val="0"/>
          <w:numId w:val="17"/>
        </w:numPr>
      </w:pPr>
      <w:r>
        <w:t>Scalability through transformer-based models</w:t>
      </w:r>
    </w:p>
    <w:p w14:paraId="3793D597" w14:textId="77777777" w:rsidR="000622A3" w:rsidRDefault="000622A3" w:rsidP="000622A3">
      <w:pPr>
        <w:pStyle w:val="Text"/>
      </w:pPr>
    </w:p>
    <w:p w14:paraId="75191DA7" w14:textId="77777777" w:rsidR="000622A3" w:rsidRDefault="000622A3" w:rsidP="000622A3">
      <w:pPr>
        <w:pStyle w:val="Text"/>
        <w:ind w:left="360"/>
      </w:pPr>
      <w:r>
        <w:t xml:space="preserve">This project aims to address the limitations of human-intensive methodologies by leveraging cutting-edge machine learning &amp; deep learning techniques that are adaptable to high volumes of information, such as transformer models (e.g. BERT). </w:t>
      </w:r>
    </w:p>
    <w:p w14:paraId="379F16D1" w14:textId="77777777" w:rsidR="000622A3" w:rsidRDefault="000622A3" w:rsidP="000622A3">
      <w:pPr>
        <w:pStyle w:val="Text"/>
        <w:ind w:left="360"/>
      </w:pPr>
    </w:p>
    <w:p w14:paraId="739A38C4" w14:textId="7E80B8AD" w:rsidR="000622A3" w:rsidRDefault="000622A3">
      <w:pPr>
        <w:pStyle w:val="Text"/>
        <w:numPr>
          <w:ilvl w:val="0"/>
          <w:numId w:val="17"/>
        </w:numPr>
      </w:pPr>
      <w:r>
        <w:t>Cross-domain generalisability</w:t>
      </w:r>
    </w:p>
    <w:p w14:paraId="61915DBF" w14:textId="77777777" w:rsidR="000622A3" w:rsidRDefault="000622A3" w:rsidP="000622A3">
      <w:pPr>
        <w:pStyle w:val="Text"/>
      </w:pPr>
    </w:p>
    <w:p w14:paraId="0B8671B6" w14:textId="144072C7" w:rsidR="003B3E1B" w:rsidRPr="000622A3" w:rsidRDefault="000622A3" w:rsidP="000622A3">
      <w:pPr>
        <w:pStyle w:val="Text"/>
        <w:ind w:left="360"/>
      </w:pPr>
      <w:r>
        <w:t xml:space="preserve">This project will be designed to detect misinformation over a wide range of topics and formats, to ensure its relevance and utility in addressing fake news. </w:t>
      </w:r>
      <w:r w:rsidR="003B3E1B">
        <w:br w:type="page"/>
      </w:r>
    </w:p>
    <w:p w14:paraId="1407253B" w14:textId="42172CD6" w:rsidR="003B3E1B" w:rsidRDefault="00515FDD" w:rsidP="003B3E1B">
      <w:pPr>
        <w:pStyle w:val="Heading1"/>
      </w:pPr>
      <w:bookmarkStart w:id="14" w:name="_Toc192631346"/>
      <w:r>
        <w:lastRenderedPageBreak/>
        <w:t xml:space="preserve">[2.0] </w:t>
      </w:r>
      <w:r w:rsidR="003B3E1B">
        <w:t>Literature Review</w:t>
      </w:r>
      <w:bookmarkEnd w:id="14"/>
    </w:p>
    <w:p w14:paraId="24575520" w14:textId="77777777" w:rsidR="00393D5C" w:rsidRDefault="00393D5C" w:rsidP="00393D5C"/>
    <w:p w14:paraId="3A374D15" w14:textId="735CBCE5" w:rsidR="00A86DA7" w:rsidRDefault="00A86DA7">
      <w:r>
        <w:t xml:space="preserve">Detecting and mitigating the spread of fake news has become a critical area of research within </w:t>
      </w:r>
      <w:r w:rsidR="001D78D3">
        <w:t xml:space="preserve">the </w:t>
      </w:r>
      <w:r>
        <w:t xml:space="preserve">discipline of natural language processing (NLP). </w:t>
      </w:r>
      <w:r w:rsidR="00393D5C">
        <w:t xml:space="preserve">This literature review examines existing </w:t>
      </w:r>
      <w:r>
        <w:t xml:space="preserve">approaches and technologies </w:t>
      </w:r>
      <w:r w:rsidR="00393D5C">
        <w:t>in fake news detection with a focus on their relevance to the</w:t>
      </w:r>
      <w:r>
        <w:t>ir implications on the</w:t>
      </w:r>
      <w:r w:rsidR="00393D5C">
        <w:t xml:space="preserve"> design and implementation of my solution.</w:t>
      </w:r>
    </w:p>
    <w:p w14:paraId="48CE2AA4" w14:textId="77777777" w:rsidR="00A86DA7" w:rsidRDefault="00A86DA7"/>
    <w:p w14:paraId="334C540A" w14:textId="269F22A0" w:rsidR="00A86DA7" w:rsidRDefault="00515FDD" w:rsidP="00A86DA7">
      <w:pPr>
        <w:pStyle w:val="Heading2"/>
      </w:pPr>
      <w:bookmarkStart w:id="15" w:name="_Toc192631347"/>
      <w:r>
        <w:t xml:space="preserve">[2.1] </w:t>
      </w:r>
      <w:r w:rsidR="00A86DA7">
        <w:t>Machine Learning Approaches</w:t>
      </w:r>
      <w:bookmarkEnd w:id="15"/>
    </w:p>
    <w:p w14:paraId="3B1EF334" w14:textId="77777777" w:rsidR="00A86DA7" w:rsidRDefault="00A86DA7" w:rsidP="00A86DA7">
      <w:pPr>
        <w:pStyle w:val="Text"/>
      </w:pPr>
    </w:p>
    <w:p w14:paraId="53339B90" w14:textId="77777777" w:rsidR="004B337C" w:rsidRDefault="00A86DA7" w:rsidP="00A86DA7">
      <w:pPr>
        <w:pStyle w:val="Text"/>
      </w:pPr>
      <w:r>
        <w:t>Several projects have tackled th</w:t>
      </w:r>
      <w:r w:rsidR="004B337C">
        <w:t>e challenge of fake news detection with machine learning approaches.</w:t>
      </w:r>
    </w:p>
    <w:p w14:paraId="5C8F4A3C" w14:textId="77777777" w:rsidR="004B337C" w:rsidRDefault="004B337C" w:rsidP="00A86DA7">
      <w:pPr>
        <w:pStyle w:val="Text"/>
      </w:pPr>
    </w:p>
    <w:p w14:paraId="252FAF17" w14:textId="0F47B054" w:rsidR="004B337C" w:rsidRPr="004B337C" w:rsidRDefault="00515FDD" w:rsidP="004B337C">
      <w:pPr>
        <w:pStyle w:val="Heading3"/>
        <w:rPr>
          <w:lang w:val="en-SG"/>
        </w:rPr>
      </w:pPr>
      <w:bookmarkStart w:id="16" w:name="_Toc192631348"/>
      <w:r>
        <w:t xml:space="preserve">[2.11] </w:t>
      </w:r>
      <w:r w:rsidR="00917EA0">
        <w:t>Passive-Aggressive Classifier</w:t>
      </w:r>
      <w:bookmarkEnd w:id="16"/>
    </w:p>
    <w:p w14:paraId="412C0C65" w14:textId="46D1B58D" w:rsidR="004B337C" w:rsidRDefault="004B337C" w:rsidP="00A86DA7">
      <w:pPr>
        <w:pStyle w:val="Text"/>
      </w:pPr>
      <w:r>
        <w:t>The project brief included an example project by DataFlair that uses a small dataset of 7796 rows with news articles labelled as true/fake. TF-IDF vectorisation is first performed to pre-process text data, then a Passive-Aggressive Classifier is applied to train a machine learning model. [1]</w:t>
      </w:r>
    </w:p>
    <w:p w14:paraId="25A44F98" w14:textId="77777777" w:rsidR="004B337C" w:rsidRDefault="004B337C" w:rsidP="00A86DA7">
      <w:pPr>
        <w:pStyle w:val="Text"/>
      </w:pPr>
    </w:p>
    <w:p w14:paraId="54218CB0" w14:textId="77777777" w:rsidR="004B337C" w:rsidRDefault="004B337C" w:rsidP="004B337C">
      <w:pPr>
        <w:pStyle w:val="Text"/>
      </w:pPr>
      <w:r>
        <w:t>This resource serves as an excellent technical demonstration for beginners as it introduces &amp; explains</w:t>
      </w:r>
    </w:p>
    <w:p w14:paraId="261F1B53" w14:textId="77777777" w:rsidR="004B337C" w:rsidRDefault="004B337C" w:rsidP="004B337C">
      <w:pPr>
        <w:pStyle w:val="Text"/>
      </w:pPr>
      <w:r>
        <w:t>the fundamental steps of data pre-processing, feature extraction, model training, &amp; pipeline building.</w:t>
      </w:r>
    </w:p>
    <w:p w14:paraId="0917105B" w14:textId="77777777" w:rsidR="004B337C" w:rsidRDefault="004B337C" w:rsidP="004B337C">
      <w:pPr>
        <w:pStyle w:val="Text"/>
      </w:pPr>
    </w:p>
    <w:p w14:paraId="08F7A8F3" w14:textId="77777777" w:rsidR="004B337C" w:rsidRDefault="004B337C" w:rsidP="004B337C">
      <w:pPr>
        <w:pStyle w:val="Text"/>
      </w:pPr>
      <w:r>
        <w:t>However, this resource has too many limitations:</w:t>
      </w:r>
    </w:p>
    <w:p w14:paraId="60CA7ABA" w14:textId="77777777" w:rsidR="004B337C" w:rsidRDefault="004B337C" w:rsidP="004B337C">
      <w:pPr>
        <w:pStyle w:val="Text"/>
      </w:pPr>
    </w:p>
    <w:p w14:paraId="18E04F7F" w14:textId="6B7F6B1A" w:rsidR="004B337C" w:rsidRDefault="004B337C">
      <w:pPr>
        <w:pStyle w:val="Text"/>
        <w:numPr>
          <w:ilvl w:val="0"/>
          <w:numId w:val="9"/>
        </w:numPr>
      </w:pPr>
      <w:r w:rsidRPr="001D78D3">
        <w:rPr>
          <w:b/>
          <w:bCs/>
        </w:rPr>
        <w:t>The dataset is not representative of real-world scenarios</w:t>
      </w:r>
      <w:r>
        <w:t xml:space="preserve"> – it is too small and lacks variety, thus limiting the model’s ability to generalise effectively.</w:t>
      </w:r>
    </w:p>
    <w:p w14:paraId="2BCFC321" w14:textId="77777777" w:rsidR="005E3365" w:rsidRDefault="005E3365" w:rsidP="005E3365">
      <w:pPr>
        <w:pStyle w:val="Text"/>
        <w:ind w:left="1080"/>
      </w:pPr>
    </w:p>
    <w:p w14:paraId="1EF0641C" w14:textId="2713DE4B" w:rsidR="004B337C" w:rsidRDefault="004B337C">
      <w:pPr>
        <w:pStyle w:val="Text"/>
        <w:numPr>
          <w:ilvl w:val="0"/>
          <w:numId w:val="9"/>
        </w:numPr>
      </w:pPr>
      <w:r w:rsidRPr="001D78D3">
        <w:rPr>
          <w:b/>
          <w:bCs/>
        </w:rPr>
        <w:t>The model is excessively simplistic</w:t>
      </w:r>
      <w:r>
        <w:t xml:space="preserve"> – Passive-Aggressive Classifie</w:t>
      </w:r>
      <w:r w:rsidR="001D78D3">
        <w:t>rs are</w:t>
      </w:r>
      <w:r>
        <w:t xml:space="preserve"> easy to implement but is inadequate to handle nuanced language patterns &amp; context in fake </w:t>
      </w:r>
      <w:proofErr w:type="gramStart"/>
      <w:r>
        <w:t>news, and</w:t>
      </w:r>
      <w:proofErr w:type="gramEnd"/>
      <w:r>
        <w:t xml:space="preserve"> lacks the sophistication of modern NLP </w:t>
      </w:r>
      <w:r w:rsidR="001D78D3">
        <w:t>models</w:t>
      </w:r>
      <w:r w:rsidR="00A3213A">
        <w:t xml:space="preserve">. </w:t>
      </w:r>
      <w:r w:rsidR="005E3365">
        <w:t xml:space="preserve">This is </w:t>
      </w:r>
      <w:r w:rsidR="00A3213A">
        <w:t xml:space="preserve">further </w:t>
      </w:r>
      <w:r w:rsidR="005E3365">
        <w:t xml:space="preserve">evidenced by </w:t>
      </w:r>
      <w:r w:rsidR="00D449D2">
        <w:t>Chang</w:t>
      </w:r>
      <w:r w:rsidR="00A3213A">
        <w:t>’s</w:t>
      </w:r>
      <w:r w:rsidR="00D449D2">
        <w:t xml:space="preserve"> </w:t>
      </w:r>
      <w:r w:rsidR="00392EB4">
        <w:t>(</w:t>
      </w:r>
      <w:r w:rsidR="00D449D2">
        <w:t>2024</w:t>
      </w:r>
      <w:r w:rsidR="00392EB4">
        <w:t>)</w:t>
      </w:r>
      <w:r w:rsidR="00A3213A">
        <w:t xml:space="preserve"> comparison of machine learning &amp; deep learning algorithms, where </w:t>
      </w:r>
      <w:r w:rsidR="00D449D2">
        <w:t>Passive-Aggressive Classifiers were ranked 7</w:t>
      </w:r>
      <w:r w:rsidR="00D449D2" w:rsidRPr="00D449D2">
        <w:rPr>
          <w:vertAlign w:val="superscript"/>
        </w:rPr>
        <w:t>th</w:t>
      </w:r>
      <w:r w:rsidR="00D449D2">
        <w:t xml:space="preserve"> in fake news detection performance compared to other algorithms</w:t>
      </w:r>
      <w:r w:rsidR="00A3213A">
        <w:t xml:space="preserve"> and outperformed by all deep learning algorithms</w:t>
      </w:r>
      <w:r w:rsidR="00D449D2">
        <w:t xml:space="preserve"> [</w:t>
      </w:r>
      <w:r w:rsidR="00FF77E9">
        <w:t>4</w:t>
      </w:r>
      <w:r w:rsidR="00D449D2">
        <w:t>].</w:t>
      </w:r>
    </w:p>
    <w:p w14:paraId="588F2B33" w14:textId="77777777" w:rsidR="005E3365" w:rsidRDefault="005E3365" w:rsidP="005E3365">
      <w:pPr>
        <w:pStyle w:val="Text"/>
      </w:pPr>
    </w:p>
    <w:p w14:paraId="3D64EAC3" w14:textId="6CEDFBA9" w:rsidR="004B337C" w:rsidRDefault="001D78D3" w:rsidP="001D78D3">
      <w:pPr>
        <w:pStyle w:val="Text"/>
      </w:pPr>
      <w:r>
        <w:t xml:space="preserve">These limitations restrict the model’s ability to handle </w:t>
      </w:r>
      <w:r w:rsidR="004B337C">
        <w:t>real-time detection</w:t>
      </w:r>
      <w:r>
        <w:t xml:space="preserve"> tasks or large-scale datasets</w:t>
      </w:r>
      <w:r w:rsidR="004B337C">
        <w:t xml:space="preserve"> and thus is</w:t>
      </w:r>
      <w:r w:rsidR="005E3365">
        <w:t xml:space="preserve"> </w:t>
      </w:r>
      <w:r w:rsidR="004B337C">
        <w:t>not suitable for deployment in real-world settings</w:t>
      </w:r>
      <w:r>
        <w:t xml:space="preserve">. </w:t>
      </w:r>
    </w:p>
    <w:p w14:paraId="5C8B1D5C" w14:textId="77777777" w:rsidR="00F10FD0" w:rsidRDefault="00F10FD0" w:rsidP="00F10FD0">
      <w:pPr>
        <w:pStyle w:val="ListParagraph"/>
      </w:pPr>
    </w:p>
    <w:p w14:paraId="5EB4E723" w14:textId="77777777" w:rsidR="00392EB4" w:rsidRDefault="00392EB4">
      <w:pPr>
        <w:rPr>
          <w:sz w:val="36"/>
          <w:szCs w:val="36"/>
        </w:rPr>
      </w:pPr>
      <w:r>
        <w:br w:type="page"/>
      </w:r>
    </w:p>
    <w:p w14:paraId="7A59A7E6" w14:textId="2A693ED0" w:rsidR="00F10FD0" w:rsidRPr="00A3213A" w:rsidRDefault="00C8114C" w:rsidP="00A3213A">
      <w:pPr>
        <w:pStyle w:val="Heading3"/>
      </w:pPr>
      <w:bookmarkStart w:id="17" w:name="_Toc192631349"/>
      <w:r>
        <w:lastRenderedPageBreak/>
        <w:t xml:space="preserve">[2.12] </w:t>
      </w:r>
      <w:r w:rsidR="00A3213A">
        <w:t>Random Forest Classifier</w:t>
      </w:r>
      <w:bookmarkEnd w:id="17"/>
    </w:p>
    <w:p w14:paraId="7FE8EFA0" w14:textId="30B22B6C" w:rsidR="005E3365" w:rsidRDefault="00A3213A" w:rsidP="005E3365">
      <w:pPr>
        <w:pStyle w:val="Text"/>
      </w:pPr>
      <w:r>
        <w:t xml:space="preserve">Random forest classifiers </w:t>
      </w:r>
      <w:r w:rsidR="00705A0E">
        <w:t>aggregate</w:t>
      </w:r>
      <w:r>
        <w:t xml:space="preserve"> multiple decision trees and have been widely employed in fake news detection research</w:t>
      </w:r>
      <w:r w:rsidR="00392EB4">
        <w:t>.</w:t>
      </w:r>
    </w:p>
    <w:p w14:paraId="36EEEB65" w14:textId="77777777" w:rsidR="00C81F45" w:rsidRDefault="00C81F45" w:rsidP="005E3365">
      <w:pPr>
        <w:pStyle w:val="Text"/>
      </w:pPr>
    </w:p>
    <w:p w14:paraId="74AF8EC0" w14:textId="509C3503" w:rsidR="00C81F45" w:rsidRDefault="00C81F45" w:rsidP="005E3365">
      <w:pPr>
        <w:pStyle w:val="Text"/>
      </w:pPr>
      <w:r>
        <w:t>A potential problem with Random Forest Classifiers is that as their performance declines on imbalanced datasets</w:t>
      </w:r>
      <w:r w:rsidR="00705A0E">
        <w:t xml:space="preserve">. </w:t>
      </w:r>
      <w:r w:rsidR="00FF77E9">
        <w:t xml:space="preserve">Huh (2021) </w:t>
      </w:r>
      <w:r w:rsidR="00705A0E">
        <w:t xml:space="preserve">demonstrated that </w:t>
      </w:r>
      <w:r>
        <w:t>standard Random Forest classifiers achieved a relatively high false</w:t>
      </w:r>
      <w:r w:rsidR="00705A0E">
        <w:t>-n</w:t>
      </w:r>
      <w:r>
        <w:t>egative rate, a recall of 0.102 and precision of 0.365. This illustrates that 36.5% of predictions in the minority class are correct, and that standard Random Forest classifiers failed to predict approximately 90% of the minority class when presented with an imbalanced dataset. [</w:t>
      </w:r>
      <w:r w:rsidR="00FF77E9">
        <w:t>5</w:t>
      </w:r>
      <w:r>
        <w:t>]</w:t>
      </w:r>
    </w:p>
    <w:p w14:paraId="13B4594B" w14:textId="77777777" w:rsidR="00C81F45" w:rsidRDefault="00C81F45" w:rsidP="005E3365">
      <w:pPr>
        <w:pStyle w:val="Text"/>
      </w:pPr>
    </w:p>
    <w:p w14:paraId="64C4AF07" w14:textId="69EF2FDA" w:rsidR="00B12E0C" w:rsidRDefault="00C81F45" w:rsidP="00A82692">
      <w:pPr>
        <w:pStyle w:val="Text"/>
      </w:pPr>
      <w:r>
        <w:t>While it is possible to improve the performance of Random Forest Classifiers when dealing with imbalanced dataset</w:t>
      </w:r>
      <w:r w:rsidR="00705A0E">
        <w:t>s</w:t>
      </w:r>
      <w:r>
        <w:t xml:space="preserve">, </w:t>
      </w:r>
      <w:r w:rsidR="00705A0E">
        <w:t>in</w:t>
      </w:r>
      <w:r>
        <w:t xml:space="preserve"> Chang’s 2024 comparison of ML and DL algorithms, random forest classifiers ranked 9</w:t>
      </w:r>
      <w:r w:rsidRPr="00392EB4">
        <w:rPr>
          <w:vertAlign w:val="superscript"/>
        </w:rPr>
        <w:t>th</w:t>
      </w:r>
      <w:r>
        <w:t xml:space="preserve">, outperformed by </w:t>
      </w:r>
      <w:r w:rsidR="00705A0E">
        <w:t>all tested</w:t>
      </w:r>
      <w:r>
        <w:t xml:space="preserve"> all deep learning algorithms. [</w:t>
      </w:r>
      <w:r w:rsidR="00FF77E9">
        <w:t>4</w:t>
      </w:r>
      <w:r>
        <w:t xml:space="preserve">] </w:t>
      </w:r>
    </w:p>
    <w:p w14:paraId="1803D616" w14:textId="77777777" w:rsidR="00B12E0C" w:rsidRPr="00B12E0C" w:rsidRDefault="00B12E0C" w:rsidP="00B12E0C"/>
    <w:p w14:paraId="694F0E62" w14:textId="77777777" w:rsidR="00C81F45" w:rsidRDefault="00C81F45" w:rsidP="005E3365">
      <w:pPr>
        <w:pStyle w:val="Text"/>
      </w:pPr>
    </w:p>
    <w:p w14:paraId="0A0A5626" w14:textId="4997981E" w:rsidR="00C81F45" w:rsidRDefault="00C81F45">
      <w:pPr>
        <w:rPr>
          <w:szCs w:val="28"/>
        </w:rPr>
      </w:pPr>
      <w:r>
        <w:br w:type="page"/>
      </w:r>
    </w:p>
    <w:p w14:paraId="57B38619" w14:textId="202423CC" w:rsidR="00C81F45" w:rsidRDefault="00C8114C" w:rsidP="00930C2E">
      <w:pPr>
        <w:pStyle w:val="Heading2"/>
      </w:pPr>
      <w:bookmarkStart w:id="18" w:name="_Toc192631350"/>
      <w:r>
        <w:lastRenderedPageBreak/>
        <w:t xml:space="preserve">[2.2] </w:t>
      </w:r>
      <w:r w:rsidR="00897315">
        <w:t>BERT</w:t>
      </w:r>
      <w:bookmarkEnd w:id="18"/>
      <w:r w:rsidR="008A5307">
        <w:t xml:space="preserve"> </w:t>
      </w:r>
    </w:p>
    <w:p w14:paraId="69ED6D61" w14:textId="77777777" w:rsidR="00930C2E" w:rsidRDefault="00930C2E" w:rsidP="00930C2E"/>
    <w:p w14:paraId="51ABA27B" w14:textId="4EFE07C3" w:rsidR="008A5307" w:rsidRDefault="00897315" w:rsidP="008A5307">
      <w:r>
        <w:t>BERT</w:t>
      </w:r>
      <w:r w:rsidR="00930C2E">
        <w:t xml:space="preserve"> (Bidirectional Encoder Representations from Transformers)</w:t>
      </w:r>
      <w:r>
        <w:t>, first introduced by Devlin et al. (2019), is designed to pre-train deep bidirectional representations from unlabelled text by jointly conditioning on both left and right context in all layers</w:t>
      </w:r>
      <w:r w:rsidR="008A5307">
        <w:t xml:space="preserve"> </w:t>
      </w:r>
      <w:r>
        <w:t>[6]</w:t>
      </w:r>
      <w:r w:rsidR="008A5307">
        <w:t xml:space="preserve">, allowing BERT models to effectively model contextual relationships in textual data and discern nuanced linguistic patterns. </w:t>
      </w:r>
    </w:p>
    <w:p w14:paraId="00E81754" w14:textId="77777777" w:rsidR="008A5307" w:rsidRDefault="008A5307" w:rsidP="008A5307"/>
    <w:p w14:paraId="6B737831" w14:textId="70977822" w:rsidR="008A5307" w:rsidRDefault="008A5307" w:rsidP="008A5307">
      <w:r>
        <w:t>BERT’s capabilities make it very suitable for fake news detection:</w:t>
      </w:r>
    </w:p>
    <w:p w14:paraId="60B36163" w14:textId="77777777" w:rsidR="008A5307" w:rsidRDefault="008A5307" w:rsidP="008A5307"/>
    <w:p w14:paraId="72ACE9E4" w14:textId="1A9E3C03" w:rsidR="008A5307" w:rsidRDefault="008A5307">
      <w:pPr>
        <w:pStyle w:val="ListParagraph"/>
        <w:numPr>
          <w:ilvl w:val="0"/>
          <w:numId w:val="18"/>
        </w:numPr>
      </w:pPr>
      <w:r w:rsidRPr="008A5307">
        <w:rPr>
          <w:b/>
          <w:bCs/>
        </w:rPr>
        <w:t>BERT outperforms other algorithms</w:t>
      </w:r>
      <w:r>
        <w:rPr>
          <w:b/>
          <w:bCs/>
        </w:rPr>
        <w:t>.</w:t>
      </w:r>
    </w:p>
    <w:p w14:paraId="033298FB" w14:textId="77777777" w:rsidR="008A5307" w:rsidRDefault="008A5307" w:rsidP="008A5307">
      <w:pPr>
        <w:pStyle w:val="ListParagraph"/>
      </w:pPr>
    </w:p>
    <w:p w14:paraId="1C1E8505" w14:textId="6E95C850" w:rsidR="008A5307" w:rsidRDefault="008A5307" w:rsidP="008A5307">
      <w:pPr>
        <w:pStyle w:val="ListParagraph"/>
      </w:pPr>
      <w:r>
        <w:t>Chang’s (2024) comparison of machine learning &amp; deep learning algorithms has shown that BERT is the highest-performing algorithm amongst those tested, with unprecedented scores of 99.95% accuracy, precision, recall &amp; F1 score. [4]</w:t>
      </w:r>
    </w:p>
    <w:p w14:paraId="0F606733" w14:textId="77777777" w:rsidR="008A5307" w:rsidRDefault="008A5307" w:rsidP="008A5307">
      <w:pPr>
        <w:pStyle w:val="ListParagraph"/>
      </w:pPr>
    </w:p>
    <w:p w14:paraId="11FFC3B7" w14:textId="24018812" w:rsidR="008A5307" w:rsidRDefault="008A5307">
      <w:pPr>
        <w:pStyle w:val="ListParagraph"/>
        <w:numPr>
          <w:ilvl w:val="0"/>
          <w:numId w:val="18"/>
        </w:numPr>
        <w:rPr>
          <w:b/>
          <w:bCs/>
        </w:rPr>
      </w:pPr>
      <w:r w:rsidRPr="008A5307">
        <w:rPr>
          <w:b/>
          <w:bCs/>
        </w:rPr>
        <w:t>BERT is extremely flexible</w:t>
      </w:r>
      <w:r>
        <w:rPr>
          <w:b/>
          <w:bCs/>
        </w:rPr>
        <w:t>.</w:t>
      </w:r>
    </w:p>
    <w:p w14:paraId="47DD821D" w14:textId="77777777" w:rsidR="008A5307" w:rsidRDefault="008A5307" w:rsidP="008A5307">
      <w:pPr>
        <w:pStyle w:val="ListParagraph"/>
        <w:rPr>
          <w:b/>
          <w:bCs/>
        </w:rPr>
      </w:pPr>
    </w:p>
    <w:p w14:paraId="5FFF4BDF" w14:textId="427CF6EA" w:rsidR="008A5307" w:rsidRPr="008A5307" w:rsidRDefault="008A5307" w:rsidP="008A5307">
      <w:pPr>
        <w:pStyle w:val="ListParagraph"/>
      </w:pPr>
      <w:r>
        <w:t xml:space="preserve">BERT’s transformer architecture allows fine-tuning for task-specific applications, improving domain adaptability. </w:t>
      </w:r>
    </w:p>
    <w:p w14:paraId="54EC826E" w14:textId="175486C9" w:rsidR="00897315" w:rsidRDefault="00897315" w:rsidP="00930C2E"/>
    <w:p w14:paraId="2E1FC05B" w14:textId="77777777" w:rsidR="008A5307" w:rsidRDefault="007B2AD4" w:rsidP="00930C2E">
      <w:r>
        <w:t>BERT models</w:t>
      </w:r>
      <w:r w:rsidR="008A5307">
        <w:t>, however,</w:t>
      </w:r>
      <w:r>
        <w:t xml:space="preserve"> have their limitations</w:t>
      </w:r>
      <w:r w:rsidR="008A5307">
        <w:t>:</w:t>
      </w:r>
    </w:p>
    <w:p w14:paraId="56BDCE4E" w14:textId="77777777" w:rsidR="008A5307" w:rsidRDefault="008A5307" w:rsidP="00930C2E"/>
    <w:p w14:paraId="700259C6" w14:textId="77777777" w:rsidR="008A5307" w:rsidRDefault="008A5307">
      <w:pPr>
        <w:pStyle w:val="ListParagraph"/>
        <w:numPr>
          <w:ilvl w:val="0"/>
          <w:numId w:val="19"/>
        </w:numPr>
        <w:rPr>
          <w:b/>
          <w:bCs/>
        </w:rPr>
      </w:pPr>
      <w:r w:rsidRPr="008A5307">
        <w:rPr>
          <w:b/>
          <w:bCs/>
        </w:rPr>
        <w:t xml:space="preserve">BERT has high computational demands. </w:t>
      </w:r>
    </w:p>
    <w:p w14:paraId="5F0F9C11" w14:textId="77777777" w:rsidR="008A5307" w:rsidRDefault="008A5307" w:rsidP="008A5307">
      <w:pPr>
        <w:pStyle w:val="ListParagraph"/>
        <w:rPr>
          <w:b/>
          <w:bCs/>
        </w:rPr>
      </w:pPr>
    </w:p>
    <w:p w14:paraId="54D609F4" w14:textId="77777777" w:rsidR="008A5307" w:rsidRDefault="007B2AD4" w:rsidP="008A5307">
      <w:pPr>
        <w:pStyle w:val="ListParagraph"/>
      </w:pPr>
      <w:r>
        <w:t>Transformer architectures like BERT have high computational demands</w:t>
      </w:r>
      <w:r w:rsidR="008A5307">
        <w:t>. BERT’s</w:t>
      </w:r>
      <w:r>
        <w:t xml:space="preserve"> pre-training corpus included Google’s </w:t>
      </w:r>
      <w:proofErr w:type="spellStart"/>
      <w:r>
        <w:t>BookCorpus</w:t>
      </w:r>
      <w:proofErr w:type="spellEnd"/>
      <w:r>
        <w:t xml:space="preserve"> and English Wikipedia, comprising 800 million and 2500 million words respectively for a total of 3300 million words</w:t>
      </w:r>
      <w:r w:rsidR="008A5307">
        <w:t xml:space="preserve"> [6]</w:t>
      </w:r>
      <w:r>
        <w:t xml:space="preserve">. </w:t>
      </w:r>
    </w:p>
    <w:p w14:paraId="2CA5AF25" w14:textId="77777777" w:rsidR="008A5307" w:rsidRDefault="008A5307" w:rsidP="008A5307">
      <w:pPr>
        <w:pStyle w:val="ListParagraph"/>
      </w:pPr>
    </w:p>
    <w:p w14:paraId="131C128C" w14:textId="3248C476" w:rsidR="007B2AD4" w:rsidRDefault="007B2AD4" w:rsidP="008A5307">
      <w:pPr>
        <w:pStyle w:val="ListParagraph"/>
      </w:pPr>
      <w:r>
        <w:t xml:space="preserve">However, innovations such as </w:t>
      </w:r>
      <w:proofErr w:type="spellStart"/>
      <w:r>
        <w:t>MobileBERT</w:t>
      </w:r>
      <w:proofErr w:type="spellEnd"/>
      <w:r>
        <w:t>, a thinner model that requires less computational power [</w:t>
      </w:r>
      <w:r w:rsidR="00280A42">
        <w:t>7</w:t>
      </w:r>
      <w:r>
        <w:t xml:space="preserve">], have surfaced to meet the rising demand to leverage BERT’s capabilities within smaller computational environments. </w:t>
      </w:r>
    </w:p>
    <w:p w14:paraId="7BF7EBAD" w14:textId="77777777" w:rsidR="008A5307" w:rsidRDefault="008A5307" w:rsidP="008A5307">
      <w:pPr>
        <w:pStyle w:val="ListParagraph"/>
      </w:pPr>
    </w:p>
    <w:p w14:paraId="71B2AA09" w14:textId="23D113CF" w:rsidR="008A5307" w:rsidRDefault="008A5307">
      <w:pPr>
        <w:pStyle w:val="ListParagraph"/>
        <w:numPr>
          <w:ilvl w:val="0"/>
          <w:numId w:val="19"/>
        </w:numPr>
        <w:rPr>
          <w:b/>
          <w:bCs/>
        </w:rPr>
      </w:pPr>
      <w:r w:rsidRPr="008A5307">
        <w:rPr>
          <w:b/>
          <w:bCs/>
        </w:rPr>
        <w:t>BERT (and other transformer models) are inherently un-interpretable</w:t>
      </w:r>
      <w:r>
        <w:rPr>
          <w:b/>
          <w:bCs/>
        </w:rPr>
        <w:t>.</w:t>
      </w:r>
    </w:p>
    <w:p w14:paraId="1FC3B34C" w14:textId="77777777" w:rsidR="008A5307" w:rsidRPr="008A5307" w:rsidRDefault="008A5307" w:rsidP="008A5307">
      <w:pPr>
        <w:pStyle w:val="ListParagraph"/>
        <w:rPr>
          <w:b/>
          <w:bCs/>
        </w:rPr>
      </w:pPr>
    </w:p>
    <w:p w14:paraId="7F9E6B24" w14:textId="0005F84A" w:rsidR="007B2AD4" w:rsidRDefault="00AB1595" w:rsidP="008A5307">
      <w:pPr>
        <w:ind w:left="720"/>
      </w:pPr>
      <w:r>
        <w:t>Korolev et. al (2023) asserts that state-of-the-art models such as BERT are highly</w:t>
      </w:r>
      <w:r w:rsidR="008A5307">
        <w:t xml:space="preserve"> </w:t>
      </w:r>
      <w:r>
        <w:t>parameterised</w:t>
      </w:r>
      <w:r w:rsidR="008A5307">
        <w:t xml:space="preserve"> </w:t>
      </w:r>
      <w:r>
        <w:t>black boxes [</w:t>
      </w:r>
      <w:r w:rsidR="00280A42">
        <w:t>8</w:t>
      </w:r>
      <w:r>
        <w:t xml:space="preserve">]. The opacity of transformer-based models </w:t>
      </w:r>
      <w:r w:rsidR="00724009">
        <w:t>has</w:t>
      </w:r>
      <w:r>
        <w:t xml:space="preserve"> driven interest &amp; demand in explainable AI techniques such as attention visualisation. </w:t>
      </w:r>
    </w:p>
    <w:p w14:paraId="5C43F098" w14:textId="77777777" w:rsidR="007B2AD4" w:rsidRDefault="007B2AD4" w:rsidP="00930C2E"/>
    <w:p w14:paraId="7DA8C765" w14:textId="67C9BF99" w:rsidR="00BF6B69" w:rsidRDefault="004F2703">
      <w:r>
        <w:t xml:space="preserve">Thus, </w:t>
      </w:r>
      <w:r w:rsidR="00724009">
        <w:t>BERT’s unparalleled performance establishes it as a cornerstone for this project. However, in implementing BERT, it is important to address scalability concerns through the implementation of lighter variants such as MobileBERT that are less computationally intensive</w:t>
      </w:r>
      <w:r w:rsidR="00B11E67">
        <w:t>, and to address interpretability challenges by incorporating</w:t>
      </w:r>
      <w:r w:rsidR="00724009">
        <w:t xml:space="preserve"> explainable AI techniques </w:t>
      </w:r>
      <w:r w:rsidR="00175AEC">
        <w:t xml:space="preserve">to foster user trust in the model. </w:t>
      </w:r>
      <w:r w:rsidR="00BF6B69">
        <w:br w:type="page"/>
      </w:r>
    </w:p>
    <w:p w14:paraId="5F55B6C3" w14:textId="3DACA76A" w:rsidR="00BF6B69" w:rsidRDefault="00C8114C" w:rsidP="00BF6B69">
      <w:pPr>
        <w:pStyle w:val="Heading2"/>
      </w:pPr>
      <w:bookmarkStart w:id="19" w:name="_Toc192631351"/>
      <w:r>
        <w:lastRenderedPageBreak/>
        <w:t xml:space="preserve">[2.3] </w:t>
      </w:r>
      <w:r w:rsidR="00BF6B69">
        <w:t>Hybrid Approaches</w:t>
      </w:r>
      <w:bookmarkEnd w:id="19"/>
    </w:p>
    <w:p w14:paraId="66F46BCC" w14:textId="77777777" w:rsidR="00BF6B69" w:rsidRDefault="00BF6B69" w:rsidP="00BF6B69"/>
    <w:p w14:paraId="0E4969B4" w14:textId="385CA9E6" w:rsidR="00BF6B69" w:rsidRDefault="00BF6B69" w:rsidP="00BF6B69">
      <w:r>
        <w:t>Hybrid approaches to fake news detection typically combine content-based and context-based analyses. They often integrate multimodal data – such as text, images, social network metadata – and utilise diverse sources of information to enhance their accuracy and performance.</w:t>
      </w:r>
    </w:p>
    <w:p w14:paraId="46C38153" w14:textId="77777777" w:rsidR="007629C3" w:rsidRDefault="007629C3" w:rsidP="00BF6B69"/>
    <w:p w14:paraId="5B571487" w14:textId="585B8842" w:rsidR="007629C3" w:rsidRDefault="007629C3" w:rsidP="00BF6B69">
      <w:r>
        <w:t>Hybrid approaches aim to provide a more comprehensive perspective on misinformation propagation through the integration of complimentary data streams.</w:t>
      </w:r>
    </w:p>
    <w:p w14:paraId="262C35EF" w14:textId="77777777" w:rsidR="00BF6B69" w:rsidRDefault="00BF6B69" w:rsidP="00BF6B69"/>
    <w:p w14:paraId="7487FA79" w14:textId="77777777" w:rsidR="003B56C7" w:rsidRDefault="003B56C7">
      <w:pPr>
        <w:rPr>
          <w:sz w:val="36"/>
          <w:szCs w:val="36"/>
        </w:rPr>
      </w:pPr>
      <w:r>
        <w:br w:type="page"/>
      </w:r>
    </w:p>
    <w:p w14:paraId="70D7477D" w14:textId="7A9D02F9" w:rsidR="00BF6B69" w:rsidRDefault="00C8114C" w:rsidP="00BF6B69">
      <w:pPr>
        <w:pStyle w:val="Heading3"/>
      </w:pPr>
      <w:bookmarkStart w:id="20" w:name="_Toc192631352"/>
      <w:r>
        <w:lastRenderedPageBreak/>
        <w:t xml:space="preserve">[2.31] </w:t>
      </w:r>
      <w:proofErr w:type="spellStart"/>
      <w:r w:rsidR="00BF6B69">
        <w:t>ClaimBuster</w:t>
      </w:r>
      <w:bookmarkEnd w:id="20"/>
      <w:proofErr w:type="spellEnd"/>
    </w:p>
    <w:p w14:paraId="11EAD002" w14:textId="2F306C09" w:rsidR="007629C3" w:rsidRDefault="00BF6B69" w:rsidP="00BF6B69">
      <w:r>
        <w:t>ClaimBuster is a web-based, automated, live fact-checking tool developed by the University of Texas [</w:t>
      </w:r>
      <w:r w:rsidR="00C8114C">
        <w:t>9]</w:t>
      </w:r>
      <w:r w:rsidR="007957D8">
        <w:t>.</w:t>
      </w:r>
    </w:p>
    <w:p w14:paraId="79B80CB0" w14:textId="77777777" w:rsidR="007629C3" w:rsidRDefault="007629C3" w:rsidP="00BF6B69"/>
    <w:p w14:paraId="3DAB027C" w14:textId="2FAE6D15" w:rsidR="003B56C7" w:rsidRDefault="0067209B" w:rsidP="00BF6B69">
      <w:r>
        <w:t xml:space="preserve">Hassan et al. (2017) detailed how ClaimBuster works in their published paper “ClaimBuster: The first-ever end-to-end fact-checking system”. </w:t>
      </w:r>
      <w:r w:rsidR="00532D65">
        <w:t xml:space="preserve">[10] </w:t>
      </w:r>
    </w:p>
    <w:p w14:paraId="12A0C796" w14:textId="77777777" w:rsidR="003B56C7" w:rsidRDefault="003B56C7" w:rsidP="00BF6B69"/>
    <w:p w14:paraId="60798FDF" w14:textId="77777777" w:rsidR="003B56C7" w:rsidRDefault="003B56C7" w:rsidP="003B56C7">
      <w:pPr>
        <w:keepNext/>
      </w:pPr>
      <w:r w:rsidRPr="003B56C7">
        <w:rPr>
          <w:noProof/>
        </w:rPr>
        <w:drawing>
          <wp:inline distT="0" distB="0" distL="0" distR="0" wp14:anchorId="1C2100EA" wp14:editId="068FD101">
            <wp:extent cx="4547286" cy="2043880"/>
            <wp:effectExtent l="0" t="0" r="5715" b="0"/>
            <wp:docPr id="1398372304" name="Picture 1" descr="A diagram of a claim ma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2304" name="Picture 1" descr="A diagram of a claim matcher&#10;&#10;Description automatically generated"/>
                    <pic:cNvPicPr/>
                  </pic:nvPicPr>
                  <pic:blipFill>
                    <a:blip r:embed="rId14"/>
                    <a:stretch>
                      <a:fillRect/>
                    </a:stretch>
                  </pic:blipFill>
                  <pic:spPr>
                    <a:xfrm>
                      <a:off x="0" y="0"/>
                      <a:ext cx="4598537" cy="2066916"/>
                    </a:xfrm>
                    <a:prstGeom prst="rect">
                      <a:avLst/>
                    </a:prstGeom>
                  </pic:spPr>
                </pic:pic>
              </a:graphicData>
            </a:graphic>
          </wp:inline>
        </w:drawing>
      </w:r>
    </w:p>
    <w:p w14:paraId="7AC61FA9" w14:textId="72FD8736" w:rsidR="003B56C7" w:rsidRDefault="003B56C7" w:rsidP="003B56C7">
      <w:pPr>
        <w:pStyle w:val="Caption"/>
      </w:pPr>
      <w:r>
        <w:t xml:space="preserve">Figure </w:t>
      </w:r>
      <w:r>
        <w:fldChar w:fldCharType="begin"/>
      </w:r>
      <w:r>
        <w:instrText xml:space="preserve"> SEQ Figure \* ARABIC </w:instrText>
      </w:r>
      <w:r>
        <w:fldChar w:fldCharType="separate"/>
      </w:r>
      <w:r w:rsidR="00F03CB0">
        <w:rPr>
          <w:noProof/>
        </w:rPr>
        <w:t>4</w:t>
      </w:r>
      <w:r>
        <w:fldChar w:fldCharType="end"/>
      </w:r>
      <w:r>
        <w:t xml:space="preserve">: </w:t>
      </w:r>
      <w:proofErr w:type="spellStart"/>
      <w:r>
        <w:t>ClaimBuster's</w:t>
      </w:r>
      <w:proofErr w:type="spellEnd"/>
      <w:r>
        <w:t xml:space="preserve"> system architecture [10]</w:t>
      </w:r>
    </w:p>
    <w:p w14:paraId="49E5DB8D" w14:textId="77777777" w:rsidR="003B56C7" w:rsidRDefault="003B56C7" w:rsidP="00BF6B69"/>
    <w:p w14:paraId="3A3F6D6A" w14:textId="2C886BA6" w:rsidR="007957D8" w:rsidRDefault="003B56C7" w:rsidP="00BF6B69">
      <w:proofErr w:type="spellStart"/>
      <w:r>
        <w:t>ClaimBuster</w:t>
      </w:r>
      <w:proofErr w:type="spellEnd"/>
      <w:r>
        <w:t xml:space="preserve"> </w:t>
      </w:r>
      <w:r w:rsidR="007629C3">
        <w:t>implements</w:t>
      </w:r>
      <w:r w:rsidR="007957D8">
        <w:t>:</w:t>
      </w:r>
    </w:p>
    <w:p w14:paraId="19D7D318" w14:textId="77777777" w:rsidR="007957D8" w:rsidRDefault="007957D8" w:rsidP="00BF6B69"/>
    <w:p w14:paraId="795E7203" w14:textId="3DCF5D14" w:rsidR="007957D8" w:rsidRDefault="007957D8">
      <w:pPr>
        <w:pStyle w:val="ListParagraph"/>
        <w:numPr>
          <w:ilvl w:val="0"/>
          <w:numId w:val="20"/>
        </w:numPr>
      </w:pPr>
      <w:r>
        <w:t>A</w:t>
      </w:r>
      <w:r w:rsidR="007629C3">
        <w:t xml:space="preserve"> </w:t>
      </w:r>
      <w:r w:rsidR="007629C3" w:rsidRPr="007957D8">
        <w:rPr>
          <w:b/>
          <w:bCs/>
        </w:rPr>
        <w:t>‘claim monitor’</w:t>
      </w:r>
      <w:r w:rsidR="007629C3">
        <w:t xml:space="preserve"> that continuously monitors and retrieves texts from various sources including broadcast media through a decoding device to extract closed captions, </w:t>
      </w:r>
      <w:r w:rsidR="0067209B">
        <w:t xml:space="preserve">social media, and websites (such as the transcripts of Australian parliament proceedings). </w:t>
      </w:r>
      <w:r w:rsidR="00A16AE1">
        <w:t>[10]</w:t>
      </w:r>
    </w:p>
    <w:p w14:paraId="01897622" w14:textId="77777777" w:rsidR="007957D8" w:rsidRDefault="007957D8" w:rsidP="007957D8">
      <w:pPr>
        <w:pStyle w:val="ListParagraph"/>
      </w:pPr>
    </w:p>
    <w:p w14:paraId="131068C2" w14:textId="6C0A75FA" w:rsidR="007957D8" w:rsidRDefault="007957D8">
      <w:pPr>
        <w:pStyle w:val="ListParagraph"/>
        <w:numPr>
          <w:ilvl w:val="0"/>
          <w:numId w:val="20"/>
        </w:numPr>
      </w:pPr>
      <w:r>
        <w:t xml:space="preserve">A </w:t>
      </w:r>
      <w:r w:rsidR="007629C3" w:rsidRPr="007957D8">
        <w:rPr>
          <w:b/>
          <w:bCs/>
        </w:rPr>
        <w:t>‘claim spotter’</w:t>
      </w:r>
      <w:r w:rsidR="007629C3">
        <w:t xml:space="preserve"> </w:t>
      </w:r>
      <w:r w:rsidR="0067209B">
        <w:t xml:space="preserve">that scores sentences’ likelihood of containing a factual claim using a classification &amp; scoring model. </w:t>
      </w:r>
      <w:r w:rsidR="00A16AE1">
        <w:t>[10]</w:t>
      </w:r>
    </w:p>
    <w:p w14:paraId="778FA540" w14:textId="77777777" w:rsidR="007957D8" w:rsidRDefault="007957D8" w:rsidP="007957D8">
      <w:pPr>
        <w:pStyle w:val="ListParagraph"/>
      </w:pPr>
    </w:p>
    <w:p w14:paraId="3A835EE0" w14:textId="78652C60" w:rsidR="007629C3" w:rsidRDefault="007957D8">
      <w:pPr>
        <w:pStyle w:val="ListParagraph"/>
        <w:numPr>
          <w:ilvl w:val="0"/>
          <w:numId w:val="20"/>
        </w:numPr>
      </w:pPr>
      <w:r>
        <w:t xml:space="preserve">A </w:t>
      </w:r>
      <w:r w:rsidR="007629C3" w:rsidRPr="007957D8">
        <w:rPr>
          <w:b/>
          <w:bCs/>
        </w:rPr>
        <w:t>‘</w:t>
      </w:r>
      <w:r w:rsidR="0067209B" w:rsidRPr="007957D8">
        <w:rPr>
          <w:b/>
          <w:bCs/>
        </w:rPr>
        <w:t xml:space="preserve">claim matcher’ </w:t>
      </w:r>
      <w:r w:rsidR="0067209B">
        <w:t xml:space="preserve">takes an important factual </w:t>
      </w:r>
      <w:r>
        <w:t>claim and</w:t>
      </w:r>
      <w:r w:rsidR="0067209B">
        <w:t xml:space="preserve"> searches a fact-check repository and returns fact-checks matching the claim</w:t>
      </w:r>
      <w:r w:rsidR="007629C3">
        <w:t xml:space="preserve">. </w:t>
      </w:r>
      <w:r w:rsidR="0067209B">
        <w:t xml:space="preserve">If a matching fact-check cannot be found, the claim checker queries external knowledge bases and the Web with a question generation tool, before a fact-check reporter finally delivers a report to users through the project website. </w:t>
      </w:r>
      <w:r w:rsidR="007629C3">
        <w:t>[1</w:t>
      </w:r>
      <w:r w:rsidR="00C8114C">
        <w:t>0</w:t>
      </w:r>
      <w:r w:rsidR="007629C3">
        <w:t>]</w:t>
      </w:r>
    </w:p>
    <w:p w14:paraId="34CBCDA4" w14:textId="77777777" w:rsidR="0067209B" w:rsidRDefault="0067209B" w:rsidP="00BF6B69"/>
    <w:p w14:paraId="62CA8DD8" w14:textId="18779C3E" w:rsidR="0067209B" w:rsidRDefault="0067209B" w:rsidP="00BF6B69">
      <w:r>
        <w:t>ClaimBuster is effective in structured environments such as political debate analysis, where domain-specific knowledge bases facilitate precise fact-checking. Additionally, as pre-verified claims are combined with linguistic patterns, ClaimBuster offers a high degree of accuracy.</w:t>
      </w:r>
    </w:p>
    <w:p w14:paraId="20FE2F34" w14:textId="77777777" w:rsidR="0067209B" w:rsidRDefault="0067209B" w:rsidP="00BF6B69"/>
    <w:p w14:paraId="16D5E05F" w14:textId="14EA885C" w:rsidR="0067209B" w:rsidRDefault="0067209B" w:rsidP="00A82692">
      <w:r>
        <w:t xml:space="preserve">However, due to the manual effort required for database curation, scalability of ClaimBuster is constrained, and its applicability in </w:t>
      </w:r>
      <w:proofErr w:type="gramStart"/>
      <w:r>
        <w:t>rapidly-evolving</w:t>
      </w:r>
      <w:proofErr w:type="gramEnd"/>
      <w:r>
        <w:t xml:space="preserve"> contexts may thus be limited. Additionally, as it relies on domain-specific datasets, its ability to adapt to diverse misinformation scenarios may be restricted.</w:t>
      </w:r>
    </w:p>
    <w:p w14:paraId="6EA327A0" w14:textId="77777777" w:rsidR="00A82692" w:rsidRDefault="00A82692">
      <w:pPr>
        <w:rPr>
          <w:sz w:val="36"/>
          <w:szCs w:val="36"/>
        </w:rPr>
      </w:pPr>
      <w:r>
        <w:br w:type="page"/>
      </w:r>
    </w:p>
    <w:p w14:paraId="56C23129" w14:textId="047DF16A" w:rsidR="00BF6B69" w:rsidRPr="00BF6B69" w:rsidRDefault="00C8114C" w:rsidP="00BF6B69">
      <w:pPr>
        <w:pStyle w:val="Heading3"/>
      </w:pPr>
      <w:bookmarkStart w:id="21" w:name="_Toc192631353"/>
      <w:r>
        <w:lastRenderedPageBreak/>
        <w:t xml:space="preserve">[2.32] </w:t>
      </w:r>
      <w:proofErr w:type="spellStart"/>
      <w:r w:rsidR="00BF6B69">
        <w:t>FaKnow</w:t>
      </w:r>
      <w:bookmarkEnd w:id="21"/>
      <w:proofErr w:type="spellEnd"/>
    </w:p>
    <w:p w14:paraId="1E6429C7" w14:textId="36269D47" w:rsidR="00F321EE" w:rsidRDefault="00F321EE" w:rsidP="00F321EE">
      <w:pPr>
        <w:pStyle w:val="Text"/>
      </w:pPr>
      <w:r>
        <w:t xml:space="preserve">FaKnow is a library designed to standardise the development &amp; evaluation of fake news detection algorithms by integrating various fake news detection algorithms. </w:t>
      </w:r>
      <w:r w:rsidR="00DB71EC">
        <w:t>[</w:t>
      </w:r>
      <w:r w:rsidR="00C8114C">
        <w:t>11</w:t>
      </w:r>
      <w:r w:rsidR="00DB71EC">
        <w:t xml:space="preserve">] </w:t>
      </w:r>
      <w:r>
        <w:t xml:space="preserve">The library includes a variety of </w:t>
      </w:r>
      <w:proofErr w:type="gramStart"/>
      <w:r>
        <w:t>widely-used</w:t>
      </w:r>
      <w:proofErr w:type="gramEnd"/>
      <w:r>
        <w:t xml:space="preserve"> models, categorised into content-based &amp; social context-based approache</w:t>
      </w:r>
      <w:r w:rsidR="002E555E">
        <w:t>s</w:t>
      </w:r>
      <w:r>
        <w:t>. Additionally, it also offers functionalities for data processing, model training, evaluation, visualisation and logging to enhance reproducibility and reduce redundancy in fake news detection research.</w:t>
      </w:r>
    </w:p>
    <w:p w14:paraId="03A370B1" w14:textId="77777777" w:rsidR="00F321EE" w:rsidRDefault="00F321EE" w:rsidP="00F321EE">
      <w:pPr>
        <w:pStyle w:val="Text"/>
      </w:pPr>
    </w:p>
    <w:p w14:paraId="3026EF06" w14:textId="45525FD3" w:rsidR="00F321EE" w:rsidRDefault="00DB4040" w:rsidP="00F321EE">
      <w:pPr>
        <w:pStyle w:val="Text"/>
      </w:pPr>
      <w:r>
        <w:t>Graves and Cherubini (2016) emphasise that reproducibility is a persistent challenge in misinformation research due to the lack of standardised datasets and frameworks [1</w:t>
      </w:r>
      <w:r w:rsidR="00C8114C">
        <w:t>2</w:t>
      </w:r>
      <w:r>
        <w:t xml:space="preserve">]. FaKnow addresses this critical issue </w:t>
      </w:r>
      <w:r w:rsidR="00F321EE">
        <w:t xml:space="preserve">by standardising the implementation of various fake news detection algorithms. Additionally, by encompassing both content-based and context-based models, researchers can use FaKnow to explore &amp; evaluate </w:t>
      </w:r>
      <w:proofErr w:type="gramStart"/>
      <w:r w:rsidR="00F321EE">
        <w:t>various different</w:t>
      </w:r>
      <w:proofErr w:type="gramEnd"/>
      <w:r w:rsidR="00F321EE">
        <w:t xml:space="preserve"> approaches within a single platform. </w:t>
      </w:r>
    </w:p>
    <w:p w14:paraId="60AC7FE9" w14:textId="77777777" w:rsidR="00F321EE" w:rsidRDefault="00F321EE" w:rsidP="00F321EE">
      <w:pPr>
        <w:pStyle w:val="Text"/>
      </w:pPr>
    </w:p>
    <w:p w14:paraId="54B3F977" w14:textId="77777777" w:rsidR="00F321EE" w:rsidRDefault="00F321EE" w:rsidP="00F321EE">
      <w:pPr>
        <w:pStyle w:val="Text"/>
      </w:pPr>
      <w:r>
        <w:t>However, FaKnow has several limitations within the context of my project:</w:t>
      </w:r>
    </w:p>
    <w:p w14:paraId="5AE2A520" w14:textId="77777777" w:rsidR="00DB71EC" w:rsidRDefault="00DB71EC" w:rsidP="00F321EE">
      <w:pPr>
        <w:pStyle w:val="Text"/>
      </w:pPr>
    </w:p>
    <w:p w14:paraId="15E3299B" w14:textId="77777777" w:rsidR="00DB4040" w:rsidRDefault="00F321EE">
      <w:pPr>
        <w:pStyle w:val="Text"/>
        <w:numPr>
          <w:ilvl w:val="0"/>
          <w:numId w:val="1"/>
        </w:numPr>
        <w:rPr>
          <w:b/>
          <w:bCs/>
        </w:rPr>
      </w:pPr>
      <w:r w:rsidRPr="002E555E">
        <w:rPr>
          <w:b/>
          <w:bCs/>
        </w:rPr>
        <w:t xml:space="preserve">PyTorch framework dependency </w:t>
      </w:r>
    </w:p>
    <w:p w14:paraId="144B5682" w14:textId="77777777" w:rsidR="002E555E" w:rsidRPr="002E555E" w:rsidRDefault="002E555E" w:rsidP="002E555E">
      <w:pPr>
        <w:pStyle w:val="Text"/>
        <w:ind w:left="720"/>
        <w:rPr>
          <w:b/>
          <w:bCs/>
        </w:rPr>
      </w:pPr>
    </w:p>
    <w:p w14:paraId="177632AF" w14:textId="6E450E9F" w:rsidR="00F321EE" w:rsidRDefault="00DB4040" w:rsidP="00DB4040">
      <w:pPr>
        <w:pStyle w:val="Text"/>
        <w:ind w:left="360"/>
      </w:pPr>
      <w:r>
        <w:t>A</w:t>
      </w:r>
      <w:r w:rsidR="00F321EE">
        <w:t>s FaKnow is built on PyTorch, researchers using other deep learning frameworks</w:t>
      </w:r>
      <w:r>
        <w:t xml:space="preserve"> (e.g. TensorFlow)</w:t>
      </w:r>
      <w:r w:rsidR="00F321EE">
        <w:t xml:space="preserve"> may face challenges integrating existing models/workflows to this library. </w:t>
      </w:r>
      <w:r>
        <w:t>Dependency on a single framework may limit adoption amongst researchers with established preferences or institutional constraints.</w:t>
      </w:r>
    </w:p>
    <w:p w14:paraId="5990A77D" w14:textId="77777777" w:rsidR="00DB71EC" w:rsidRDefault="00DB71EC" w:rsidP="00DB71EC">
      <w:pPr>
        <w:pStyle w:val="Text"/>
        <w:ind w:left="720"/>
      </w:pPr>
    </w:p>
    <w:p w14:paraId="0EDC1AF3" w14:textId="77777777" w:rsidR="00DB4040" w:rsidRDefault="00F321EE">
      <w:pPr>
        <w:pStyle w:val="Text"/>
        <w:numPr>
          <w:ilvl w:val="0"/>
          <w:numId w:val="1"/>
        </w:numPr>
        <w:rPr>
          <w:b/>
          <w:bCs/>
        </w:rPr>
      </w:pPr>
      <w:r w:rsidRPr="002E555E">
        <w:rPr>
          <w:b/>
          <w:bCs/>
        </w:rPr>
        <w:t>Continuous maintenance demand</w:t>
      </w:r>
    </w:p>
    <w:p w14:paraId="7368488A" w14:textId="77777777" w:rsidR="002E555E" w:rsidRPr="002E555E" w:rsidRDefault="002E555E" w:rsidP="002E555E">
      <w:pPr>
        <w:pStyle w:val="Text"/>
        <w:ind w:left="720"/>
        <w:rPr>
          <w:b/>
          <w:bCs/>
        </w:rPr>
      </w:pPr>
    </w:p>
    <w:p w14:paraId="2C831EFE" w14:textId="68E10996" w:rsidR="00F321EE" w:rsidRDefault="00DB4040" w:rsidP="00DB4040">
      <w:pPr>
        <w:pStyle w:val="Text"/>
        <w:ind w:left="360"/>
      </w:pPr>
      <w:r>
        <w:t>As</w:t>
      </w:r>
      <w:r w:rsidR="00F321EE">
        <w:t xml:space="preserve"> fake news detection algorithms rapidly advance, continuous updates to the library are required to incorporate the latest models and techniques. This presents maintenance challenges for both users and developers of FaKnow.</w:t>
      </w:r>
    </w:p>
    <w:p w14:paraId="3D48D1B0" w14:textId="77777777" w:rsidR="00F321EE" w:rsidRDefault="00F321EE" w:rsidP="00F321EE">
      <w:pPr>
        <w:pStyle w:val="Text"/>
      </w:pPr>
    </w:p>
    <w:p w14:paraId="714B0BA3" w14:textId="2DA1177E" w:rsidR="00897315" w:rsidRPr="00930C2E" w:rsidRDefault="00F321EE" w:rsidP="00F321EE">
      <w:r>
        <w:t>Ultimately, while FaKnow presents limitations in its PyTorch dependency and continuous maintenance demand to stay abreast of the latest advancements, its strengths in standardisation and usability make it a valuable tool.</w:t>
      </w:r>
    </w:p>
    <w:p w14:paraId="7993B4E8" w14:textId="77777777" w:rsidR="005E3365" w:rsidRDefault="005E3365" w:rsidP="005E3365">
      <w:pPr>
        <w:pStyle w:val="Text"/>
      </w:pPr>
    </w:p>
    <w:p w14:paraId="0D8E4094" w14:textId="77777777" w:rsidR="00912D2A" w:rsidRDefault="00912D2A">
      <w:pPr>
        <w:rPr>
          <w:b/>
          <w:sz w:val="48"/>
          <w:szCs w:val="48"/>
        </w:rPr>
      </w:pPr>
      <w:r>
        <w:br w:type="page"/>
      </w:r>
    </w:p>
    <w:p w14:paraId="7D1B44BB" w14:textId="57F5D8E2" w:rsidR="005C74AC" w:rsidRDefault="00912D2A" w:rsidP="005C74AC">
      <w:pPr>
        <w:pStyle w:val="Heading2"/>
      </w:pPr>
      <w:bookmarkStart w:id="22" w:name="_Toc192631354"/>
      <w:r>
        <w:lastRenderedPageBreak/>
        <w:t xml:space="preserve">[2.4] </w:t>
      </w:r>
      <w:r w:rsidR="005C74AC">
        <w:t>Human-operated Fact Checking Websites</w:t>
      </w:r>
      <w:bookmarkEnd w:id="22"/>
    </w:p>
    <w:p w14:paraId="09D7C117" w14:textId="77777777" w:rsidR="005C74AC" w:rsidRDefault="005C74AC" w:rsidP="005C74AC"/>
    <w:p w14:paraId="561E7190" w14:textId="7EEB43CD" w:rsidR="005C74AC" w:rsidRDefault="005C74AC" w:rsidP="005C74AC">
      <w:r>
        <w:t xml:space="preserve">Human-operated fact checking websites such as PolitiFact, FactCheck.org, and Snopes, play a critical role in combating misinformation by employing teams of human experts to evaluate the truthfulness of news content and factual claims. </w:t>
      </w:r>
    </w:p>
    <w:p w14:paraId="5329F761" w14:textId="77777777" w:rsidR="00F54835" w:rsidRDefault="00F54835" w:rsidP="005C74AC"/>
    <w:p w14:paraId="13846824" w14:textId="64C1CE0D" w:rsidR="00F54835" w:rsidRDefault="002E555E" w:rsidP="005C74AC">
      <w:r>
        <w:t>These websites</w:t>
      </w:r>
      <w:r w:rsidR="006C16F4">
        <w:t xml:space="preserve"> h</w:t>
      </w:r>
      <w:r w:rsidR="0016347D">
        <w:t>ave earned</w:t>
      </w:r>
      <w:r w:rsidR="006C16F4">
        <w:t xml:space="preserve"> a wealth of perceived credibility and user trust</w:t>
      </w:r>
      <w:r w:rsidR="0016347D">
        <w:t xml:space="preserve"> in two ways:</w:t>
      </w:r>
    </w:p>
    <w:p w14:paraId="66D46366" w14:textId="27D851B3" w:rsidR="002E555E" w:rsidRDefault="002E555E" w:rsidP="005C74AC"/>
    <w:p w14:paraId="6B9E40F4" w14:textId="5E2A3E36" w:rsidR="002E555E" w:rsidRPr="0080705F" w:rsidRDefault="002E555E">
      <w:pPr>
        <w:pStyle w:val="ListParagraph"/>
        <w:numPr>
          <w:ilvl w:val="0"/>
          <w:numId w:val="21"/>
        </w:numPr>
      </w:pPr>
      <w:r w:rsidRPr="002E555E">
        <w:rPr>
          <w:b/>
          <w:bCs/>
        </w:rPr>
        <w:t xml:space="preserve">The rigorous methodologies that human fact-checkers employ ensure </w:t>
      </w:r>
      <w:r>
        <w:rPr>
          <w:b/>
          <w:bCs/>
        </w:rPr>
        <w:t xml:space="preserve">credibility due to the </w:t>
      </w:r>
      <w:r w:rsidRPr="002E555E">
        <w:rPr>
          <w:b/>
          <w:bCs/>
        </w:rPr>
        <w:t xml:space="preserve">high accuracy in identifying and categorising false information. </w:t>
      </w:r>
    </w:p>
    <w:p w14:paraId="6DDB1BE6" w14:textId="77777777" w:rsidR="0080705F" w:rsidRPr="002E555E" w:rsidRDefault="0080705F" w:rsidP="0080705F">
      <w:pPr>
        <w:ind w:left="360"/>
      </w:pPr>
    </w:p>
    <w:p w14:paraId="122EF818" w14:textId="713DD195" w:rsidR="002E555E" w:rsidRDefault="002E555E" w:rsidP="002E555E">
      <w:pPr>
        <w:pStyle w:val="ListParagraph"/>
      </w:pPr>
      <w:r>
        <w:t xml:space="preserve">For example, PolitiFact displays a “Truth-O-Meter” that provides a granular evaluation of claims which serves to aid public understanding of misinformation. </w:t>
      </w:r>
    </w:p>
    <w:p w14:paraId="575A82AC" w14:textId="77777777" w:rsidR="002E555E" w:rsidRDefault="002E555E" w:rsidP="002E555E"/>
    <w:p w14:paraId="054CF5F8" w14:textId="77777777" w:rsidR="0080705F" w:rsidRDefault="0080705F">
      <w:pPr>
        <w:pStyle w:val="ListParagraph"/>
        <w:numPr>
          <w:ilvl w:val="0"/>
          <w:numId w:val="21"/>
        </w:numPr>
      </w:pPr>
      <w:r w:rsidRPr="0080705F">
        <w:rPr>
          <w:b/>
          <w:bCs/>
        </w:rPr>
        <w:t xml:space="preserve">These </w:t>
      </w:r>
      <w:r w:rsidR="002E555E" w:rsidRPr="0080705F">
        <w:rPr>
          <w:b/>
          <w:bCs/>
        </w:rPr>
        <w:t xml:space="preserve">websites provide </w:t>
      </w:r>
      <w:r w:rsidRPr="0080705F">
        <w:rPr>
          <w:b/>
          <w:bCs/>
        </w:rPr>
        <w:t xml:space="preserve">detailed </w:t>
      </w:r>
      <w:r w:rsidR="002E555E" w:rsidRPr="0080705F">
        <w:rPr>
          <w:b/>
          <w:bCs/>
        </w:rPr>
        <w:t>context and explanations for their evaluations</w:t>
      </w:r>
      <w:r>
        <w:t xml:space="preserve">. </w:t>
      </w:r>
      <w:r w:rsidR="002E555E">
        <w:t xml:space="preserve"> </w:t>
      </w:r>
    </w:p>
    <w:p w14:paraId="25E5D509" w14:textId="77777777" w:rsidR="0080705F" w:rsidRDefault="0080705F" w:rsidP="0080705F">
      <w:pPr>
        <w:pStyle w:val="ListParagraph"/>
        <w:rPr>
          <w:b/>
          <w:bCs/>
        </w:rPr>
      </w:pPr>
    </w:p>
    <w:p w14:paraId="41884F1B" w14:textId="7484CE28" w:rsidR="002E555E" w:rsidRDefault="0080705F" w:rsidP="0080705F">
      <w:pPr>
        <w:pStyle w:val="ListParagraph"/>
      </w:pPr>
      <w:r>
        <w:t xml:space="preserve">This in turn </w:t>
      </w:r>
      <w:r w:rsidR="002E555E">
        <w:t xml:space="preserve">promotes media literacy and critical thinking amongst users, but also transparency which helps to foster user trust. </w:t>
      </w:r>
    </w:p>
    <w:p w14:paraId="082915AD" w14:textId="712721DA" w:rsidR="0074508E" w:rsidRDefault="0074508E" w:rsidP="005C74AC"/>
    <w:p w14:paraId="08FF1277" w14:textId="43A509B1" w:rsidR="0016347D" w:rsidRDefault="0016347D" w:rsidP="005C74AC">
      <w:r>
        <w:t xml:space="preserve">Liu et al. (2023) assert that users “doubt the ability of machines to adjudicate factual disputes and thus perceive AI-based fact-checkers as less credible than human-based fact-checking services”. [13] Yang et al. argue that this is because automated methods are </w:t>
      </w:r>
      <w:proofErr w:type="gramStart"/>
      <w:r>
        <w:t>error-prone [14]</w:t>
      </w:r>
      <w:proofErr w:type="gramEnd"/>
      <w:r>
        <w:t>.</w:t>
      </w:r>
    </w:p>
    <w:p w14:paraId="62B7E7EA" w14:textId="77777777" w:rsidR="0080705F" w:rsidRDefault="0080705F" w:rsidP="005C74AC"/>
    <w:p w14:paraId="5F291185" w14:textId="77777777" w:rsidR="00C21440" w:rsidRDefault="0074508E" w:rsidP="005C74AC">
      <w:r>
        <w:t>However, human fact-checking also has inherent</w:t>
      </w:r>
      <w:r w:rsidR="00C21440">
        <w:t xml:space="preserve"> limitations:</w:t>
      </w:r>
      <w:r>
        <w:t xml:space="preserve"> </w:t>
      </w:r>
    </w:p>
    <w:p w14:paraId="0D5F7B39" w14:textId="77777777" w:rsidR="00C21440" w:rsidRDefault="00C21440" w:rsidP="005C74AC"/>
    <w:p w14:paraId="26DD0A1E" w14:textId="43C8176D" w:rsidR="00AF154E" w:rsidRDefault="00C21440">
      <w:pPr>
        <w:pStyle w:val="ListParagraph"/>
        <w:numPr>
          <w:ilvl w:val="0"/>
          <w:numId w:val="22"/>
        </w:numPr>
      </w:pPr>
      <w:r w:rsidRPr="00C21440">
        <w:rPr>
          <w:b/>
          <w:bCs/>
        </w:rPr>
        <w:t>Human fact-checking is not scalable.</w:t>
      </w:r>
      <w:r w:rsidR="008B3B76">
        <w:t xml:space="preserve"> </w:t>
      </w:r>
      <w:r w:rsidR="00267D07">
        <w:t>Lin et al. (2023) assert that traditional manual fact-checking is time-consuming and labor-extensive, which cannot scale with the unprecedented amount of dis</w:t>
      </w:r>
      <w:r w:rsidR="00E70B58">
        <w:t xml:space="preserve">information </w:t>
      </w:r>
      <w:r w:rsidR="00267D07">
        <w:t>and misinformation on social media</w:t>
      </w:r>
      <w:r w:rsidR="00AF154E">
        <w:t xml:space="preserve"> [1</w:t>
      </w:r>
      <w:r w:rsidR="00450552">
        <w:t>5</w:t>
      </w:r>
      <w:r w:rsidR="00AF154E">
        <w:t xml:space="preserve">]. </w:t>
      </w:r>
      <w:r>
        <w:t>This limits their impact in countering real-time viral narratives.</w:t>
      </w:r>
    </w:p>
    <w:p w14:paraId="2C63E29F" w14:textId="77777777" w:rsidR="00AF154E" w:rsidRDefault="00AF154E" w:rsidP="005C74AC"/>
    <w:p w14:paraId="7F0EF65F" w14:textId="3DFC3E9A" w:rsidR="00476D4B" w:rsidRDefault="00C21440">
      <w:pPr>
        <w:pStyle w:val="ListParagraph"/>
        <w:numPr>
          <w:ilvl w:val="0"/>
          <w:numId w:val="22"/>
        </w:numPr>
      </w:pPr>
      <w:r w:rsidRPr="00C21440">
        <w:rPr>
          <w:b/>
          <w:bCs/>
        </w:rPr>
        <w:t>P</w:t>
      </w:r>
      <w:r w:rsidR="00476D4B" w:rsidRPr="00C21440">
        <w:rPr>
          <w:b/>
          <w:bCs/>
        </w:rPr>
        <w:t xml:space="preserve">erceived </w:t>
      </w:r>
      <w:r w:rsidRPr="00C21440">
        <w:rPr>
          <w:b/>
          <w:bCs/>
        </w:rPr>
        <w:t>(</w:t>
      </w:r>
      <w:r w:rsidR="00476D4B" w:rsidRPr="00C21440">
        <w:rPr>
          <w:b/>
          <w:bCs/>
        </w:rPr>
        <w:t>or actual</w:t>
      </w:r>
      <w:r w:rsidRPr="00C21440">
        <w:rPr>
          <w:b/>
          <w:bCs/>
        </w:rPr>
        <w:t xml:space="preserve">) </w:t>
      </w:r>
      <w:r w:rsidR="00476D4B" w:rsidRPr="00C21440">
        <w:rPr>
          <w:b/>
          <w:bCs/>
        </w:rPr>
        <w:t>biases in the evaluation of factual claims can undermine user trust</w:t>
      </w:r>
      <w:r w:rsidR="00476D4B">
        <w:t xml:space="preserve">, especially amongst ideologically polarised audiences. </w:t>
      </w:r>
    </w:p>
    <w:p w14:paraId="71334EF8" w14:textId="77777777" w:rsidR="00C21440" w:rsidRDefault="00C21440" w:rsidP="00C21440">
      <w:pPr>
        <w:pStyle w:val="ListParagraph"/>
      </w:pPr>
    </w:p>
    <w:p w14:paraId="1DBF0365" w14:textId="594EB4BE" w:rsidR="005C74AC" w:rsidRDefault="00262D2B" w:rsidP="005C74AC">
      <w:r>
        <w:t xml:space="preserve">Ultimately, this is relevant to my solution as insights from the strengths of human-operated systems can help to inform the integration of </w:t>
      </w:r>
      <w:r w:rsidR="00783A27">
        <w:t xml:space="preserve">human-like explainability features to foster user trust. </w:t>
      </w:r>
    </w:p>
    <w:p w14:paraId="0F6AF1BE" w14:textId="77777777" w:rsidR="00B12E0C" w:rsidRDefault="00B12E0C" w:rsidP="005C74AC"/>
    <w:p w14:paraId="719E4AE5" w14:textId="77777777" w:rsidR="00B12E0C" w:rsidRDefault="00B12E0C" w:rsidP="005C74AC"/>
    <w:p w14:paraId="37A7E84E" w14:textId="577766F3" w:rsidR="005C74AC" w:rsidRPr="005C74AC" w:rsidRDefault="005C74AC" w:rsidP="005C74AC"/>
    <w:p w14:paraId="2015F284" w14:textId="77777777" w:rsidR="00912D2A" w:rsidRDefault="00912D2A">
      <w:pPr>
        <w:rPr>
          <w:b/>
          <w:sz w:val="48"/>
          <w:szCs w:val="48"/>
        </w:rPr>
      </w:pPr>
      <w:r>
        <w:br w:type="page"/>
      </w:r>
    </w:p>
    <w:p w14:paraId="25502584" w14:textId="7EB926E4" w:rsidR="00912D2A" w:rsidRDefault="00912D2A" w:rsidP="00912D2A">
      <w:pPr>
        <w:pStyle w:val="Heading2"/>
      </w:pPr>
      <w:bookmarkStart w:id="23" w:name="_Toc192631355"/>
      <w:r>
        <w:lastRenderedPageBreak/>
        <w:t>[2.5] Evaluation</w:t>
      </w:r>
      <w:bookmarkEnd w:id="23"/>
    </w:p>
    <w:p w14:paraId="6209301D" w14:textId="77777777" w:rsidR="003415A9" w:rsidRPr="003415A9" w:rsidRDefault="003415A9" w:rsidP="003415A9"/>
    <w:p w14:paraId="372F089C" w14:textId="77777777" w:rsidR="00701B60" w:rsidRDefault="00261C89" w:rsidP="00701B60">
      <w:pPr>
        <w:pStyle w:val="Text"/>
        <w:keepNext/>
      </w:pPr>
      <w:r w:rsidRPr="00261C89">
        <w:rPr>
          <w:noProof/>
        </w:rPr>
        <w:drawing>
          <wp:inline distT="0" distB="0" distL="0" distR="0" wp14:anchorId="39C33650" wp14:editId="0E0321C0">
            <wp:extent cx="4506097" cy="2429538"/>
            <wp:effectExtent l="0" t="0" r="8890" b="8890"/>
            <wp:docPr id="7249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8181" name=""/>
                    <pic:cNvPicPr/>
                  </pic:nvPicPr>
                  <pic:blipFill>
                    <a:blip r:embed="rId15"/>
                    <a:stretch>
                      <a:fillRect/>
                    </a:stretch>
                  </pic:blipFill>
                  <pic:spPr>
                    <a:xfrm>
                      <a:off x="0" y="0"/>
                      <a:ext cx="4569400" cy="2463669"/>
                    </a:xfrm>
                    <a:prstGeom prst="rect">
                      <a:avLst/>
                    </a:prstGeom>
                  </pic:spPr>
                </pic:pic>
              </a:graphicData>
            </a:graphic>
          </wp:inline>
        </w:drawing>
      </w:r>
    </w:p>
    <w:p w14:paraId="0EBBF1D4" w14:textId="329A53DB" w:rsidR="00912D2A" w:rsidRDefault="00701B60" w:rsidP="00701B60">
      <w:pPr>
        <w:pStyle w:val="Caption"/>
      </w:pPr>
      <w:r>
        <w:t xml:space="preserve">Figure </w:t>
      </w:r>
      <w:r>
        <w:fldChar w:fldCharType="begin"/>
      </w:r>
      <w:r>
        <w:instrText xml:space="preserve"> SEQ Figure \* ARABIC </w:instrText>
      </w:r>
      <w:r>
        <w:fldChar w:fldCharType="separate"/>
      </w:r>
      <w:r w:rsidR="00F03CB0">
        <w:rPr>
          <w:noProof/>
        </w:rPr>
        <w:t>5</w:t>
      </w:r>
      <w:r>
        <w:fldChar w:fldCharType="end"/>
      </w:r>
      <w:r>
        <w:t>: Tabular summary of fake news detection methods</w:t>
      </w:r>
    </w:p>
    <w:p w14:paraId="597BAEE4" w14:textId="77777777" w:rsidR="0003524F" w:rsidRDefault="0003524F" w:rsidP="00912D2A">
      <w:pPr>
        <w:pStyle w:val="Text"/>
      </w:pPr>
    </w:p>
    <w:p w14:paraId="7D57A25A" w14:textId="77777777" w:rsidR="00701B60" w:rsidRDefault="0003524F" w:rsidP="00701B60">
      <w:pPr>
        <w:pStyle w:val="Text"/>
        <w:keepNext/>
      </w:pPr>
      <w:r w:rsidRPr="0003524F">
        <w:rPr>
          <w:noProof/>
        </w:rPr>
        <w:drawing>
          <wp:inline distT="0" distB="0" distL="0" distR="0" wp14:anchorId="18A9315C" wp14:editId="19283D8F">
            <wp:extent cx="4505960" cy="3428286"/>
            <wp:effectExtent l="0" t="0" r="0" b="1270"/>
            <wp:docPr id="16450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8334" name=""/>
                    <pic:cNvPicPr/>
                  </pic:nvPicPr>
                  <pic:blipFill>
                    <a:blip r:embed="rId16"/>
                    <a:stretch>
                      <a:fillRect/>
                    </a:stretch>
                  </pic:blipFill>
                  <pic:spPr>
                    <a:xfrm>
                      <a:off x="0" y="0"/>
                      <a:ext cx="4588216" cy="3490869"/>
                    </a:xfrm>
                    <a:prstGeom prst="rect">
                      <a:avLst/>
                    </a:prstGeom>
                  </pic:spPr>
                </pic:pic>
              </a:graphicData>
            </a:graphic>
          </wp:inline>
        </w:drawing>
      </w:r>
    </w:p>
    <w:p w14:paraId="59FCDCF0" w14:textId="1D0C1B0F" w:rsidR="0003524F" w:rsidRDefault="00701B60" w:rsidP="00701B60">
      <w:pPr>
        <w:pStyle w:val="Caption"/>
      </w:pPr>
      <w:r>
        <w:t xml:space="preserve">Figure </w:t>
      </w:r>
      <w:r>
        <w:fldChar w:fldCharType="begin"/>
      </w:r>
      <w:r>
        <w:instrText xml:space="preserve"> SEQ Figure \* ARABIC </w:instrText>
      </w:r>
      <w:r>
        <w:fldChar w:fldCharType="separate"/>
      </w:r>
      <w:r w:rsidR="00F03CB0">
        <w:rPr>
          <w:noProof/>
        </w:rPr>
        <w:t>6</w:t>
      </w:r>
      <w:r>
        <w:fldChar w:fldCharType="end"/>
      </w:r>
      <w:r>
        <w:t>: Radar chart comparing key attributes of fake news detection methods</w:t>
      </w:r>
    </w:p>
    <w:p w14:paraId="5188EDAB" w14:textId="691115CA" w:rsidR="00261C89" w:rsidRDefault="00261C89" w:rsidP="00912D2A">
      <w:pPr>
        <w:pStyle w:val="Text"/>
      </w:pPr>
    </w:p>
    <w:p w14:paraId="598E489A" w14:textId="77777777" w:rsidR="00D85AE6" w:rsidRDefault="00D85AE6">
      <w:pPr>
        <w:rPr>
          <w:szCs w:val="28"/>
        </w:rPr>
      </w:pPr>
      <w:r>
        <w:br w:type="page"/>
      </w:r>
    </w:p>
    <w:p w14:paraId="5B390052" w14:textId="795F56B5" w:rsidR="00912D2A" w:rsidRDefault="00912D2A" w:rsidP="00912D2A">
      <w:pPr>
        <w:pStyle w:val="Text"/>
      </w:pPr>
      <w:r>
        <w:lastRenderedPageBreak/>
        <w:t xml:space="preserve">My review of existing methodologies highlights several critical areas </w:t>
      </w:r>
      <w:r w:rsidR="003C7996">
        <w:t>for innovation:</w:t>
      </w:r>
    </w:p>
    <w:p w14:paraId="57D8F65C" w14:textId="77777777" w:rsidR="003C7996" w:rsidRDefault="003C7996" w:rsidP="00912D2A">
      <w:pPr>
        <w:pStyle w:val="Text"/>
      </w:pPr>
    </w:p>
    <w:p w14:paraId="1C4012BC" w14:textId="775C18AF" w:rsidR="003C7996" w:rsidRPr="003C7996" w:rsidRDefault="003C7996">
      <w:pPr>
        <w:pStyle w:val="Text"/>
        <w:numPr>
          <w:ilvl w:val="0"/>
          <w:numId w:val="23"/>
        </w:numPr>
        <w:rPr>
          <w:b/>
          <w:bCs/>
        </w:rPr>
      </w:pPr>
      <w:r w:rsidRPr="003C7996">
        <w:rPr>
          <w:b/>
          <w:bCs/>
        </w:rPr>
        <w:t>Scalability</w:t>
      </w:r>
    </w:p>
    <w:p w14:paraId="074D1EDE" w14:textId="77777777" w:rsidR="003C7996" w:rsidRDefault="003C7996" w:rsidP="003C7996">
      <w:pPr>
        <w:pStyle w:val="Text"/>
        <w:ind w:left="720"/>
      </w:pPr>
    </w:p>
    <w:p w14:paraId="5BDC910F" w14:textId="519F26F3" w:rsidR="003C7996" w:rsidRDefault="003C7996" w:rsidP="003C7996">
      <w:pPr>
        <w:pStyle w:val="Text"/>
        <w:ind w:left="360"/>
      </w:pPr>
      <w:r>
        <w:t xml:space="preserve">My solution should address the scalability limitations of human fact-checking that drives demand for algorithmic fact-checking in the first place, through incorporating optimising transformer architectures (i.e. BERT). </w:t>
      </w:r>
    </w:p>
    <w:p w14:paraId="585BBED0" w14:textId="77777777" w:rsidR="003C7996" w:rsidRDefault="003C7996" w:rsidP="003C7996">
      <w:pPr>
        <w:pStyle w:val="Text"/>
        <w:ind w:left="720"/>
      </w:pPr>
    </w:p>
    <w:p w14:paraId="67C4B297" w14:textId="56D26CF9" w:rsidR="003C7996" w:rsidRPr="003C7996" w:rsidRDefault="003C7996">
      <w:pPr>
        <w:pStyle w:val="Text"/>
        <w:numPr>
          <w:ilvl w:val="0"/>
          <w:numId w:val="23"/>
        </w:numPr>
        <w:rPr>
          <w:b/>
          <w:bCs/>
        </w:rPr>
      </w:pPr>
      <w:r w:rsidRPr="003C7996">
        <w:rPr>
          <w:b/>
          <w:bCs/>
        </w:rPr>
        <w:t>Transparency</w:t>
      </w:r>
    </w:p>
    <w:p w14:paraId="28AF4F53" w14:textId="77777777" w:rsidR="003C7996" w:rsidRDefault="003C7996" w:rsidP="003C7996">
      <w:pPr>
        <w:pStyle w:val="Text"/>
      </w:pPr>
    </w:p>
    <w:p w14:paraId="2FAD6D8F" w14:textId="5536BE1F" w:rsidR="003C7996" w:rsidRDefault="003C7996" w:rsidP="003C7996">
      <w:pPr>
        <w:pStyle w:val="Text"/>
        <w:ind w:left="360"/>
      </w:pPr>
      <w:r>
        <w:t xml:space="preserve">To foster user trust &amp; credibility, the development of interpretable AI methods to address the “black box” nature of existing models is crucial. Ideally, these methods would be more human-like, such as through short paragraphs as opposed to attention heatmaps. </w:t>
      </w:r>
    </w:p>
    <w:p w14:paraId="035BB785" w14:textId="77777777" w:rsidR="003C7996" w:rsidRDefault="003C7996" w:rsidP="003C7996">
      <w:pPr>
        <w:pStyle w:val="Text"/>
      </w:pPr>
    </w:p>
    <w:p w14:paraId="0AE45C3A" w14:textId="01E4C2C8" w:rsidR="003C7996" w:rsidRPr="003C7996" w:rsidRDefault="003C7996">
      <w:pPr>
        <w:pStyle w:val="Text"/>
        <w:numPr>
          <w:ilvl w:val="0"/>
          <w:numId w:val="23"/>
        </w:numPr>
        <w:rPr>
          <w:b/>
          <w:bCs/>
        </w:rPr>
      </w:pPr>
      <w:r w:rsidRPr="003C7996">
        <w:rPr>
          <w:b/>
          <w:bCs/>
        </w:rPr>
        <w:t>Cross-domain applicability</w:t>
      </w:r>
    </w:p>
    <w:p w14:paraId="42144BD5" w14:textId="77777777" w:rsidR="003C7996" w:rsidRDefault="003C7996" w:rsidP="00395BD1">
      <w:pPr>
        <w:pStyle w:val="Text"/>
      </w:pPr>
    </w:p>
    <w:p w14:paraId="3E32844B" w14:textId="2981ABD0" w:rsidR="004B337C" w:rsidRPr="00395BD1" w:rsidRDefault="003C7996" w:rsidP="00B635E1">
      <w:pPr>
        <w:pStyle w:val="Text"/>
        <w:ind w:left="360"/>
      </w:pPr>
      <w:r>
        <w:t>My solution should be generalisable to address misinformation across various topics and formats.</w:t>
      </w:r>
      <w:r w:rsidR="00912D2A">
        <w:br w:type="page"/>
      </w:r>
    </w:p>
    <w:p w14:paraId="4DB07193" w14:textId="7DD73895" w:rsidR="00130319" w:rsidRDefault="00A123A4" w:rsidP="00130319">
      <w:pPr>
        <w:pStyle w:val="Heading1"/>
      </w:pPr>
      <w:bookmarkStart w:id="24" w:name="_Toc192631356"/>
      <w:r>
        <w:lastRenderedPageBreak/>
        <w:t xml:space="preserve">[3.0] </w:t>
      </w:r>
      <w:r w:rsidR="003B3E1B">
        <w:t>Design</w:t>
      </w:r>
      <w:bookmarkEnd w:id="24"/>
    </w:p>
    <w:p w14:paraId="2D2F2C1B" w14:textId="77777777" w:rsidR="00130319" w:rsidRDefault="00130319" w:rsidP="00130319">
      <w:pPr>
        <w:pStyle w:val="Text"/>
      </w:pPr>
    </w:p>
    <w:p w14:paraId="20A6A2C1" w14:textId="65AD66C2" w:rsidR="00130319" w:rsidRDefault="00A123A4" w:rsidP="00130319">
      <w:pPr>
        <w:pStyle w:val="Heading2"/>
      </w:pPr>
      <w:bookmarkStart w:id="25" w:name="_Toc192631357"/>
      <w:r>
        <w:t xml:space="preserve">[3.1] </w:t>
      </w:r>
      <w:r w:rsidR="00130319" w:rsidRPr="00130319">
        <w:t>Project</w:t>
      </w:r>
      <w:r w:rsidR="00130319">
        <w:t xml:space="preserve"> Overview</w:t>
      </w:r>
      <w:bookmarkEnd w:id="25"/>
    </w:p>
    <w:p w14:paraId="179F682D" w14:textId="77777777" w:rsidR="007D05DB" w:rsidRDefault="007D05DB" w:rsidP="007D05DB"/>
    <w:p w14:paraId="2A7CC819" w14:textId="101535D6" w:rsidR="007D05DB" w:rsidRPr="007D05DB" w:rsidRDefault="007D05DB" w:rsidP="007D05DB">
      <w:r>
        <w:t>Project Template: [CM3060] Fake News Detection</w:t>
      </w:r>
    </w:p>
    <w:p w14:paraId="0706B85A" w14:textId="77777777" w:rsidR="007D05DB" w:rsidRPr="007D05DB" w:rsidRDefault="007D05DB" w:rsidP="007D05DB"/>
    <w:p w14:paraId="2BE861EB" w14:textId="7D163334" w:rsidR="006845BC" w:rsidRDefault="006845BC" w:rsidP="00130319">
      <w:pPr>
        <w:pStyle w:val="Text"/>
      </w:pPr>
      <w:r w:rsidRPr="006845BC">
        <w:t>This project a</w:t>
      </w:r>
      <w:r w:rsidR="007D5E36">
        <w:t>ims to addres</w:t>
      </w:r>
      <w:r w:rsidRPr="006845BC">
        <w:t>s the</w:t>
      </w:r>
      <w:r w:rsidR="007D5E36">
        <w:t xml:space="preserve"> </w:t>
      </w:r>
      <w:r w:rsidRPr="006845BC">
        <w:t>issue of misinformation by designing an AI-powered Fake News Detection system</w:t>
      </w:r>
      <w:r w:rsidR="00D16A1D">
        <w:t xml:space="preserve"> that will leverage advanced Natural Language Processing (NLP) techniques to classify user-inputted articles as fake or real. This will be delivered as a Command-Line Interface (CLI) application that will empower users to verify the credibility of online content in real-time. </w:t>
      </w:r>
    </w:p>
    <w:p w14:paraId="3F9463D2" w14:textId="77777777" w:rsidR="00CA560C" w:rsidRDefault="00CA560C" w:rsidP="00130319">
      <w:pPr>
        <w:pStyle w:val="Text"/>
      </w:pPr>
    </w:p>
    <w:p w14:paraId="76862CCC" w14:textId="1471961B" w:rsidR="00CA560C" w:rsidRDefault="00CA560C" w:rsidP="00130319">
      <w:pPr>
        <w:pStyle w:val="Text"/>
      </w:pPr>
      <w:r>
        <w:t xml:space="preserve">To achieve that goal, the primary objective is to build a data pipeline to process and link data effectively, so it can be coupled with a query generation strategy that will deliver on accuracy. </w:t>
      </w:r>
    </w:p>
    <w:p w14:paraId="092ACC8F" w14:textId="77777777" w:rsidR="00CA560C" w:rsidRDefault="00CA560C" w:rsidP="00130319">
      <w:pPr>
        <w:pStyle w:val="Text"/>
      </w:pPr>
    </w:p>
    <w:p w14:paraId="115DE463" w14:textId="43905FCC" w:rsidR="007D05DB" w:rsidRDefault="00A123A4" w:rsidP="007D05DB">
      <w:pPr>
        <w:pStyle w:val="Heading2"/>
      </w:pPr>
      <w:bookmarkStart w:id="26" w:name="_Toc192631358"/>
      <w:r>
        <w:t xml:space="preserve">[3.2] </w:t>
      </w:r>
      <w:r w:rsidR="007D05DB">
        <w:t>Domain &amp; Users</w:t>
      </w:r>
      <w:bookmarkEnd w:id="26"/>
    </w:p>
    <w:p w14:paraId="1A7AC9FC" w14:textId="0B21C9B4" w:rsidR="007D05DB" w:rsidRDefault="007D05DB" w:rsidP="00516F1D">
      <w:pPr>
        <w:pStyle w:val="Text"/>
      </w:pPr>
    </w:p>
    <w:p w14:paraId="30AF3030" w14:textId="51A4130F" w:rsidR="00CA560C" w:rsidRDefault="00A123A4" w:rsidP="00CA560C">
      <w:pPr>
        <w:pStyle w:val="Heading3"/>
      </w:pPr>
      <w:bookmarkStart w:id="27" w:name="_Toc192631359"/>
      <w:r>
        <w:t xml:space="preserve">[3.21] </w:t>
      </w:r>
      <w:r w:rsidR="00CA560C">
        <w:t>Domain</w:t>
      </w:r>
      <w:bookmarkEnd w:id="27"/>
    </w:p>
    <w:p w14:paraId="4C06DE1E" w14:textId="53DBAD64" w:rsidR="00D16A1D" w:rsidRDefault="00CA560C" w:rsidP="00B110E8">
      <w:pPr>
        <w:pStyle w:val="Text"/>
      </w:pPr>
      <w:r>
        <w:t xml:space="preserve">This project falls under the domain of </w:t>
      </w:r>
      <w:r w:rsidR="00701362">
        <w:t xml:space="preserve">information verification within the field of journalism &amp; digital media. </w:t>
      </w:r>
    </w:p>
    <w:p w14:paraId="2E3F00C5" w14:textId="77777777" w:rsidR="00D16A1D" w:rsidRDefault="00D16A1D" w:rsidP="00B110E8">
      <w:pPr>
        <w:pStyle w:val="Text"/>
      </w:pPr>
    </w:p>
    <w:p w14:paraId="3C8C29F0" w14:textId="6831B56D" w:rsidR="005E207F" w:rsidRDefault="00D16A1D" w:rsidP="00B110E8">
      <w:pPr>
        <w:pStyle w:val="Text"/>
      </w:pPr>
      <w:r>
        <w:t>The challenges this domain addresses include:</w:t>
      </w:r>
    </w:p>
    <w:p w14:paraId="1B2638B7" w14:textId="77777777" w:rsidR="00D16A1D" w:rsidRDefault="00701362">
      <w:pPr>
        <w:pStyle w:val="Text"/>
        <w:numPr>
          <w:ilvl w:val="0"/>
          <w:numId w:val="24"/>
        </w:numPr>
      </w:pPr>
      <w:r>
        <w:t xml:space="preserve">identifying misinformation, </w:t>
      </w:r>
    </w:p>
    <w:p w14:paraId="3F902E77" w14:textId="1AD7245A" w:rsidR="00D16A1D" w:rsidRDefault="00701362">
      <w:pPr>
        <w:pStyle w:val="Text"/>
        <w:numPr>
          <w:ilvl w:val="0"/>
          <w:numId w:val="24"/>
        </w:numPr>
      </w:pPr>
      <w:r>
        <w:t>improving public media litera</w:t>
      </w:r>
      <w:r w:rsidR="00B110E8">
        <w:t>c</w:t>
      </w:r>
      <w:r>
        <w:t xml:space="preserve">y, </w:t>
      </w:r>
      <w:r w:rsidR="00D16A1D">
        <w:t>and</w:t>
      </w:r>
    </w:p>
    <w:p w14:paraId="7F5DAEE6" w14:textId="143DCB7B" w:rsidR="00B110E8" w:rsidRDefault="00701362">
      <w:pPr>
        <w:pStyle w:val="Text"/>
        <w:numPr>
          <w:ilvl w:val="0"/>
          <w:numId w:val="24"/>
        </w:numPr>
      </w:pPr>
      <w:r>
        <w:t>mitigating the societal impact of fake news.</w:t>
      </w:r>
    </w:p>
    <w:p w14:paraId="407BCD6A" w14:textId="77777777" w:rsidR="00B110E8" w:rsidRPr="00B110E8" w:rsidRDefault="00B110E8" w:rsidP="00B110E8">
      <w:pPr>
        <w:pStyle w:val="Text"/>
      </w:pPr>
    </w:p>
    <w:p w14:paraId="65AD2CB9" w14:textId="77777777" w:rsidR="009D301D" w:rsidRDefault="009D301D">
      <w:pPr>
        <w:rPr>
          <w:sz w:val="36"/>
          <w:szCs w:val="36"/>
        </w:rPr>
      </w:pPr>
      <w:r>
        <w:br w:type="page"/>
      </w:r>
    </w:p>
    <w:p w14:paraId="333C82DD" w14:textId="1059F232" w:rsidR="00516F1D" w:rsidRDefault="00A123A4" w:rsidP="00CA560C">
      <w:pPr>
        <w:pStyle w:val="Heading3"/>
      </w:pPr>
      <w:bookmarkStart w:id="28" w:name="_Toc192631360"/>
      <w:r>
        <w:lastRenderedPageBreak/>
        <w:t xml:space="preserve">[3.22] </w:t>
      </w:r>
      <w:r w:rsidR="00516F1D">
        <w:t>Users</w:t>
      </w:r>
      <w:bookmarkEnd w:id="28"/>
    </w:p>
    <w:p w14:paraId="31DCDFDB" w14:textId="77777777" w:rsidR="002D5D5E" w:rsidRDefault="00CA560C" w:rsidP="00CA560C">
      <w:r>
        <w:t xml:space="preserve">My proposed solution is built with the view that </w:t>
      </w:r>
      <w:r w:rsidR="009D5D9B">
        <w:t>a diverse group spanning v</w:t>
      </w:r>
      <w:r>
        <w:t>arious demographics would find value in this solution</w:t>
      </w:r>
      <w:r w:rsidR="009D5D9B">
        <w:t xml:space="preserve">. </w:t>
      </w:r>
    </w:p>
    <w:p w14:paraId="56C217A7" w14:textId="77777777" w:rsidR="002D5D5E" w:rsidRDefault="002D5D5E" w:rsidP="00CA560C"/>
    <w:p w14:paraId="2341545E" w14:textId="018497D9" w:rsidR="00CA560C" w:rsidRDefault="009D5D9B" w:rsidP="00CA560C">
      <w:r>
        <w:t xml:space="preserve">These users would all have varied requirements and use cases, and as such I have elected to focus on groups of primary </w:t>
      </w:r>
      <w:r w:rsidR="002D5D5E">
        <w:t>users:</w:t>
      </w:r>
    </w:p>
    <w:p w14:paraId="0AD30CF9" w14:textId="77777777" w:rsidR="00CA560C" w:rsidRPr="00CA560C" w:rsidRDefault="00CA560C" w:rsidP="00CA560C"/>
    <w:p w14:paraId="2D949788" w14:textId="3CD1A4A3" w:rsidR="00CA560C" w:rsidRPr="00701362" w:rsidRDefault="00516F1D">
      <w:pPr>
        <w:pStyle w:val="Text"/>
        <w:numPr>
          <w:ilvl w:val="0"/>
          <w:numId w:val="2"/>
        </w:numPr>
        <w:rPr>
          <w:b/>
          <w:bCs/>
        </w:rPr>
      </w:pPr>
      <w:r w:rsidRPr="00701362">
        <w:rPr>
          <w:b/>
          <w:bCs/>
        </w:rPr>
        <w:t>Journalists</w:t>
      </w:r>
      <w:r w:rsidR="009D5D9B">
        <w:rPr>
          <w:b/>
          <w:bCs/>
        </w:rPr>
        <w:t xml:space="preserve"> </w:t>
      </w:r>
      <w:r w:rsidRPr="00701362">
        <w:rPr>
          <w:b/>
          <w:bCs/>
        </w:rPr>
        <w:t xml:space="preserve"> </w:t>
      </w:r>
    </w:p>
    <w:p w14:paraId="2CABEECB" w14:textId="77777777" w:rsidR="009B3BE6" w:rsidRDefault="009B3BE6" w:rsidP="00CA560C">
      <w:pPr>
        <w:pStyle w:val="Text"/>
        <w:ind w:left="360"/>
      </w:pPr>
    </w:p>
    <w:p w14:paraId="4BF90025" w14:textId="787E4C57" w:rsidR="00516F1D" w:rsidRDefault="00701362" w:rsidP="00CA560C">
      <w:pPr>
        <w:pStyle w:val="Text"/>
        <w:ind w:left="360"/>
      </w:pPr>
      <w:r>
        <w:t xml:space="preserve">My proposed solution </w:t>
      </w:r>
      <w:r w:rsidR="00F9275D">
        <w:t>will create value</w:t>
      </w:r>
      <w:r>
        <w:t xml:space="preserve"> </w:t>
      </w:r>
      <w:r w:rsidR="00F9275D">
        <w:t xml:space="preserve">for </w:t>
      </w:r>
      <w:r>
        <w:t>journalist</w:t>
      </w:r>
      <w:r w:rsidR="005E4FC4">
        <w:t xml:space="preserve">s. Their demographic profile spans ages 25 ro 60, </w:t>
      </w:r>
      <w:r>
        <w:t>with a media scope that includes traditional newspapers, digital platforms, freelance journalism &amp; multimedia reporting.</w:t>
      </w:r>
    </w:p>
    <w:p w14:paraId="67805F81" w14:textId="77777777" w:rsidR="00701362" w:rsidRDefault="00701362" w:rsidP="00CA560C">
      <w:pPr>
        <w:pStyle w:val="Text"/>
        <w:ind w:left="360"/>
      </w:pPr>
    </w:p>
    <w:p w14:paraId="07FE2568" w14:textId="4A7B1439" w:rsidR="009D5D9B" w:rsidRDefault="005E4FC4" w:rsidP="009D5D9B">
      <w:pPr>
        <w:pStyle w:val="Text"/>
        <w:ind w:left="360"/>
      </w:pPr>
      <w:r>
        <w:t>Journalists operating in different regions will have different regional challenges.</w:t>
      </w:r>
      <w:r w:rsidR="00701362">
        <w:t xml:space="preserve"> For example, journalists in the Middle East face misinformation challenges addressing religious &amp; ethnic sensitivities, </w:t>
      </w:r>
      <w:r>
        <w:t xml:space="preserve">increasing the need for source validation tools, </w:t>
      </w:r>
      <w:r w:rsidR="00701362">
        <w:t>whereas Western journalists struggle to target digital disinformation</w:t>
      </w:r>
      <w:r>
        <w:t xml:space="preserve"> – specifically,</w:t>
      </w:r>
      <w:r w:rsidR="00701362">
        <w:t xml:space="preserve"> journalists in democracies such as the United States have challenges combating election-related fake news. </w:t>
      </w:r>
    </w:p>
    <w:p w14:paraId="0166D02D" w14:textId="77777777" w:rsidR="009D5D9B" w:rsidRDefault="009D5D9B" w:rsidP="00CA560C">
      <w:pPr>
        <w:pStyle w:val="Text"/>
        <w:ind w:left="360"/>
      </w:pPr>
    </w:p>
    <w:p w14:paraId="6F151751" w14:textId="77777777" w:rsidR="00170788" w:rsidRDefault="009D5D9B" w:rsidP="009D5D9B">
      <w:pPr>
        <w:pStyle w:val="Text"/>
        <w:ind w:left="360"/>
      </w:pPr>
      <w:r>
        <w:t>Journalists would use my solution to</w:t>
      </w:r>
      <w:r w:rsidR="00170788">
        <w:t xml:space="preserve">: </w:t>
      </w:r>
    </w:p>
    <w:p w14:paraId="290A6B2C" w14:textId="77777777" w:rsidR="00170788" w:rsidRDefault="009D5D9B">
      <w:pPr>
        <w:pStyle w:val="Text"/>
        <w:numPr>
          <w:ilvl w:val="0"/>
          <w:numId w:val="24"/>
        </w:numPr>
      </w:pPr>
      <w:r>
        <w:t xml:space="preserve">fact-check sources, </w:t>
      </w:r>
    </w:p>
    <w:p w14:paraId="4E2C10C3" w14:textId="5037A6DF" w:rsidR="00170788" w:rsidRDefault="009D5D9B">
      <w:pPr>
        <w:pStyle w:val="Text"/>
        <w:numPr>
          <w:ilvl w:val="0"/>
          <w:numId w:val="24"/>
        </w:numPr>
      </w:pPr>
      <w:r>
        <w:t>build credibility in reporting, and</w:t>
      </w:r>
      <w:r w:rsidR="005D049B">
        <w:t>,</w:t>
      </w:r>
      <w:r>
        <w:t xml:space="preserve"> </w:t>
      </w:r>
    </w:p>
    <w:p w14:paraId="0690B6F2" w14:textId="3105FF9E" w:rsidR="009D5D9B" w:rsidRDefault="009D5D9B">
      <w:pPr>
        <w:pStyle w:val="Text"/>
        <w:numPr>
          <w:ilvl w:val="0"/>
          <w:numId w:val="24"/>
        </w:numPr>
      </w:pPr>
      <w:r>
        <w:t>investigate information cascades.</w:t>
      </w:r>
    </w:p>
    <w:p w14:paraId="7047FB68" w14:textId="77777777" w:rsidR="009D5D9B" w:rsidRDefault="009D5D9B" w:rsidP="009D5D9B">
      <w:pPr>
        <w:pStyle w:val="Text"/>
        <w:ind w:left="360"/>
      </w:pPr>
    </w:p>
    <w:p w14:paraId="01001B8C" w14:textId="3D2C824E" w:rsidR="008A13DC" w:rsidRDefault="00701362" w:rsidP="00950F2B">
      <w:pPr>
        <w:pStyle w:val="Text"/>
        <w:ind w:left="360"/>
      </w:pPr>
      <w:r>
        <w:t xml:space="preserve">Meanwhile, there </w:t>
      </w:r>
      <w:r w:rsidR="00A80914">
        <w:t>are</w:t>
      </w:r>
      <w:r w:rsidR="009D5D9B">
        <w:t xml:space="preserve"> </w:t>
      </w:r>
      <w:r>
        <w:t xml:space="preserve">journalists that will not use my application. One such sub-demographic of journalists </w:t>
      </w:r>
      <w:r w:rsidR="00157057">
        <w:t>exists</w:t>
      </w:r>
      <w:r>
        <w:t xml:space="preserve"> in highly state-controlled environments</w:t>
      </w:r>
      <w:r w:rsidR="00113BE8">
        <w:t xml:space="preserve">, </w:t>
      </w:r>
      <w:r>
        <w:t>such as North Korea</w:t>
      </w:r>
      <w:r w:rsidR="00113BE8">
        <w:t xml:space="preserve">, </w:t>
      </w:r>
      <w:r>
        <w:t xml:space="preserve">where independent news verification is not feasible or allowed. Additionally, journalists involved in creating or propagating fake news are certainly not going to use nor promote </w:t>
      </w:r>
      <w:r w:rsidR="00950F2B">
        <w:t>a fake news detection solution.</w:t>
      </w:r>
    </w:p>
    <w:p w14:paraId="1B9B2B51" w14:textId="77777777" w:rsidR="009D5D9B" w:rsidRDefault="009D5D9B" w:rsidP="00CA560C">
      <w:pPr>
        <w:pStyle w:val="Text"/>
        <w:ind w:left="360"/>
      </w:pPr>
    </w:p>
    <w:p w14:paraId="74E02154" w14:textId="00492417" w:rsidR="009D5D9B" w:rsidRDefault="009D5D9B" w:rsidP="00CA560C">
      <w:pPr>
        <w:pStyle w:val="Text"/>
        <w:ind w:left="360"/>
      </w:pPr>
      <w:r>
        <w:t xml:space="preserve">With all the above factors considered, I expect journalists to be primary users and adopters of my solution as </w:t>
      </w:r>
      <w:r w:rsidR="00AC61A9">
        <w:t xml:space="preserve">they have a direct need for tools that aid in fact-checking and verifying sources in their everyday work. Given the immediacy of their nature of work, they require efficient &amp; accurate solutions. </w:t>
      </w:r>
    </w:p>
    <w:p w14:paraId="1ACC837A" w14:textId="77777777" w:rsidR="00CA560C" w:rsidRDefault="00CA560C" w:rsidP="00CA560C">
      <w:pPr>
        <w:pStyle w:val="Text"/>
        <w:ind w:left="360"/>
      </w:pPr>
    </w:p>
    <w:p w14:paraId="7C810682" w14:textId="77777777" w:rsidR="002E4C42" w:rsidRDefault="002E4C42">
      <w:pPr>
        <w:rPr>
          <w:b/>
          <w:bCs/>
          <w:szCs w:val="28"/>
        </w:rPr>
      </w:pPr>
      <w:r>
        <w:rPr>
          <w:b/>
          <w:bCs/>
        </w:rPr>
        <w:br w:type="page"/>
      </w:r>
    </w:p>
    <w:p w14:paraId="2625A91D" w14:textId="1024C306" w:rsidR="00516F1D" w:rsidRDefault="00516F1D">
      <w:pPr>
        <w:pStyle w:val="Text"/>
        <w:numPr>
          <w:ilvl w:val="0"/>
          <w:numId w:val="2"/>
        </w:numPr>
        <w:rPr>
          <w:b/>
          <w:bCs/>
        </w:rPr>
      </w:pPr>
      <w:r w:rsidRPr="00AC61A9">
        <w:rPr>
          <w:b/>
          <w:bCs/>
        </w:rPr>
        <w:lastRenderedPageBreak/>
        <w:t xml:space="preserve">Educators </w:t>
      </w:r>
    </w:p>
    <w:p w14:paraId="0C897AD6" w14:textId="77777777" w:rsidR="00F932EE" w:rsidRPr="00AC61A9" w:rsidRDefault="00F932EE" w:rsidP="00F932EE">
      <w:pPr>
        <w:pStyle w:val="Text"/>
        <w:ind w:left="720"/>
        <w:rPr>
          <w:b/>
          <w:bCs/>
        </w:rPr>
      </w:pPr>
    </w:p>
    <w:p w14:paraId="40E3A7E2" w14:textId="1C5E5DD2" w:rsidR="00F9275D" w:rsidRDefault="00F9275D" w:rsidP="00F9275D">
      <w:pPr>
        <w:pStyle w:val="Text"/>
        <w:ind w:left="360"/>
      </w:pPr>
      <w:r>
        <w:t xml:space="preserve">Educators that are primarily based in academia or non-profit organisations would </w:t>
      </w:r>
      <w:r w:rsidR="00F625AB">
        <w:t xml:space="preserve">gain value from my </w:t>
      </w:r>
      <w:proofErr w:type="gramStart"/>
      <w:r w:rsidR="00F625AB">
        <w:t>solution, and</w:t>
      </w:r>
      <w:proofErr w:type="gramEnd"/>
      <w:r w:rsidR="00F625AB">
        <w:t xml:space="preserve"> are likely to heavily use and/or promote it.</w:t>
      </w:r>
    </w:p>
    <w:p w14:paraId="7E340525" w14:textId="77777777" w:rsidR="009D5D9B" w:rsidRDefault="009D5D9B" w:rsidP="00F9275D">
      <w:pPr>
        <w:pStyle w:val="Text"/>
        <w:ind w:left="360"/>
      </w:pPr>
    </w:p>
    <w:p w14:paraId="61A8625A" w14:textId="49DEF0AA" w:rsidR="009D5D9B" w:rsidRDefault="00086240" w:rsidP="009D5D9B">
      <w:pPr>
        <w:pStyle w:val="Text"/>
        <w:ind w:left="360"/>
      </w:pPr>
      <w:r>
        <w:t>Media</w:t>
      </w:r>
      <w:r w:rsidR="009D5D9B">
        <w:t xml:space="preserve"> literacy educators would be</w:t>
      </w:r>
      <w:r w:rsidR="005E4FC4">
        <w:t xml:space="preserve"> foremost </w:t>
      </w:r>
      <w:r w:rsidR="009D5D9B">
        <w:t xml:space="preserve">adopters amongst this demographic, as they are responsible for equipping students &amp; communities with tools to identify misinformation. They would promote adoption of </w:t>
      </w:r>
      <w:r w:rsidR="005E4FC4">
        <w:t>the</w:t>
      </w:r>
      <w:r w:rsidR="009D5D9B">
        <w:t xml:space="preserve"> solution by recommending (and thus, marketing) it to students</w:t>
      </w:r>
      <w:r w:rsidR="005E4FC4">
        <w:t xml:space="preserve"> and w</w:t>
      </w:r>
      <w:r w:rsidR="009D5D9B">
        <w:t xml:space="preserve">orkshop attendees alike. </w:t>
      </w:r>
    </w:p>
    <w:p w14:paraId="4F76BF1D" w14:textId="77777777" w:rsidR="009D5D9B" w:rsidRDefault="009D5D9B" w:rsidP="009D5D9B">
      <w:pPr>
        <w:pStyle w:val="Text"/>
        <w:ind w:left="360"/>
      </w:pPr>
    </w:p>
    <w:p w14:paraId="35AC12B5" w14:textId="6D6EB808" w:rsidR="008A13DC" w:rsidRDefault="009D5D9B" w:rsidP="008A13DC">
      <w:pPr>
        <w:pStyle w:val="Text"/>
        <w:ind w:left="360"/>
      </w:pPr>
      <w:r>
        <w:t xml:space="preserve">That said, adoption of my solution would not be exclusive to media literacy educators. </w:t>
      </w:r>
      <w:r w:rsidR="005E4FC4">
        <w:t>Educators spanning</w:t>
      </w:r>
      <w:r>
        <w:t xml:space="preserve"> various disciplines, teaching various subjects to various demographics of students (ranging from high school to university-level students) have an interest in teaching students to identify fake news when consuming media, and they would also promote adoption of my solution to their students. </w:t>
      </w:r>
    </w:p>
    <w:p w14:paraId="49D15D08" w14:textId="77777777" w:rsidR="008A13DC" w:rsidRDefault="008A13DC" w:rsidP="008A13DC">
      <w:pPr>
        <w:pStyle w:val="Text"/>
        <w:ind w:left="360"/>
      </w:pPr>
    </w:p>
    <w:p w14:paraId="6E78D02C" w14:textId="67BCB86E" w:rsidR="008A13DC" w:rsidRDefault="008A13DC" w:rsidP="008A13DC">
      <w:pPr>
        <w:pStyle w:val="Text"/>
        <w:ind w:left="360"/>
      </w:pPr>
      <w:r>
        <w:t xml:space="preserve">Not all educators should be expected to promote or adopt my solution. </w:t>
      </w:r>
      <w:r w:rsidR="0075253F">
        <w:t xml:space="preserve">Educators in some disciplines, such as early childhood education, </w:t>
      </w:r>
      <w:r w:rsidR="00086240">
        <w:t xml:space="preserve">for instance, </w:t>
      </w:r>
      <w:r w:rsidR="0075253F">
        <w:t>would face</w:t>
      </w:r>
      <w:r>
        <w:t xml:space="preserve"> different challenges and their lesson plans </w:t>
      </w:r>
      <w:r w:rsidR="0075253F">
        <w:t xml:space="preserve">would </w:t>
      </w:r>
      <w:r>
        <w:t xml:space="preserve">naturally have very different learning outcomes that would not include discerning </w:t>
      </w:r>
      <w:r w:rsidR="00086240">
        <w:t>news</w:t>
      </w:r>
      <w:r>
        <w:t xml:space="preserve"> consumption.  </w:t>
      </w:r>
    </w:p>
    <w:p w14:paraId="69222237" w14:textId="77777777" w:rsidR="00AC61A9" w:rsidRDefault="00AC61A9" w:rsidP="009D5D9B">
      <w:pPr>
        <w:pStyle w:val="Text"/>
        <w:ind w:left="360"/>
      </w:pPr>
    </w:p>
    <w:p w14:paraId="34B1CAA3" w14:textId="5A12CE21" w:rsidR="00AC61A9" w:rsidRDefault="00AC61A9" w:rsidP="009D5D9B">
      <w:pPr>
        <w:pStyle w:val="Text"/>
        <w:ind w:left="360"/>
      </w:pPr>
      <w:r>
        <w:t>As educators act as ‘force multipliers’ by teaching communities of students &amp; professionals to critically evaluate news, they play a vital role in adopting and promoting my solution and are thus expected to be primary users &amp; adopters of my solution.</w:t>
      </w:r>
    </w:p>
    <w:p w14:paraId="7A7F1A7F" w14:textId="77777777" w:rsidR="00D504D0" w:rsidRDefault="00D504D0" w:rsidP="009D5D9B">
      <w:pPr>
        <w:pStyle w:val="Text"/>
        <w:ind w:left="360"/>
      </w:pPr>
    </w:p>
    <w:p w14:paraId="208871C0" w14:textId="70183803" w:rsidR="00D504D0" w:rsidRDefault="00D504D0" w:rsidP="00D504D0">
      <w:pPr>
        <w:pStyle w:val="Text"/>
      </w:pPr>
      <w:r>
        <w:t xml:space="preserve">On top of the primary users, I have identified groups of secondary users who are likely to adopt my application. </w:t>
      </w:r>
    </w:p>
    <w:p w14:paraId="0E64BBE7" w14:textId="20D516DA" w:rsidR="00F932EE" w:rsidRDefault="00F932EE">
      <w:pPr>
        <w:rPr>
          <w:b/>
          <w:bCs/>
          <w:szCs w:val="28"/>
        </w:rPr>
      </w:pPr>
    </w:p>
    <w:p w14:paraId="70747925" w14:textId="7368968E" w:rsidR="00744A2F" w:rsidRDefault="0075253F">
      <w:pPr>
        <w:pStyle w:val="Text"/>
        <w:numPr>
          <w:ilvl w:val="0"/>
          <w:numId w:val="2"/>
        </w:numPr>
        <w:rPr>
          <w:b/>
          <w:bCs/>
        </w:rPr>
      </w:pPr>
      <w:r w:rsidRPr="00EB7C9D">
        <w:rPr>
          <w:b/>
          <w:bCs/>
        </w:rPr>
        <w:t>Researchers (secondary users)</w:t>
      </w:r>
    </w:p>
    <w:p w14:paraId="7B7FDDB0" w14:textId="77777777" w:rsidR="00F932EE" w:rsidRPr="00744A2F" w:rsidRDefault="00F932EE" w:rsidP="00F932EE">
      <w:pPr>
        <w:pStyle w:val="Text"/>
        <w:ind w:left="720"/>
        <w:rPr>
          <w:b/>
          <w:bCs/>
        </w:rPr>
      </w:pPr>
    </w:p>
    <w:p w14:paraId="3F0D258E" w14:textId="38829358" w:rsidR="00744A2F" w:rsidRDefault="00744A2F" w:rsidP="0075253F">
      <w:pPr>
        <w:pStyle w:val="Text"/>
        <w:ind w:left="360"/>
      </w:pPr>
      <w:r>
        <w:t>Typically aged 30-60, researchers, often affiliated with universities or think tanks, often operate in data-rich environments with access to large datasets, computational resources and tools for statistical and NLP analysis.</w:t>
      </w:r>
    </w:p>
    <w:p w14:paraId="587783A4" w14:textId="77777777" w:rsidR="0075253F" w:rsidRDefault="0075253F" w:rsidP="0075253F">
      <w:pPr>
        <w:pStyle w:val="Text"/>
        <w:ind w:left="360"/>
      </w:pPr>
    </w:p>
    <w:p w14:paraId="0CBF9C89" w14:textId="77777777" w:rsidR="00025209" w:rsidRDefault="0075253F" w:rsidP="009B3BE6">
      <w:pPr>
        <w:pStyle w:val="Text"/>
        <w:ind w:left="360"/>
      </w:pPr>
      <w:r>
        <w:t>While researchers</w:t>
      </w:r>
      <w:r w:rsidR="005E4FC4">
        <w:t xml:space="preserve"> - </w:t>
      </w:r>
      <w:r w:rsidR="00744A2F">
        <w:t xml:space="preserve">especially those investigating the spread </w:t>
      </w:r>
      <w:r w:rsidR="005E4FC4">
        <w:t>&amp;</w:t>
      </w:r>
      <w:r w:rsidR="00744A2F">
        <w:t xml:space="preserve"> impact of misinformation, the role of algorithmic amplification</w:t>
      </w:r>
      <w:r w:rsidR="005E4FC4">
        <w:t>, and</w:t>
      </w:r>
      <w:r w:rsidR="00744A2F">
        <w:t xml:space="preserve"> its societal implications</w:t>
      </w:r>
      <w:r w:rsidR="005E4FC4">
        <w:t xml:space="preserve"> - </w:t>
      </w:r>
      <w:r w:rsidR="00744A2F">
        <w:t xml:space="preserve">will </w:t>
      </w:r>
      <w:r>
        <w:t>have a strong interest in analysing misinformation patterns, they are expected to be secondary users as their use of a CLI application may be occasional or project-specific rather than daily</w:t>
      </w:r>
      <w:r w:rsidR="00EB7C9D">
        <w:t xml:space="preserve"> (as expected of primary users such as journalists)</w:t>
      </w:r>
      <w:r>
        <w:t xml:space="preserve">. </w:t>
      </w:r>
    </w:p>
    <w:p w14:paraId="41FB2863" w14:textId="77777777" w:rsidR="00025209" w:rsidRDefault="00025209" w:rsidP="009B3BE6">
      <w:pPr>
        <w:pStyle w:val="Text"/>
        <w:ind w:left="360"/>
      </w:pPr>
    </w:p>
    <w:p w14:paraId="55F22EAC" w14:textId="3D37644A" w:rsidR="009B3BE6" w:rsidRDefault="0075253F" w:rsidP="009B3BE6">
      <w:pPr>
        <w:pStyle w:val="Text"/>
        <w:ind w:left="360"/>
      </w:pPr>
      <w:r>
        <w:t xml:space="preserve">Additionally, as their use case </w:t>
      </w:r>
      <w:r w:rsidR="00EB7C9D">
        <w:t>relates to academic analysi</w:t>
      </w:r>
      <w:r w:rsidR="00025209">
        <w:t xml:space="preserve">s, tailoring tools to </w:t>
      </w:r>
      <w:r w:rsidR="00F52C17">
        <w:t>focus on academic rigor and reproducibility requires the implementation of</w:t>
      </w:r>
      <w:r w:rsidR="00EB7C9D">
        <w:t xml:space="preserve"> advanced customisation ability that, if included, would make the solution excessively complex for primary users. </w:t>
      </w:r>
    </w:p>
    <w:p w14:paraId="141ADFA2" w14:textId="77777777" w:rsidR="009B3BE6" w:rsidRDefault="009B3BE6" w:rsidP="009B3BE6">
      <w:pPr>
        <w:pStyle w:val="Text"/>
        <w:ind w:left="360"/>
      </w:pPr>
    </w:p>
    <w:p w14:paraId="3A6F7528" w14:textId="77777777" w:rsidR="001E11EB" w:rsidRDefault="001E11EB">
      <w:pPr>
        <w:rPr>
          <w:b/>
          <w:bCs/>
          <w:szCs w:val="28"/>
        </w:rPr>
      </w:pPr>
      <w:r>
        <w:rPr>
          <w:b/>
          <w:bCs/>
        </w:rPr>
        <w:br w:type="page"/>
      </w:r>
    </w:p>
    <w:p w14:paraId="773D7BB7" w14:textId="29DA655D" w:rsidR="009B3BE6" w:rsidRDefault="009B3BE6">
      <w:pPr>
        <w:pStyle w:val="Text"/>
        <w:numPr>
          <w:ilvl w:val="0"/>
          <w:numId w:val="2"/>
        </w:numPr>
        <w:rPr>
          <w:b/>
          <w:bCs/>
        </w:rPr>
      </w:pPr>
      <w:r w:rsidRPr="0035496C">
        <w:rPr>
          <w:b/>
          <w:bCs/>
        </w:rPr>
        <w:lastRenderedPageBreak/>
        <w:t>Content moderators for social media platforms (secondary users)</w:t>
      </w:r>
    </w:p>
    <w:p w14:paraId="5071A067" w14:textId="77777777" w:rsidR="00B01C9F" w:rsidRPr="0035496C" w:rsidRDefault="00B01C9F" w:rsidP="00B01C9F">
      <w:pPr>
        <w:pStyle w:val="Text"/>
        <w:ind w:left="720"/>
        <w:rPr>
          <w:b/>
          <w:bCs/>
        </w:rPr>
      </w:pPr>
    </w:p>
    <w:p w14:paraId="1719DD71" w14:textId="33A0300D" w:rsidR="009B3BE6" w:rsidRDefault="009B3BE6" w:rsidP="009B3BE6">
      <w:pPr>
        <w:pStyle w:val="Text"/>
        <w:ind w:left="360"/>
      </w:pPr>
      <w:r>
        <w:t xml:space="preserve">Content moderators working for social media platforms are tasked with identifying and removing misinformation from their platforms. </w:t>
      </w:r>
      <w:r w:rsidR="0035496C">
        <w:t>They play a critical role in curbing the spread of fake news. Demographically, they tend to be professionals in their 20s to 40s, often with backgrounds in communication or technology.</w:t>
      </w:r>
    </w:p>
    <w:p w14:paraId="3B17B37B" w14:textId="77777777" w:rsidR="0035496C" w:rsidRDefault="0035496C" w:rsidP="009B3BE6">
      <w:pPr>
        <w:pStyle w:val="Text"/>
        <w:ind w:left="360"/>
      </w:pPr>
    </w:p>
    <w:p w14:paraId="2A199B80" w14:textId="48A256F5" w:rsidR="00F52C17" w:rsidRDefault="0035496C" w:rsidP="00F52C17">
      <w:pPr>
        <w:pStyle w:val="Text"/>
        <w:ind w:left="360"/>
      </w:pPr>
      <w:r>
        <w:t xml:space="preserve">Content moderators often handle large volumes of flagged content daily </w:t>
      </w:r>
      <w:r w:rsidR="00F52C17">
        <w:t>under</w:t>
      </w:r>
      <w:r>
        <w:t xml:space="preserve"> strict organisational guidelines. </w:t>
      </w:r>
      <w:r w:rsidR="00F52C17">
        <w:t>They</w:t>
      </w:r>
      <w:r>
        <w:t xml:space="preserve"> are secondary users as they already </w:t>
      </w:r>
      <w:r w:rsidR="00DC359F">
        <w:t xml:space="preserve">utilise </w:t>
      </w:r>
      <w:r w:rsidR="00775B49">
        <w:t xml:space="preserve">other </w:t>
      </w:r>
      <w:r>
        <w:t>tools</w:t>
      </w:r>
      <w:r w:rsidR="00501278">
        <w:t xml:space="preserve"> primarily</w:t>
      </w:r>
      <w:r>
        <w:t xml:space="preserve">, </w:t>
      </w:r>
      <w:r w:rsidR="00C10022">
        <w:t xml:space="preserve">usually </w:t>
      </w:r>
      <w:r>
        <w:t xml:space="preserve">GUI-based systems integrated into a larger moderation platform. </w:t>
      </w:r>
      <w:r w:rsidR="00C940B3">
        <w:t xml:space="preserve">The </w:t>
      </w:r>
      <w:r>
        <w:t xml:space="preserve">proposed solution may be added </w:t>
      </w:r>
      <w:r w:rsidR="00F52C17">
        <w:t>t</w:t>
      </w:r>
      <w:r>
        <w:t>o their workflow as a supplemental tool for cases where deeper analysis is required.</w:t>
      </w:r>
    </w:p>
    <w:p w14:paraId="58DC9B53" w14:textId="77777777" w:rsidR="00964161" w:rsidRDefault="00964161" w:rsidP="00964161">
      <w:pPr>
        <w:pStyle w:val="Text"/>
      </w:pPr>
    </w:p>
    <w:p w14:paraId="29AAC064" w14:textId="77777777" w:rsidR="002A566A" w:rsidRDefault="002A566A">
      <w:pPr>
        <w:rPr>
          <w:b/>
          <w:sz w:val="48"/>
          <w:szCs w:val="48"/>
        </w:rPr>
      </w:pPr>
      <w:r>
        <w:br w:type="page"/>
      </w:r>
    </w:p>
    <w:p w14:paraId="39383F5E" w14:textId="3D606BCF" w:rsidR="006845BC" w:rsidRDefault="00B01C9F" w:rsidP="006845BC">
      <w:pPr>
        <w:pStyle w:val="Heading2"/>
      </w:pPr>
      <w:bookmarkStart w:id="29" w:name="_Toc192631361"/>
      <w:r>
        <w:lastRenderedPageBreak/>
        <w:t xml:space="preserve">[3.3] </w:t>
      </w:r>
      <w:r w:rsidR="006845BC">
        <w:t>Justification for Design Choices</w:t>
      </w:r>
      <w:bookmarkEnd w:id="29"/>
    </w:p>
    <w:p w14:paraId="6425BAB6" w14:textId="77777777" w:rsidR="006845BC" w:rsidRDefault="006845BC" w:rsidP="006845BC"/>
    <w:p w14:paraId="1110F8D6" w14:textId="0283162F" w:rsidR="00F52C17" w:rsidRDefault="00F52C17" w:rsidP="00F52C17">
      <w:r>
        <w:t xml:space="preserve">The design choices are meticulously aligned with user needs, and the demands of the domain. </w:t>
      </w:r>
    </w:p>
    <w:p w14:paraId="5F767606" w14:textId="77777777" w:rsidR="00F52C17" w:rsidRDefault="00F52C17" w:rsidP="00F52C17"/>
    <w:p w14:paraId="076A78E5" w14:textId="3D6C0A39" w:rsidR="00F52C17" w:rsidRDefault="00B01C9F" w:rsidP="00F52C17">
      <w:pPr>
        <w:pStyle w:val="Heading3"/>
      </w:pPr>
      <w:bookmarkStart w:id="30" w:name="_Toc192631362"/>
      <w:r>
        <w:t xml:space="preserve">[3.31] </w:t>
      </w:r>
      <w:r w:rsidR="00F52C17">
        <w:t>Command Line Interface Application</w:t>
      </w:r>
      <w:bookmarkEnd w:id="30"/>
    </w:p>
    <w:p w14:paraId="6ED1FEC9" w14:textId="4FAD0F43" w:rsidR="00F52C17" w:rsidRDefault="00F52C17" w:rsidP="00F52C17">
      <w:r>
        <w:t>Command-line interface (CLI) applications are lightweight and platform-independent, meaning that the application can operate seamlessly across various operating systems, ensuring broad accessibility</w:t>
      </w:r>
      <w:r w:rsidR="00811D60">
        <w:t xml:space="preserve"> for </w:t>
      </w:r>
      <w:proofErr w:type="gramStart"/>
      <w:r w:rsidR="00811D60">
        <w:t>technically-proficient</w:t>
      </w:r>
      <w:proofErr w:type="gramEnd"/>
      <w:r w:rsidR="00811D60">
        <w:t xml:space="preserve"> users. </w:t>
      </w:r>
    </w:p>
    <w:p w14:paraId="5BA11485" w14:textId="77777777" w:rsidR="007627F3" w:rsidRDefault="007627F3" w:rsidP="00F52C17"/>
    <w:p w14:paraId="482B8ECC" w14:textId="77777777" w:rsidR="007627F3" w:rsidRDefault="007627F3" w:rsidP="00F52C17">
      <w:r>
        <w:t xml:space="preserve">While a CLI application is not ideal for non-technical users, the primary and secondary users of this application are expected to be technically proficient, and either already experienced with CLI or are easily teachable.  </w:t>
      </w:r>
    </w:p>
    <w:p w14:paraId="2EC505C1" w14:textId="77777777" w:rsidR="007627F3" w:rsidRDefault="007627F3" w:rsidP="00F52C17"/>
    <w:p w14:paraId="6DE9BA44" w14:textId="52522C97" w:rsidR="00635D28" w:rsidRDefault="007627F3" w:rsidP="00F52C17">
      <w:r>
        <w:t xml:space="preserve">However, a possible avenue for future work is the inclusion of a Graphical User Interface (GUI) to cater to </w:t>
      </w:r>
      <w:r w:rsidR="00A27A5C">
        <w:t xml:space="preserve">more audiences. </w:t>
      </w:r>
      <w:r>
        <w:t xml:space="preserve"> </w:t>
      </w:r>
    </w:p>
    <w:p w14:paraId="07C3128E" w14:textId="77777777" w:rsidR="005550D0" w:rsidRDefault="005550D0" w:rsidP="00F52C17"/>
    <w:p w14:paraId="0D8C77EF" w14:textId="06502C61" w:rsidR="005550D0" w:rsidRDefault="00B01C9F" w:rsidP="005550D0">
      <w:pPr>
        <w:pStyle w:val="Heading3"/>
      </w:pPr>
      <w:bookmarkStart w:id="31" w:name="_Toc192631363"/>
      <w:r>
        <w:t xml:space="preserve">[3.32] </w:t>
      </w:r>
      <w:r w:rsidR="005550D0">
        <w:t>Bidirectional Representations from Transformers (BERT)</w:t>
      </w:r>
      <w:bookmarkEnd w:id="31"/>
    </w:p>
    <w:p w14:paraId="6C02229D" w14:textId="1D2B9302" w:rsidR="005550D0" w:rsidRDefault="005550D0" w:rsidP="005550D0">
      <w:r>
        <w:t>BERT is chosen as the machine learning model for several reasons</w:t>
      </w:r>
      <w:r w:rsidR="008C6583">
        <w:t xml:space="preserve"> – firstly, </w:t>
      </w:r>
      <w:r>
        <w:t>its ability to capture nuanced word meanings based on context will enhance classification accuracy for complex, ambiguous tests.</w:t>
      </w:r>
    </w:p>
    <w:p w14:paraId="72662B1A" w14:textId="77777777" w:rsidR="005550D0" w:rsidRDefault="005550D0" w:rsidP="005550D0"/>
    <w:p w14:paraId="477163B9" w14:textId="4797D0D4" w:rsidR="005550D0" w:rsidRDefault="005550D0" w:rsidP="005550D0">
      <w:r>
        <w:t xml:space="preserve">Additionally, BERT is expected to have high domain adaptability – fine-tuning BERT on a domain-specific dataset is expected to increase performance in fake news detection. </w:t>
      </w:r>
    </w:p>
    <w:p w14:paraId="12ADCF59" w14:textId="77777777" w:rsidR="005550D0" w:rsidRDefault="005550D0" w:rsidP="005550D0"/>
    <w:p w14:paraId="68E7E5AB" w14:textId="71F4E346" w:rsidR="008C577A" w:rsidRDefault="005550D0" w:rsidP="00B01C9F">
      <w:r>
        <w:t>Benchmarks consistently demonstrate BERT’s superiority over traditional NLP models</w:t>
      </w:r>
      <w:r w:rsidR="008C577A">
        <w:t xml:space="preserve">, </w:t>
      </w:r>
      <w:r w:rsidR="003E1464">
        <w:t xml:space="preserve">indicating it is likely the optimal model to implement in my solution. However, </w:t>
      </w:r>
      <w:r w:rsidR="008C577A">
        <w:t xml:space="preserve">its high computational demands and lack of inherent interpretability needs to be addressed through using lightweight variants (e.g. </w:t>
      </w:r>
      <w:proofErr w:type="spellStart"/>
      <w:r w:rsidR="008C577A">
        <w:t>MobileBERT</w:t>
      </w:r>
      <w:proofErr w:type="spellEnd"/>
      <w:r w:rsidR="008C577A">
        <w:t>) and explainable AI tools respectively.</w:t>
      </w:r>
    </w:p>
    <w:p w14:paraId="50877DEA" w14:textId="77777777" w:rsidR="00B01C9F" w:rsidRDefault="00B01C9F" w:rsidP="00B01C9F"/>
    <w:p w14:paraId="1E4EAE3F" w14:textId="77777777" w:rsidR="00B01C9F" w:rsidRDefault="00B01C9F">
      <w:pPr>
        <w:rPr>
          <w:b/>
          <w:sz w:val="48"/>
          <w:szCs w:val="48"/>
        </w:rPr>
      </w:pPr>
      <w:r>
        <w:br w:type="page"/>
      </w:r>
    </w:p>
    <w:p w14:paraId="7B517149" w14:textId="5DFF4DA6" w:rsidR="00345290" w:rsidRDefault="00B01C9F" w:rsidP="00345290">
      <w:pPr>
        <w:pStyle w:val="Heading2"/>
      </w:pPr>
      <w:bookmarkStart w:id="32" w:name="_Toc192631364"/>
      <w:r>
        <w:lastRenderedPageBreak/>
        <w:t xml:space="preserve">[3.4] </w:t>
      </w:r>
      <w:r w:rsidR="00345290">
        <w:t>Overall Structure</w:t>
      </w:r>
      <w:bookmarkEnd w:id="32"/>
    </w:p>
    <w:p w14:paraId="7393C768" w14:textId="77777777" w:rsidR="00345290" w:rsidRDefault="00345290" w:rsidP="00345290"/>
    <w:p w14:paraId="609F68FF" w14:textId="0EA4C0B5" w:rsidR="00345290" w:rsidRDefault="00AA1B2A" w:rsidP="00AA1B2A">
      <w:r>
        <w:t>The project’s architecture comprises the following</w:t>
      </w:r>
      <w:r w:rsidR="003E1464">
        <w:t xml:space="preserve"> layers</w:t>
      </w:r>
      <w:r>
        <w:t>:</w:t>
      </w:r>
    </w:p>
    <w:p w14:paraId="3AFED510" w14:textId="77777777" w:rsidR="00AA1B2A" w:rsidRDefault="00AA1B2A" w:rsidP="00AA1B2A"/>
    <w:p w14:paraId="0B8E9894" w14:textId="6C8D8A9F" w:rsidR="00AA1B2A" w:rsidRDefault="00FF1FB6">
      <w:pPr>
        <w:pStyle w:val="ListParagraph"/>
        <w:numPr>
          <w:ilvl w:val="0"/>
          <w:numId w:val="7"/>
        </w:numPr>
        <w:rPr>
          <w:b/>
          <w:bCs/>
        </w:rPr>
      </w:pPr>
      <w:r w:rsidRPr="00B01C9F">
        <w:rPr>
          <w:b/>
          <w:bCs/>
        </w:rPr>
        <w:t>Data Layer</w:t>
      </w:r>
    </w:p>
    <w:p w14:paraId="71865EC3" w14:textId="77777777" w:rsidR="00B01C9F" w:rsidRPr="00B01C9F" w:rsidRDefault="00B01C9F" w:rsidP="00B01C9F">
      <w:pPr>
        <w:rPr>
          <w:b/>
          <w:bCs/>
        </w:rPr>
      </w:pPr>
    </w:p>
    <w:p w14:paraId="50AE321A" w14:textId="50F2A07F" w:rsidR="00FF1FB6" w:rsidRDefault="00FF1FB6" w:rsidP="00FF1FB6">
      <w:pPr>
        <w:ind w:left="360"/>
      </w:pPr>
      <w:r>
        <w:t>The data layer incorporates datasets from multiple sources such as labelled misinformation repositories and domain-specific datasets. Structured storage mechanisms (e.g. SQLite) will be used to manage raw data and processed features for easy access &amp; reproducibility.</w:t>
      </w:r>
    </w:p>
    <w:p w14:paraId="727C99F5" w14:textId="77777777" w:rsidR="00FF1FB6" w:rsidRDefault="00FF1FB6" w:rsidP="00FF1FB6">
      <w:pPr>
        <w:ind w:left="360"/>
      </w:pPr>
    </w:p>
    <w:p w14:paraId="617408E7" w14:textId="6CC7A21D" w:rsidR="00FF1FB6" w:rsidRDefault="00FF1FB6" w:rsidP="00FF1FB6">
      <w:pPr>
        <w:ind w:left="360"/>
      </w:pPr>
      <w:r>
        <w:t>The pre-processing pipeline is also implemented here – with tokenisation, stopword removal, stemming &amp; lemmatisation, and feature engineering (TF-IDF vectorisation &amp; embeddings) to transform raw data to model-ready input.</w:t>
      </w:r>
    </w:p>
    <w:p w14:paraId="2E911418" w14:textId="77777777" w:rsidR="00753339" w:rsidRDefault="00753339" w:rsidP="00FF1FB6">
      <w:pPr>
        <w:ind w:left="360"/>
      </w:pPr>
    </w:p>
    <w:p w14:paraId="4D433833" w14:textId="77777777" w:rsidR="00E050CF" w:rsidRDefault="00753339" w:rsidP="00E050CF">
      <w:pPr>
        <w:keepNext/>
        <w:ind w:left="360"/>
      </w:pPr>
      <w:r w:rsidRPr="00753339">
        <w:rPr>
          <w:noProof/>
        </w:rPr>
        <w:drawing>
          <wp:inline distT="0" distB="0" distL="0" distR="0" wp14:anchorId="35084FF9" wp14:editId="16591803">
            <wp:extent cx="3155091" cy="1920923"/>
            <wp:effectExtent l="0" t="0" r="7620" b="3175"/>
            <wp:docPr id="18244427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273" name="Picture 1" descr="A diagram of a data processing process&#10;&#10;Description automatically generated"/>
                    <pic:cNvPicPr/>
                  </pic:nvPicPr>
                  <pic:blipFill>
                    <a:blip r:embed="rId17"/>
                    <a:stretch>
                      <a:fillRect/>
                    </a:stretch>
                  </pic:blipFill>
                  <pic:spPr>
                    <a:xfrm>
                      <a:off x="0" y="0"/>
                      <a:ext cx="3179104" cy="1935543"/>
                    </a:xfrm>
                    <a:prstGeom prst="rect">
                      <a:avLst/>
                    </a:prstGeom>
                  </pic:spPr>
                </pic:pic>
              </a:graphicData>
            </a:graphic>
          </wp:inline>
        </w:drawing>
      </w:r>
    </w:p>
    <w:p w14:paraId="7866C11C" w14:textId="3F908222" w:rsidR="00753339" w:rsidRDefault="00E050CF" w:rsidP="00E050CF">
      <w:pPr>
        <w:pStyle w:val="Caption"/>
        <w:ind w:firstLine="360"/>
      </w:pPr>
      <w:r>
        <w:t xml:space="preserve">Figure </w:t>
      </w:r>
      <w:r>
        <w:fldChar w:fldCharType="begin"/>
      </w:r>
      <w:r>
        <w:instrText xml:space="preserve"> SEQ Figure \* ARABIC </w:instrText>
      </w:r>
      <w:r>
        <w:fldChar w:fldCharType="separate"/>
      </w:r>
      <w:r w:rsidR="00F03CB0">
        <w:rPr>
          <w:noProof/>
        </w:rPr>
        <w:t>7</w:t>
      </w:r>
      <w:r>
        <w:fldChar w:fldCharType="end"/>
      </w:r>
      <w:r>
        <w:t>: Data pre-processing pipeline in data layer</w:t>
      </w:r>
    </w:p>
    <w:p w14:paraId="2D0C4C57" w14:textId="77777777" w:rsidR="00FF1FB6" w:rsidRDefault="00FF1FB6" w:rsidP="00FF1FB6">
      <w:pPr>
        <w:ind w:left="360"/>
      </w:pPr>
    </w:p>
    <w:p w14:paraId="6ED34E6D" w14:textId="43147E57" w:rsidR="00FF1FB6" w:rsidRDefault="00FF1FB6">
      <w:pPr>
        <w:pStyle w:val="ListParagraph"/>
        <w:numPr>
          <w:ilvl w:val="0"/>
          <w:numId w:val="7"/>
        </w:numPr>
        <w:rPr>
          <w:b/>
          <w:bCs/>
        </w:rPr>
      </w:pPr>
      <w:r w:rsidRPr="00B01C9F">
        <w:rPr>
          <w:b/>
          <w:bCs/>
        </w:rPr>
        <w:t>Modelling layer</w:t>
      </w:r>
    </w:p>
    <w:p w14:paraId="46B52317" w14:textId="77777777" w:rsidR="00B01C9F" w:rsidRPr="00B01C9F" w:rsidRDefault="00B01C9F" w:rsidP="00B01C9F">
      <w:pPr>
        <w:pStyle w:val="ListParagraph"/>
        <w:rPr>
          <w:b/>
          <w:bCs/>
        </w:rPr>
      </w:pPr>
    </w:p>
    <w:p w14:paraId="66C47981" w14:textId="229DB7CE" w:rsidR="00FF1FB6" w:rsidRDefault="00FF1FB6" w:rsidP="00FF1FB6">
      <w:pPr>
        <w:ind w:left="360"/>
      </w:pPr>
      <w:r>
        <w:t>The modelling layer comprises traditional machine learning models (e.g. logistic regression, SVM) for comparative benchmarking, as well as deep learning models (i.e. BERT) fine-tuned for fake news detection. These models are combined to improve overall accuracy and robustness.</w:t>
      </w:r>
    </w:p>
    <w:p w14:paraId="1A23953E" w14:textId="77777777" w:rsidR="00FF1FB6" w:rsidRDefault="00FF1FB6" w:rsidP="00FF1FB6">
      <w:pPr>
        <w:ind w:left="360"/>
      </w:pPr>
    </w:p>
    <w:p w14:paraId="309FCAC3" w14:textId="77777777" w:rsidR="00562880" w:rsidRDefault="00FF1FB6" w:rsidP="00FF1FB6">
      <w:pPr>
        <w:ind w:left="360"/>
      </w:pPr>
      <w:r>
        <w:t>Additionally, this layer also incorporates additional NLP techniques such as attention mechanisms to enhance context understanding.</w:t>
      </w:r>
    </w:p>
    <w:p w14:paraId="1035111B" w14:textId="77777777" w:rsidR="00562880" w:rsidRDefault="00562880" w:rsidP="00FF1FB6">
      <w:pPr>
        <w:ind w:left="360"/>
      </w:pPr>
    </w:p>
    <w:p w14:paraId="7285D968" w14:textId="77777777" w:rsidR="00562880" w:rsidRDefault="00562880">
      <w:pPr>
        <w:pStyle w:val="ListParagraph"/>
        <w:numPr>
          <w:ilvl w:val="0"/>
          <w:numId w:val="7"/>
        </w:numPr>
        <w:rPr>
          <w:b/>
          <w:bCs/>
        </w:rPr>
      </w:pPr>
      <w:r w:rsidRPr="00B01C9F">
        <w:rPr>
          <w:b/>
          <w:bCs/>
        </w:rPr>
        <w:t>Application layer</w:t>
      </w:r>
    </w:p>
    <w:p w14:paraId="38265D86" w14:textId="77777777" w:rsidR="00B01C9F" w:rsidRPr="00B01C9F" w:rsidRDefault="00B01C9F" w:rsidP="00B01C9F">
      <w:pPr>
        <w:pStyle w:val="ListParagraph"/>
        <w:rPr>
          <w:b/>
          <w:bCs/>
        </w:rPr>
      </w:pPr>
    </w:p>
    <w:p w14:paraId="16C2E85D" w14:textId="77777777" w:rsidR="00562880" w:rsidRDefault="00562880" w:rsidP="00562880">
      <w:pPr>
        <w:ind w:left="360"/>
      </w:pPr>
      <w:r>
        <w:t>The application layer comprises the Command-Line Interface (CLI) to accept user inputs, process articles, and deliver results in real-time.</w:t>
      </w:r>
    </w:p>
    <w:p w14:paraId="4870AB08" w14:textId="77777777" w:rsidR="00562880" w:rsidRDefault="00562880" w:rsidP="00562880">
      <w:pPr>
        <w:ind w:left="360"/>
      </w:pPr>
    </w:p>
    <w:p w14:paraId="2F49CB29" w14:textId="07552C9E" w:rsidR="00FF1FB6" w:rsidRDefault="00562880" w:rsidP="00562880">
      <w:pPr>
        <w:ind w:left="360"/>
      </w:pPr>
      <w:r>
        <w:t xml:space="preserve">Additionally, it will also integrate modules like SHAP </w:t>
      </w:r>
      <w:r w:rsidR="0070411C">
        <w:t>(Shapley Additive exPlanations) and/or LIME (Local Interpretable Model-Agnostic Explanations) for transparency. As these modules provide users with insights into model decisions, the added transparency enhances user trust and interpretability.</w:t>
      </w:r>
    </w:p>
    <w:p w14:paraId="79DE4AEA" w14:textId="77777777" w:rsidR="00A42BCE" w:rsidRDefault="00A42BCE" w:rsidP="00562880">
      <w:pPr>
        <w:ind w:left="360"/>
      </w:pPr>
    </w:p>
    <w:p w14:paraId="7EC9B8C2" w14:textId="77777777" w:rsidR="00753339" w:rsidRDefault="00753339">
      <w:pPr>
        <w:rPr>
          <w:b/>
          <w:bCs/>
        </w:rPr>
      </w:pPr>
      <w:r>
        <w:rPr>
          <w:b/>
          <w:bCs/>
        </w:rPr>
        <w:br w:type="page"/>
      </w:r>
    </w:p>
    <w:p w14:paraId="1C94FA79" w14:textId="3DBC605E" w:rsidR="00A42BCE" w:rsidRDefault="00A42BCE">
      <w:pPr>
        <w:pStyle w:val="ListParagraph"/>
        <w:numPr>
          <w:ilvl w:val="0"/>
          <w:numId w:val="7"/>
        </w:numPr>
        <w:rPr>
          <w:b/>
          <w:bCs/>
        </w:rPr>
      </w:pPr>
      <w:r w:rsidRPr="00B01C9F">
        <w:rPr>
          <w:b/>
          <w:bCs/>
        </w:rPr>
        <w:lastRenderedPageBreak/>
        <w:t>Evaluation &amp; monitoring layer</w:t>
      </w:r>
    </w:p>
    <w:p w14:paraId="26A8EA2E" w14:textId="77777777" w:rsidR="00B01C9F" w:rsidRPr="00B01C9F" w:rsidRDefault="00B01C9F" w:rsidP="00B01C9F">
      <w:pPr>
        <w:pStyle w:val="ListParagraph"/>
        <w:rPr>
          <w:b/>
          <w:bCs/>
        </w:rPr>
      </w:pPr>
    </w:p>
    <w:p w14:paraId="7B4CCF07" w14:textId="6397056E" w:rsidR="00A42BCE" w:rsidRDefault="00A42BCE" w:rsidP="00A42BCE">
      <w:pPr>
        <w:ind w:left="360"/>
      </w:pPr>
      <w:r>
        <w:t>This layer comprises the evaluation framework that will track performance metrics (i.e. precision, recall, F</w:t>
      </w:r>
      <w:r w:rsidR="00EA0915">
        <w:t>1</w:t>
      </w:r>
      <w:r>
        <w:t xml:space="preserve"> score, ROC-AUC) during training and deployment phases.</w:t>
      </w:r>
    </w:p>
    <w:p w14:paraId="62FA7F6A" w14:textId="77777777" w:rsidR="00A42BCE" w:rsidRDefault="00A42BCE" w:rsidP="00A42BCE">
      <w:pPr>
        <w:ind w:left="360"/>
      </w:pPr>
    </w:p>
    <w:p w14:paraId="251EAEBD" w14:textId="28A6F48C" w:rsidR="00A42BCE" w:rsidRDefault="00A42BCE" w:rsidP="00A42BCE">
      <w:pPr>
        <w:ind w:left="360"/>
      </w:pPr>
      <w:r>
        <w:t>This layer will also include error analysis tools to identify common misclassifications and potential biases to guide iterative improvements, and tools to log system performance metrics to ensure reliability and scalability.</w:t>
      </w:r>
    </w:p>
    <w:p w14:paraId="34FAFE83" w14:textId="77777777" w:rsidR="00A42BCE" w:rsidRDefault="00A42BCE" w:rsidP="00A42BCE">
      <w:pPr>
        <w:ind w:left="360"/>
      </w:pPr>
    </w:p>
    <w:p w14:paraId="2DD80C42" w14:textId="3FA821E9" w:rsidR="00A42BCE" w:rsidRDefault="00A42BCE">
      <w:pPr>
        <w:pStyle w:val="ListParagraph"/>
        <w:numPr>
          <w:ilvl w:val="0"/>
          <w:numId w:val="7"/>
        </w:numPr>
        <w:rPr>
          <w:b/>
          <w:bCs/>
        </w:rPr>
      </w:pPr>
      <w:r w:rsidRPr="00B01C9F">
        <w:rPr>
          <w:b/>
          <w:bCs/>
        </w:rPr>
        <w:t>Deployment layer</w:t>
      </w:r>
    </w:p>
    <w:p w14:paraId="218D75AA" w14:textId="77777777" w:rsidR="00B01C9F" w:rsidRPr="00B01C9F" w:rsidRDefault="00B01C9F" w:rsidP="00B01C9F">
      <w:pPr>
        <w:pStyle w:val="ListParagraph"/>
        <w:rPr>
          <w:b/>
          <w:bCs/>
        </w:rPr>
      </w:pPr>
    </w:p>
    <w:p w14:paraId="4DF8F7D2" w14:textId="4C014B83" w:rsidR="00A42BCE" w:rsidRDefault="00A42BCE" w:rsidP="00A42BCE">
      <w:pPr>
        <w:ind w:left="360"/>
      </w:pPr>
      <w:r>
        <w:t xml:space="preserve">The solution will be packaged into a deployable Python package, with dependencies managed through Conda. </w:t>
      </w:r>
    </w:p>
    <w:p w14:paraId="34AAA16B" w14:textId="4AE7AEFC" w:rsidR="00A42BCE" w:rsidRDefault="00A42BCE">
      <w:pPr>
        <w:rPr>
          <w:b/>
          <w:sz w:val="48"/>
          <w:szCs w:val="48"/>
        </w:rPr>
      </w:pPr>
    </w:p>
    <w:p w14:paraId="13D461AE" w14:textId="77777777" w:rsidR="00BD2241" w:rsidRDefault="009010F2" w:rsidP="00BD2241">
      <w:pPr>
        <w:pStyle w:val="Text"/>
        <w:keepNext/>
      </w:pPr>
      <w:r w:rsidRPr="009010F2">
        <w:rPr>
          <w:noProof/>
        </w:rPr>
        <w:drawing>
          <wp:inline distT="0" distB="0" distL="0" distR="0" wp14:anchorId="31D72858" wp14:editId="4301581B">
            <wp:extent cx="4349578" cy="2364882"/>
            <wp:effectExtent l="0" t="0" r="0" b="0"/>
            <wp:docPr id="7018879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7928" name="Picture 1" descr="A diagram of a system&#10;&#10;Description automatically generated"/>
                    <pic:cNvPicPr/>
                  </pic:nvPicPr>
                  <pic:blipFill>
                    <a:blip r:embed="rId18"/>
                    <a:stretch>
                      <a:fillRect/>
                    </a:stretch>
                  </pic:blipFill>
                  <pic:spPr>
                    <a:xfrm>
                      <a:off x="0" y="0"/>
                      <a:ext cx="4382577" cy="2382823"/>
                    </a:xfrm>
                    <a:prstGeom prst="rect">
                      <a:avLst/>
                    </a:prstGeom>
                  </pic:spPr>
                </pic:pic>
              </a:graphicData>
            </a:graphic>
          </wp:inline>
        </w:drawing>
      </w:r>
    </w:p>
    <w:p w14:paraId="3D46F757" w14:textId="2F8A725D" w:rsidR="009010F2" w:rsidRDefault="00BD2241" w:rsidP="00BD2241">
      <w:pPr>
        <w:pStyle w:val="Caption"/>
      </w:pPr>
      <w:r>
        <w:t xml:space="preserve">Figure </w:t>
      </w:r>
      <w:r>
        <w:fldChar w:fldCharType="begin"/>
      </w:r>
      <w:r>
        <w:instrText xml:space="preserve"> SEQ Figure \* ARABIC </w:instrText>
      </w:r>
      <w:r>
        <w:fldChar w:fldCharType="separate"/>
      </w:r>
      <w:r w:rsidR="00F03CB0">
        <w:rPr>
          <w:noProof/>
        </w:rPr>
        <w:t>8</w:t>
      </w:r>
      <w:r>
        <w:fldChar w:fldCharType="end"/>
      </w:r>
      <w:r>
        <w:t>: System architecture diagram</w:t>
      </w:r>
    </w:p>
    <w:p w14:paraId="4D12DE1A" w14:textId="77777777" w:rsidR="009010F2" w:rsidRDefault="009010F2" w:rsidP="009010F2">
      <w:pPr>
        <w:pStyle w:val="Text"/>
      </w:pPr>
    </w:p>
    <w:p w14:paraId="5F182CE0" w14:textId="26F426FB" w:rsidR="00345290" w:rsidRDefault="002649D5" w:rsidP="00345290">
      <w:pPr>
        <w:pStyle w:val="Heading2"/>
      </w:pPr>
      <w:bookmarkStart w:id="33" w:name="_Toc192631365"/>
      <w:r>
        <w:t xml:space="preserve">[3.5] </w:t>
      </w:r>
      <w:r w:rsidR="00345290">
        <w:t>Technologies &amp; Methods</w:t>
      </w:r>
      <w:bookmarkEnd w:id="33"/>
    </w:p>
    <w:p w14:paraId="1366DB9F" w14:textId="77777777" w:rsidR="00345290" w:rsidRDefault="00345290" w:rsidP="00345290">
      <w:pPr>
        <w:pStyle w:val="Text"/>
      </w:pPr>
    </w:p>
    <w:p w14:paraId="514629C1" w14:textId="77777777" w:rsidR="005C0A5A" w:rsidRDefault="00BD2241" w:rsidP="005C0A5A">
      <w:pPr>
        <w:pStyle w:val="Text"/>
        <w:keepNext/>
      </w:pPr>
      <w:r w:rsidRPr="00BD2241">
        <w:rPr>
          <w:noProof/>
        </w:rPr>
        <w:drawing>
          <wp:inline distT="0" distB="0" distL="0" distR="0" wp14:anchorId="2F0B9938" wp14:editId="71923351">
            <wp:extent cx="6524367" cy="1861861"/>
            <wp:effectExtent l="0" t="0" r="0" b="5080"/>
            <wp:docPr id="30615247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2477" name="Picture 1" descr="A black and white text&#10;&#10;Description automatically generated"/>
                    <pic:cNvPicPr/>
                  </pic:nvPicPr>
                  <pic:blipFill>
                    <a:blip r:embed="rId19"/>
                    <a:stretch>
                      <a:fillRect/>
                    </a:stretch>
                  </pic:blipFill>
                  <pic:spPr>
                    <a:xfrm>
                      <a:off x="0" y="0"/>
                      <a:ext cx="6532883" cy="1864291"/>
                    </a:xfrm>
                    <a:prstGeom prst="rect">
                      <a:avLst/>
                    </a:prstGeom>
                  </pic:spPr>
                </pic:pic>
              </a:graphicData>
            </a:graphic>
          </wp:inline>
        </w:drawing>
      </w:r>
    </w:p>
    <w:p w14:paraId="5B5DE733" w14:textId="20EEA3CF" w:rsidR="00913C1C" w:rsidRDefault="005C0A5A" w:rsidP="005C0A5A">
      <w:pPr>
        <w:pStyle w:val="Caption"/>
      </w:pPr>
      <w:r>
        <w:t xml:space="preserve">Figure </w:t>
      </w:r>
      <w:r>
        <w:fldChar w:fldCharType="begin"/>
      </w:r>
      <w:r>
        <w:instrText xml:space="preserve"> SEQ Figure \* ARABIC </w:instrText>
      </w:r>
      <w:r>
        <w:fldChar w:fldCharType="separate"/>
      </w:r>
      <w:r w:rsidR="00F03CB0">
        <w:rPr>
          <w:noProof/>
        </w:rPr>
        <w:t>9</w:t>
      </w:r>
      <w:r>
        <w:fldChar w:fldCharType="end"/>
      </w:r>
      <w:r>
        <w:t>: Table of technologies &amp; methods used</w:t>
      </w:r>
    </w:p>
    <w:p w14:paraId="43D9EA57" w14:textId="77777777" w:rsidR="00614A38" w:rsidRDefault="00614A38">
      <w:pPr>
        <w:rPr>
          <w:b/>
          <w:sz w:val="48"/>
          <w:szCs w:val="48"/>
        </w:rPr>
      </w:pPr>
      <w:r>
        <w:br w:type="page"/>
      </w:r>
    </w:p>
    <w:p w14:paraId="7B624E04" w14:textId="1AAEED7F" w:rsidR="00CD29B4" w:rsidRDefault="00744061" w:rsidP="00196342">
      <w:pPr>
        <w:pStyle w:val="Heading2"/>
      </w:pPr>
      <w:bookmarkStart w:id="34" w:name="_Toc192631366"/>
      <w:r>
        <w:lastRenderedPageBreak/>
        <w:t xml:space="preserve">[3.6] </w:t>
      </w:r>
      <w:r w:rsidR="00CD29B4">
        <w:t>Work Plan</w:t>
      </w:r>
      <w:bookmarkEnd w:id="34"/>
    </w:p>
    <w:p w14:paraId="705026DF" w14:textId="77777777" w:rsidR="00BC673F" w:rsidRDefault="00BC673F" w:rsidP="00CD29B4"/>
    <w:p w14:paraId="119B103A" w14:textId="77777777" w:rsidR="005C0A5A" w:rsidRDefault="007D7142" w:rsidP="005C0A5A">
      <w:pPr>
        <w:keepNext/>
      </w:pPr>
      <w:r w:rsidRPr="007D7142">
        <w:rPr>
          <w:noProof/>
        </w:rPr>
        <w:drawing>
          <wp:inline distT="0" distB="0" distL="0" distR="0" wp14:anchorId="75ADA72B" wp14:editId="02DB707C">
            <wp:extent cx="3698135" cy="2141838"/>
            <wp:effectExtent l="0" t="0" r="0" b="0"/>
            <wp:docPr id="6380006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66" name="Picture 1" descr="A screenshot of a chart&#10;&#10;Description automatically generated"/>
                    <pic:cNvPicPr/>
                  </pic:nvPicPr>
                  <pic:blipFill>
                    <a:blip r:embed="rId20"/>
                    <a:stretch>
                      <a:fillRect/>
                    </a:stretch>
                  </pic:blipFill>
                  <pic:spPr>
                    <a:xfrm>
                      <a:off x="0" y="0"/>
                      <a:ext cx="3763845" cy="2179895"/>
                    </a:xfrm>
                    <a:prstGeom prst="rect">
                      <a:avLst/>
                    </a:prstGeom>
                  </pic:spPr>
                </pic:pic>
              </a:graphicData>
            </a:graphic>
          </wp:inline>
        </w:drawing>
      </w:r>
    </w:p>
    <w:p w14:paraId="35551698" w14:textId="72116D5E" w:rsidR="00196342" w:rsidRDefault="005C0A5A" w:rsidP="005C0A5A">
      <w:pPr>
        <w:pStyle w:val="Caption"/>
      </w:pPr>
      <w:r>
        <w:t xml:space="preserve">Figure </w:t>
      </w:r>
      <w:r>
        <w:fldChar w:fldCharType="begin"/>
      </w:r>
      <w:r>
        <w:instrText xml:space="preserve"> SEQ Figure \* ARABIC </w:instrText>
      </w:r>
      <w:r>
        <w:fldChar w:fldCharType="separate"/>
      </w:r>
      <w:r w:rsidR="00F03CB0">
        <w:rPr>
          <w:noProof/>
        </w:rPr>
        <w:t>10</w:t>
      </w:r>
      <w:r>
        <w:fldChar w:fldCharType="end"/>
      </w:r>
      <w:r>
        <w:t>: Project milestones</w:t>
      </w:r>
    </w:p>
    <w:p w14:paraId="2A05EED9" w14:textId="77777777" w:rsidR="005C0A5A" w:rsidRPr="005C0A5A" w:rsidRDefault="005C0A5A" w:rsidP="005C0A5A"/>
    <w:p w14:paraId="3D9B389E" w14:textId="77777777" w:rsidR="005C0A5A" w:rsidRDefault="007D7142" w:rsidP="005C0A5A">
      <w:pPr>
        <w:keepNext/>
      </w:pPr>
      <w:r w:rsidRPr="007D7142">
        <w:rPr>
          <w:noProof/>
        </w:rPr>
        <w:drawing>
          <wp:inline distT="0" distB="0" distL="0" distR="0" wp14:anchorId="1D0E6535" wp14:editId="5BD3A1F0">
            <wp:extent cx="3657600" cy="3888673"/>
            <wp:effectExtent l="0" t="0" r="0" b="0"/>
            <wp:docPr id="5793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151" name="Picture 1" descr="A screenshot of a computer&#10;&#10;Description automatically generated"/>
                    <pic:cNvPicPr/>
                  </pic:nvPicPr>
                  <pic:blipFill>
                    <a:blip r:embed="rId21"/>
                    <a:stretch>
                      <a:fillRect/>
                    </a:stretch>
                  </pic:blipFill>
                  <pic:spPr>
                    <a:xfrm>
                      <a:off x="0" y="0"/>
                      <a:ext cx="3726439" cy="3961861"/>
                    </a:xfrm>
                    <a:prstGeom prst="rect">
                      <a:avLst/>
                    </a:prstGeom>
                  </pic:spPr>
                </pic:pic>
              </a:graphicData>
            </a:graphic>
          </wp:inline>
        </w:drawing>
      </w:r>
    </w:p>
    <w:p w14:paraId="49A767C3" w14:textId="5F607A8B" w:rsidR="007D7142" w:rsidRDefault="005C0A5A" w:rsidP="005C0A5A">
      <w:pPr>
        <w:pStyle w:val="Caption"/>
      </w:pPr>
      <w:r>
        <w:t xml:space="preserve">Figure </w:t>
      </w:r>
      <w:r>
        <w:fldChar w:fldCharType="begin"/>
      </w:r>
      <w:r>
        <w:instrText xml:space="preserve"> SEQ Figure \* ARABIC </w:instrText>
      </w:r>
      <w:r>
        <w:fldChar w:fldCharType="separate"/>
      </w:r>
      <w:r w:rsidR="00F03CB0">
        <w:rPr>
          <w:noProof/>
        </w:rPr>
        <w:t>11</w:t>
      </w:r>
      <w:r>
        <w:fldChar w:fldCharType="end"/>
      </w:r>
      <w:r>
        <w:t>: Project tasks</w:t>
      </w:r>
    </w:p>
    <w:p w14:paraId="506E1853" w14:textId="77777777" w:rsidR="005C0A5A" w:rsidRDefault="007D7142" w:rsidP="005C0A5A">
      <w:pPr>
        <w:keepNext/>
      </w:pPr>
      <w:r w:rsidRPr="007D7142">
        <w:rPr>
          <w:noProof/>
        </w:rPr>
        <w:lastRenderedPageBreak/>
        <w:drawing>
          <wp:inline distT="0" distB="0" distL="0" distR="0" wp14:anchorId="353791F1" wp14:editId="6179CC9A">
            <wp:extent cx="6194854" cy="4215943"/>
            <wp:effectExtent l="0" t="0" r="0" b="0"/>
            <wp:docPr id="17760391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39141" name="Picture 1" descr="A screenshot of a graph&#10;&#10;Description automatically generated"/>
                    <pic:cNvPicPr/>
                  </pic:nvPicPr>
                  <pic:blipFill>
                    <a:blip r:embed="rId22"/>
                    <a:stretch>
                      <a:fillRect/>
                    </a:stretch>
                  </pic:blipFill>
                  <pic:spPr>
                    <a:xfrm>
                      <a:off x="0" y="0"/>
                      <a:ext cx="6203842" cy="4222060"/>
                    </a:xfrm>
                    <a:prstGeom prst="rect">
                      <a:avLst/>
                    </a:prstGeom>
                  </pic:spPr>
                </pic:pic>
              </a:graphicData>
            </a:graphic>
          </wp:inline>
        </w:drawing>
      </w:r>
    </w:p>
    <w:p w14:paraId="7B5A99BA" w14:textId="32BD6ADE" w:rsidR="007D7142" w:rsidRPr="00CD29B4" w:rsidRDefault="005C0A5A" w:rsidP="005C0A5A">
      <w:pPr>
        <w:pStyle w:val="Caption"/>
      </w:pPr>
      <w:r>
        <w:t xml:space="preserve">Figure </w:t>
      </w:r>
      <w:r>
        <w:fldChar w:fldCharType="begin"/>
      </w:r>
      <w:r>
        <w:instrText xml:space="preserve"> SEQ Figure \* ARABIC </w:instrText>
      </w:r>
      <w:r>
        <w:fldChar w:fldCharType="separate"/>
      </w:r>
      <w:r w:rsidR="00F03CB0">
        <w:rPr>
          <w:noProof/>
        </w:rPr>
        <w:t>12</w:t>
      </w:r>
      <w:r>
        <w:fldChar w:fldCharType="end"/>
      </w:r>
      <w:r>
        <w:t>: Gantt chart</w:t>
      </w:r>
      <w:r w:rsidR="003B07A4">
        <w:t xml:space="preserve"> for project timeline</w:t>
      </w:r>
    </w:p>
    <w:p w14:paraId="123E89B0" w14:textId="77777777" w:rsidR="00CD29B4" w:rsidRDefault="00CD29B4" w:rsidP="00CD29B4"/>
    <w:p w14:paraId="5AAFD732" w14:textId="07D5E102" w:rsidR="00CD29B4" w:rsidRDefault="00CD29B4"/>
    <w:p w14:paraId="35EBBE01" w14:textId="77777777" w:rsidR="00EB5A1B" w:rsidRDefault="00EB5A1B">
      <w:pPr>
        <w:rPr>
          <w:b/>
          <w:sz w:val="48"/>
          <w:szCs w:val="48"/>
        </w:rPr>
      </w:pPr>
      <w:r>
        <w:br w:type="page"/>
      </w:r>
    </w:p>
    <w:p w14:paraId="366A1571" w14:textId="10E17FAD" w:rsidR="0032645B" w:rsidRDefault="00913C1C" w:rsidP="0032645B">
      <w:pPr>
        <w:pStyle w:val="Heading2"/>
      </w:pPr>
      <w:bookmarkStart w:id="35" w:name="_Toc192631367"/>
      <w:r>
        <w:lastRenderedPageBreak/>
        <w:t xml:space="preserve">[3.7] </w:t>
      </w:r>
      <w:r w:rsidR="0032645B">
        <w:t>Testing &amp; Evaluation</w:t>
      </w:r>
      <w:bookmarkEnd w:id="35"/>
    </w:p>
    <w:p w14:paraId="21DC5C96" w14:textId="77777777" w:rsidR="0032645B" w:rsidRDefault="0032645B"/>
    <w:p w14:paraId="1C748FCA" w14:textId="7F5371C9" w:rsidR="0032645B" w:rsidRPr="00896466" w:rsidRDefault="00913C1C" w:rsidP="00896466">
      <w:pPr>
        <w:pStyle w:val="Heading3"/>
      </w:pPr>
      <w:bookmarkStart w:id="36" w:name="_Toc192631368"/>
      <w:r>
        <w:t xml:space="preserve">[3.71] </w:t>
      </w:r>
      <w:r w:rsidR="0032645B" w:rsidRPr="00896466">
        <w:t>Test Plan</w:t>
      </w:r>
      <w:bookmarkEnd w:id="36"/>
    </w:p>
    <w:p w14:paraId="54F00741" w14:textId="46609EDD" w:rsidR="00913C1C"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Functional testing</w:t>
      </w:r>
      <w:r>
        <w:t xml:space="preserve"> </w:t>
      </w:r>
    </w:p>
    <w:p w14:paraId="446796B2" w14:textId="77777777" w:rsidR="00913C1C" w:rsidRPr="00913C1C" w:rsidRDefault="00913C1C" w:rsidP="00913C1C">
      <w:pPr>
        <w:pStyle w:val="Text"/>
      </w:pPr>
    </w:p>
    <w:p w14:paraId="72146FDE" w14:textId="22634237" w:rsidR="00675E79" w:rsidRPr="00675E79" w:rsidRDefault="00675E79">
      <w:pPr>
        <w:pStyle w:val="ListParagraph"/>
        <w:numPr>
          <w:ilvl w:val="0"/>
          <w:numId w:val="8"/>
        </w:numPr>
        <w:rPr>
          <w:rFonts w:asciiTheme="majorHAnsi" w:hAnsiTheme="majorHAnsi"/>
          <w:b/>
          <w:color w:val="262626" w:themeColor="text1" w:themeTint="D9"/>
          <w:sz w:val="52"/>
          <w:szCs w:val="52"/>
        </w:rPr>
      </w:pPr>
      <w:r>
        <w:t>V</w:t>
      </w:r>
      <w:r w:rsidR="0032645B">
        <w:t>erify end-to-end functionality of the system</w:t>
      </w:r>
      <w:r>
        <w:t xml:space="preserve">, from input to output. </w:t>
      </w:r>
    </w:p>
    <w:p w14:paraId="2BD25921"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Test BERT model on separate test dataset to </w:t>
      </w:r>
      <w:r w:rsidR="00675E79">
        <w:t>evaluate metrics such as accuracy, precision, recall, F1 score</w:t>
      </w:r>
      <w:r>
        <w:t xml:space="preserve">. </w:t>
      </w:r>
    </w:p>
    <w:p w14:paraId="58C7A106" w14:textId="5EE900D8" w:rsidR="0032645B" w:rsidRPr="00675E79" w:rsidRDefault="0032645B">
      <w:pPr>
        <w:pStyle w:val="ListParagraph"/>
        <w:numPr>
          <w:ilvl w:val="0"/>
          <w:numId w:val="8"/>
        </w:numPr>
        <w:rPr>
          <w:rFonts w:asciiTheme="majorHAnsi" w:hAnsiTheme="majorHAnsi"/>
          <w:b/>
          <w:color w:val="262626" w:themeColor="text1" w:themeTint="D9"/>
          <w:sz w:val="52"/>
          <w:szCs w:val="52"/>
        </w:rPr>
      </w:pPr>
      <w:r>
        <w:t>Additionally, use confusion matrices to analyse false positives/negatives.</w:t>
      </w:r>
    </w:p>
    <w:p w14:paraId="70022D5B" w14:textId="77777777" w:rsidR="0032645B" w:rsidRPr="0032645B" w:rsidRDefault="0032645B" w:rsidP="0032645B">
      <w:pPr>
        <w:pStyle w:val="ListParagraph"/>
        <w:ind w:left="1080"/>
      </w:pPr>
    </w:p>
    <w:p w14:paraId="03FC932B" w14:textId="77777777" w:rsidR="00675E79"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User testing</w:t>
      </w:r>
      <w:r>
        <w:t xml:space="preserve"> </w:t>
      </w:r>
    </w:p>
    <w:p w14:paraId="4CF72662" w14:textId="77777777" w:rsidR="00913C1C" w:rsidRPr="00675E79" w:rsidRDefault="00913C1C" w:rsidP="00913C1C">
      <w:pPr>
        <w:pStyle w:val="Text"/>
      </w:pPr>
    </w:p>
    <w:p w14:paraId="367E0023" w14:textId="77777777" w:rsidR="00675E79" w:rsidRPr="00675E79" w:rsidRDefault="00675E79">
      <w:pPr>
        <w:pStyle w:val="ListParagraph"/>
        <w:numPr>
          <w:ilvl w:val="0"/>
          <w:numId w:val="8"/>
        </w:numPr>
        <w:rPr>
          <w:rFonts w:asciiTheme="majorHAnsi" w:hAnsiTheme="majorHAnsi"/>
          <w:b/>
          <w:color w:val="262626" w:themeColor="text1" w:themeTint="D9"/>
          <w:sz w:val="52"/>
          <w:szCs w:val="52"/>
        </w:rPr>
      </w:pPr>
      <w:r>
        <w:t>C</w:t>
      </w:r>
      <w:r w:rsidR="0032645B">
        <w:t>ollect feedback from target users on usability &amp; effectiveness</w:t>
      </w:r>
    </w:p>
    <w:p w14:paraId="68FB24B9"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Conduct surveys with target users </w:t>
      </w:r>
      <w:r w:rsidR="00675E79">
        <w:t>assess</w:t>
      </w:r>
      <w:r>
        <w:t xml:space="preserve"> ease of use, clarity of results &amp; overall satisfaction.</w:t>
      </w:r>
    </w:p>
    <w:p w14:paraId="301A5702" w14:textId="3271716A" w:rsidR="00675E79" w:rsidRPr="00675E79" w:rsidRDefault="00675E79">
      <w:pPr>
        <w:pStyle w:val="ListParagraph"/>
        <w:numPr>
          <w:ilvl w:val="0"/>
          <w:numId w:val="8"/>
        </w:numPr>
        <w:rPr>
          <w:rFonts w:asciiTheme="majorHAnsi" w:hAnsiTheme="majorHAnsi"/>
          <w:b/>
          <w:color w:val="262626" w:themeColor="text1" w:themeTint="D9"/>
          <w:sz w:val="52"/>
          <w:szCs w:val="52"/>
        </w:rPr>
      </w:pPr>
      <w:r>
        <w:t xml:space="preserve">Distribute </w:t>
      </w:r>
      <w:r w:rsidR="0032645B">
        <w:t xml:space="preserve">a SUS (System Usability Scale) questionnaire to </w:t>
      </w:r>
      <w:r>
        <w:t>quantitatively evaluate usability</w:t>
      </w:r>
    </w:p>
    <w:p w14:paraId="60C665F6" w14:textId="228D8B99" w:rsidR="00675E79" w:rsidRPr="00675E79" w:rsidRDefault="00675E79">
      <w:pPr>
        <w:pStyle w:val="ListParagraph"/>
        <w:numPr>
          <w:ilvl w:val="0"/>
          <w:numId w:val="8"/>
        </w:numPr>
        <w:rPr>
          <w:rFonts w:asciiTheme="majorHAnsi" w:hAnsiTheme="majorHAnsi"/>
          <w:b/>
          <w:color w:val="262626" w:themeColor="text1" w:themeTint="D9"/>
          <w:sz w:val="52"/>
          <w:szCs w:val="52"/>
        </w:rPr>
      </w:pPr>
      <w:r>
        <w:t>Include task-based performance metrics (e.g. time on task, error rates) to measure efficiency.</w:t>
      </w:r>
    </w:p>
    <w:p w14:paraId="778BC22C" w14:textId="77777777" w:rsidR="00675E79" w:rsidRDefault="00675E79" w:rsidP="00675E79">
      <w:pPr>
        <w:rPr>
          <w:b/>
          <w:bCs/>
        </w:rPr>
      </w:pPr>
    </w:p>
    <w:p w14:paraId="677C3450" w14:textId="62637342" w:rsidR="0032645B" w:rsidRPr="00913C1C" w:rsidRDefault="0032645B">
      <w:pPr>
        <w:pStyle w:val="ListParagraph"/>
        <w:numPr>
          <w:ilvl w:val="0"/>
          <w:numId w:val="3"/>
        </w:numPr>
        <w:rPr>
          <w:rFonts w:asciiTheme="majorHAnsi" w:hAnsiTheme="majorHAnsi"/>
          <w:b/>
          <w:color w:val="262626" w:themeColor="text1" w:themeTint="D9"/>
          <w:sz w:val="52"/>
          <w:szCs w:val="52"/>
        </w:rPr>
      </w:pPr>
      <w:r w:rsidRPr="00675E79">
        <w:rPr>
          <w:b/>
          <w:bCs/>
        </w:rPr>
        <w:t xml:space="preserve">Security testing </w:t>
      </w:r>
    </w:p>
    <w:p w14:paraId="57E883D8" w14:textId="77777777" w:rsidR="00913C1C" w:rsidRPr="00675E79" w:rsidRDefault="00913C1C" w:rsidP="00913C1C">
      <w:pPr>
        <w:pStyle w:val="Text"/>
      </w:pPr>
    </w:p>
    <w:p w14:paraId="405717AF" w14:textId="533DDB82" w:rsidR="0032645B" w:rsidRDefault="00675E79">
      <w:pPr>
        <w:pStyle w:val="Text"/>
        <w:numPr>
          <w:ilvl w:val="0"/>
          <w:numId w:val="8"/>
        </w:numPr>
      </w:pPr>
      <w:r>
        <w:t xml:space="preserve">Perform input </w:t>
      </w:r>
      <w:r w:rsidR="0032645B">
        <w:t>validation tests to test again SQL injection</w:t>
      </w:r>
      <w:r>
        <w:t xml:space="preserve"> and other vulnerabilities</w:t>
      </w:r>
    </w:p>
    <w:p w14:paraId="4EE5787D" w14:textId="0C70AEC7" w:rsidR="00C85F1E" w:rsidRDefault="00675E79">
      <w:pPr>
        <w:pStyle w:val="Text"/>
        <w:numPr>
          <w:ilvl w:val="0"/>
          <w:numId w:val="8"/>
        </w:numPr>
      </w:pPr>
      <w:r>
        <w:t xml:space="preserve">Ensure the </w:t>
      </w:r>
      <w:r w:rsidR="00A31A25">
        <w:t xml:space="preserve">application </w:t>
      </w:r>
      <w:r>
        <w:t>handles malformed or adversarial inputs gracefully</w:t>
      </w:r>
    </w:p>
    <w:p w14:paraId="10E75F21" w14:textId="77777777" w:rsidR="00191DC8" w:rsidRPr="00191DC8" w:rsidRDefault="00191DC8" w:rsidP="00191DC8">
      <w:pPr>
        <w:pStyle w:val="Text"/>
        <w:ind w:left="360"/>
      </w:pPr>
    </w:p>
    <w:p w14:paraId="52083D8E" w14:textId="1F760EF8" w:rsidR="00F702B4" w:rsidRDefault="00062539" w:rsidP="00C85F1E">
      <w:pPr>
        <w:pStyle w:val="Heading3"/>
      </w:pPr>
      <w:bookmarkStart w:id="37" w:name="_Toc192631369"/>
      <w:r>
        <w:t xml:space="preserve">[3.72] </w:t>
      </w:r>
      <w:r w:rsidR="00F702B4">
        <w:t>Evaluation Metrics</w:t>
      </w:r>
      <w:bookmarkEnd w:id="37"/>
    </w:p>
    <w:p w14:paraId="1FEDEC00" w14:textId="05838163" w:rsidR="00C85F1E" w:rsidRDefault="00F702B4" w:rsidP="00C85F1E">
      <w:pPr>
        <w:pStyle w:val="Heading4"/>
      </w:pPr>
      <w:r>
        <w:t>Model Evaluation Metrics</w:t>
      </w:r>
    </w:p>
    <w:p w14:paraId="35170188" w14:textId="77777777" w:rsidR="00C85F1E" w:rsidRPr="00C85F1E" w:rsidRDefault="00C85F1E" w:rsidP="00C85F1E"/>
    <w:p w14:paraId="1CB40A5F" w14:textId="3F2240D9" w:rsidR="00F702B4" w:rsidRDefault="00F702B4">
      <w:pPr>
        <w:pStyle w:val="Text"/>
        <w:numPr>
          <w:ilvl w:val="0"/>
          <w:numId w:val="4"/>
        </w:numPr>
      </w:pPr>
      <w:r>
        <w:t>Accuracy</w:t>
      </w:r>
    </w:p>
    <w:p w14:paraId="4E4A65BB" w14:textId="688F3F80" w:rsidR="00F702B4" w:rsidRDefault="00F702B4">
      <w:pPr>
        <w:pStyle w:val="Text"/>
        <w:numPr>
          <w:ilvl w:val="0"/>
          <w:numId w:val="4"/>
        </w:numPr>
      </w:pPr>
      <w:r>
        <w:t>Precision</w:t>
      </w:r>
    </w:p>
    <w:p w14:paraId="17DE959C" w14:textId="5FFD245D" w:rsidR="00F702B4" w:rsidRDefault="00F702B4">
      <w:pPr>
        <w:pStyle w:val="Text"/>
        <w:numPr>
          <w:ilvl w:val="0"/>
          <w:numId w:val="4"/>
        </w:numPr>
      </w:pPr>
      <w:r>
        <w:t>Recall (Sensitivity)</w:t>
      </w:r>
    </w:p>
    <w:p w14:paraId="0F41044E" w14:textId="660E6248" w:rsidR="00F702B4" w:rsidRDefault="00F702B4">
      <w:pPr>
        <w:pStyle w:val="Text"/>
        <w:numPr>
          <w:ilvl w:val="0"/>
          <w:numId w:val="4"/>
        </w:numPr>
      </w:pPr>
      <w:r>
        <w:t>F1 score</w:t>
      </w:r>
    </w:p>
    <w:p w14:paraId="10038B09" w14:textId="599DD46C" w:rsidR="00F15C02" w:rsidRDefault="00F702B4">
      <w:pPr>
        <w:pStyle w:val="Text"/>
        <w:numPr>
          <w:ilvl w:val="0"/>
          <w:numId w:val="4"/>
        </w:numPr>
      </w:pPr>
      <w:r>
        <w:t xml:space="preserve">ROC-AUC Curve </w:t>
      </w:r>
    </w:p>
    <w:p w14:paraId="3788AFEA" w14:textId="77777777" w:rsidR="006B2A59" w:rsidRDefault="006B2A59" w:rsidP="006B2A59">
      <w:pPr>
        <w:pStyle w:val="Text"/>
        <w:ind w:left="720"/>
      </w:pPr>
    </w:p>
    <w:p w14:paraId="3F5ADCB8" w14:textId="0994FB67" w:rsidR="00F702B4" w:rsidRDefault="00F702B4" w:rsidP="00C85F1E">
      <w:pPr>
        <w:pStyle w:val="Heading4"/>
      </w:pPr>
      <w:r>
        <w:t>User Evaluation Metrics</w:t>
      </w:r>
    </w:p>
    <w:p w14:paraId="2F7DDE53" w14:textId="77777777" w:rsidR="00C85F1E" w:rsidRPr="00C85F1E" w:rsidRDefault="00C85F1E" w:rsidP="00C85F1E"/>
    <w:p w14:paraId="68571FE6" w14:textId="39424687" w:rsidR="00F702B4" w:rsidRDefault="00C85F1E">
      <w:pPr>
        <w:pStyle w:val="Text"/>
        <w:numPr>
          <w:ilvl w:val="0"/>
          <w:numId w:val="5"/>
        </w:numPr>
      </w:pPr>
      <w:r>
        <w:t xml:space="preserve">System </w:t>
      </w:r>
      <w:r w:rsidR="00F702B4">
        <w:t>Usability Score (SUS)</w:t>
      </w:r>
      <w:r>
        <w:t xml:space="preserve"> score – to assess overall usability</w:t>
      </w:r>
    </w:p>
    <w:p w14:paraId="2FFE22D3" w14:textId="5EC8B0C1" w:rsidR="0032645B" w:rsidRDefault="00F702B4">
      <w:pPr>
        <w:pStyle w:val="Text"/>
        <w:numPr>
          <w:ilvl w:val="0"/>
          <w:numId w:val="5"/>
        </w:numPr>
      </w:pPr>
      <w:r>
        <w:t xml:space="preserve">Interpretability Score – </w:t>
      </w:r>
      <w:r w:rsidR="00C85F1E">
        <w:t>users rate the clarity of flagged explanations on a 1-</w:t>
      </w:r>
      <w:r w:rsidR="006B2A59">
        <w:t>5</w:t>
      </w:r>
      <w:r w:rsidR="00C85F1E">
        <w:t xml:space="preserve"> scale</w:t>
      </w:r>
    </w:p>
    <w:p w14:paraId="1BD7629B" w14:textId="01BDB9DA" w:rsidR="00C85F1E" w:rsidRDefault="00C85F1E">
      <w:pPr>
        <w:pStyle w:val="Text"/>
        <w:numPr>
          <w:ilvl w:val="0"/>
          <w:numId w:val="5"/>
        </w:numPr>
      </w:pPr>
      <w:r>
        <w:t>Time on task – to measure how efficiently users complete fake news identification tasks</w:t>
      </w:r>
    </w:p>
    <w:p w14:paraId="2C6BE74F" w14:textId="2E0DD826" w:rsidR="00C85F1E" w:rsidRDefault="00C85F1E">
      <w:pPr>
        <w:pStyle w:val="Text"/>
        <w:numPr>
          <w:ilvl w:val="0"/>
          <w:numId w:val="5"/>
        </w:numPr>
      </w:pPr>
      <w:r>
        <w:t>Error rate – to track user misunderstandings of system outputs</w:t>
      </w:r>
    </w:p>
    <w:p w14:paraId="3B985A14" w14:textId="201FAFAE" w:rsidR="00C85F1E" w:rsidRPr="00BE0D50" w:rsidRDefault="00C85F1E">
      <w:pPr>
        <w:pStyle w:val="Text"/>
        <w:numPr>
          <w:ilvl w:val="0"/>
          <w:numId w:val="5"/>
        </w:numPr>
      </w:pPr>
      <w:r>
        <w:t>Net Promoter Score (NPS) – to assess overall user satisfaction, and likelihood of recommending the system</w:t>
      </w:r>
    </w:p>
    <w:p w14:paraId="555255A3" w14:textId="5F282236" w:rsidR="0032645B" w:rsidRPr="0032645B" w:rsidRDefault="0032645B" w:rsidP="0032645B">
      <w:r>
        <w:br w:type="page"/>
      </w:r>
    </w:p>
    <w:p w14:paraId="66657B54" w14:textId="7C7DB5D4" w:rsidR="00AA315D" w:rsidRPr="0058295F" w:rsidRDefault="00990707" w:rsidP="0058295F">
      <w:pPr>
        <w:pStyle w:val="Heading1"/>
      </w:pPr>
      <w:bookmarkStart w:id="38" w:name="_Toc192631370"/>
      <w:r>
        <w:lastRenderedPageBreak/>
        <w:t xml:space="preserve">[4.0] Implementation </w:t>
      </w:r>
      <w:bookmarkEnd w:id="38"/>
    </w:p>
    <w:p w14:paraId="23AF9BA5" w14:textId="77777777" w:rsidR="00A37DA2" w:rsidRDefault="00A37DA2">
      <w:pPr>
        <w:rPr>
          <w:rFonts w:asciiTheme="majorHAnsi" w:hAnsiTheme="majorHAnsi"/>
          <w:b/>
          <w:color w:val="262626" w:themeColor="text1" w:themeTint="D9"/>
          <w:sz w:val="52"/>
          <w:szCs w:val="52"/>
        </w:rPr>
      </w:pPr>
      <w:r>
        <w:br w:type="page"/>
      </w:r>
    </w:p>
    <w:p w14:paraId="4FB1B342" w14:textId="0DA534F5" w:rsidR="001A0B72" w:rsidRDefault="00B41402" w:rsidP="00AA315D">
      <w:pPr>
        <w:pStyle w:val="Heading1"/>
      </w:pPr>
      <w:bookmarkStart w:id="39" w:name="_Toc192631382"/>
      <w:r>
        <w:lastRenderedPageBreak/>
        <w:t>[5</w:t>
      </w:r>
      <w:r w:rsidR="007D607B">
        <w:t>.0</w:t>
      </w:r>
      <w:r>
        <w:t>]</w:t>
      </w:r>
      <w:bookmarkEnd w:id="39"/>
      <w:r w:rsidR="00B30E48">
        <w:t xml:space="preserve"> Evaluation</w:t>
      </w:r>
    </w:p>
    <w:p w14:paraId="4A9B255B" w14:textId="77777777" w:rsidR="00B30E48" w:rsidRDefault="00B30E48" w:rsidP="00B30E48"/>
    <w:p w14:paraId="1DEC847C" w14:textId="15A34751" w:rsidR="00B30E48" w:rsidRDefault="00B30E48">
      <w:r>
        <w:br w:type="page"/>
      </w:r>
    </w:p>
    <w:p w14:paraId="33F39FBB" w14:textId="26593970" w:rsidR="00B30E48" w:rsidRDefault="00B30E48" w:rsidP="00B30E48">
      <w:pPr>
        <w:pStyle w:val="Heading1"/>
      </w:pPr>
      <w:r>
        <w:lastRenderedPageBreak/>
        <w:t>[6.0] Conclusion</w:t>
      </w:r>
    </w:p>
    <w:p w14:paraId="5C44B106" w14:textId="77777777" w:rsidR="00B30E48" w:rsidRDefault="00B30E48" w:rsidP="00B30E48"/>
    <w:p w14:paraId="354FDAA3" w14:textId="53838258" w:rsidR="00B30E48" w:rsidRDefault="00B30E48">
      <w:r>
        <w:br w:type="page"/>
      </w:r>
    </w:p>
    <w:p w14:paraId="772C4FB8" w14:textId="440DD1B5" w:rsidR="00B30E48" w:rsidRDefault="00B30E48" w:rsidP="00B30E48">
      <w:pPr>
        <w:pStyle w:val="Heading1"/>
      </w:pPr>
      <w:r>
        <w:lastRenderedPageBreak/>
        <w:t>[7.0] Appendix</w:t>
      </w:r>
    </w:p>
    <w:p w14:paraId="321F39AD" w14:textId="77777777" w:rsidR="007F5829" w:rsidRDefault="007F5829" w:rsidP="007F5829"/>
    <w:p w14:paraId="5DA24D32" w14:textId="08249A1C" w:rsidR="002755FB" w:rsidRDefault="007F5829" w:rsidP="002755FB">
      <w:pPr>
        <w:pStyle w:val="Heading2"/>
      </w:pPr>
      <w:r>
        <w:t xml:space="preserve">[7.1] </w:t>
      </w:r>
      <w:r w:rsidR="00803225">
        <w:t>Work Done</w:t>
      </w:r>
    </w:p>
    <w:p w14:paraId="7D23F69E" w14:textId="77777777" w:rsidR="002755FB" w:rsidRPr="002755FB" w:rsidRDefault="002755FB" w:rsidP="002755FB"/>
    <w:p w14:paraId="4701A608" w14:textId="11C80E76" w:rsidR="002755FB" w:rsidRDefault="002755FB" w:rsidP="002755FB">
      <w:pPr>
        <w:pStyle w:val="Heading3"/>
      </w:pPr>
      <w:r>
        <w:t>[7.11] Feature Prototype</w:t>
      </w:r>
      <w:r w:rsidR="001F3E6A">
        <w:t xml:space="preserve"> </w:t>
      </w:r>
    </w:p>
    <w:p w14:paraId="73B55FFF" w14:textId="6BC6693C" w:rsidR="002755FB" w:rsidRDefault="002755FB" w:rsidP="002755FB">
      <w:pPr>
        <w:pStyle w:val="Heading4"/>
      </w:pPr>
      <w:r>
        <w:t>[7.111] Feature Prototype Overview</w:t>
      </w:r>
    </w:p>
    <w:p w14:paraId="22208165" w14:textId="77777777" w:rsidR="002755FB" w:rsidRDefault="002755FB" w:rsidP="002755FB"/>
    <w:p w14:paraId="5C61B647" w14:textId="77777777" w:rsidR="002755FB" w:rsidRDefault="002755FB" w:rsidP="002755FB">
      <w:r>
        <w:t xml:space="preserve">The feature prototype demonstrates the implementation of fine-tuning a </w:t>
      </w:r>
      <w:proofErr w:type="spellStart"/>
      <w:r>
        <w:t>MobileBERT</w:t>
      </w:r>
      <w:proofErr w:type="spellEnd"/>
      <w:r>
        <w:t xml:space="preserve"> [16] model for the purpose of fake news detection. </w:t>
      </w:r>
    </w:p>
    <w:p w14:paraId="2B9ABA5B" w14:textId="77777777" w:rsidR="002755FB" w:rsidRDefault="002755FB" w:rsidP="002755FB"/>
    <w:p w14:paraId="69EBF27F" w14:textId="77777777" w:rsidR="002755FB" w:rsidRDefault="002755FB" w:rsidP="002755FB">
      <w:proofErr w:type="spellStart"/>
      <w:r>
        <w:t>MobileBERT</w:t>
      </w:r>
      <w:proofErr w:type="spellEnd"/>
      <w:r>
        <w:t xml:space="preserve"> is a variant of BERT chosen for its computational efficiency while retaining its performance in natural language processing tasks. The objective of this prototype is to train </w:t>
      </w:r>
      <w:proofErr w:type="spellStart"/>
      <w:r>
        <w:t>MobileBERT</w:t>
      </w:r>
      <w:proofErr w:type="spellEnd"/>
      <w:r>
        <w:t xml:space="preserve"> to classify political statements as either ‘fake’ or ‘real’ using a simplified, binarized version of the LIAR dataset’s labels. </w:t>
      </w:r>
    </w:p>
    <w:p w14:paraId="1BC2F03E" w14:textId="77777777" w:rsidR="002755FB" w:rsidRDefault="002755FB" w:rsidP="002755FB"/>
    <w:p w14:paraId="208748E7" w14:textId="77777777" w:rsidR="002755FB" w:rsidRDefault="002755FB" w:rsidP="002755FB">
      <w:r>
        <w:t xml:space="preserve">This prototype’s implementation serves to assess the viability of employing </w:t>
      </w:r>
      <w:proofErr w:type="spellStart"/>
      <w:r>
        <w:t>MobileBERT</w:t>
      </w:r>
      <w:proofErr w:type="spellEnd"/>
      <w:r>
        <w:t xml:space="preserve"> in a fake news detection application with real-world use cases.</w:t>
      </w:r>
    </w:p>
    <w:p w14:paraId="72C2EA1A" w14:textId="77777777" w:rsidR="000B3256" w:rsidRDefault="000B3256" w:rsidP="002755FB"/>
    <w:p w14:paraId="14B44C0E" w14:textId="77777777" w:rsidR="00CA57F2" w:rsidRDefault="00CA57F2">
      <w:pPr>
        <w:rPr>
          <w:rFonts w:asciiTheme="majorHAnsi" w:hAnsiTheme="majorHAnsi"/>
          <w:b/>
          <w:color w:val="476166" w:themeColor="accent1"/>
          <w:sz w:val="28"/>
          <w:szCs w:val="28"/>
        </w:rPr>
      </w:pPr>
      <w:r>
        <w:br w:type="page"/>
      </w:r>
    </w:p>
    <w:p w14:paraId="3E43065B" w14:textId="31048021" w:rsidR="000B3256" w:rsidRDefault="000B3256" w:rsidP="000B3256">
      <w:pPr>
        <w:pStyle w:val="Heading4"/>
      </w:pPr>
      <w:r>
        <w:lastRenderedPageBreak/>
        <w:t>[7.112] Dataset Preparation</w:t>
      </w:r>
    </w:p>
    <w:p w14:paraId="0D3DD8B0" w14:textId="77777777" w:rsidR="000B3256" w:rsidRDefault="000B3256" w:rsidP="000B3256"/>
    <w:p w14:paraId="2C57A61B" w14:textId="0D6F9899" w:rsidR="000B3256" w:rsidRDefault="000B3256" w:rsidP="000B3256">
      <w:r>
        <w:t xml:space="preserve">The LIAR dataset comprises political statements categorised into six classes – “pants-fire”, “false”, “barely-true”, “half-true”, “mostly-true” and “true” [17] – that encapsulate a spectrum of truthfulness. </w:t>
      </w:r>
      <w:proofErr w:type="gramStart"/>
      <w:r>
        <w:t>In order to</w:t>
      </w:r>
      <w:proofErr w:type="gramEnd"/>
      <w:r>
        <w:t xml:space="preserve"> simplify the classification task for this prototype, these classes were merged into simplified binary labels:</w:t>
      </w:r>
    </w:p>
    <w:p w14:paraId="398C1381" w14:textId="77777777" w:rsidR="000B3256" w:rsidRDefault="000B3256" w:rsidP="000B3256"/>
    <w:p w14:paraId="4DD51075" w14:textId="77777777" w:rsidR="000B3256" w:rsidRDefault="000B3256" w:rsidP="000B3256">
      <w:pPr>
        <w:pStyle w:val="ListParagraph"/>
        <w:numPr>
          <w:ilvl w:val="0"/>
          <w:numId w:val="10"/>
        </w:numPr>
      </w:pPr>
      <w:r>
        <w:t>Fake – “pants-fire”, “false”, “barely-true”</w:t>
      </w:r>
    </w:p>
    <w:p w14:paraId="01E5351F" w14:textId="77777777" w:rsidR="000B3256" w:rsidRDefault="000B3256" w:rsidP="000B3256">
      <w:pPr>
        <w:pStyle w:val="ListParagraph"/>
        <w:numPr>
          <w:ilvl w:val="0"/>
          <w:numId w:val="10"/>
        </w:numPr>
      </w:pPr>
      <w:r>
        <w:t>Real – “half-true”, “mostly-true”, “true”</w:t>
      </w:r>
    </w:p>
    <w:p w14:paraId="513386DB" w14:textId="77777777" w:rsidR="000B3256" w:rsidRDefault="000B3256" w:rsidP="000B3256"/>
    <w:p w14:paraId="40C959ED" w14:textId="77777777" w:rsidR="000B3256" w:rsidRDefault="000B3256" w:rsidP="000B3256">
      <w:r>
        <w:t xml:space="preserve">The dataset was then prepared over multiple steps: </w:t>
      </w:r>
    </w:p>
    <w:p w14:paraId="078BA5D4" w14:textId="77777777" w:rsidR="000B3256" w:rsidRDefault="000B3256" w:rsidP="000B3256"/>
    <w:p w14:paraId="1365697F" w14:textId="77777777" w:rsidR="000B3256" w:rsidRDefault="000B3256" w:rsidP="000B3256">
      <w:pPr>
        <w:pStyle w:val="ListParagraph"/>
        <w:numPr>
          <w:ilvl w:val="0"/>
          <w:numId w:val="11"/>
        </w:numPr>
        <w:rPr>
          <w:b/>
          <w:bCs/>
        </w:rPr>
      </w:pPr>
      <w:r w:rsidRPr="007B10A3">
        <w:rPr>
          <w:b/>
          <w:bCs/>
        </w:rPr>
        <w:t>Data Loading</w:t>
      </w:r>
    </w:p>
    <w:p w14:paraId="348CD872" w14:textId="77777777" w:rsidR="000B3256" w:rsidRDefault="000B3256" w:rsidP="000B3256">
      <w:pPr>
        <w:rPr>
          <w:b/>
          <w:bCs/>
        </w:rPr>
      </w:pPr>
    </w:p>
    <w:p w14:paraId="1A5866CE" w14:textId="77777777" w:rsidR="000B3256" w:rsidRDefault="000B3256" w:rsidP="000B3256">
      <w:pPr>
        <w:ind w:left="360"/>
        <w:rPr>
          <w:b/>
          <w:bCs/>
        </w:rPr>
      </w:pPr>
      <w:r w:rsidRPr="007B10A3">
        <w:rPr>
          <w:noProof/>
        </w:rPr>
        <w:drawing>
          <wp:inline distT="0" distB="0" distL="0" distR="0" wp14:anchorId="44DFB0D1" wp14:editId="548F2714">
            <wp:extent cx="4514487" cy="3181350"/>
            <wp:effectExtent l="0" t="0" r="635" b="0"/>
            <wp:docPr id="10085448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6408" name="Picture 1" descr="A screenshot of a computer code&#10;&#10;Description automatically generated"/>
                    <pic:cNvPicPr/>
                  </pic:nvPicPr>
                  <pic:blipFill>
                    <a:blip r:embed="rId23"/>
                    <a:stretch>
                      <a:fillRect/>
                    </a:stretch>
                  </pic:blipFill>
                  <pic:spPr>
                    <a:xfrm>
                      <a:off x="0" y="0"/>
                      <a:ext cx="4554062" cy="3209239"/>
                    </a:xfrm>
                    <a:prstGeom prst="rect">
                      <a:avLst/>
                    </a:prstGeom>
                  </pic:spPr>
                </pic:pic>
              </a:graphicData>
            </a:graphic>
          </wp:inline>
        </w:drawing>
      </w:r>
    </w:p>
    <w:p w14:paraId="4C6CBB10" w14:textId="77777777" w:rsidR="000B3256" w:rsidRPr="007B10A3" w:rsidRDefault="000B3256" w:rsidP="000B3256">
      <w:pPr>
        <w:ind w:left="360"/>
        <w:rPr>
          <w:b/>
          <w:bCs/>
        </w:rPr>
      </w:pPr>
    </w:p>
    <w:p w14:paraId="02512092" w14:textId="77777777" w:rsidR="000B3256" w:rsidRDefault="000B3256" w:rsidP="000B3256">
      <w:pPr>
        <w:ind w:left="360"/>
      </w:pPr>
      <w:r>
        <w:t>Training, validation, and test splits were imported using pandas. This way, data would be cleanly separated, and evaluation of the model would be unbiased.</w:t>
      </w:r>
    </w:p>
    <w:p w14:paraId="7D5B26A6" w14:textId="77777777" w:rsidR="000B3256" w:rsidRDefault="000B3256" w:rsidP="000B3256"/>
    <w:p w14:paraId="2CE6B58E" w14:textId="77777777" w:rsidR="000B3256" w:rsidRDefault="000B3256" w:rsidP="000B3256">
      <w:pPr>
        <w:ind w:left="360"/>
      </w:pPr>
    </w:p>
    <w:p w14:paraId="29CFCDBF" w14:textId="77777777" w:rsidR="000B3256" w:rsidRDefault="000B3256" w:rsidP="000B3256">
      <w:pPr>
        <w:rPr>
          <w:b/>
          <w:bCs/>
        </w:rPr>
      </w:pPr>
      <w:r>
        <w:rPr>
          <w:b/>
          <w:bCs/>
        </w:rPr>
        <w:br w:type="page"/>
      </w:r>
    </w:p>
    <w:p w14:paraId="2414E4F7" w14:textId="77777777" w:rsidR="000B3256" w:rsidRDefault="000B3256" w:rsidP="000B3256">
      <w:pPr>
        <w:pStyle w:val="ListParagraph"/>
        <w:numPr>
          <w:ilvl w:val="0"/>
          <w:numId w:val="11"/>
        </w:numPr>
        <w:rPr>
          <w:b/>
          <w:bCs/>
        </w:rPr>
      </w:pPr>
      <w:r w:rsidRPr="007B10A3">
        <w:rPr>
          <w:b/>
          <w:bCs/>
        </w:rPr>
        <w:lastRenderedPageBreak/>
        <w:t xml:space="preserve">Label </w:t>
      </w:r>
      <w:proofErr w:type="spellStart"/>
      <w:r w:rsidRPr="007B10A3">
        <w:rPr>
          <w:b/>
          <w:bCs/>
        </w:rPr>
        <w:t>binari</w:t>
      </w:r>
      <w:r>
        <w:rPr>
          <w:b/>
          <w:bCs/>
        </w:rPr>
        <w:t>s</w:t>
      </w:r>
      <w:r w:rsidRPr="007B10A3">
        <w:rPr>
          <w:b/>
          <w:bCs/>
        </w:rPr>
        <w:t>atio</w:t>
      </w:r>
      <w:r>
        <w:rPr>
          <w:b/>
          <w:bCs/>
        </w:rPr>
        <w:t>n</w:t>
      </w:r>
      <w:proofErr w:type="spellEnd"/>
    </w:p>
    <w:p w14:paraId="50A0A3A2" w14:textId="77777777" w:rsidR="000B3256" w:rsidRPr="007B10A3" w:rsidRDefault="000B3256" w:rsidP="000B3256">
      <w:pPr>
        <w:ind w:left="360"/>
        <w:rPr>
          <w:b/>
          <w:bCs/>
        </w:rPr>
      </w:pPr>
    </w:p>
    <w:p w14:paraId="3DB257C4" w14:textId="77777777" w:rsidR="000B3256" w:rsidRDefault="000B3256" w:rsidP="000B3256">
      <w:pPr>
        <w:ind w:left="360"/>
      </w:pPr>
      <w:r w:rsidRPr="007B10A3">
        <w:rPr>
          <w:noProof/>
        </w:rPr>
        <w:drawing>
          <wp:inline distT="0" distB="0" distL="0" distR="0" wp14:anchorId="12DB0C5A" wp14:editId="2408FD88">
            <wp:extent cx="4728125" cy="2705100"/>
            <wp:effectExtent l="0" t="0" r="0" b="0"/>
            <wp:docPr id="192251388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13885" name="Picture 1" descr="A computer screen shot of a code&#10;&#10;AI-generated content may be incorrect."/>
                    <pic:cNvPicPr/>
                  </pic:nvPicPr>
                  <pic:blipFill>
                    <a:blip r:embed="rId24"/>
                    <a:stretch>
                      <a:fillRect/>
                    </a:stretch>
                  </pic:blipFill>
                  <pic:spPr>
                    <a:xfrm>
                      <a:off x="0" y="0"/>
                      <a:ext cx="4731411" cy="2706980"/>
                    </a:xfrm>
                    <a:prstGeom prst="rect">
                      <a:avLst/>
                    </a:prstGeom>
                  </pic:spPr>
                </pic:pic>
              </a:graphicData>
            </a:graphic>
          </wp:inline>
        </w:drawing>
      </w:r>
    </w:p>
    <w:p w14:paraId="7DDDD2D7" w14:textId="77777777" w:rsidR="000B3256" w:rsidRDefault="000B3256" w:rsidP="000B3256">
      <w:pPr>
        <w:ind w:left="360"/>
      </w:pPr>
    </w:p>
    <w:p w14:paraId="41EE7DBD" w14:textId="77777777" w:rsidR="000B3256" w:rsidRDefault="000B3256" w:rsidP="000B3256">
      <w:pPr>
        <w:ind w:left="360"/>
      </w:pPr>
      <w:r>
        <w:t>To transform multi-class labels to binary labels ‘fake’ (0) and ‘real’ (1), a mapping function was implemented to map “pants-fire”, “false” and “</w:t>
      </w:r>
      <w:proofErr w:type="gramStart"/>
      <w:r>
        <w:t>barely-true</w:t>
      </w:r>
      <w:proofErr w:type="gramEnd"/>
      <w:r>
        <w:t xml:space="preserve">” to ‘fake’ (0), and “half-true”, “mostly-true” and “true” to ‘real’ (1). </w:t>
      </w:r>
    </w:p>
    <w:p w14:paraId="755A8A68" w14:textId="77777777" w:rsidR="000B3256" w:rsidRDefault="000B3256" w:rsidP="000B3256">
      <w:pPr>
        <w:ind w:left="360"/>
      </w:pPr>
    </w:p>
    <w:p w14:paraId="2D7CB450" w14:textId="77777777" w:rsidR="000B3256" w:rsidRDefault="000B3256" w:rsidP="000B3256">
      <w:pPr>
        <w:ind w:left="360"/>
      </w:pPr>
      <w:r w:rsidRPr="00197EC9">
        <w:rPr>
          <w:noProof/>
        </w:rPr>
        <w:drawing>
          <wp:inline distT="0" distB="0" distL="0" distR="0" wp14:anchorId="4F39350C" wp14:editId="60B4DE81">
            <wp:extent cx="4695825" cy="1158407"/>
            <wp:effectExtent l="0" t="0" r="0" b="3810"/>
            <wp:docPr id="16707206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0827" name="Picture 1" descr="A screen shot of a computer code&#10;&#10;Description automatically generated"/>
                    <pic:cNvPicPr/>
                  </pic:nvPicPr>
                  <pic:blipFill>
                    <a:blip r:embed="rId25"/>
                    <a:stretch>
                      <a:fillRect/>
                    </a:stretch>
                  </pic:blipFill>
                  <pic:spPr>
                    <a:xfrm>
                      <a:off x="0" y="0"/>
                      <a:ext cx="4719247" cy="1164185"/>
                    </a:xfrm>
                    <a:prstGeom prst="rect">
                      <a:avLst/>
                    </a:prstGeom>
                  </pic:spPr>
                </pic:pic>
              </a:graphicData>
            </a:graphic>
          </wp:inline>
        </w:drawing>
      </w:r>
    </w:p>
    <w:p w14:paraId="241E36B5" w14:textId="77777777" w:rsidR="000B3256" w:rsidRDefault="000B3256" w:rsidP="000B3256">
      <w:pPr>
        <w:ind w:left="360"/>
      </w:pPr>
    </w:p>
    <w:p w14:paraId="362588D5" w14:textId="77777777" w:rsidR="000B3256" w:rsidRDefault="000B3256" w:rsidP="000B3256">
      <w:pPr>
        <w:ind w:left="360"/>
      </w:pPr>
      <w:r>
        <w:t xml:space="preserve">Some basic validation work was also done to verify that all labels conformed to the expected binary format. </w:t>
      </w:r>
    </w:p>
    <w:p w14:paraId="58FF2D5E" w14:textId="77777777" w:rsidR="000B3256" w:rsidRDefault="000B3256" w:rsidP="000B3256">
      <w:pPr>
        <w:ind w:left="360"/>
      </w:pPr>
    </w:p>
    <w:p w14:paraId="507C4EC2" w14:textId="77777777" w:rsidR="000B3256" w:rsidRDefault="000B3256" w:rsidP="000B3256">
      <w:pPr>
        <w:rPr>
          <w:b/>
          <w:bCs/>
        </w:rPr>
      </w:pPr>
      <w:r>
        <w:rPr>
          <w:b/>
          <w:bCs/>
        </w:rPr>
        <w:br w:type="page"/>
      </w:r>
    </w:p>
    <w:p w14:paraId="4BE639A0" w14:textId="77777777" w:rsidR="000B3256" w:rsidRDefault="000B3256" w:rsidP="000B3256">
      <w:pPr>
        <w:pStyle w:val="ListParagraph"/>
        <w:numPr>
          <w:ilvl w:val="0"/>
          <w:numId w:val="11"/>
        </w:numPr>
        <w:rPr>
          <w:b/>
          <w:bCs/>
        </w:rPr>
      </w:pPr>
      <w:r w:rsidRPr="007B10A3">
        <w:rPr>
          <w:b/>
          <w:bCs/>
        </w:rPr>
        <w:lastRenderedPageBreak/>
        <w:t>Tokenisation</w:t>
      </w:r>
    </w:p>
    <w:p w14:paraId="5A3D7E19" w14:textId="77777777" w:rsidR="000B3256" w:rsidRPr="007B10A3" w:rsidRDefault="000B3256" w:rsidP="000B3256">
      <w:pPr>
        <w:ind w:left="360"/>
        <w:rPr>
          <w:b/>
          <w:bCs/>
        </w:rPr>
      </w:pPr>
    </w:p>
    <w:p w14:paraId="041B7029" w14:textId="77777777" w:rsidR="000B3256" w:rsidRDefault="000B3256" w:rsidP="000B3256">
      <w:pPr>
        <w:ind w:left="360"/>
      </w:pPr>
      <w:r>
        <w:t xml:space="preserve">Hugging Face’s </w:t>
      </w:r>
      <w:proofErr w:type="spellStart"/>
      <w:r>
        <w:t>AutoTokenizer</w:t>
      </w:r>
      <w:proofErr w:type="spellEnd"/>
      <w:r>
        <w:t xml:space="preserve"> was employed to tokenise the text statements. This would ensure uniformity in length through truncation and padding to a maximum sequence length of 128 tokens.</w:t>
      </w:r>
    </w:p>
    <w:p w14:paraId="2BAA77AA" w14:textId="77777777" w:rsidR="000B3256" w:rsidRDefault="000B3256" w:rsidP="000B3256">
      <w:pPr>
        <w:ind w:left="360"/>
      </w:pPr>
    </w:p>
    <w:p w14:paraId="45BD7306" w14:textId="77777777" w:rsidR="000B3256" w:rsidRDefault="000B3256" w:rsidP="000B3256">
      <w:pPr>
        <w:ind w:left="360"/>
      </w:pPr>
      <w:r>
        <w:t>This process preserves critical semantic features without compromising computational efficiency.</w:t>
      </w:r>
    </w:p>
    <w:p w14:paraId="0FF284D9" w14:textId="77777777" w:rsidR="000B3256" w:rsidRDefault="000B3256" w:rsidP="000B3256">
      <w:pPr>
        <w:ind w:left="360"/>
      </w:pPr>
    </w:p>
    <w:p w14:paraId="65DF403D" w14:textId="77777777" w:rsidR="000B3256" w:rsidRDefault="000B3256" w:rsidP="000B3256">
      <w:pPr>
        <w:ind w:left="360"/>
      </w:pPr>
      <w:r w:rsidRPr="007B10A3">
        <w:rPr>
          <w:noProof/>
        </w:rPr>
        <w:drawing>
          <wp:inline distT="0" distB="0" distL="0" distR="0" wp14:anchorId="15C8F034" wp14:editId="02CA4014">
            <wp:extent cx="3877078" cy="2924175"/>
            <wp:effectExtent l="0" t="0" r="9525" b="0"/>
            <wp:docPr id="70031981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9816" name="Picture 1" descr="A computer screen shot of a code&#10;&#10;AI-generated content may be incorrect."/>
                    <pic:cNvPicPr/>
                  </pic:nvPicPr>
                  <pic:blipFill>
                    <a:blip r:embed="rId26"/>
                    <a:stretch>
                      <a:fillRect/>
                    </a:stretch>
                  </pic:blipFill>
                  <pic:spPr>
                    <a:xfrm>
                      <a:off x="0" y="0"/>
                      <a:ext cx="3887999" cy="2932412"/>
                    </a:xfrm>
                    <a:prstGeom prst="rect">
                      <a:avLst/>
                    </a:prstGeom>
                  </pic:spPr>
                </pic:pic>
              </a:graphicData>
            </a:graphic>
          </wp:inline>
        </w:drawing>
      </w:r>
    </w:p>
    <w:p w14:paraId="09B25D02" w14:textId="77777777" w:rsidR="000F0E3F" w:rsidRDefault="000F0E3F" w:rsidP="000B3256"/>
    <w:p w14:paraId="0A1D319A" w14:textId="77777777" w:rsidR="000F0E3F" w:rsidRDefault="000F0E3F">
      <w:r>
        <w:br w:type="page"/>
      </w:r>
    </w:p>
    <w:p w14:paraId="1D04A043" w14:textId="1F0E49AB" w:rsidR="000F0E3F" w:rsidRDefault="000F0E3F" w:rsidP="000F0E3F">
      <w:pPr>
        <w:pStyle w:val="Heading4"/>
      </w:pPr>
      <w:r>
        <w:lastRenderedPageBreak/>
        <w:t>[7.113] Model Training</w:t>
      </w:r>
    </w:p>
    <w:p w14:paraId="5584F079" w14:textId="77777777" w:rsidR="000F0E3F" w:rsidRDefault="000F0E3F" w:rsidP="000F0E3F">
      <w:proofErr w:type="spellStart"/>
      <w:r>
        <w:t>MobileBERT</w:t>
      </w:r>
      <w:proofErr w:type="spellEnd"/>
      <w:r>
        <w:t xml:space="preserve"> is then fine-tuned to perform binary classification in the task-specific setting on detecting fake news. </w:t>
      </w:r>
    </w:p>
    <w:p w14:paraId="680A2C65" w14:textId="77777777" w:rsidR="000F0E3F" w:rsidRDefault="000F0E3F" w:rsidP="000F0E3F"/>
    <w:p w14:paraId="695601BF" w14:textId="77777777" w:rsidR="000F0E3F" w:rsidRDefault="000F0E3F" w:rsidP="000F0E3F">
      <w:r>
        <w:t>The fine-tuning pipeline included the following key components:</w:t>
      </w:r>
    </w:p>
    <w:p w14:paraId="238DDB2C" w14:textId="77777777" w:rsidR="000F0E3F" w:rsidRDefault="000F0E3F" w:rsidP="000F0E3F"/>
    <w:p w14:paraId="141DF836" w14:textId="77777777" w:rsidR="000F0E3F" w:rsidRDefault="000F0E3F" w:rsidP="000F0E3F">
      <w:pPr>
        <w:pStyle w:val="ListParagraph"/>
        <w:numPr>
          <w:ilvl w:val="0"/>
          <w:numId w:val="12"/>
        </w:numPr>
        <w:rPr>
          <w:b/>
          <w:bCs/>
        </w:rPr>
      </w:pPr>
      <w:r w:rsidRPr="00193358">
        <w:rPr>
          <w:b/>
          <w:bCs/>
        </w:rPr>
        <w:t>Dataset creation</w:t>
      </w:r>
    </w:p>
    <w:p w14:paraId="5CC7DF32" w14:textId="77777777" w:rsidR="000F0E3F" w:rsidRDefault="000F0E3F" w:rsidP="000F0E3F">
      <w:pPr>
        <w:rPr>
          <w:b/>
          <w:bCs/>
        </w:rPr>
      </w:pPr>
    </w:p>
    <w:p w14:paraId="7ACA681D" w14:textId="77777777" w:rsidR="000F0E3F" w:rsidRDefault="000F0E3F" w:rsidP="000F0E3F">
      <w:pPr>
        <w:ind w:left="360"/>
        <w:rPr>
          <w:b/>
          <w:bCs/>
        </w:rPr>
      </w:pPr>
      <w:r w:rsidRPr="00193358">
        <w:rPr>
          <w:b/>
          <w:bCs/>
          <w:noProof/>
        </w:rPr>
        <w:drawing>
          <wp:inline distT="0" distB="0" distL="0" distR="0" wp14:anchorId="46A1B790" wp14:editId="450BDDFD">
            <wp:extent cx="4076700" cy="2609678"/>
            <wp:effectExtent l="0" t="0" r="0" b="635"/>
            <wp:docPr id="714589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9628" name="Picture 1" descr="A screen shot of a computer code&#10;&#10;Description automatically generated"/>
                    <pic:cNvPicPr/>
                  </pic:nvPicPr>
                  <pic:blipFill>
                    <a:blip r:embed="rId27"/>
                    <a:stretch>
                      <a:fillRect/>
                    </a:stretch>
                  </pic:blipFill>
                  <pic:spPr>
                    <a:xfrm>
                      <a:off x="0" y="0"/>
                      <a:ext cx="4081208" cy="2612564"/>
                    </a:xfrm>
                    <a:prstGeom prst="rect">
                      <a:avLst/>
                    </a:prstGeom>
                  </pic:spPr>
                </pic:pic>
              </a:graphicData>
            </a:graphic>
          </wp:inline>
        </w:drawing>
      </w:r>
    </w:p>
    <w:p w14:paraId="42091067" w14:textId="77777777" w:rsidR="000F0E3F" w:rsidRPr="00193358" w:rsidRDefault="000F0E3F" w:rsidP="000F0E3F">
      <w:pPr>
        <w:ind w:left="360"/>
        <w:rPr>
          <w:b/>
          <w:bCs/>
        </w:rPr>
      </w:pPr>
    </w:p>
    <w:p w14:paraId="70C72099" w14:textId="77777777" w:rsidR="000F0E3F" w:rsidRDefault="000F0E3F" w:rsidP="000F0E3F">
      <w:pPr>
        <w:ind w:left="360"/>
      </w:pPr>
      <w:r>
        <w:t xml:space="preserve">The tokenised text and corresponding labels were encapsulated into </w:t>
      </w:r>
      <w:proofErr w:type="spellStart"/>
      <w:r>
        <w:t>PyTorch</w:t>
      </w:r>
      <w:proofErr w:type="spellEnd"/>
      <w:r>
        <w:t xml:space="preserve">-compatible datasets to enable it to be seamlessly integrated with </w:t>
      </w:r>
      <w:proofErr w:type="spellStart"/>
      <w:r>
        <w:t>PyTorch’s</w:t>
      </w:r>
      <w:proofErr w:type="spellEnd"/>
      <w:r>
        <w:t xml:space="preserve"> </w:t>
      </w:r>
      <w:proofErr w:type="spellStart"/>
      <w:r>
        <w:t>DataLoader</w:t>
      </w:r>
      <w:proofErr w:type="spellEnd"/>
      <w:r>
        <w:t xml:space="preserve">, thus streamlining the training and evaluation workflows. </w:t>
      </w:r>
    </w:p>
    <w:p w14:paraId="223A7DFA" w14:textId="77777777" w:rsidR="000F0E3F" w:rsidRDefault="000F0E3F" w:rsidP="000F0E3F">
      <w:pPr>
        <w:ind w:left="360"/>
      </w:pPr>
    </w:p>
    <w:p w14:paraId="38FFA4FB" w14:textId="77777777" w:rsidR="000F0E3F" w:rsidRDefault="000F0E3F" w:rsidP="000F0E3F">
      <w:pPr>
        <w:pStyle w:val="ListParagraph"/>
        <w:numPr>
          <w:ilvl w:val="0"/>
          <w:numId w:val="12"/>
        </w:numPr>
        <w:rPr>
          <w:b/>
          <w:bCs/>
        </w:rPr>
      </w:pPr>
      <w:r w:rsidRPr="00193358">
        <w:rPr>
          <w:b/>
          <w:bCs/>
        </w:rPr>
        <w:t>Model configuration</w:t>
      </w:r>
    </w:p>
    <w:p w14:paraId="4268FDC3" w14:textId="77777777" w:rsidR="000F0E3F" w:rsidRDefault="000F0E3F" w:rsidP="000F0E3F">
      <w:pPr>
        <w:rPr>
          <w:b/>
          <w:bCs/>
        </w:rPr>
      </w:pPr>
    </w:p>
    <w:p w14:paraId="50DBEDBE" w14:textId="77777777" w:rsidR="000F0E3F" w:rsidRPr="00193358" w:rsidRDefault="000F0E3F" w:rsidP="000F0E3F">
      <w:pPr>
        <w:ind w:left="360"/>
        <w:rPr>
          <w:b/>
          <w:bCs/>
        </w:rPr>
      </w:pPr>
      <w:r w:rsidRPr="00193358">
        <w:rPr>
          <w:b/>
          <w:bCs/>
          <w:noProof/>
        </w:rPr>
        <w:drawing>
          <wp:inline distT="0" distB="0" distL="0" distR="0" wp14:anchorId="7350021B" wp14:editId="5F6DC5C9">
            <wp:extent cx="6017608" cy="1104900"/>
            <wp:effectExtent l="0" t="0" r="2540" b="0"/>
            <wp:docPr id="143870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9686" name="Picture 1" descr="A computer screen shot of a computer code&#10;&#10;Description automatically generated"/>
                    <pic:cNvPicPr/>
                  </pic:nvPicPr>
                  <pic:blipFill>
                    <a:blip r:embed="rId28"/>
                    <a:stretch>
                      <a:fillRect/>
                    </a:stretch>
                  </pic:blipFill>
                  <pic:spPr>
                    <a:xfrm>
                      <a:off x="0" y="0"/>
                      <a:ext cx="6055507" cy="1111859"/>
                    </a:xfrm>
                    <a:prstGeom prst="rect">
                      <a:avLst/>
                    </a:prstGeom>
                  </pic:spPr>
                </pic:pic>
              </a:graphicData>
            </a:graphic>
          </wp:inline>
        </w:drawing>
      </w:r>
    </w:p>
    <w:p w14:paraId="203C6BF1" w14:textId="77777777" w:rsidR="000F0E3F" w:rsidRDefault="000F0E3F" w:rsidP="000F0E3F">
      <w:pPr>
        <w:ind w:left="360"/>
      </w:pPr>
    </w:p>
    <w:p w14:paraId="4905AED4" w14:textId="77777777" w:rsidR="000F0E3F" w:rsidRDefault="000F0E3F" w:rsidP="000F0E3F">
      <w:pPr>
        <w:ind w:left="360"/>
      </w:pPr>
      <w:r>
        <w:t xml:space="preserve">A custom classification head with two output labels was initialised to adapt </w:t>
      </w:r>
      <w:proofErr w:type="spellStart"/>
      <w:r>
        <w:t>MobileBERT’s</w:t>
      </w:r>
      <w:proofErr w:type="spellEnd"/>
      <w:r>
        <w:t xml:space="preserve"> architecture for binary classification. This modification would leverage </w:t>
      </w:r>
      <w:proofErr w:type="spellStart"/>
      <w:r>
        <w:t>MobileBERT’s</w:t>
      </w:r>
      <w:proofErr w:type="spellEnd"/>
      <w:r>
        <w:t xml:space="preserve"> pre-trained language understanding capabilities while ensuring alignment with the binary classification task. </w:t>
      </w:r>
    </w:p>
    <w:p w14:paraId="7A10D048" w14:textId="77777777" w:rsidR="000F0E3F" w:rsidRDefault="000F0E3F" w:rsidP="000F0E3F">
      <w:pPr>
        <w:ind w:left="360"/>
      </w:pPr>
    </w:p>
    <w:p w14:paraId="72134F1E" w14:textId="77777777" w:rsidR="000F0E3F" w:rsidRDefault="000F0E3F" w:rsidP="000F0E3F">
      <w:r>
        <w:br w:type="page"/>
      </w:r>
    </w:p>
    <w:p w14:paraId="69CF2091" w14:textId="77777777" w:rsidR="000F0E3F" w:rsidRPr="00193358" w:rsidRDefault="000F0E3F" w:rsidP="000F0E3F">
      <w:pPr>
        <w:pStyle w:val="ListParagraph"/>
        <w:numPr>
          <w:ilvl w:val="0"/>
          <w:numId w:val="12"/>
        </w:numPr>
        <w:rPr>
          <w:b/>
          <w:bCs/>
        </w:rPr>
      </w:pPr>
      <w:r w:rsidRPr="00193358">
        <w:rPr>
          <w:b/>
          <w:bCs/>
        </w:rPr>
        <w:lastRenderedPageBreak/>
        <w:t>Training setup</w:t>
      </w:r>
    </w:p>
    <w:p w14:paraId="4A213F74" w14:textId="77777777" w:rsidR="000F0E3F" w:rsidRDefault="000F0E3F" w:rsidP="000F0E3F">
      <w:pPr>
        <w:pStyle w:val="ListParagraph"/>
      </w:pPr>
    </w:p>
    <w:p w14:paraId="788C2ABE" w14:textId="77777777" w:rsidR="000F0E3F" w:rsidRDefault="000F0E3F" w:rsidP="000F0E3F">
      <w:pPr>
        <w:ind w:left="360"/>
      </w:pPr>
      <w:r w:rsidRPr="00193358">
        <w:rPr>
          <w:noProof/>
        </w:rPr>
        <w:drawing>
          <wp:inline distT="0" distB="0" distL="0" distR="0" wp14:anchorId="11499327" wp14:editId="4DF2583C">
            <wp:extent cx="6315075" cy="2821903"/>
            <wp:effectExtent l="0" t="0" r="0" b="0"/>
            <wp:docPr id="49679751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7514" name="Picture 1" descr="A computer screen shot of a code&#10;&#10;AI-generated content may be incorrect."/>
                    <pic:cNvPicPr/>
                  </pic:nvPicPr>
                  <pic:blipFill>
                    <a:blip r:embed="rId29"/>
                    <a:stretch>
                      <a:fillRect/>
                    </a:stretch>
                  </pic:blipFill>
                  <pic:spPr>
                    <a:xfrm>
                      <a:off x="0" y="0"/>
                      <a:ext cx="6329886" cy="2828521"/>
                    </a:xfrm>
                    <a:prstGeom prst="rect">
                      <a:avLst/>
                    </a:prstGeom>
                  </pic:spPr>
                </pic:pic>
              </a:graphicData>
            </a:graphic>
          </wp:inline>
        </w:drawing>
      </w:r>
    </w:p>
    <w:p w14:paraId="3450A08D" w14:textId="77777777" w:rsidR="000F0E3F" w:rsidRDefault="000F0E3F" w:rsidP="000F0E3F">
      <w:pPr>
        <w:ind w:left="360"/>
      </w:pPr>
    </w:p>
    <w:p w14:paraId="142C1FDC" w14:textId="77777777" w:rsidR="000F0E3F" w:rsidRDefault="000F0E3F" w:rsidP="000F0E3F">
      <w:pPr>
        <w:ind w:left="360"/>
      </w:pPr>
      <w:r>
        <w:t xml:space="preserve">The </w:t>
      </w:r>
      <w:proofErr w:type="spellStart"/>
      <w:r>
        <w:t>AdamW</w:t>
      </w:r>
      <w:proofErr w:type="spellEnd"/>
      <w:r>
        <w:t xml:space="preserve"> optimiser is employed with a learning rate of 5e-5 to ensure stable gradient updates.</w:t>
      </w:r>
    </w:p>
    <w:p w14:paraId="7BCEFE34" w14:textId="77777777" w:rsidR="000F0E3F" w:rsidRDefault="000F0E3F" w:rsidP="000F0E3F">
      <w:pPr>
        <w:ind w:left="360"/>
      </w:pPr>
    </w:p>
    <w:p w14:paraId="4EFB1570" w14:textId="77777777" w:rsidR="000F0E3F" w:rsidRDefault="000F0E3F" w:rsidP="000F0E3F">
      <w:pPr>
        <w:ind w:left="360"/>
      </w:pPr>
      <w:r>
        <w:t xml:space="preserve">A linear learning rate scheduler with no warm-up steps adapts the learning rate dynamically throughout training. </w:t>
      </w:r>
    </w:p>
    <w:p w14:paraId="11724FF8" w14:textId="77777777" w:rsidR="000F0E3F" w:rsidRDefault="000F0E3F" w:rsidP="000F0E3F">
      <w:pPr>
        <w:ind w:left="360"/>
      </w:pPr>
    </w:p>
    <w:p w14:paraId="69728E3F" w14:textId="77777777" w:rsidR="000F0E3F" w:rsidRDefault="000F0E3F" w:rsidP="000F0E3F">
      <w:pPr>
        <w:ind w:left="360"/>
      </w:pPr>
      <w:r>
        <w:t xml:space="preserve">The training process uses a batch size of 16. Shuffling was applied to the training set to prevent learning biases and to improve generalisation. </w:t>
      </w:r>
    </w:p>
    <w:p w14:paraId="6AC7E6B8" w14:textId="77777777" w:rsidR="000F0E3F" w:rsidRDefault="000F0E3F" w:rsidP="000F0E3F">
      <w:pPr>
        <w:ind w:left="360"/>
      </w:pPr>
    </w:p>
    <w:p w14:paraId="11EB06E6" w14:textId="77777777" w:rsidR="000F0E3F" w:rsidRDefault="000F0E3F" w:rsidP="000F0E3F">
      <w:pPr>
        <w:rPr>
          <w:b/>
          <w:bCs/>
        </w:rPr>
      </w:pPr>
      <w:r>
        <w:rPr>
          <w:b/>
          <w:bCs/>
        </w:rPr>
        <w:br w:type="page"/>
      </w:r>
    </w:p>
    <w:p w14:paraId="00746852" w14:textId="77777777" w:rsidR="000F0E3F" w:rsidRDefault="000F0E3F" w:rsidP="000F0E3F">
      <w:pPr>
        <w:pStyle w:val="ListParagraph"/>
        <w:numPr>
          <w:ilvl w:val="0"/>
          <w:numId w:val="12"/>
        </w:numPr>
        <w:rPr>
          <w:b/>
          <w:bCs/>
        </w:rPr>
      </w:pPr>
      <w:r w:rsidRPr="00655184">
        <w:rPr>
          <w:b/>
          <w:bCs/>
        </w:rPr>
        <w:lastRenderedPageBreak/>
        <w:t>Training loop</w:t>
      </w:r>
    </w:p>
    <w:p w14:paraId="0CD2BF33" w14:textId="77777777" w:rsidR="000F0E3F" w:rsidRDefault="000F0E3F" w:rsidP="000F0E3F">
      <w:pPr>
        <w:ind w:left="360"/>
      </w:pPr>
    </w:p>
    <w:p w14:paraId="0BFDBDDB" w14:textId="77777777" w:rsidR="000F0E3F" w:rsidRDefault="000F0E3F" w:rsidP="000F0E3F">
      <w:pPr>
        <w:ind w:left="360"/>
      </w:pPr>
      <w:r w:rsidRPr="00655184">
        <w:rPr>
          <w:noProof/>
        </w:rPr>
        <w:drawing>
          <wp:inline distT="0" distB="0" distL="0" distR="0" wp14:anchorId="4498810D" wp14:editId="652FCCC9">
            <wp:extent cx="3198489" cy="3924300"/>
            <wp:effectExtent l="0" t="0" r="2540" b="0"/>
            <wp:docPr id="12083351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5154" name="Picture 1" descr="A screenshot of a computer program&#10;&#10;AI-generated content may be incorrect."/>
                    <pic:cNvPicPr/>
                  </pic:nvPicPr>
                  <pic:blipFill>
                    <a:blip r:embed="rId30"/>
                    <a:stretch>
                      <a:fillRect/>
                    </a:stretch>
                  </pic:blipFill>
                  <pic:spPr>
                    <a:xfrm>
                      <a:off x="0" y="0"/>
                      <a:ext cx="3203558" cy="3930519"/>
                    </a:xfrm>
                    <a:prstGeom prst="rect">
                      <a:avLst/>
                    </a:prstGeom>
                  </pic:spPr>
                </pic:pic>
              </a:graphicData>
            </a:graphic>
          </wp:inline>
        </w:drawing>
      </w:r>
    </w:p>
    <w:p w14:paraId="20692DA0" w14:textId="77777777" w:rsidR="000F0E3F" w:rsidRDefault="000F0E3F" w:rsidP="000F0E3F">
      <w:pPr>
        <w:ind w:left="360"/>
      </w:pPr>
    </w:p>
    <w:p w14:paraId="7E0811A6" w14:textId="77777777" w:rsidR="000F0E3F" w:rsidRDefault="000F0E3F" w:rsidP="000F0E3F">
      <w:pPr>
        <w:ind w:left="360"/>
      </w:pPr>
      <w:r>
        <w:t>The training process was capped to a maximum of 10 epochs. Early stopping was implemented based on validation loss to prevent overfitting.</w:t>
      </w:r>
    </w:p>
    <w:p w14:paraId="169A108B" w14:textId="77777777" w:rsidR="000F0E3F" w:rsidRDefault="000F0E3F" w:rsidP="000F0E3F">
      <w:pPr>
        <w:ind w:left="360"/>
      </w:pPr>
    </w:p>
    <w:p w14:paraId="2F7970B3" w14:textId="77777777" w:rsidR="000F0E3F" w:rsidRDefault="000F0E3F" w:rsidP="000F0E3F">
      <w:pPr>
        <w:ind w:left="360"/>
      </w:pPr>
      <w:r w:rsidRPr="00E61B69">
        <w:rPr>
          <w:noProof/>
        </w:rPr>
        <w:drawing>
          <wp:inline distT="0" distB="0" distL="0" distR="0" wp14:anchorId="533DB110" wp14:editId="00BE8E14">
            <wp:extent cx="6858000" cy="1366520"/>
            <wp:effectExtent l="0" t="0" r="0" b="5080"/>
            <wp:docPr id="995170157"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2458" name="Picture 1" descr="A close-up of a grid&#10;&#10;Description automatically generated"/>
                    <pic:cNvPicPr/>
                  </pic:nvPicPr>
                  <pic:blipFill>
                    <a:blip r:embed="rId31"/>
                    <a:stretch>
                      <a:fillRect/>
                    </a:stretch>
                  </pic:blipFill>
                  <pic:spPr>
                    <a:xfrm>
                      <a:off x="0" y="0"/>
                      <a:ext cx="6858000" cy="1366520"/>
                    </a:xfrm>
                    <a:prstGeom prst="rect">
                      <a:avLst/>
                    </a:prstGeom>
                  </pic:spPr>
                </pic:pic>
              </a:graphicData>
            </a:graphic>
          </wp:inline>
        </w:drawing>
      </w:r>
    </w:p>
    <w:p w14:paraId="60E55273" w14:textId="77777777" w:rsidR="000F0E3F" w:rsidRDefault="000F0E3F" w:rsidP="000F0E3F">
      <w:pPr>
        <w:ind w:left="360"/>
      </w:pPr>
    </w:p>
    <w:p w14:paraId="5898F44C" w14:textId="77777777" w:rsidR="000F0E3F" w:rsidRDefault="000F0E3F" w:rsidP="000F0E3F">
      <w:pPr>
        <w:ind w:left="360"/>
      </w:pPr>
      <w:r>
        <w:t>Loss values were monitored per epoch, and gradients were computed and optimised after each batch. Early stopping criteria is based on validation loss, and training would stop if no improvement was observed over three consecutive epochs.</w:t>
      </w:r>
    </w:p>
    <w:p w14:paraId="7EE0DE5F" w14:textId="77777777" w:rsidR="000F0E3F" w:rsidRDefault="000F0E3F" w:rsidP="000F0E3F">
      <w:pPr>
        <w:ind w:left="360"/>
      </w:pPr>
    </w:p>
    <w:p w14:paraId="13BFEFC1" w14:textId="77777777" w:rsidR="000F0E3F" w:rsidRDefault="000F0E3F" w:rsidP="000F0E3F">
      <w:pPr>
        <w:rPr>
          <w:b/>
          <w:sz w:val="48"/>
          <w:szCs w:val="48"/>
        </w:rPr>
      </w:pPr>
      <w:r>
        <w:br w:type="page"/>
      </w:r>
    </w:p>
    <w:p w14:paraId="455D81B9" w14:textId="00B04BED" w:rsidR="000F0E3F" w:rsidRDefault="000F0E3F" w:rsidP="00355E7E">
      <w:pPr>
        <w:pStyle w:val="Heading4"/>
      </w:pPr>
      <w:r>
        <w:lastRenderedPageBreak/>
        <w:t>[</w:t>
      </w:r>
      <w:r w:rsidR="00355E7E">
        <w:t>7.114</w:t>
      </w:r>
      <w:r>
        <w:t>] Evaluation</w:t>
      </w:r>
    </w:p>
    <w:p w14:paraId="2E716011" w14:textId="77777777" w:rsidR="00AB35F5" w:rsidRPr="00AB35F5" w:rsidRDefault="00AB35F5" w:rsidP="00AB35F5"/>
    <w:p w14:paraId="2F468268" w14:textId="77777777" w:rsidR="000F0E3F" w:rsidRDefault="000F0E3F" w:rsidP="000F0E3F">
      <w:r w:rsidRPr="00A50241">
        <w:rPr>
          <w:noProof/>
        </w:rPr>
        <w:drawing>
          <wp:inline distT="0" distB="0" distL="0" distR="0" wp14:anchorId="295D51E2" wp14:editId="7C1B22EA">
            <wp:extent cx="4835611" cy="2810884"/>
            <wp:effectExtent l="0" t="0" r="3175" b="8890"/>
            <wp:docPr id="2142862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29197" name="Picture 1" descr="A screenshot of a computer program&#10;&#10;Description automatically generated"/>
                    <pic:cNvPicPr/>
                  </pic:nvPicPr>
                  <pic:blipFill>
                    <a:blip r:embed="rId32"/>
                    <a:stretch>
                      <a:fillRect/>
                    </a:stretch>
                  </pic:blipFill>
                  <pic:spPr>
                    <a:xfrm>
                      <a:off x="0" y="0"/>
                      <a:ext cx="4839408" cy="2813091"/>
                    </a:xfrm>
                    <a:prstGeom prst="rect">
                      <a:avLst/>
                    </a:prstGeom>
                  </pic:spPr>
                </pic:pic>
              </a:graphicData>
            </a:graphic>
          </wp:inline>
        </w:drawing>
      </w:r>
    </w:p>
    <w:p w14:paraId="3F058E59" w14:textId="77777777" w:rsidR="000F0E3F" w:rsidRDefault="000F0E3F" w:rsidP="000F0E3F"/>
    <w:p w14:paraId="5332B982" w14:textId="77777777" w:rsidR="000F0E3F" w:rsidRDefault="000F0E3F" w:rsidP="000F0E3F">
      <w:r>
        <w:t>The test set was used to assess the model’s performance using standard classification metrics – accuracy, precision, recall, F1 score and ROC-AUC score.</w:t>
      </w:r>
    </w:p>
    <w:p w14:paraId="5C038D83" w14:textId="77777777" w:rsidR="000F0E3F" w:rsidRDefault="000F0E3F" w:rsidP="000F0E3F"/>
    <w:p w14:paraId="0F58B9E7" w14:textId="77777777" w:rsidR="000F0E3F" w:rsidRDefault="000F0E3F" w:rsidP="000F0E3F">
      <w:r w:rsidRPr="008E4965">
        <w:rPr>
          <w:noProof/>
        </w:rPr>
        <w:drawing>
          <wp:inline distT="0" distB="0" distL="0" distR="0" wp14:anchorId="38177237" wp14:editId="76858C4E">
            <wp:extent cx="4352925" cy="1222732"/>
            <wp:effectExtent l="0" t="0" r="0" b="0"/>
            <wp:docPr id="19690902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7082" name="Picture 1" descr="A screen shot of a computer code&#10;&#10;Description automatically generated"/>
                    <pic:cNvPicPr/>
                  </pic:nvPicPr>
                  <pic:blipFill>
                    <a:blip r:embed="rId33"/>
                    <a:stretch>
                      <a:fillRect/>
                    </a:stretch>
                  </pic:blipFill>
                  <pic:spPr>
                    <a:xfrm>
                      <a:off x="0" y="0"/>
                      <a:ext cx="4365289" cy="1226205"/>
                    </a:xfrm>
                    <a:prstGeom prst="rect">
                      <a:avLst/>
                    </a:prstGeom>
                  </pic:spPr>
                </pic:pic>
              </a:graphicData>
            </a:graphic>
          </wp:inline>
        </w:drawing>
      </w:r>
    </w:p>
    <w:p w14:paraId="59E08831" w14:textId="77777777" w:rsidR="000F0E3F" w:rsidRDefault="000F0E3F" w:rsidP="000F0E3F"/>
    <w:p w14:paraId="15D59F43" w14:textId="77777777" w:rsidR="000F0E3F" w:rsidRDefault="000F0E3F" w:rsidP="000F0E3F">
      <w:r>
        <w:t>Additionally, a confusion matrix was generated to represent the distribution of true positives, true negatives, false positives and false negatives. The visualisation is meant to facilitate error analysis and highlight potential areas for model improvement.</w:t>
      </w:r>
    </w:p>
    <w:p w14:paraId="3F4B908D" w14:textId="77777777" w:rsidR="000F0E3F" w:rsidRDefault="000F0E3F" w:rsidP="000F0E3F"/>
    <w:p w14:paraId="50F54870" w14:textId="77777777" w:rsidR="000F0E3F" w:rsidRDefault="000F0E3F" w:rsidP="000F0E3F">
      <w:pPr>
        <w:rPr>
          <w:sz w:val="36"/>
          <w:szCs w:val="36"/>
        </w:rPr>
      </w:pPr>
      <w:r>
        <w:br w:type="page"/>
      </w:r>
    </w:p>
    <w:p w14:paraId="6CE8DB02" w14:textId="1D13A536" w:rsidR="000F0E3F" w:rsidRDefault="000F0E3F" w:rsidP="00420BBA">
      <w:pPr>
        <w:pStyle w:val="Heading4"/>
      </w:pPr>
      <w:r>
        <w:lastRenderedPageBreak/>
        <w:t>[</w:t>
      </w:r>
      <w:r w:rsidR="00420BBA">
        <w:t>7.115</w:t>
      </w:r>
      <w:r>
        <w:t>] Explainability</w:t>
      </w:r>
    </w:p>
    <w:p w14:paraId="6E4AA0C1" w14:textId="77777777" w:rsidR="0097270A" w:rsidRPr="0097270A" w:rsidRDefault="0097270A" w:rsidP="0097270A"/>
    <w:p w14:paraId="3C26D244" w14:textId="77777777" w:rsidR="000F0E3F" w:rsidRDefault="000F0E3F" w:rsidP="000F0E3F">
      <w:r>
        <w:t>To enhance interpretability and build user trust, LIME (Local Interpretable Model-agnostic Explanations) was integrated into the prototype to identify and highlight the most influential input features contributing to the model’s predictions.</w:t>
      </w:r>
    </w:p>
    <w:p w14:paraId="385D3BF7" w14:textId="77777777" w:rsidR="000F0E3F" w:rsidRDefault="000F0E3F" w:rsidP="000F0E3F"/>
    <w:p w14:paraId="6BD25496" w14:textId="77777777" w:rsidR="000F0E3F" w:rsidRDefault="000F0E3F" w:rsidP="000F0E3F">
      <w:r>
        <w:t>This approach aims to introduce transparency to the “black box” transformer models tend to be, which would allow stakeholders to understand the rationale behind its classifications.</w:t>
      </w:r>
    </w:p>
    <w:p w14:paraId="7F03E0DF" w14:textId="77777777" w:rsidR="000F0E3F" w:rsidRDefault="000F0E3F" w:rsidP="000F0E3F"/>
    <w:p w14:paraId="52D6B7E2" w14:textId="77777777" w:rsidR="000F0E3F" w:rsidRDefault="000F0E3F" w:rsidP="000F0E3F">
      <w:r w:rsidRPr="00677B0A">
        <w:rPr>
          <w:noProof/>
        </w:rPr>
        <w:drawing>
          <wp:inline distT="0" distB="0" distL="0" distR="0" wp14:anchorId="7C6494DA" wp14:editId="39AF6D9A">
            <wp:extent cx="3352800" cy="2980267"/>
            <wp:effectExtent l="0" t="0" r="0" b="0"/>
            <wp:docPr id="1980761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554" name="Picture 1" descr="A screenshot of a computer program&#10;&#10;Description automatically generated"/>
                    <pic:cNvPicPr/>
                  </pic:nvPicPr>
                  <pic:blipFill>
                    <a:blip r:embed="rId34"/>
                    <a:stretch>
                      <a:fillRect/>
                    </a:stretch>
                  </pic:blipFill>
                  <pic:spPr>
                    <a:xfrm>
                      <a:off x="0" y="0"/>
                      <a:ext cx="3359666" cy="2986370"/>
                    </a:xfrm>
                    <a:prstGeom prst="rect">
                      <a:avLst/>
                    </a:prstGeom>
                  </pic:spPr>
                </pic:pic>
              </a:graphicData>
            </a:graphic>
          </wp:inline>
        </w:drawing>
      </w:r>
    </w:p>
    <w:p w14:paraId="12593019" w14:textId="77777777" w:rsidR="000F0E3F" w:rsidRDefault="000F0E3F" w:rsidP="000F0E3F"/>
    <w:p w14:paraId="0296DE24" w14:textId="77777777" w:rsidR="000F0E3F" w:rsidRDefault="000F0E3F" w:rsidP="000F0E3F">
      <w:r>
        <w:t xml:space="preserve">A model wrapper class was created for LIME to interact with the </w:t>
      </w:r>
      <w:proofErr w:type="spellStart"/>
      <w:r>
        <w:t>MobileBERT</w:t>
      </w:r>
      <w:proofErr w:type="spellEnd"/>
      <w:r>
        <w:t xml:space="preserve"> model. It tokenises input text, and model outputs are transformed into interpretable probability scores for “fake” and “real” classes.</w:t>
      </w:r>
    </w:p>
    <w:p w14:paraId="70D4C140" w14:textId="77777777" w:rsidR="000F0E3F" w:rsidRDefault="000F0E3F" w:rsidP="000F0E3F"/>
    <w:p w14:paraId="2D069A9B" w14:textId="77777777" w:rsidR="000F0E3F" w:rsidRDefault="000F0E3F" w:rsidP="000F0E3F">
      <w:r w:rsidRPr="00677B0A">
        <w:rPr>
          <w:noProof/>
        </w:rPr>
        <w:drawing>
          <wp:inline distT="0" distB="0" distL="0" distR="0" wp14:anchorId="1A0C70E8" wp14:editId="6A544474">
            <wp:extent cx="3877216" cy="800212"/>
            <wp:effectExtent l="0" t="0" r="0" b="0"/>
            <wp:docPr id="3532714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1530" name="Picture 1" descr="A white background with black text&#10;&#10;Description automatically generated"/>
                    <pic:cNvPicPr/>
                  </pic:nvPicPr>
                  <pic:blipFill>
                    <a:blip r:embed="rId35"/>
                    <a:stretch>
                      <a:fillRect/>
                    </a:stretch>
                  </pic:blipFill>
                  <pic:spPr>
                    <a:xfrm>
                      <a:off x="0" y="0"/>
                      <a:ext cx="3877216" cy="800212"/>
                    </a:xfrm>
                    <a:prstGeom prst="rect">
                      <a:avLst/>
                    </a:prstGeom>
                  </pic:spPr>
                </pic:pic>
              </a:graphicData>
            </a:graphic>
          </wp:inline>
        </w:drawing>
      </w:r>
    </w:p>
    <w:p w14:paraId="7165FB81" w14:textId="77777777" w:rsidR="000F0E3F" w:rsidRDefault="000F0E3F" w:rsidP="000F0E3F"/>
    <w:p w14:paraId="706E83D7" w14:textId="77777777" w:rsidR="000F0E3F" w:rsidRDefault="000F0E3F" w:rsidP="000F0E3F">
      <w:proofErr w:type="spellStart"/>
      <w:r>
        <w:t>LimeTextExplainer</w:t>
      </w:r>
      <w:proofErr w:type="spellEnd"/>
      <w:r>
        <w:t xml:space="preserve"> is initialised with class names “fake” and “real”.</w:t>
      </w:r>
    </w:p>
    <w:p w14:paraId="5AC4B23C" w14:textId="77777777" w:rsidR="000F0E3F" w:rsidRDefault="000F0E3F" w:rsidP="000F0E3F">
      <w:r>
        <w:br w:type="page"/>
      </w:r>
    </w:p>
    <w:p w14:paraId="46F68DA0" w14:textId="77777777" w:rsidR="000F0E3F" w:rsidRDefault="000F0E3F" w:rsidP="000F0E3F">
      <w:r w:rsidRPr="00677B0A">
        <w:rPr>
          <w:noProof/>
        </w:rPr>
        <w:lastRenderedPageBreak/>
        <w:drawing>
          <wp:inline distT="0" distB="0" distL="0" distR="0" wp14:anchorId="3DD2FD9E" wp14:editId="62586A51">
            <wp:extent cx="3772930" cy="1691599"/>
            <wp:effectExtent l="0" t="0" r="0" b="4445"/>
            <wp:docPr id="15134913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1042" name="Picture 1" descr="A screen shot of a computer code&#10;&#10;Description automatically generated"/>
                    <pic:cNvPicPr/>
                  </pic:nvPicPr>
                  <pic:blipFill>
                    <a:blip r:embed="rId36"/>
                    <a:stretch>
                      <a:fillRect/>
                    </a:stretch>
                  </pic:blipFill>
                  <pic:spPr>
                    <a:xfrm>
                      <a:off x="0" y="0"/>
                      <a:ext cx="3779209" cy="1694414"/>
                    </a:xfrm>
                    <a:prstGeom prst="rect">
                      <a:avLst/>
                    </a:prstGeom>
                  </pic:spPr>
                </pic:pic>
              </a:graphicData>
            </a:graphic>
          </wp:inline>
        </w:drawing>
      </w:r>
    </w:p>
    <w:p w14:paraId="7BA40731" w14:textId="77777777" w:rsidR="000F0E3F" w:rsidRDefault="000F0E3F" w:rsidP="000F0E3F"/>
    <w:p w14:paraId="5EB4DB5C" w14:textId="77777777" w:rsidR="000F0E3F" w:rsidRDefault="000F0E3F" w:rsidP="000F0E3F">
      <w:r>
        <w:t>A test sample is selected from the dataset to generate an explanation. LIME identifies the top 10 features that most influenced the model’s prediction for the sample.</w:t>
      </w:r>
    </w:p>
    <w:p w14:paraId="5B503C4D" w14:textId="77777777" w:rsidR="000F0E3F" w:rsidRDefault="000F0E3F" w:rsidP="000F0E3F"/>
    <w:p w14:paraId="302634AF" w14:textId="77777777" w:rsidR="000F0E3F" w:rsidRDefault="000F0E3F" w:rsidP="000F0E3F">
      <w:r w:rsidRPr="00677B0A">
        <w:rPr>
          <w:noProof/>
        </w:rPr>
        <w:drawing>
          <wp:inline distT="0" distB="0" distL="0" distR="0" wp14:anchorId="74F3900C" wp14:editId="3EEA0868">
            <wp:extent cx="3943900" cy="924054"/>
            <wp:effectExtent l="0" t="0" r="0" b="9525"/>
            <wp:docPr id="1289510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48523" name="Picture 1" descr="A screen shot of a computer code&#10;&#10;Description automatically generated"/>
                    <pic:cNvPicPr/>
                  </pic:nvPicPr>
                  <pic:blipFill>
                    <a:blip r:embed="rId37"/>
                    <a:stretch>
                      <a:fillRect/>
                    </a:stretch>
                  </pic:blipFill>
                  <pic:spPr>
                    <a:xfrm>
                      <a:off x="0" y="0"/>
                      <a:ext cx="3943900" cy="924054"/>
                    </a:xfrm>
                    <a:prstGeom prst="rect">
                      <a:avLst/>
                    </a:prstGeom>
                  </pic:spPr>
                </pic:pic>
              </a:graphicData>
            </a:graphic>
          </wp:inline>
        </w:drawing>
      </w:r>
    </w:p>
    <w:p w14:paraId="44BFE7D4" w14:textId="77777777" w:rsidR="000F0E3F" w:rsidRDefault="000F0E3F" w:rsidP="000F0E3F"/>
    <w:p w14:paraId="112D8A15" w14:textId="77777777" w:rsidR="000F0E3F" w:rsidRDefault="000F0E3F" w:rsidP="000F0E3F">
      <w:r>
        <w:t>LIME provides a weighted list of influential features for each explained instance.</w:t>
      </w:r>
    </w:p>
    <w:p w14:paraId="1B1707D8" w14:textId="77777777" w:rsidR="000F0E3F" w:rsidRDefault="000F0E3F" w:rsidP="000F0E3F"/>
    <w:p w14:paraId="5D94B67E" w14:textId="77777777" w:rsidR="000F0E3F" w:rsidRDefault="000F0E3F" w:rsidP="000F0E3F">
      <w:pPr>
        <w:rPr>
          <w:b/>
          <w:sz w:val="48"/>
          <w:szCs w:val="48"/>
        </w:rPr>
      </w:pPr>
      <w:r w:rsidRPr="00677B0A">
        <w:rPr>
          <w:noProof/>
        </w:rPr>
        <w:drawing>
          <wp:inline distT="0" distB="0" distL="0" distR="0" wp14:anchorId="335154ED" wp14:editId="5233C517">
            <wp:extent cx="6343135" cy="2008072"/>
            <wp:effectExtent l="0" t="0" r="635" b="0"/>
            <wp:docPr id="204752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6332" name="Picture 1" descr="A screenshot of a computer&#10;&#10;Description automatically generated"/>
                    <pic:cNvPicPr/>
                  </pic:nvPicPr>
                  <pic:blipFill>
                    <a:blip r:embed="rId38"/>
                    <a:stretch>
                      <a:fillRect/>
                    </a:stretch>
                  </pic:blipFill>
                  <pic:spPr>
                    <a:xfrm>
                      <a:off x="0" y="0"/>
                      <a:ext cx="6356173" cy="2012199"/>
                    </a:xfrm>
                    <a:prstGeom prst="rect">
                      <a:avLst/>
                    </a:prstGeom>
                  </pic:spPr>
                </pic:pic>
              </a:graphicData>
            </a:graphic>
          </wp:inline>
        </w:drawing>
      </w:r>
      <w:r>
        <w:br w:type="page"/>
      </w:r>
    </w:p>
    <w:p w14:paraId="2D29F57D" w14:textId="6F58E1C3" w:rsidR="000F0E3F" w:rsidRDefault="000F0E3F" w:rsidP="004B6CBC">
      <w:pPr>
        <w:pStyle w:val="Heading4"/>
      </w:pPr>
      <w:r>
        <w:lastRenderedPageBreak/>
        <w:t>[</w:t>
      </w:r>
      <w:r w:rsidR="004B6CBC">
        <w:t>7.116</w:t>
      </w:r>
      <w:r>
        <w:t>] Results of Initial Implementation</w:t>
      </w:r>
    </w:p>
    <w:p w14:paraId="3DBB7D99" w14:textId="77777777" w:rsidR="000F0E3F" w:rsidRDefault="000F0E3F" w:rsidP="000F0E3F"/>
    <w:p w14:paraId="5CCE3178" w14:textId="77777777" w:rsidR="000F0E3F" w:rsidRDefault="000F0E3F" w:rsidP="000F0E3F">
      <w:r>
        <w:t xml:space="preserve">The prototype demonstrated the feasibility of fine-tuning </w:t>
      </w:r>
      <w:proofErr w:type="spellStart"/>
      <w:r>
        <w:t>MobileBERT</w:t>
      </w:r>
      <w:proofErr w:type="spellEnd"/>
      <w:r>
        <w:t xml:space="preserve"> for the task of fake news detection.</w:t>
      </w:r>
    </w:p>
    <w:p w14:paraId="6D4CAF18" w14:textId="77777777" w:rsidR="000F0E3F" w:rsidRDefault="000F0E3F" w:rsidP="000F0E3F"/>
    <w:p w14:paraId="31E61824" w14:textId="77777777" w:rsidR="000F0E3F" w:rsidRDefault="000F0E3F" w:rsidP="000F0E3F">
      <w:r>
        <w:t>The key performance metrics achieved during evaluation are as follows:</w:t>
      </w:r>
    </w:p>
    <w:p w14:paraId="6338F09F" w14:textId="77777777" w:rsidR="000F0E3F" w:rsidRDefault="000F0E3F" w:rsidP="000F0E3F"/>
    <w:p w14:paraId="1A73F1E9" w14:textId="77777777" w:rsidR="000F0E3F" w:rsidRDefault="000F0E3F" w:rsidP="000F0E3F">
      <w:r w:rsidRPr="00F33334">
        <w:rPr>
          <w:noProof/>
        </w:rPr>
        <w:drawing>
          <wp:inline distT="0" distB="0" distL="0" distR="0" wp14:anchorId="271CD7A7" wp14:editId="1889E269">
            <wp:extent cx="1371791" cy="733527"/>
            <wp:effectExtent l="0" t="0" r="0" b="9525"/>
            <wp:docPr id="16879734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19498" name="Picture 1" descr="A screenshot of a computer screen&#10;&#10;Description automatically generated"/>
                    <pic:cNvPicPr/>
                  </pic:nvPicPr>
                  <pic:blipFill>
                    <a:blip r:embed="rId39"/>
                    <a:stretch>
                      <a:fillRect/>
                    </a:stretch>
                  </pic:blipFill>
                  <pic:spPr>
                    <a:xfrm>
                      <a:off x="0" y="0"/>
                      <a:ext cx="1371791" cy="733527"/>
                    </a:xfrm>
                    <a:prstGeom prst="rect">
                      <a:avLst/>
                    </a:prstGeom>
                  </pic:spPr>
                </pic:pic>
              </a:graphicData>
            </a:graphic>
          </wp:inline>
        </w:drawing>
      </w:r>
    </w:p>
    <w:p w14:paraId="6D142B91" w14:textId="77777777" w:rsidR="000F0E3F" w:rsidRDefault="000F0E3F" w:rsidP="000F0E3F"/>
    <w:p w14:paraId="39D85529" w14:textId="77777777" w:rsidR="000F0E3F" w:rsidRPr="00814621" w:rsidRDefault="000F0E3F" w:rsidP="000F0E3F">
      <w:r w:rsidRPr="00814621">
        <w:t>Accuracy: 5</w:t>
      </w:r>
      <w:r>
        <w:t>3.20</w:t>
      </w:r>
      <w:r w:rsidRPr="00814621">
        <w:t>%</w:t>
      </w:r>
    </w:p>
    <w:p w14:paraId="3B47C68F" w14:textId="77777777" w:rsidR="000F0E3F" w:rsidRDefault="000F0E3F" w:rsidP="000F0E3F">
      <w:r>
        <w:t>Precision: 57.32%</w:t>
      </w:r>
    </w:p>
    <w:p w14:paraId="4B992C6C" w14:textId="77777777" w:rsidR="000F0E3F" w:rsidRDefault="000F0E3F" w:rsidP="000F0E3F">
      <w:r>
        <w:t>Recall: 66.39%</w:t>
      </w:r>
    </w:p>
    <w:p w14:paraId="4E4A0838" w14:textId="77777777" w:rsidR="000F0E3F" w:rsidRDefault="000F0E3F" w:rsidP="000F0E3F">
      <w:r>
        <w:t>F1 Score: 61.52%</w:t>
      </w:r>
    </w:p>
    <w:p w14:paraId="092A3625" w14:textId="77777777" w:rsidR="000F0E3F" w:rsidRDefault="000F0E3F" w:rsidP="000F0E3F">
      <w:r>
        <w:t xml:space="preserve">ROC-AUC: 51.28% </w:t>
      </w:r>
    </w:p>
    <w:p w14:paraId="336BEF33" w14:textId="77777777" w:rsidR="000F0E3F" w:rsidRDefault="000F0E3F" w:rsidP="000F0E3F"/>
    <w:p w14:paraId="4EC4557D" w14:textId="77777777" w:rsidR="000F0E3F" w:rsidRDefault="000F0E3F" w:rsidP="000F0E3F">
      <w:r>
        <w:t>These values indicate that while the model is more accurate than randomly guessing, there is large room for improvement, especially in optimising prediction and recall.</w:t>
      </w:r>
    </w:p>
    <w:p w14:paraId="5D106DB5" w14:textId="77777777" w:rsidR="000F0E3F" w:rsidRDefault="000F0E3F" w:rsidP="000F0E3F"/>
    <w:p w14:paraId="5A4D95AA" w14:textId="77777777" w:rsidR="000F0E3F" w:rsidRDefault="000F0E3F" w:rsidP="000F0E3F">
      <w:r w:rsidRPr="00F33334">
        <w:rPr>
          <w:noProof/>
        </w:rPr>
        <w:drawing>
          <wp:inline distT="0" distB="0" distL="0" distR="0" wp14:anchorId="7CBF8738" wp14:editId="5AB36E92">
            <wp:extent cx="3484605" cy="2712609"/>
            <wp:effectExtent l="0" t="0" r="1905" b="0"/>
            <wp:docPr id="19432049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1663" name="Picture 1" descr="A blue squares with white text&#10;&#10;Description automatically generated"/>
                    <pic:cNvPicPr/>
                  </pic:nvPicPr>
                  <pic:blipFill>
                    <a:blip r:embed="rId40"/>
                    <a:stretch>
                      <a:fillRect/>
                    </a:stretch>
                  </pic:blipFill>
                  <pic:spPr>
                    <a:xfrm>
                      <a:off x="0" y="0"/>
                      <a:ext cx="3492527" cy="2718776"/>
                    </a:xfrm>
                    <a:prstGeom prst="rect">
                      <a:avLst/>
                    </a:prstGeom>
                  </pic:spPr>
                </pic:pic>
              </a:graphicData>
            </a:graphic>
          </wp:inline>
        </w:drawing>
      </w:r>
    </w:p>
    <w:p w14:paraId="6D737D96" w14:textId="77777777" w:rsidR="000F0E3F" w:rsidRDefault="000F0E3F" w:rsidP="000F0E3F"/>
    <w:p w14:paraId="02A5D3BD" w14:textId="77777777" w:rsidR="000F0E3F" w:rsidRDefault="000F0E3F" w:rsidP="000F0E3F">
      <w:r>
        <w:t xml:space="preserve">The confusion matrix reveals that the model exhibits a tendency towards higher false positives, thus significantly affecting precision. The high recall score indicates the model </w:t>
      </w:r>
      <w:proofErr w:type="gramStart"/>
      <w:r>
        <w:t>is capable of capturing</w:t>
      </w:r>
      <w:proofErr w:type="gramEnd"/>
      <w:r>
        <w:t xml:space="preserve"> real statements, but improving precision will be a main goal moving forward in future iterations. </w:t>
      </w:r>
    </w:p>
    <w:p w14:paraId="2EB8B109" w14:textId="77777777" w:rsidR="000F0E3F" w:rsidRDefault="000F0E3F" w:rsidP="000F0E3F"/>
    <w:p w14:paraId="7E6C62A9" w14:textId="77777777" w:rsidR="000F0E3F" w:rsidRDefault="000F0E3F" w:rsidP="000F0E3F">
      <w:r>
        <w:br w:type="page"/>
      </w:r>
    </w:p>
    <w:p w14:paraId="1F11EDAD" w14:textId="77777777" w:rsidR="000F0E3F" w:rsidRDefault="000F0E3F" w:rsidP="000F0E3F">
      <w:r>
        <w:lastRenderedPageBreak/>
        <w:t xml:space="preserve">Additionally, a small group survey was conducted with a group of three student </w:t>
      </w:r>
      <w:proofErr w:type="spellStart"/>
      <w:r>
        <w:t>jounrliasts</w:t>
      </w:r>
      <w:proofErr w:type="spellEnd"/>
      <w:r>
        <w:t>.</w:t>
      </w:r>
    </w:p>
    <w:p w14:paraId="0DD7B821" w14:textId="77777777" w:rsidR="000F0E3F" w:rsidRDefault="000F0E3F" w:rsidP="000F0E3F"/>
    <w:p w14:paraId="27BF78E5" w14:textId="77777777" w:rsidR="000F0E3F" w:rsidRDefault="000F0E3F" w:rsidP="000F0E3F">
      <w:r>
        <w:t>Participants filled in a System Usability Scale (SUS) questionnaire and were asked to rate how much they understood why statements were being flagged.</w:t>
      </w:r>
    </w:p>
    <w:p w14:paraId="778DB7CA" w14:textId="77777777" w:rsidR="000F0E3F" w:rsidRDefault="000F0E3F" w:rsidP="000F0E3F"/>
    <w:p w14:paraId="12D0AEFB" w14:textId="77777777" w:rsidR="000F0E3F" w:rsidRDefault="000F0E3F" w:rsidP="000F0E3F">
      <w:r w:rsidRPr="00E6364A">
        <w:rPr>
          <w:noProof/>
        </w:rPr>
        <w:drawing>
          <wp:inline distT="0" distB="0" distL="0" distR="0" wp14:anchorId="30A5C15D" wp14:editId="75D036CC">
            <wp:extent cx="3426940" cy="1611614"/>
            <wp:effectExtent l="0" t="0" r="2540" b="8255"/>
            <wp:docPr id="77195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55444" name="Picture 1" descr="A screenshot of a computer&#10;&#10;AI-generated content may be incorrect."/>
                    <pic:cNvPicPr/>
                  </pic:nvPicPr>
                  <pic:blipFill>
                    <a:blip r:embed="rId41"/>
                    <a:stretch>
                      <a:fillRect/>
                    </a:stretch>
                  </pic:blipFill>
                  <pic:spPr>
                    <a:xfrm>
                      <a:off x="0" y="0"/>
                      <a:ext cx="3446138" cy="1620642"/>
                    </a:xfrm>
                    <a:prstGeom prst="rect">
                      <a:avLst/>
                    </a:prstGeom>
                  </pic:spPr>
                </pic:pic>
              </a:graphicData>
            </a:graphic>
          </wp:inline>
        </w:drawing>
      </w:r>
    </w:p>
    <w:p w14:paraId="6AD58A8E" w14:textId="77777777" w:rsidR="000F0E3F" w:rsidRDefault="000F0E3F" w:rsidP="000F0E3F">
      <w:r w:rsidRPr="00E6364A">
        <w:rPr>
          <w:noProof/>
        </w:rPr>
        <w:drawing>
          <wp:inline distT="0" distB="0" distL="0" distR="0" wp14:anchorId="7CE48A7A" wp14:editId="66A1649A">
            <wp:extent cx="3451654" cy="1703775"/>
            <wp:effectExtent l="0" t="0" r="0" b="0"/>
            <wp:docPr id="239698229"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41685" name="Picture 1" descr="A graph with purple bars&#10;&#10;Description automatically generated"/>
                    <pic:cNvPicPr/>
                  </pic:nvPicPr>
                  <pic:blipFill>
                    <a:blip r:embed="rId42"/>
                    <a:stretch>
                      <a:fillRect/>
                    </a:stretch>
                  </pic:blipFill>
                  <pic:spPr>
                    <a:xfrm>
                      <a:off x="0" y="0"/>
                      <a:ext cx="3454705" cy="1705281"/>
                    </a:xfrm>
                    <a:prstGeom prst="rect">
                      <a:avLst/>
                    </a:prstGeom>
                  </pic:spPr>
                </pic:pic>
              </a:graphicData>
            </a:graphic>
          </wp:inline>
        </w:drawing>
      </w:r>
    </w:p>
    <w:p w14:paraId="1D314C58" w14:textId="77777777" w:rsidR="000F0E3F" w:rsidRDefault="000F0E3F" w:rsidP="000F0E3F">
      <w:r w:rsidRPr="00E6364A">
        <w:rPr>
          <w:noProof/>
        </w:rPr>
        <w:drawing>
          <wp:inline distT="0" distB="0" distL="0" distR="0" wp14:anchorId="589D5291" wp14:editId="267570B9">
            <wp:extent cx="3410465" cy="1572919"/>
            <wp:effectExtent l="0" t="0" r="0" b="8255"/>
            <wp:docPr id="1454373345" name="Picture 1" descr="A graph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4563" name="Picture 1" descr="A graph with numbers and a few words&#10;&#10;Description automatically generated with medium confidence"/>
                    <pic:cNvPicPr/>
                  </pic:nvPicPr>
                  <pic:blipFill>
                    <a:blip r:embed="rId43"/>
                    <a:stretch>
                      <a:fillRect/>
                    </a:stretch>
                  </pic:blipFill>
                  <pic:spPr>
                    <a:xfrm>
                      <a:off x="0" y="0"/>
                      <a:ext cx="3429606" cy="1581747"/>
                    </a:xfrm>
                    <a:prstGeom prst="rect">
                      <a:avLst/>
                    </a:prstGeom>
                  </pic:spPr>
                </pic:pic>
              </a:graphicData>
            </a:graphic>
          </wp:inline>
        </w:drawing>
      </w:r>
    </w:p>
    <w:p w14:paraId="074A8F09" w14:textId="77777777" w:rsidR="000F0E3F" w:rsidRDefault="000F0E3F" w:rsidP="000F0E3F">
      <w:r w:rsidRPr="00E6364A">
        <w:rPr>
          <w:noProof/>
        </w:rPr>
        <w:drawing>
          <wp:inline distT="0" distB="0" distL="0" distR="0" wp14:anchorId="02724034" wp14:editId="7415B9F1">
            <wp:extent cx="3393989" cy="1670283"/>
            <wp:effectExtent l="0" t="0" r="0" b="6350"/>
            <wp:docPr id="1233458796" name="Picture 1"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813" name="Picture 1" descr="A graph with a bar and a number of text&#10;&#10;Description automatically generated with medium confidence"/>
                    <pic:cNvPicPr/>
                  </pic:nvPicPr>
                  <pic:blipFill>
                    <a:blip r:embed="rId44"/>
                    <a:stretch>
                      <a:fillRect/>
                    </a:stretch>
                  </pic:blipFill>
                  <pic:spPr>
                    <a:xfrm>
                      <a:off x="0" y="0"/>
                      <a:ext cx="3413316" cy="1679794"/>
                    </a:xfrm>
                    <a:prstGeom prst="rect">
                      <a:avLst/>
                    </a:prstGeom>
                  </pic:spPr>
                </pic:pic>
              </a:graphicData>
            </a:graphic>
          </wp:inline>
        </w:drawing>
      </w:r>
    </w:p>
    <w:p w14:paraId="525DEF2F" w14:textId="77777777" w:rsidR="000F0E3F" w:rsidRDefault="000F0E3F" w:rsidP="000F0E3F">
      <w:r w:rsidRPr="00E6364A">
        <w:rPr>
          <w:noProof/>
        </w:rPr>
        <w:lastRenderedPageBreak/>
        <w:drawing>
          <wp:inline distT="0" distB="0" distL="0" distR="0" wp14:anchorId="008B5575" wp14:editId="7C5A1A21">
            <wp:extent cx="3608173" cy="1659425"/>
            <wp:effectExtent l="0" t="0" r="0" b="0"/>
            <wp:docPr id="17328458"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789" name="Picture 1" descr="A white rectangular object with black text&#10;&#10;Description automatically generated with medium confidence"/>
                    <pic:cNvPicPr/>
                  </pic:nvPicPr>
                  <pic:blipFill>
                    <a:blip r:embed="rId45"/>
                    <a:stretch>
                      <a:fillRect/>
                    </a:stretch>
                  </pic:blipFill>
                  <pic:spPr>
                    <a:xfrm>
                      <a:off x="0" y="0"/>
                      <a:ext cx="3629397" cy="1669186"/>
                    </a:xfrm>
                    <a:prstGeom prst="rect">
                      <a:avLst/>
                    </a:prstGeom>
                  </pic:spPr>
                </pic:pic>
              </a:graphicData>
            </a:graphic>
          </wp:inline>
        </w:drawing>
      </w:r>
    </w:p>
    <w:p w14:paraId="78ADD0A3" w14:textId="77777777" w:rsidR="000F0E3F" w:rsidRDefault="000F0E3F" w:rsidP="000F0E3F">
      <w:r w:rsidRPr="00E6364A">
        <w:rPr>
          <w:noProof/>
        </w:rPr>
        <w:drawing>
          <wp:inline distT="0" distB="0" distL="0" distR="0" wp14:anchorId="27A95FC6" wp14:editId="27CBF0A5">
            <wp:extent cx="3616411" cy="1803518"/>
            <wp:effectExtent l="0" t="0" r="3175" b="6350"/>
            <wp:docPr id="80233392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0265" name="Picture 1" descr="A graph with numbers and a bar&#10;&#10;Description automatically generated"/>
                    <pic:cNvPicPr/>
                  </pic:nvPicPr>
                  <pic:blipFill>
                    <a:blip r:embed="rId46"/>
                    <a:stretch>
                      <a:fillRect/>
                    </a:stretch>
                  </pic:blipFill>
                  <pic:spPr>
                    <a:xfrm>
                      <a:off x="0" y="0"/>
                      <a:ext cx="3626384" cy="1808491"/>
                    </a:xfrm>
                    <a:prstGeom prst="rect">
                      <a:avLst/>
                    </a:prstGeom>
                  </pic:spPr>
                </pic:pic>
              </a:graphicData>
            </a:graphic>
          </wp:inline>
        </w:drawing>
      </w:r>
    </w:p>
    <w:p w14:paraId="3F29F301" w14:textId="77777777" w:rsidR="000F0E3F" w:rsidRDefault="000F0E3F" w:rsidP="000F0E3F">
      <w:r w:rsidRPr="00E6364A">
        <w:rPr>
          <w:noProof/>
        </w:rPr>
        <w:drawing>
          <wp:inline distT="0" distB="0" distL="0" distR="0" wp14:anchorId="55DBA8E1" wp14:editId="66EAAFC1">
            <wp:extent cx="3624649" cy="1791181"/>
            <wp:effectExtent l="0" t="0" r="0" b="0"/>
            <wp:docPr id="1188771282"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5875" name="Picture 1" descr="A white graph with black text&#10;&#10;Description automatically generated"/>
                    <pic:cNvPicPr/>
                  </pic:nvPicPr>
                  <pic:blipFill>
                    <a:blip r:embed="rId47"/>
                    <a:stretch>
                      <a:fillRect/>
                    </a:stretch>
                  </pic:blipFill>
                  <pic:spPr>
                    <a:xfrm>
                      <a:off x="0" y="0"/>
                      <a:ext cx="3633922" cy="1795763"/>
                    </a:xfrm>
                    <a:prstGeom prst="rect">
                      <a:avLst/>
                    </a:prstGeom>
                  </pic:spPr>
                </pic:pic>
              </a:graphicData>
            </a:graphic>
          </wp:inline>
        </w:drawing>
      </w:r>
    </w:p>
    <w:p w14:paraId="475C3585" w14:textId="77777777" w:rsidR="000F0E3F" w:rsidRDefault="000F0E3F" w:rsidP="000F0E3F">
      <w:r w:rsidRPr="00E6364A">
        <w:rPr>
          <w:noProof/>
        </w:rPr>
        <w:drawing>
          <wp:inline distT="0" distB="0" distL="0" distR="0" wp14:anchorId="54656E28" wp14:editId="523FD5B6">
            <wp:extent cx="3679755" cy="1713471"/>
            <wp:effectExtent l="0" t="0" r="0" b="1270"/>
            <wp:docPr id="4200269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0559" name="Picture 1" descr="A graph with numbers and text&#10;&#10;Description automatically generated"/>
                    <pic:cNvPicPr/>
                  </pic:nvPicPr>
                  <pic:blipFill>
                    <a:blip r:embed="rId48"/>
                    <a:stretch>
                      <a:fillRect/>
                    </a:stretch>
                  </pic:blipFill>
                  <pic:spPr>
                    <a:xfrm>
                      <a:off x="0" y="0"/>
                      <a:ext cx="3689994" cy="1718239"/>
                    </a:xfrm>
                    <a:prstGeom prst="rect">
                      <a:avLst/>
                    </a:prstGeom>
                  </pic:spPr>
                </pic:pic>
              </a:graphicData>
            </a:graphic>
          </wp:inline>
        </w:drawing>
      </w:r>
    </w:p>
    <w:p w14:paraId="377E0616" w14:textId="77777777" w:rsidR="000F0E3F" w:rsidRDefault="000F0E3F" w:rsidP="000F0E3F">
      <w:r w:rsidRPr="00E6364A">
        <w:rPr>
          <w:noProof/>
        </w:rPr>
        <w:lastRenderedPageBreak/>
        <w:drawing>
          <wp:inline distT="0" distB="0" distL="0" distR="0" wp14:anchorId="75F69782" wp14:editId="101F41C0">
            <wp:extent cx="3896497" cy="1825220"/>
            <wp:effectExtent l="0" t="0" r="8890" b="3810"/>
            <wp:docPr id="2021915257"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7848" name="Picture 1" descr="A graph with a purple square&#10;&#10;Description automatically generated"/>
                    <pic:cNvPicPr/>
                  </pic:nvPicPr>
                  <pic:blipFill>
                    <a:blip r:embed="rId49"/>
                    <a:stretch>
                      <a:fillRect/>
                    </a:stretch>
                  </pic:blipFill>
                  <pic:spPr>
                    <a:xfrm>
                      <a:off x="0" y="0"/>
                      <a:ext cx="3904461" cy="1828950"/>
                    </a:xfrm>
                    <a:prstGeom prst="rect">
                      <a:avLst/>
                    </a:prstGeom>
                  </pic:spPr>
                </pic:pic>
              </a:graphicData>
            </a:graphic>
          </wp:inline>
        </w:drawing>
      </w:r>
    </w:p>
    <w:p w14:paraId="78BC3A81" w14:textId="77777777" w:rsidR="000F0E3F" w:rsidRDefault="000F0E3F" w:rsidP="000F0E3F">
      <w:r w:rsidRPr="00E6364A">
        <w:rPr>
          <w:noProof/>
        </w:rPr>
        <w:drawing>
          <wp:inline distT="0" distB="0" distL="0" distR="0" wp14:anchorId="1A2A2F67" wp14:editId="5F695549">
            <wp:extent cx="3871784" cy="1803248"/>
            <wp:effectExtent l="0" t="0" r="0" b="6985"/>
            <wp:docPr id="70839589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3495" name="Picture 1" descr="A graph with numbers and a bar&#10;&#10;Description automatically generated with medium confidence"/>
                    <pic:cNvPicPr/>
                  </pic:nvPicPr>
                  <pic:blipFill>
                    <a:blip r:embed="rId50"/>
                    <a:stretch>
                      <a:fillRect/>
                    </a:stretch>
                  </pic:blipFill>
                  <pic:spPr>
                    <a:xfrm>
                      <a:off x="0" y="0"/>
                      <a:ext cx="3882185" cy="1808092"/>
                    </a:xfrm>
                    <a:prstGeom prst="rect">
                      <a:avLst/>
                    </a:prstGeom>
                  </pic:spPr>
                </pic:pic>
              </a:graphicData>
            </a:graphic>
          </wp:inline>
        </w:drawing>
      </w:r>
    </w:p>
    <w:p w14:paraId="681D4FC3" w14:textId="77777777" w:rsidR="000F0E3F" w:rsidRDefault="000F0E3F" w:rsidP="000F0E3F">
      <w:r w:rsidRPr="00E6364A">
        <w:rPr>
          <w:noProof/>
        </w:rPr>
        <w:drawing>
          <wp:inline distT="0" distB="0" distL="0" distR="0" wp14:anchorId="66F9CDAC" wp14:editId="18543EDD">
            <wp:extent cx="3896360" cy="1832371"/>
            <wp:effectExtent l="0" t="0" r="0" b="0"/>
            <wp:docPr id="2029502023" name="Picture 1" descr="A graph with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3413" name="Picture 1" descr="A graph with a purple bar&#10;&#10;Description automatically generated"/>
                    <pic:cNvPicPr/>
                  </pic:nvPicPr>
                  <pic:blipFill>
                    <a:blip r:embed="rId51"/>
                    <a:stretch>
                      <a:fillRect/>
                    </a:stretch>
                  </pic:blipFill>
                  <pic:spPr>
                    <a:xfrm>
                      <a:off x="0" y="0"/>
                      <a:ext cx="3910512" cy="1839026"/>
                    </a:xfrm>
                    <a:prstGeom prst="rect">
                      <a:avLst/>
                    </a:prstGeom>
                  </pic:spPr>
                </pic:pic>
              </a:graphicData>
            </a:graphic>
          </wp:inline>
        </w:drawing>
      </w:r>
    </w:p>
    <w:p w14:paraId="4789D111" w14:textId="77777777" w:rsidR="000F0E3F" w:rsidRDefault="000F0E3F" w:rsidP="000F0E3F"/>
    <w:p w14:paraId="0D26623B" w14:textId="77777777" w:rsidR="000F0E3F" w:rsidRDefault="000F0E3F" w:rsidP="000F0E3F">
      <w:r>
        <w:t xml:space="preserve">From the results of the questionnaire, I can deduce that: </w:t>
      </w:r>
    </w:p>
    <w:p w14:paraId="149317E0" w14:textId="77777777" w:rsidR="000F0E3F" w:rsidRDefault="000F0E3F" w:rsidP="000F0E3F"/>
    <w:p w14:paraId="6A07A6D1" w14:textId="77777777" w:rsidR="000F0E3F" w:rsidRPr="006C6171" w:rsidRDefault="000F0E3F" w:rsidP="000F0E3F">
      <w:pPr>
        <w:pStyle w:val="ListParagraph"/>
        <w:numPr>
          <w:ilvl w:val="0"/>
          <w:numId w:val="25"/>
        </w:numPr>
        <w:rPr>
          <w:b/>
          <w:bCs/>
        </w:rPr>
      </w:pPr>
      <w:r w:rsidRPr="006C6171">
        <w:rPr>
          <w:b/>
          <w:bCs/>
        </w:rPr>
        <w:t>The participants wanted more clarity as to why statements are flagged.</w:t>
      </w:r>
    </w:p>
    <w:p w14:paraId="429793D7" w14:textId="77777777" w:rsidR="000F0E3F" w:rsidRDefault="000F0E3F" w:rsidP="000F0E3F"/>
    <w:p w14:paraId="4C0F78DF" w14:textId="77777777" w:rsidR="000F0E3F" w:rsidRDefault="000F0E3F" w:rsidP="000F0E3F">
      <w:pPr>
        <w:ind w:left="360"/>
      </w:pPr>
      <w:r>
        <w:t>This can be done by introducing a more human explainability element, like a short statement instead of just the LIME output, to be more conducive to non-technical users.</w:t>
      </w:r>
    </w:p>
    <w:p w14:paraId="089CCDB8" w14:textId="77777777" w:rsidR="000F0E3F" w:rsidRDefault="000F0E3F" w:rsidP="000F0E3F">
      <w:pPr>
        <w:ind w:left="360"/>
      </w:pPr>
    </w:p>
    <w:p w14:paraId="028CC2FF" w14:textId="77777777" w:rsidR="000F0E3F" w:rsidRPr="006C6171" w:rsidRDefault="000F0E3F" w:rsidP="000F0E3F">
      <w:pPr>
        <w:pStyle w:val="ListParagraph"/>
        <w:numPr>
          <w:ilvl w:val="0"/>
          <w:numId w:val="25"/>
        </w:numPr>
        <w:rPr>
          <w:b/>
          <w:bCs/>
        </w:rPr>
      </w:pPr>
      <w:r w:rsidRPr="006C6171">
        <w:rPr>
          <w:b/>
          <w:bCs/>
        </w:rPr>
        <w:t>The participants felt a CLI application was too intimidating/technical.</w:t>
      </w:r>
    </w:p>
    <w:p w14:paraId="6D21581F" w14:textId="77777777" w:rsidR="000F0E3F" w:rsidRDefault="000F0E3F" w:rsidP="000F0E3F"/>
    <w:p w14:paraId="333E92E7" w14:textId="77777777" w:rsidR="000F0E3F" w:rsidRPr="00E33106" w:rsidRDefault="000F0E3F" w:rsidP="000F0E3F">
      <w:pPr>
        <w:ind w:left="360"/>
      </w:pPr>
      <w:r>
        <w:t>Implementing a simple GUI may be a way to bridge the gap and instil confidence in non-technical users.</w:t>
      </w:r>
      <w:r>
        <w:br w:type="page"/>
      </w:r>
    </w:p>
    <w:p w14:paraId="02967938" w14:textId="14991877" w:rsidR="000F0E3F" w:rsidRDefault="000F0E3F" w:rsidP="00C06974">
      <w:pPr>
        <w:pStyle w:val="Heading4"/>
      </w:pPr>
      <w:r>
        <w:lastRenderedPageBreak/>
        <w:t>[</w:t>
      </w:r>
      <w:r w:rsidR="00C06974">
        <w:t>7.117</w:t>
      </w:r>
      <w:r>
        <w:t>] Further Iterations</w:t>
      </w:r>
    </w:p>
    <w:p w14:paraId="61B50FE4" w14:textId="77777777" w:rsidR="000F0E3F" w:rsidRDefault="000F0E3F" w:rsidP="000F0E3F"/>
    <w:p w14:paraId="0B67B448" w14:textId="7661EEEB" w:rsidR="000F0E3F" w:rsidRDefault="000F0E3F" w:rsidP="000F0E3F">
      <w:r>
        <w:t>As the original implementation did not perform exceptionally well according to model evaluation metrics, in subsequent iterations of the prototypes, more techniques were attempted to improve the performance of the model.</w:t>
      </w:r>
    </w:p>
    <w:p w14:paraId="247BDC64" w14:textId="070623BD" w:rsidR="000F0E3F" w:rsidRDefault="000F0E3F" w:rsidP="00C06974">
      <w:pPr>
        <w:pStyle w:val="Heading5"/>
      </w:pPr>
      <w:r>
        <w:t>[</w:t>
      </w:r>
      <w:r w:rsidR="00C06974">
        <w:t>7.1171</w:t>
      </w:r>
      <w:r>
        <w:t>]</w:t>
      </w:r>
      <w:r w:rsidR="00E10AE0">
        <w:t xml:space="preserve"> </w:t>
      </w:r>
      <w:r>
        <w:t>Mixed Precision Training</w:t>
      </w:r>
    </w:p>
    <w:p w14:paraId="3B265B20" w14:textId="77777777" w:rsidR="00E10AE0" w:rsidRPr="00E10AE0" w:rsidRDefault="00E10AE0" w:rsidP="00E10AE0"/>
    <w:p w14:paraId="3EC29E94" w14:textId="77777777" w:rsidR="000F0E3F" w:rsidRDefault="000F0E3F" w:rsidP="000F0E3F">
      <w:r>
        <w:t xml:space="preserve">The original training loop was worked on to implement mixed precision training using </w:t>
      </w:r>
      <w:proofErr w:type="spellStart"/>
      <w:r>
        <w:t>PyTorch’s</w:t>
      </w:r>
      <w:proofErr w:type="spellEnd"/>
      <w:r>
        <w:t xml:space="preserve"> </w:t>
      </w:r>
      <w:proofErr w:type="spellStart"/>
      <w:r>
        <w:t>torch.cuda.amp</w:t>
      </w:r>
      <w:proofErr w:type="spellEnd"/>
      <w:r>
        <w:t xml:space="preserve"> module to enable efficient training by performing certain operations in lower 16-bit floating point precision, while maintaining stability in others with a 32-bit floating point precision.</w:t>
      </w:r>
    </w:p>
    <w:p w14:paraId="4B4A5AB9" w14:textId="77777777" w:rsidR="000F0E3F" w:rsidRDefault="000F0E3F" w:rsidP="000F0E3F"/>
    <w:p w14:paraId="7E874591" w14:textId="77777777" w:rsidR="000F0E3F" w:rsidRDefault="000F0E3F" w:rsidP="000F0E3F">
      <w:r>
        <w:t>The potential benefit of implementing mixed precision training is to reduce computation time by utilising tensor cores on GPUs, and lower memory usage so larger batch sizes or models would be able to fit in the same memory.</w:t>
      </w:r>
    </w:p>
    <w:p w14:paraId="2684CE21" w14:textId="77777777" w:rsidR="000F0E3F" w:rsidRDefault="000F0E3F" w:rsidP="000F0E3F"/>
    <w:p w14:paraId="4FE4849B" w14:textId="77777777" w:rsidR="000F0E3F" w:rsidRDefault="000F0E3F" w:rsidP="000F0E3F">
      <w:r w:rsidRPr="00EE2900">
        <w:rPr>
          <w:noProof/>
        </w:rPr>
        <w:drawing>
          <wp:inline distT="0" distB="0" distL="0" distR="0" wp14:anchorId="72FC7607" wp14:editId="5A48F143">
            <wp:extent cx="2647950" cy="4413250"/>
            <wp:effectExtent l="0" t="0" r="0" b="6350"/>
            <wp:docPr id="215151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725" name="Picture 1" descr="A screenshot of a computer program&#10;&#10;Description automatically generated"/>
                    <pic:cNvPicPr/>
                  </pic:nvPicPr>
                  <pic:blipFill>
                    <a:blip r:embed="rId52"/>
                    <a:stretch>
                      <a:fillRect/>
                    </a:stretch>
                  </pic:blipFill>
                  <pic:spPr>
                    <a:xfrm>
                      <a:off x="0" y="0"/>
                      <a:ext cx="2648253" cy="4413755"/>
                    </a:xfrm>
                    <a:prstGeom prst="rect">
                      <a:avLst/>
                    </a:prstGeom>
                  </pic:spPr>
                </pic:pic>
              </a:graphicData>
            </a:graphic>
          </wp:inline>
        </w:drawing>
      </w:r>
    </w:p>
    <w:p w14:paraId="0CC00621" w14:textId="77777777" w:rsidR="000F0E3F" w:rsidRDefault="000F0E3F" w:rsidP="000F0E3F"/>
    <w:p w14:paraId="3DB7CEF8" w14:textId="77777777" w:rsidR="000F0E3F" w:rsidRDefault="000F0E3F" w:rsidP="000F0E3F">
      <w:r>
        <w:br w:type="page"/>
      </w:r>
    </w:p>
    <w:p w14:paraId="4F8BD5A9" w14:textId="77777777" w:rsidR="000F0E3F" w:rsidRDefault="000F0E3F" w:rsidP="000F0E3F">
      <w:r>
        <w:lastRenderedPageBreak/>
        <w:t xml:space="preserve">To implement mixed precision training, </w:t>
      </w:r>
    </w:p>
    <w:p w14:paraId="42909EDE" w14:textId="77777777" w:rsidR="000F0E3F" w:rsidRDefault="000F0E3F" w:rsidP="000F0E3F"/>
    <w:p w14:paraId="412B88C2" w14:textId="77777777" w:rsidR="000F0E3F" w:rsidRDefault="000F0E3F" w:rsidP="000F0E3F">
      <w:pPr>
        <w:pStyle w:val="ListParagraph"/>
        <w:numPr>
          <w:ilvl w:val="0"/>
          <w:numId w:val="14"/>
        </w:numPr>
      </w:pPr>
      <w:r>
        <w:t>A gradient scaler ‘</w:t>
      </w:r>
      <w:proofErr w:type="spellStart"/>
      <w:proofErr w:type="gramStart"/>
      <w:r>
        <w:t>GradScaler</w:t>
      </w:r>
      <w:proofErr w:type="spellEnd"/>
      <w:r>
        <w:t>(</w:t>
      </w:r>
      <w:proofErr w:type="gramEnd"/>
      <w:r>
        <w:t xml:space="preserve">)’ is initialised. </w:t>
      </w:r>
    </w:p>
    <w:p w14:paraId="3E2A59B6" w14:textId="77777777" w:rsidR="000F0E3F" w:rsidRDefault="000F0E3F" w:rsidP="000F0E3F">
      <w:pPr>
        <w:pStyle w:val="ListParagraph"/>
        <w:numPr>
          <w:ilvl w:val="0"/>
          <w:numId w:val="14"/>
        </w:numPr>
      </w:pPr>
      <w:r>
        <w:t>‘</w:t>
      </w:r>
      <w:proofErr w:type="spellStart"/>
      <w:r>
        <w:t>autocast</w:t>
      </w:r>
      <w:proofErr w:type="spellEnd"/>
      <w:r>
        <w:t>’ is used to wrap the forward pass in the training loop.</w:t>
      </w:r>
    </w:p>
    <w:p w14:paraId="79C06FC8" w14:textId="77777777" w:rsidR="000F0E3F" w:rsidRDefault="000F0E3F" w:rsidP="000F0E3F">
      <w:pPr>
        <w:pStyle w:val="ListParagraph"/>
        <w:numPr>
          <w:ilvl w:val="0"/>
          <w:numId w:val="14"/>
        </w:numPr>
      </w:pPr>
      <w:r>
        <w:t xml:space="preserve">The scaler is used to scale the loss before calling ‘backward’, and to handle the optimizer step and update. </w:t>
      </w:r>
    </w:p>
    <w:p w14:paraId="668D5599" w14:textId="77777777" w:rsidR="000F0E3F" w:rsidRDefault="000F0E3F" w:rsidP="000F0E3F">
      <w:pPr>
        <w:pStyle w:val="ListParagraph"/>
      </w:pPr>
    </w:p>
    <w:p w14:paraId="5719B7DB" w14:textId="77777777" w:rsidR="000F0E3F" w:rsidRDefault="000F0E3F" w:rsidP="000F0E3F">
      <w:r w:rsidRPr="00C01118">
        <w:rPr>
          <w:noProof/>
        </w:rPr>
        <w:drawing>
          <wp:inline distT="0" distB="0" distL="0" distR="0" wp14:anchorId="3B5C87F5" wp14:editId="67D89C11">
            <wp:extent cx="6858000" cy="542290"/>
            <wp:effectExtent l="0" t="0" r="0" b="0"/>
            <wp:docPr id="5402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9494" name=""/>
                    <pic:cNvPicPr/>
                  </pic:nvPicPr>
                  <pic:blipFill>
                    <a:blip r:embed="rId53"/>
                    <a:stretch>
                      <a:fillRect/>
                    </a:stretch>
                  </pic:blipFill>
                  <pic:spPr>
                    <a:xfrm>
                      <a:off x="0" y="0"/>
                      <a:ext cx="6858000" cy="542290"/>
                    </a:xfrm>
                    <a:prstGeom prst="rect">
                      <a:avLst/>
                    </a:prstGeom>
                  </pic:spPr>
                </pic:pic>
              </a:graphicData>
            </a:graphic>
          </wp:inline>
        </w:drawing>
      </w:r>
    </w:p>
    <w:p w14:paraId="10AF2E45" w14:textId="77777777" w:rsidR="000F0E3F" w:rsidRDefault="000F0E3F" w:rsidP="000F0E3F"/>
    <w:p w14:paraId="2B8EBB26" w14:textId="77777777" w:rsidR="000F0E3F" w:rsidRDefault="000F0E3F" w:rsidP="000F0E3F">
      <w:r w:rsidRPr="00992453">
        <w:rPr>
          <w:noProof/>
        </w:rPr>
        <w:drawing>
          <wp:inline distT="0" distB="0" distL="0" distR="0" wp14:anchorId="7BE81EC0" wp14:editId="0E659586">
            <wp:extent cx="4925096" cy="4295775"/>
            <wp:effectExtent l="0" t="0" r="8890" b="0"/>
            <wp:docPr id="36772319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3191" name="Picture 1" descr="A screen shot of a graph&#10;&#10;AI-generated content may be incorrect."/>
                    <pic:cNvPicPr/>
                  </pic:nvPicPr>
                  <pic:blipFill>
                    <a:blip r:embed="rId54"/>
                    <a:stretch>
                      <a:fillRect/>
                    </a:stretch>
                  </pic:blipFill>
                  <pic:spPr>
                    <a:xfrm>
                      <a:off x="0" y="0"/>
                      <a:ext cx="4948858" cy="4316501"/>
                    </a:xfrm>
                    <a:prstGeom prst="rect">
                      <a:avLst/>
                    </a:prstGeom>
                  </pic:spPr>
                </pic:pic>
              </a:graphicData>
            </a:graphic>
          </wp:inline>
        </w:drawing>
      </w:r>
    </w:p>
    <w:p w14:paraId="1DAE6F7B" w14:textId="77777777" w:rsidR="000F0E3F" w:rsidRDefault="000F0E3F" w:rsidP="000F0E3F"/>
    <w:p w14:paraId="47F790E2" w14:textId="77777777" w:rsidR="000F0E3F" w:rsidRDefault="000F0E3F" w:rsidP="000F0E3F">
      <w:r>
        <w:t xml:space="preserve">The results of the model trained with mixed precision training indicated a serious issue in the training process, as evidenced by the </w:t>
      </w:r>
      <w:proofErr w:type="spellStart"/>
      <w:r>
        <w:t>NaN</w:t>
      </w:r>
      <w:proofErr w:type="spellEnd"/>
      <w:r>
        <w:t xml:space="preserve"> loss during training across all epochs. This suggests that the model encountered numerical instability during the training loop, preventing the model from learning any meaningful patterns.</w:t>
      </w:r>
    </w:p>
    <w:p w14:paraId="7F7E07B6" w14:textId="77777777" w:rsidR="000F0E3F" w:rsidRDefault="000F0E3F" w:rsidP="000F0E3F"/>
    <w:p w14:paraId="20FADA9D" w14:textId="77777777" w:rsidR="000F0E3F" w:rsidRDefault="000F0E3F" w:rsidP="000F0E3F">
      <w:r>
        <w:t xml:space="preserve">Looking at the evaluation metrics, the precision, recall and F1 score are all zero, indicating that the model trained with mixed precision training did not predict any class correctly. The confusion matrix indicated that all predictions were consistently ‘0’, regardless of the true label. </w:t>
      </w:r>
    </w:p>
    <w:p w14:paraId="52A17880" w14:textId="77777777" w:rsidR="000F0E3F" w:rsidRDefault="000F0E3F" w:rsidP="000F0E3F"/>
    <w:p w14:paraId="17989A93" w14:textId="77777777" w:rsidR="000F0E3F" w:rsidRDefault="000F0E3F" w:rsidP="000F0E3F">
      <w:r>
        <w:t xml:space="preserve">Attempts were made to reduce the learning rate, monitor gradients and adjust gradient clipping. However, unfortunately, the same issues </w:t>
      </w:r>
      <w:proofErr w:type="gramStart"/>
      <w:r>
        <w:t>persisted</w:t>
      </w:r>
      <w:proofErr w:type="gramEnd"/>
      <w:r>
        <w:t xml:space="preserve"> and time constraints restricted any further troubleshooting and debugging to make mixed precision training work at this time. </w:t>
      </w:r>
    </w:p>
    <w:p w14:paraId="546EA53C" w14:textId="2E5FEA71" w:rsidR="000F0E3F" w:rsidRDefault="000F0E3F" w:rsidP="00D842B9">
      <w:pPr>
        <w:pStyle w:val="Heading5"/>
      </w:pPr>
      <w:r>
        <w:lastRenderedPageBreak/>
        <w:t>[</w:t>
      </w:r>
      <w:r w:rsidR="00D842B9">
        <w:t>7.1172</w:t>
      </w:r>
      <w:r>
        <w:t>] Gradient Accumulation and Clipping</w:t>
      </w:r>
    </w:p>
    <w:p w14:paraId="2E852CBA" w14:textId="77777777" w:rsidR="00D842B9" w:rsidRPr="00D842B9" w:rsidRDefault="00D842B9" w:rsidP="00D842B9"/>
    <w:p w14:paraId="33C5D29A" w14:textId="77777777" w:rsidR="000F0E3F" w:rsidRDefault="000F0E3F" w:rsidP="000F0E3F">
      <w:r>
        <w:t xml:space="preserve">Gradient accumulation enables training with larger effective batch sizes without increasing memory requirements by accumulating gradients over multiple batches before performing an update, instead of updating the model parameters after each batch. </w:t>
      </w:r>
    </w:p>
    <w:p w14:paraId="472D35B0" w14:textId="77777777" w:rsidR="000F0E3F" w:rsidRDefault="000F0E3F" w:rsidP="000F0E3F"/>
    <w:p w14:paraId="2C716F50" w14:textId="77777777" w:rsidR="000F0E3F" w:rsidRDefault="000F0E3F" w:rsidP="000F0E3F">
      <w:r>
        <w:t xml:space="preserve">The potential improvement of implementing this is improved model stability, convergence, and numerical stability due to the prevention of exploding gradients. This also improves resource efficiency, as GPU memory usage is reduced as compared to directly increasing the batch size. </w:t>
      </w:r>
    </w:p>
    <w:p w14:paraId="16C829C1" w14:textId="77777777" w:rsidR="000F0E3F" w:rsidRDefault="000F0E3F" w:rsidP="000F0E3F"/>
    <w:p w14:paraId="17F694DA" w14:textId="77777777" w:rsidR="000F0E3F" w:rsidRDefault="000F0E3F" w:rsidP="000F0E3F">
      <w:r w:rsidRPr="00B338D3">
        <w:rPr>
          <w:noProof/>
        </w:rPr>
        <w:drawing>
          <wp:inline distT="0" distB="0" distL="0" distR="0" wp14:anchorId="3415F76E" wp14:editId="49C1F826">
            <wp:extent cx="4314825" cy="4782083"/>
            <wp:effectExtent l="0" t="0" r="0" b="0"/>
            <wp:docPr id="259908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5842" name="Picture 1" descr="A screenshot of a computer program&#10;&#10;Description automatically generated"/>
                    <pic:cNvPicPr/>
                  </pic:nvPicPr>
                  <pic:blipFill>
                    <a:blip r:embed="rId55"/>
                    <a:stretch>
                      <a:fillRect/>
                    </a:stretch>
                  </pic:blipFill>
                  <pic:spPr>
                    <a:xfrm>
                      <a:off x="0" y="0"/>
                      <a:ext cx="4344392" cy="4814852"/>
                    </a:xfrm>
                    <a:prstGeom prst="rect">
                      <a:avLst/>
                    </a:prstGeom>
                  </pic:spPr>
                </pic:pic>
              </a:graphicData>
            </a:graphic>
          </wp:inline>
        </w:drawing>
      </w:r>
    </w:p>
    <w:p w14:paraId="69B92A76" w14:textId="77777777" w:rsidR="000F0E3F" w:rsidRDefault="000F0E3F" w:rsidP="000F0E3F"/>
    <w:p w14:paraId="7F9EE4B4" w14:textId="77777777" w:rsidR="000F0E3F" w:rsidRDefault="000F0E3F" w:rsidP="000F0E3F">
      <w:r>
        <w:t>The original training loop was adapted to implement gradient accumulation and clipping, through the following key changes:</w:t>
      </w:r>
    </w:p>
    <w:p w14:paraId="0DB8C68E" w14:textId="77777777" w:rsidR="000F0E3F" w:rsidRDefault="000F0E3F" w:rsidP="000F0E3F"/>
    <w:p w14:paraId="04A5DE20" w14:textId="77777777" w:rsidR="000F0E3F" w:rsidRDefault="000F0E3F" w:rsidP="000F0E3F">
      <w:pPr>
        <w:pStyle w:val="ListParagraph"/>
        <w:numPr>
          <w:ilvl w:val="0"/>
          <w:numId w:val="13"/>
        </w:numPr>
      </w:pPr>
      <w:r>
        <w:t>The loss is divided by accumulation steps to ensure that gradients are appropriately scaled during accumulation,</w:t>
      </w:r>
    </w:p>
    <w:p w14:paraId="6A472F5D" w14:textId="77777777" w:rsidR="000F0E3F" w:rsidRDefault="000F0E3F" w:rsidP="000F0E3F">
      <w:pPr>
        <w:pStyle w:val="ListParagraph"/>
        <w:numPr>
          <w:ilvl w:val="0"/>
          <w:numId w:val="13"/>
        </w:numPr>
      </w:pPr>
      <w:r>
        <w:t>Gradients are clipped before the optimiser step to prevent exploding gradients. ‘</w:t>
      </w:r>
      <w:proofErr w:type="spellStart"/>
      <w:proofErr w:type="gramStart"/>
      <w:r>
        <w:t>max</w:t>
      </w:r>
      <w:proofErr w:type="gramEnd"/>
      <w:r>
        <w:t>_norm</w:t>
      </w:r>
      <w:proofErr w:type="spellEnd"/>
      <w:r>
        <w:t xml:space="preserve">’ sets the maximum gradient norm. </w:t>
      </w:r>
    </w:p>
    <w:p w14:paraId="47F0F666" w14:textId="77777777" w:rsidR="000F0E3F" w:rsidRDefault="000F0E3F" w:rsidP="000F0E3F">
      <w:pPr>
        <w:pStyle w:val="ListParagraph"/>
        <w:numPr>
          <w:ilvl w:val="0"/>
          <w:numId w:val="13"/>
        </w:numPr>
      </w:pPr>
      <w:r>
        <w:t>The model parameters are updated only after ‘</w:t>
      </w:r>
      <w:proofErr w:type="spellStart"/>
      <w:r>
        <w:t>accumulation_steps</w:t>
      </w:r>
      <w:proofErr w:type="spellEnd"/>
      <w:r>
        <w:t>’ batches.</w:t>
      </w:r>
    </w:p>
    <w:p w14:paraId="02298B50" w14:textId="77777777" w:rsidR="000F0E3F" w:rsidRDefault="000F0E3F" w:rsidP="000F0E3F">
      <w:pPr>
        <w:pStyle w:val="ListParagraph"/>
        <w:numPr>
          <w:ilvl w:val="0"/>
          <w:numId w:val="13"/>
        </w:numPr>
      </w:pPr>
      <w:r>
        <w:t>‘</w:t>
      </w:r>
      <w:proofErr w:type="spellStart"/>
      <w:proofErr w:type="gramStart"/>
      <w:r>
        <w:t>optimizer.zero</w:t>
      </w:r>
      <w:proofErr w:type="gramEnd"/>
      <w:r>
        <w:t>_grad</w:t>
      </w:r>
      <w:proofErr w:type="spellEnd"/>
      <w:r>
        <w:t xml:space="preserve">()’ is called after the optimiser step to reset gradients. </w:t>
      </w:r>
    </w:p>
    <w:p w14:paraId="0ED230E4" w14:textId="77777777" w:rsidR="000F0E3F" w:rsidRDefault="000F0E3F" w:rsidP="000F0E3F"/>
    <w:p w14:paraId="30AA507B" w14:textId="77777777" w:rsidR="000F0E3F" w:rsidRDefault="000F0E3F" w:rsidP="000F0E3F">
      <w:r w:rsidRPr="00462F75">
        <w:rPr>
          <w:noProof/>
        </w:rPr>
        <w:lastRenderedPageBreak/>
        <w:drawing>
          <wp:inline distT="0" distB="0" distL="0" distR="0" wp14:anchorId="3159A4B2" wp14:editId="6A25F9F0">
            <wp:extent cx="5934651" cy="1173192"/>
            <wp:effectExtent l="0" t="0" r="0" b="8255"/>
            <wp:docPr id="648637603" name="Picture 1" descr="A black and pink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7603" name="Picture 1" descr="A black and pink striped background&#10;&#10;AI-generated content may be incorrect."/>
                    <pic:cNvPicPr/>
                  </pic:nvPicPr>
                  <pic:blipFill>
                    <a:blip r:embed="rId56"/>
                    <a:stretch>
                      <a:fillRect/>
                    </a:stretch>
                  </pic:blipFill>
                  <pic:spPr>
                    <a:xfrm>
                      <a:off x="0" y="0"/>
                      <a:ext cx="5967946" cy="1179774"/>
                    </a:xfrm>
                    <a:prstGeom prst="rect">
                      <a:avLst/>
                    </a:prstGeom>
                  </pic:spPr>
                </pic:pic>
              </a:graphicData>
            </a:graphic>
          </wp:inline>
        </w:drawing>
      </w:r>
    </w:p>
    <w:p w14:paraId="10DE4B43" w14:textId="77777777" w:rsidR="000F0E3F" w:rsidRDefault="000F0E3F" w:rsidP="000F0E3F"/>
    <w:p w14:paraId="3AFA153E" w14:textId="77777777" w:rsidR="000F0E3F" w:rsidRDefault="000F0E3F" w:rsidP="000F0E3F">
      <w:r>
        <w:t xml:space="preserve">During training, the loss steadily decreases across epochs, starting from 0.775 in epoch 0 and finally converging to 0.0166, indicating that the model is learning the training data effectively. </w:t>
      </w:r>
    </w:p>
    <w:p w14:paraId="270DC570" w14:textId="77777777" w:rsidR="000F0E3F" w:rsidRPr="00F62E9C" w:rsidRDefault="000F0E3F" w:rsidP="000F0E3F"/>
    <w:p w14:paraId="565C3254" w14:textId="77777777" w:rsidR="000F0E3F" w:rsidRDefault="000F0E3F" w:rsidP="000F0E3F">
      <w:r w:rsidRPr="002A37C7">
        <w:rPr>
          <w:noProof/>
        </w:rPr>
        <w:drawing>
          <wp:inline distT="0" distB="0" distL="0" distR="0" wp14:anchorId="1BFBA4E5" wp14:editId="1FF1B8AA">
            <wp:extent cx="1228896" cy="733527"/>
            <wp:effectExtent l="0" t="0" r="9525" b="9525"/>
            <wp:docPr id="183786343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6037" name="Picture 1" descr="A number of numbers on a white background&#10;&#10;Description automatically generated"/>
                    <pic:cNvPicPr/>
                  </pic:nvPicPr>
                  <pic:blipFill>
                    <a:blip r:embed="rId57"/>
                    <a:stretch>
                      <a:fillRect/>
                    </a:stretch>
                  </pic:blipFill>
                  <pic:spPr>
                    <a:xfrm>
                      <a:off x="0" y="0"/>
                      <a:ext cx="1228896" cy="733527"/>
                    </a:xfrm>
                    <a:prstGeom prst="rect">
                      <a:avLst/>
                    </a:prstGeom>
                  </pic:spPr>
                </pic:pic>
              </a:graphicData>
            </a:graphic>
          </wp:inline>
        </w:drawing>
      </w:r>
    </w:p>
    <w:p w14:paraId="2A0395C9" w14:textId="77777777" w:rsidR="000F0E3F" w:rsidRDefault="000F0E3F" w:rsidP="000F0E3F">
      <w:r w:rsidRPr="00462F75">
        <w:rPr>
          <w:noProof/>
        </w:rPr>
        <w:drawing>
          <wp:inline distT="0" distB="0" distL="0" distR="0" wp14:anchorId="17461293" wp14:editId="76434972">
            <wp:extent cx="3122762" cy="2597814"/>
            <wp:effectExtent l="0" t="0" r="1905" b="0"/>
            <wp:docPr id="1476999407"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1892" name="Picture 1" descr="A blue squares with numbers and labels&#10;&#10;Description automatically generated"/>
                    <pic:cNvPicPr/>
                  </pic:nvPicPr>
                  <pic:blipFill>
                    <a:blip r:embed="rId58"/>
                    <a:stretch>
                      <a:fillRect/>
                    </a:stretch>
                  </pic:blipFill>
                  <pic:spPr>
                    <a:xfrm>
                      <a:off x="0" y="0"/>
                      <a:ext cx="3127759" cy="2601971"/>
                    </a:xfrm>
                    <a:prstGeom prst="rect">
                      <a:avLst/>
                    </a:prstGeom>
                  </pic:spPr>
                </pic:pic>
              </a:graphicData>
            </a:graphic>
          </wp:inline>
        </w:drawing>
      </w:r>
    </w:p>
    <w:p w14:paraId="66960E9E" w14:textId="77777777" w:rsidR="000F0E3F" w:rsidRDefault="000F0E3F" w:rsidP="000F0E3F"/>
    <w:p w14:paraId="25BBB1FF" w14:textId="77777777" w:rsidR="000F0E3F" w:rsidRDefault="000F0E3F" w:rsidP="000F0E3F">
      <w:r>
        <w:t xml:space="preserve">The accuracy value of 60.93% has improved compared to the initial implementation (53.2%), as has the precision score (63.88%) compared to the initial implementation (57.32%). The recall and F1 score have also increased, though the current values and confusion matrix indicates the model fails to correctly classify </w:t>
      </w:r>
      <w:proofErr w:type="gramStart"/>
      <w:r>
        <w:t>more true</w:t>
      </w:r>
      <w:proofErr w:type="gramEnd"/>
      <w:r>
        <w:t xml:space="preserve"> instances, and suggests that while gradient accumulation and clipping have improved training stability, the balance between precision and recall is not fully optimised yet.</w:t>
      </w:r>
    </w:p>
    <w:p w14:paraId="2CA83B03" w14:textId="77777777" w:rsidR="000F0E3F" w:rsidRDefault="000F0E3F" w:rsidP="000F0E3F"/>
    <w:p w14:paraId="4CEC9E7B" w14:textId="64E70817" w:rsidR="000F0E3F" w:rsidRDefault="000F0E3F" w:rsidP="000F0E3F">
      <w:r>
        <w:t xml:space="preserve">While the significant decrease in training loss has </w:t>
      </w:r>
      <w:r w:rsidR="00AE4EB3">
        <w:t>t</w:t>
      </w:r>
      <w:r>
        <w:t xml:space="preserve">ranslated to better evaluation metrics, overfitting may be occurring as the loss has converged too aggressively to near-zero, suggesting that the model may have potentially memorised the training data while not generalising well to unseen data. </w:t>
      </w:r>
    </w:p>
    <w:p w14:paraId="2C88BDF6" w14:textId="77777777" w:rsidR="000F0E3F" w:rsidRDefault="000F0E3F" w:rsidP="000F0E3F"/>
    <w:p w14:paraId="14EC41B7" w14:textId="77777777" w:rsidR="000F0E3F" w:rsidRDefault="000F0E3F" w:rsidP="000F0E3F">
      <w:r>
        <w:t xml:space="preserve">Attempts to tune the learning rate, increase the patience for early stopping, and using weighted loss functions were made to improve on the results, however the evaluation metrics did not see tangible improvements, with time constraints prohibiting further troubleshooting. </w:t>
      </w:r>
    </w:p>
    <w:p w14:paraId="5BFC4126" w14:textId="775C3C59" w:rsidR="0058295F" w:rsidRDefault="0058295F">
      <w:r>
        <w:br w:type="page"/>
      </w:r>
    </w:p>
    <w:p w14:paraId="6DA410BE" w14:textId="27A74211" w:rsidR="0058295F" w:rsidRDefault="0058295F" w:rsidP="00AD0404">
      <w:pPr>
        <w:pStyle w:val="Heading4"/>
      </w:pPr>
      <w:r>
        <w:lastRenderedPageBreak/>
        <w:t>[</w:t>
      </w:r>
      <w:r w:rsidR="00AD0404">
        <w:t>7.118</w:t>
      </w:r>
      <w:r>
        <w:t>] Future Improvements</w:t>
      </w:r>
      <w:r w:rsidR="00AD0404">
        <w:t xml:space="preserve"> from this point</w:t>
      </w:r>
    </w:p>
    <w:p w14:paraId="4A233405" w14:textId="77777777" w:rsidR="0058295F" w:rsidRDefault="0058295F" w:rsidP="0058295F"/>
    <w:p w14:paraId="438F8C57" w14:textId="77777777" w:rsidR="0058295F" w:rsidRDefault="0058295F" w:rsidP="0058295F">
      <w:r>
        <w:t>While time constraints limited the amount of iterative work done on the prototype, several possible areas for improvement were identified for future work.</w:t>
      </w:r>
    </w:p>
    <w:p w14:paraId="7507CE5A" w14:textId="77777777" w:rsidR="0058295F" w:rsidRDefault="0058295F" w:rsidP="0058295F"/>
    <w:p w14:paraId="4784505A" w14:textId="77777777" w:rsidR="0058295F" w:rsidRPr="006E4A06" w:rsidRDefault="0058295F" w:rsidP="0058295F">
      <w:pPr>
        <w:pStyle w:val="ListParagraph"/>
        <w:numPr>
          <w:ilvl w:val="0"/>
          <w:numId w:val="26"/>
        </w:numPr>
        <w:rPr>
          <w:b/>
          <w:bCs/>
        </w:rPr>
      </w:pPr>
      <w:r w:rsidRPr="006E4A06">
        <w:rPr>
          <w:b/>
          <w:bCs/>
        </w:rPr>
        <w:t>Addressing class imbalance</w:t>
      </w:r>
    </w:p>
    <w:p w14:paraId="3A0B57B3" w14:textId="77777777" w:rsidR="0058295F" w:rsidRDefault="0058295F" w:rsidP="0058295F">
      <w:pPr>
        <w:pStyle w:val="ListParagraph"/>
      </w:pPr>
    </w:p>
    <w:p w14:paraId="6030410C" w14:textId="77777777" w:rsidR="0058295F" w:rsidRDefault="0058295F" w:rsidP="0058295F">
      <w:pPr>
        <w:ind w:left="360"/>
      </w:pPr>
      <w:r>
        <w:t xml:space="preserve">The dataset had an uneven distribution of labels. This potentially skewed the model’s </w:t>
      </w:r>
      <w:proofErr w:type="gramStart"/>
      <w:r>
        <w:t>performance, and</w:t>
      </w:r>
      <w:proofErr w:type="gramEnd"/>
      <w:r>
        <w:t xml:space="preserve"> can be addressed by techniques such as oversampling or applying class weights during training to mitigate bias and improve the model’s robustness.  </w:t>
      </w:r>
    </w:p>
    <w:p w14:paraId="363C4D17" w14:textId="77777777" w:rsidR="0058295F" w:rsidRDefault="0058295F" w:rsidP="0058295F">
      <w:pPr>
        <w:ind w:left="360"/>
      </w:pPr>
    </w:p>
    <w:p w14:paraId="42663C21" w14:textId="77777777" w:rsidR="0058295F" w:rsidRPr="006E4A06" w:rsidRDefault="0058295F" w:rsidP="0058295F">
      <w:pPr>
        <w:pStyle w:val="ListParagraph"/>
        <w:numPr>
          <w:ilvl w:val="0"/>
          <w:numId w:val="26"/>
        </w:numPr>
        <w:rPr>
          <w:b/>
          <w:bCs/>
        </w:rPr>
      </w:pPr>
      <w:r w:rsidRPr="006E4A06">
        <w:rPr>
          <w:b/>
          <w:bCs/>
        </w:rPr>
        <w:t>Precision improvements</w:t>
      </w:r>
    </w:p>
    <w:p w14:paraId="671D907B" w14:textId="77777777" w:rsidR="0058295F" w:rsidRDefault="0058295F" w:rsidP="0058295F"/>
    <w:p w14:paraId="743CBE5C" w14:textId="77777777" w:rsidR="0058295F" w:rsidRDefault="0058295F" w:rsidP="0058295F">
      <w:pPr>
        <w:ind w:left="360"/>
      </w:pPr>
      <w:r>
        <w:t xml:space="preserve">The high rate of false positives indicates a need to refine decision boundaries, possibly by adding more nuanced examples of fake statements to the </w:t>
      </w:r>
      <w:proofErr w:type="gramStart"/>
      <w:r>
        <w:t>dataset, or</w:t>
      </w:r>
      <w:proofErr w:type="gramEnd"/>
      <w:r>
        <w:t xml:space="preserve"> applying advanced loss functions to penalise false positives. </w:t>
      </w:r>
    </w:p>
    <w:p w14:paraId="595FBD0A" w14:textId="77777777" w:rsidR="0058295F" w:rsidRDefault="0058295F" w:rsidP="0058295F">
      <w:pPr>
        <w:ind w:left="360"/>
      </w:pPr>
    </w:p>
    <w:p w14:paraId="48E41EF2" w14:textId="77777777" w:rsidR="0058295F" w:rsidRPr="006E4A06" w:rsidRDefault="0058295F" w:rsidP="0058295F">
      <w:pPr>
        <w:pStyle w:val="ListParagraph"/>
        <w:numPr>
          <w:ilvl w:val="0"/>
          <w:numId w:val="26"/>
        </w:numPr>
        <w:rPr>
          <w:b/>
          <w:bCs/>
        </w:rPr>
      </w:pPr>
      <w:r w:rsidRPr="006E4A06">
        <w:rPr>
          <w:b/>
          <w:bCs/>
        </w:rPr>
        <w:t>Expanding evaluation metrics</w:t>
      </w:r>
    </w:p>
    <w:p w14:paraId="7283FC7B" w14:textId="77777777" w:rsidR="0058295F" w:rsidRDefault="0058295F" w:rsidP="0058295F"/>
    <w:p w14:paraId="4C7A0154" w14:textId="77777777" w:rsidR="0058295F" w:rsidRDefault="0058295F" w:rsidP="0058295F">
      <w:pPr>
        <w:ind w:left="360"/>
      </w:pPr>
      <w:r>
        <w:t xml:space="preserve">Incorporating additional evaluation metrics and producing more comprehensive user evaluation metrics could provide more comprehensive insights and a better understanding of the model’s reliability. This would be critical when the model is deployed for real-world applications, where confidence in predictions is crucial. </w:t>
      </w:r>
    </w:p>
    <w:p w14:paraId="7F91DD16" w14:textId="77777777" w:rsidR="0058295F" w:rsidRDefault="0058295F" w:rsidP="0058295F">
      <w:pPr>
        <w:ind w:left="360"/>
      </w:pPr>
    </w:p>
    <w:p w14:paraId="19DB9293" w14:textId="77777777" w:rsidR="0058295F" w:rsidRPr="00146A81" w:rsidRDefault="0058295F" w:rsidP="0058295F">
      <w:pPr>
        <w:pStyle w:val="ListParagraph"/>
        <w:numPr>
          <w:ilvl w:val="0"/>
          <w:numId w:val="26"/>
        </w:numPr>
        <w:rPr>
          <w:b/>
          <w:bCs/>
        </w:rPr>
      </w:pPr>
      <w:r w:rsidRPr="00146A81">
        <w:rPr>
          <w:b/>
          <w:bCs/>
        </w:rPr>
        <w:t>More human-like explainability features</w:t>
      </w:r>
    </w:p>
    <w:p w14:paraId="1792D55D" w14:textId="77777777" w:rsidR="0058295F" w:rsidRDefault="0058295F" w:rsidP="0058295F">
      <w:pPr>
        <w:ind w:left="360"/>
      </w:pPr>
    </w:p>
    <w:p w14:paraId="771020F5" w14:textId="77777777" w:rsidR="0058295F" w:rsidRDefault="0058295F" w:rsidP="0058295F">
      <w:pPr>
        <w:ind w:left="360"/>
      </w:pPr>
      <w:r>
        <w:t xml:space="preserve">To instil confidence and foster user trust, explainability features need to be understood by users. Implementing short and </w:t>
      </w:r>
      <w:proofErr w:type="gramStart"/>
      <w:r>
        <w:t>easily-understandable</w:t>
      </w:r>
      <w:proofErr w:type="gramEnd"/>
      <w:r>
        <w:t xml:space="preserve"> textual explanations as to why content is flagged would be more useful for non-technical users who may feel alienated by LIME’s charts.</w:t>
      </w:r>
    </w:p>
    <w:p w14:paraId="4C0EFBC7" w14:textId="77777777" w:rsidR="008A2F2D" w:rsidRDefault="008A2F2D" w:rsidP="0058295F">
      <w:pPr>
        <w:ind w:left="360"/>
      </w:pPr>
    </w:p>
    <w:p w14:paraId="5D34C19D" w14:textId="60DD9322" w:rsidR="008A2F2D" w:rsidRDefault="008A2F2D">
      <w:r>
        <w:br w:type="page"/>
      </w:r>
    </w:p>
    <w:p w14:paraId="2F6269C1" w14:textId="218DB481" w:rsidR="008A2F2D" w:rsidRDefault="00D547CF" w:rsidP="00D547CF">
      <w:pPr>
        <w:pStyle w:val="Heading3"/>
      </w:pPr>
      <w:r>
        <w:lastRenderedPageBreak/>
        <w:t>[7.</w:t>
      </w:r>
      <w:r w:rsidR="00442750">
        <w:t>12</w:t>
      </w:r>
      <w:r>
        <w:t xml:space="preserve">] </w:t>
      </w:r>
      <w:r w:rsidR="00F563BA">
        <w:t xml:space="preserve">Version </w:t>
      </w:r>
      <w:r w:rsidR="004F101B">
        <w:t>1</w:t>
      </w:r>
    </w:p>
    <w:p w14:paraId="438A28FB" w14:textId="6D0494A6" w:rsidR="00D547CF" w:rsidRDefault="00D547CF" w:rsidP="00D547CF">
      <w:pPr>
        <w:pStyle w:val="Heading4"/>
      </w:pPr>
      <w:r>
        <w:t>[7.</w:t>
      </w:r>
      <w:r w:rsidR="00770156">
        <w:t>1</w:t>
      </w:r>
      <w:r>
        <w:t>21] Overview &amp; Aims</w:t>
      </w:r>
    </w:p>
    <w:p w14:paraId="7DA01F0B" w14:textId="77777777" w:rsidR="00D547CF" w:rsidRDefault="00D547CF" w:rsidP="00D547CF"/>
    <w:p w14:paraId="14FECF2C" w14:textId="77777777" w:rsidR="00D547CF" w:rsidRDefault="00D547CF" w:rsidP="00D547CF">
      <w:r>
        <w:t>The goal of Version 1 is to simply improve the functional performance of the Initial Prototype.</w:t>
      </w:r>
    </w:p>
    <w:p w14:paraId="5A48C4FC" w14:textId="77777777" w:rsidR="00D547CF" w:rsidRDefault="00D547CF" w:rsidP="00D547CF"/>
    <w:p w14:paraId="17557350" w14:textId="12BA2EB8" w:rsidR="00D547CF" w:rsidRDefault="00D547CF" w:rsidP="00D547CF">
      <w:r>
        <w:t xml:space="preserve">This is done through changing the training framework. While the Initial Prototype used a custom </w:t>
      </w:r>
      <w:proofErr w:type="spellStart"/>
      <w:r>
        <w:t>PyTorch</w:t>
      </w:r>
      <w:proofErr w:type="spellEnd"/>
      <w:r>
        <w:t xml:space="preserve"> training loop where each training step was handled manually, this version uses Hugging Face’s Trainer API that abstracts away specific implementation details.</w:t>
      </w:r>
      <w:r w:rsidR="00E57BB5">
        <w:t xml:space="preserve"> </w:t>
      </w:r>
    </w:p>
    <w:p w14:paraId="455247BE" w14:textId="77777777" w:rsidR="00881DD9" w:rsidRDefault="00881DD9" w:rsidP="00D547CF"/>
    <w:p w14:paraId="3E844E6D" w14:textId="016F610D" w:rsidR="00881DD9" w:rsidRDefault="00881DD9" w:rsidP="00D547CF">
      <w:r>
        <w:t xml:space="preserve">Additionally, some changes were made to the Evaluation pipeline. The metrics computation function is now directly implemented into the training loop, so that it is possible </w:t>
      </w:r>
      <w:r w:rsidR="00291CE7">
        <w:t xml:space="preserve">for me </w:t>
      </w:r>
      <w:r>
        <w:t xml:space="preserve">to assess the model’s performance at each training epoch. </w:t>
      </w:r>
    </w:p>
    <w:p w14:paraId="6AEFEDF8" w14:textId="77777777" w:rsidR="00C870C7" w:rsidRDefault="00C870C7" w:rsidP="00D547CF"/>
    <w:p w14:paraId="56B4514A" w14:textId="2B64A8CE" w:rsidR="00C870C7" w:rsidRDefault="00C870C7" w:rsidP="00D547CF">
      <w:r>
        <w:t xml:space="preserve">As the changes in this version are only done to back-end logic and there are no changes to user presentation, I will not be conducting user evaluation/testing for this version of the product as I do not expect any meaningful insights to emerge. </w:t>
      </w:r>
    </w:p>
    <w:p w14:paraId="1B0E9D8D" w14:textId="77777777" w:rsidR="00D547CF" w:rsidRDefault="00D547CF" w:rsidP="00D547CF"/>
    <w:p w14:paraId="46BD5AA6" w14:textId="77777777" w:rsidR="00D03B30" w:rsidRDefault="00D03B30">
      <w:pPr>
        <w:rPr>
          <w:rFonts w:asciiTheme="majorHAnsi" w:hAnsiTheme="majorHAnsi"/>
          <w:b/>
          <w:color w:val="476166" w:themeColor="accent1"/>
          <w:sz w:val="28"/>
          <w:szCs w:val="28"/>
        </w:rPr>
      </w:pPr>
      <w:r>
        <w:br w:type="page"/>
      </w:r>
    </w:p>
    <w:p w14:paraId="2B765DB9" w14:textId="63C7A51B" w:rsidR="00D547CF" w:rsidRDefault="00D547CF" w:rsidP="00D547CF">
      <w:pPr>
        <w:pStyle w:val="Heading4"/>
      </w:pPr>
      <w:r>
        <w:lastRenderedPageBreak/>
        <w:t>[7.</w:t>
      </w:r>
      <w:r w:rsidR="00770156">
        <w:t>1</w:t>
      </w:r>
      <w:r>
        <w:t>22] Changes from Previous Version (Feature Prototype)</w:t>
      </w:r>
    </w:p>
    <w:p w14:paraId="5F7EFCF7" w14:textId="77777777" w:rsidR="00D547CF" w:rsidRDefault="00D547CF" w:rsidP="00D547CF"/>
    <w:p w14:paraId="64BB7962" w14:textId="42062FDE" w:rsidR="00D547CF" w:rsidRDefault="00D547CF" w:rsidP="00D547CF">
      <w:r>
        <w:t xml:space="preserve">The main change from the previous version (Feature Prototype) is as follows: </w:t>
      </w:r>
    </w:p>
    <w:p w14:paraId="4A304D9C" w14:textId="77777777" w:rsidR="00D547CF" w:rsidRDefault="00D547CF" w:rsidP="00D547CF"/>
    <w:p w14:paraId="429EDAA2" w14:textId="340AB2EC" w:rsidR="00D547CF" w:rsidRDefault="00D547CF" w:rsidP="00D547CF">
      <w:pPr>
        <w:pStyle w:val="ListParagraph"/>
        <w:numPr>
          <w:ilvl w:val="0"/>
          <w:numId w:val="27"/>
        </w:numPr>
        <w:rPr>
          <w:b/>
          <w:bCs/>
        </w:rPr>
      </w:pPr>
      <w:r w:rsidRPr="00B53A8D">
        <w:rPr>
          <w:b/>
          <w:bCs/>
        </w:rPr>
        <w:t>New training logic</w:t>
      </w:r>
    </w:p>
    <w:p w14:paraId="70D6A1E1" w14:textId="77777777" w:rsidR="00B53A8D" w:rsidRDefault="00B53A8D" w:rsidP="00B53A8D">
      <w:pPr>
        <w:ind w:left="360"/>
        <w:rPr>
          <w:b/>
          <w:bCs/>
        </w:rPr>
      </w:pPr>
    </w:p>
    <w:p w14:paraId="41771F1F" w14:textId="5FD80D7F" w:rsidR="00B53A8D" w:rsidRDefault="00B53A8D" w:rsidP="00B53A8D">
      <w:pPr>
        <w:ind w:left="360"/>
        <w:rPr>
          <w:b/>
          <w:bCs/>
        </w:rPr>
      </w:pPr>
      <w:r w:rsidRPr="00B53A8D">
        <w:rPr>
          <w:b/>
          <w:bCs/>
          <w:noProof/>
        </w:rPr>
        <w:drawing>
          <wp:inline distT="0" distB="0" distL="0" distR="0" wp14:anchorId="7E8AA7C9" wp14:editId="7ADDA880">
            <wp:extent cx="2819400" cy="2302146"/>
            <wp:effectExtent l="0" t="0" r="0" b="3175"/>
            <wp:docPr id="3257797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9715" name="Picture 1" descr="A screenshot of a computer code&#10;&#10;AI-generated content may be incorrect."/>
                    <pic:cNvPicPr/>
                  </pic:nvPicPr>
                  <pic:blipFill>
                    <a:blip r:embed="rId59"/>
                    <a:stretch>
                      <a:fillRect/>
                    </a:stretch>
                  </pic:blipFill>
                  <pic:spPr>
                    <a:xfrm>
                      <a:off x="0" y="0"/>
                      <a:ext cx="2830076" cy="2310863"/>
                    </a:xfrm>
                    <a:prstGeom prst="rect">
                      <a:avLst/>
                    </a:prstGeom>
                  </pic:spPr>
                </pic:pic>
              </a:graphicData>
            </a:graphic>
          </wp:inline>
        </w:drawing>
      </w:r>
    </w:p>
    <w:p w14:paraId="3019BC05" w14:textId="77777777" w:rsidR="00B53A8D" w:rsidRDefault="00B53A8D" w:rsidP="00B53A8D">
      <w:pPr>
        <w:ind w:left="360"/>
        <w:rPr>
          <w:b/>
          <w:bCs/>
        </w:rPr>
      </w:pPr>
    </w:p>
    <w:p w14:paraId="7C75F848" w14:textId="77777777" w:rsidR="00B53A8D" w:rsidRDefault="00B53A8D" w:rsidP="00B53A8D">
      <w:pPr>
        <w:ind w:left="360"/>
      </w:pPr>
      <w:r>
        <w:t xml:space="preserve">A new training loop has been implemented that leverages Hugging Face’s Trainer API. </w:t>
      </w:r>
    </w:p>
    <w:p w14:paraId="514ACE00" w14:textId="77777777" w:rsidR="00B53A8D" w:rsidRDefault="00B53A8D" w:rsidP="00B53A8D">
      <w:pPr>
        <w:ind w:left="360"/>
      </w:pPr>
    </w:p>
    <w:p w14:paraId="60ACE929" w14:textId="77777777" w:rsidR="00B53A8D" w:rsidRDefault="00B53A8D" w:rsidP="00B53A8D">
      <w:pPr>
        <w:ind w:left="360"/>
      </w:pPr>
      <w:r>
        <w:t xml:space="preserve">This reduces implementation complexity as the Trainer API handles many details that would normally require manual implementation (e.g. manual hyperparameter tuning), making the codebase more concise, and easy to maintain. </w:t>
      </w:r>
    </w:p>
    <w:p w14:paraId="2D68087B" w14:textId="77777777" w:rsidR="00B53A8D" w:rsidRDefault="00B53A8D" w:rsidP="00B53A8D">
      <w:pPr>
        <w:ind w:left="360"/>
      </w:pPr>
    </w:p>
    <w:p w14:paraId="69D2CC8A" w14:textId="2A888F8E" w:rsidR="00CB64F1" w:rsidRDefault="00B53A8D" w:rsidP="00013F6C">
      <w:pPr>
        <w:ind w:left="360"/>
      </w:pPr>
      <w:r>
        <w:t>Additionally, as the Trainer API is more widely tried and tested than a proprietary/custom implementation, it should be less prone to implementation errors, making it a more robust solution.</w:t>
      </w:r>
    </w:p>
    <w:p w14:paraId="6F7F27E8" w14:textId="77777777" w:rsidR="00013F6C" w:rsidRDefault="00013F6C" w:rsidP="00013F6C">
      <w:pPr>
        <w:ind w:left="360"/>
      </w:pPr>
    </w:p>
    <w:p w14:paraId="18418D3C" w14:textId="6DD06A25" w:rsidR="00D03B30" w:rsidRDefault="00013F6C" w:rsidP="00967EC2">
      <w:pPr>
        <w:ind w:left="360"/>
      </w:pPr>
      <w:r>
        <w:t>Additionally, evaluation metrics are displayed at each epoch s</w:t>
      </w:r>
      <w:r w:rsidR="00D03B30">
        <w:t>o I could assess the model’s performance at each training epoch.</w:t>
      </w:r>
    </w:p>
    <w:p w14:paraId="5D55511A" w14:textId="77777777" w:rsidR="00967EC2" w:rsidRDefault="00967EC2" w:rsidP="00967EC2">
      <w:pPr>
        <w:ind w:left="360"/>
      </w:pPr>
    </w:p>
    <w:p w14:paraId="4D0EB9C4" w14:textId="72ACC500" w:rsidR="00D03B30" w:rsidRPr="00013F6C" w:rsidRDefault="00D03B30" w:rsidP="00013F6C">
      <w:pPr>
        <w:ind w:left="360"/>
      </w:pPr>
      <w:r w:rsidRPr="00D03B30">
        <w:rPr>
          <w:noProof/>
        </w:rPr>
        <w:drawing>
          <wp:inline distT="0" distB="0" distL="0" distR="0" wp14:anchorId="690E8822" wp14:editId="6D848DD6">
            <wp:extent cx="4531246" cy="2676525"/>
            <wp:effectExtent l="0" t="0" r="3175" b="0"/>
            <wp:docPr id="15059303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30396" name="Picture 1" descr="A screenshot of a graph&#10;&#10;AI-generated content may be incorrect."/>
                    <pic:cNvPicPr/>
                  </pic:nvPicPr>
                  <pic:blipFill>
                    <a:blip r:embed="rId60"/>
                    <a:stretch>
                      <a:fillRect/>
                    </a:stretch>
                  </pic:blipFill>
                  <pic:spPr>
                    <a:xfrm>
                      <a:off x="0" y="0"/>
                      <a:ext cx="4551008" cy="2688198"/>
                    </a:xfrm>
                    <a:prstGeom prst="rect">
                      <a:avLst/>
                    </a:prstGeom>
                  </pic:spPr>
                </pic:pic>
              </a:graphicData>
            </a:graphic>
          </wp:inline>
        </w:drawing>
      </w:r>
    </w:p>
    <w:p w14:paraId="02BBB0E1" w14:textId="7D15EB79" w:rsidR="00FA7E7A" w:rsidRDefault="00FA7E7A" w:rsidP="00FA7E7A">
      <w:pPr>
        <w:pStyle w:val="Heading4"/>
      </w:pPr>
      <w:r>
        <w:lastRenderedPageBreak/>
        <w:t>[7.</w:t>
      </w:r>
      <w:r w:rsidR="00770156">
        <w:t>1</w:t>
      </w:r>
      <w:r>
        <w:t>23] Training Arguments &amp; Evaluation Results</w:t>
      </w:r>
    </w:p>
    <w:p w14:paraId="2C9E50DB" w14:textId="77777777" w:rsidR="00FA7E7A" w:rsidRDefault="00FA7E7A" w:rsidP="00FA7E7A"/>
    <w:p w14:paraId="623BB93F" w14:textId="6D9F24C2" w:rsidR="00FA7E7A" w:rsidRDefault="00FA7E7A" w:rsidP="00FA7E7A">
      <w:r>
        <w:t xml:space="preserve">To try and improve performance, training arguments were </w:t>
      </w:r>
      <w:proofErr w:type="gramStart"/>
      <w:r>
        <w:t>changed</w:t>
      </w:r>
      <w:proofErr w:type="gramEnd"/>
      <w:r>
        <w:t xml:space="preserve"> and the evaluation results were assessed to try and determine the most optimal training arguments for this model. </w:t>
      </w:r>
    </w:p>
    <w:p w14:paraId="20EB921E" w14:textId="77777777" w:rsidR="00C26C49" w:rsidRDefault="00C26C49" w:rsidP="00FA7E7A"/>
    <w:p w14:paraId="337CBE66" w14:textId="4D61107D" w:rsidR="00C26C49" w:rsidRDefault="00C26C49" w:rsidP="00C26C49">
      <w:pPr>
        <w:pStyle w:val="ListParagraph"/>
        <w:numPr>
          <w:ilvl w:val="0"/>
          <w:numId w:val="28"/>
        </w:numPr>
        <w:rPr>
          <w:b/>
          <w:bCs/>
        </w:rPr>
      </w:pPr>
      <w:r>
        <w:rPr>
          <w:b/>
          <w:bCs/>
        </w:rPr>
        <w:t>First notable set of arguments</w:t>
      </w:r>
      <w:r w:rsidR="001B31CE">
        <w:rPr>
          <w:b/>
          <w:bCs/>
        </w:rPr>
        <w:t xml:space="preserve"> (Argument Set 1)</w:t>
      </w:r>
    </w:p>
    <w:p w14:paraId="47263581" w14:textId="77777777" w:rsidR="00C26C49" w:rsidRDefault="00C26C49" w:rsidP="00C26C49">
      <w:pPr>
        <w:rPr>
          <w:b/>
          <w:bCs/>
        </w:rPr>
      </w:pPr>
    </w:p>
    <w:p w14:paraId="6AC23FD2" w14:textId="5B3B2B5A" w:rsidR="00A0653A" w:rsidRDefault="00C26C49" w:rsidP="00881DD9">
      <w:pPr>
        <w:ind w:left="360"/>
        <w:rPr>
          <w:b/>
          <w:bCs/>
        </w:rPr>
      </w:pPr>
      <w:r w:rsidRPr="00C26C49">
        <w:rPr>
          <w:b/>
          <w:bCs/>
          <w:noProof/>
        </w:rPr>
        <w:drawing>
          <wp:inline distT="0" distB="0" distL="0" distR="0" wp14:anchorId="3C151C04" wp14:editId="2A9C23FB">
            <wp:extent cx="3743325" cy="2029426"/>
            <wp:effectExtent l="0" t="0" r="0" b="9525"/>
            <wp:docPr id="19820717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71791" name="Picture 1" descr="A screen shot of a computer code&#10;&#10;AI-generated content may be incorrect."/>
                    <pic:cNvPicPr/>
                  </pic:nvPicPr>
                  <pic:blipFill>
                    <a:blip r:embed="rId61"/>
                    <a:stretch>
                      <a:fillRect/>
                    </a:stretch>
                  </pic:blipFill>
                  <pic:spPr>
                    <a:xfrm>
                      <a:off x="0" y="0"/>
                      <a:ext cx="3760134" cy="2038539"/>
                    </a:xfrm>
                    <a:prstGeom prst="rect">
                      <a:avLst/>
                    </a:prstGeom>
                  </pic:spPr>
                </pic:pic>
              </a:graphicData>
            </a:graphic>
          </wp:inline>
        </w:drawing>
      </w:r>
    </w:p>
    <w:p w14:paraId="42203524" w14:textId="77777777" w:rsidR="00881DD9" w:rsidRDefault="00881DD9" w:rsidP="00881DD9">
      <w:pPr>
        <w:ind w:left="360"/>
        <w:rPr>
          <w:b/>
          <w:bCs/>
        </w:rPr>
      </w:pPr>
    </w:p>
    <w:p w14:paraId="610AE796" w14:textId="0EC57412" w:rsidR="00881DD9" w:rsidRDefault="00881DD9" w:rsidP="00881DD9">
      <w:pPr>
        <w:ind w:left="360"/>
        <w:rPr>
          <w:b/>
          <w:bCs/>
        </w:rPr>
      </w:pPr>
      <w:r w:rsidRPr="00881DD9">
        <w:rPr>
          <w:b/>
          <w:bCs/>
          <w:noProof/>
        </w:rPr>
        <w:drawing>
          <wp:inline distT="0" distB="0" distL="0" distR="0" wp14:anchorId="48028512" wp14:editId="7D2CD140">
            <wp:extent cx="3905250" cy="2198754"/>
            <wp:effectExtent l="0" t="0" r="0" b="0"/>
            <wp:docPr id="9121171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23" name="Picture 1" descr="A table with numbers and letters&#10;&#10;AI-generated content may be incorrect."/>
                    <pic:cNvPicPr/>
                  </pic:nvPicPr>
                  <pic:blipFill>
                    <a:blip r:embed="rId62"/>
                    <a:stretch>
                      <a:fillRect/>
                    </a:stretch>
                  </pic:blipFill>
                  <pic:spPr>
                    <a:xfrm>
                      <a:off x="0" y="0"/>
                      <a:ext cx="3925826" cy="2210339"/>
                    </a:xfrm>
                    <a:prstGeom prst="rect">
                      <a:avLst/>
                    </a:prstGeom>
                  </pic:spPr>
                </pic:pic>
              </a:graphicData>
            </a:graphic>
          </wp:inline>
        </w:drawing>
      </w:r>
    </w:p>
    <w:p w14:paraId="18995AB8" w14:textId="4DBDA0B7" w:rsidR="001335A7" w:rsidRDefault="001335A7" w:rsidP="00881DD9">
      <w:pPr>
        <w:ind w:left="360"/>
        <w:rPr>
          <w:b/>
          <w:bCs/>
        </w:rPr>
      </w:pPr>
      <w:r w:rsidRPr="001335A7">
        <w:rPr>
          <w:b/>
          <w:bCs/>
          <w:noProof/>
        </w:rPr>
        <w:drawing>
          <wp:inline distT="0" distB="0" distL="0" distR="0" wp14:anchorId="7ECB63EB" wp14:editId="38A6650D">
            <wp:extent cx="6858000" cy="586105"/>
            <wp:effectExtent l="0" t="0" r="0" b="4445"/>
            <wp:docPr id="1487314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14478" name="Picture 1" descr="A screenshot of a computer&#10;&#10;AI-generated content may be incorrect."/>
                    <pic:cNvPicPr/>
                  </pic:nvPicPr>
                  <pic:blipFill>
                    <a:blip r:embed="rId63"/>
                    <a:stretch>
                      <a:fillRect/>
                    </a:stretch>
                  </pic:blipFill>
                  <pic:spPr>
                    <a:xfrm>
                      <a:off x="0" y="0"/>
                      <a:ext cx="6858000" cy="586105"/>
                    </a:xfrm>
                    <a:prstGeom prst="rect">
                      <a:avLst/>
                    </a:prstGeom>
                  </pic:spPr>
                </pic:pic>
              </a:graphicData>
            </a:graphic>
          </wp:inline>
        </w:drawing>
      </w:r>
    </w:p>
    <w:p w14:paraId="1876949E" w14:textId="18303357" w:rsidR="00C06840" w:rsidRDefault="001335A7" w:rsidP="00C06840">
      <w:pPr>
        <w:ind w:left="360"/>
        <w:rPr>
          <w:b/>
          <w:bCs/>
        </w:rPr>
      </w:pPr>
      <w:r w:rsidRPr="001335A7">
        <w:rPr>
          <w:b/>
          <w:bCs/>
          <w:noProof/>
        </w:rPr>
        <w:drawing>
          <wp:inline distT="0" distB="0" distL="0" distR="0" wp14:anchorId="6A53ADC8" wp14:editId="5147D9A5">
            <wp:extent cx="2838450" cy="2285700"/>
            <wp:effectExtent l="0" t="0" r="0" b="635"/>
            <wp:docPr id="18410345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4519" name="Picture 1" descr="A blue squares with white text&#10;&#10;AI-generated content may be incorrect."/>
                    <pic:cNvPicPr/>
                  </pic:nvPicPr>
                  <pic:blipFill>
                    <a:blip r:embed="rId64"/>
                    <a:stretch>
                      <a:fillRect/>
                    </a:stretch>
                  </pic:blipFill>
                  <pic:spPr>
                    <a:xfrm flipV="1">
                      <a:off x="0" y="0"/>
                      <a:ext cx="2854551" cy="2298666"/>
                    </a:xfrm>
                    <a:prstGeom prst="rect">
                      <a:avLst/>
                    </a:prstGeom>
                  </pic:spPr>
                </pic:pic>
              </a:graphicData>
            </a:graphic>
          </wp:inline>
        </w:drawing>
      </w:r>
    </w:p>
    <w:p w14:paraId="52860CB2" w14:textId="3BC7EEDE" w:rsidR="00375293" w:rsidRDefault="00375293" w:rsidP="00375293">
      <w:pPr>
        <w:pStyle w:val="ListParagraph"/>
        <w:numPr>
          <w:ilvl w:val="0"/>
          <w:numId w:val="28"/>
        </w:numPr>
        <w:rPr>
          <w:b/>
          <w:bCs/>
        </w:rPr>
      </w:pPr>
      <w:r>
        <w:rPr>
          <w:b/>
          <w:bCs/>
        </w:rPr>
        <w:lastRenderedPageBreak/>
        <w:t>Second notable set of arguments</w:t>
      </w:r>
      <w:r w:rsidR="001B31CE">
        <w:rPr>
          <w:b/>
          <w:bCs/>
        </w:rPr>
        <w:t xml:space="preserve"> (Argument Set 2)</w:t>
      </w:r>
    </w:p>
    <w:p w14:paraId="0A0D7429" w14:textId="77777777" w:rsidR="00375293" w:rsidRDefault="00375293" w:rsidP="00375293">
      <w:pPr>
        <w:ind w:left="360"/>
        <w:rPr>
          <w:b/>
          <w:bCs/>
        </w:rPr>
      </w:pPr>
    </w:p>
    <w:p w14:paraId="3E1E9656" w14:textId="6309BC01" w:rsidR="00375293" w:rsidRDefault="00375293" w:rsidP="00375293">
      <w:pPr>
        <w:ind w:left="360"/>
        <w:rPr>
          <w:b/>
          <w:bCs/>
        </w:rPr>
      </w:pPr>
      <w:r w:rsidRPr="00375293">
        <w:rPr>
          <w:b/>
          <w:bCs/>
          <w:noProof/>
        </w:rPr>
        <w:drawing>
          <wp:inline distT="0" distB="0" distL="0" distR="0" wp14:anchorId="077E6382" wp14:editId="78D0C0F5">
            <wp:extent cx="3521850" cy="1809750"/>
            <wp:effectExtent l="0" t="0" r="2540" b="0"/>
            <wp:docPr id="11226322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32229" name="Picture 1" descr="A screenshot of a computer code&#10;&#10;AI-generated content may be incorrect."/>
                    <pic:cNvPicPr/>
                  </pic:nvPicPr>
                  <pic:blipFill>
                    <a:blip r:embed="rId65"/>
                    <a:stretch>
                      <a:fillRect/>
                    </a:stretch>
                  </pic:blipFill>
                  <pic:spPr>
                    <a:xfrm>
                      <a:off x="0" y="0"/>
                      <a:ext cx="3531820" cy="1814873"/>
                    </a:xfrm>
                    <a:prstGeom prst="rect">
                      <a:avLst/>
                    </a:prstGeom>
                  </pic:spPr>
                </pic:pic>
              </a:graphicData>
            </a:graphic>
          </wp:inline>
        </w:drawing>
      </w:r>
    </w:p>
    <w:p w14:paraId="6CACFBC1" w14:textId="3B1D4709" w:rsidR="00375293" w:rsidRDefault="00375293" w:rsidP="00375293">
      <w:pPr>
        <w:ind w:left="360"/>
        <w:rPr>
          <w:b/>
          <w:bCs/>
        </w:rPr>
      </w:pPr>
      <w:r w:rsidRPr="00375293">
        <w:rPr>
          <w:b/>
          <w:bCs/>
          <w:noProof/>
        </w:rPr>
        <w:drawing>
          <wp:inline distT="0" distB="0" distL="0" distR="0" wp14:anchorId="6D3AEC7F" wp14:editId="4BF36AB5">
            <wp:extent cx="4249616" cy="1143000"/>
            <wp:effectExtent l="0" t="0" r="0" b="0"/>
            <wp:docPr id="8426909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943" name="Picture 1" descr="A screenshot of a graph&#10;&#10;AI-generated content may be incorrect."/>
                    <pic:cNvPicPr/>
                  </pic:nvPicPr>
                  <pic:blipFill>
                    <a:blip r:embed="rId66"/>
                    <a:stretch>
                      <a:fillRect/>
                    </a:stretch>
                  </pic:blipFill>
                  <pic:spPr>
                    <a:xfrm>
                      <a:off x="0" y="0"/>
                      <a:ext cx="4257217" cy="1145045"/>
                    </a:xfrm>
                    <a:prstGeom prst="rect">
                      <a:avLst/>
                    </a:prstGeom>
                  </pic:spPr>
                </pic:pic>
              </a:graphicData>
            </a:graphic>
          </wp:inline>
        </w:drawing>
      </w:r>
    </w:p>
    <w:p w14:paraId="2592EA66" w14:textId="03AB4D6D" w:rsidR="001B31CE" w:rsidRDefault="001B31CE" w:rsidP="00375293">
      <w:pPr>
        <w:ind w:left="360"/>
        <w:rPr>
          <w:b/>
          <w:bCs/>
        </w:rPr>
      </w:pPr>
      <w:r w:rsidRPr="001B31CE">
        <w:rPr>
          <w:b/>
          <w:bCs/>
          <w:noProof/>
        </w:rPr>
        <w:drawing>
          <wp:inline distT="0" distB="0" distL="0" distR="0" wp14:anchorId="5DC6000D" wp14:editId="189EF891">
            <wp:extent cx="6419850" cy="624152"/>
            <wp:effectExtent l="0" t="0" r="0" b="5080"/>
            <wp:docPr id="950026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26728" name="Picture 1" descr="A screenshot of a computer&#10;&#10;AI-generated content may be incorrect."/>
                    <pic:cNvPicPr/>
                  </pic:nvPicPr>
                  <pic:blipFill>
                    <a:blip r:embed="rId67"/>
                    <a:stretch>
                      <a:fillRect/>
                    </a:stretch>
                  </pic:blipFill>
                  <pic:spPr>
                    <a:xfrm>
                      <a:off x="0" y="0"/>
                      <a:ext cx="6435386" cy="625662"/>
                    </a:xfrm>
                    <a:prstGeom prst="rect">
                      <a:avLst/>
                    </a:prstGeom>
                  </pic:spPr>
                </pic:pic>
              </a:graphicData>
            </a:graphic>
          </wp:inline>
        </w:drawing>
      </w:r>
    </w:p>
    <w:p w14:paraId="4C869B34" w14:textId="018B395D" w:rsidR="001B31CE" w:rsidRDefault="001B31CE" w:rsidP="00375293">
      <w:pPr>
        <w:ind w:left="360"/>
        <w:rPr>
          <w:b/>
          <w:bCs/>
        </w:rPr>
      </w:pPr>
      <w:r w:rsidRPr="001B31CE">
        <w:rPr>
          <w:b/>
          <w:bCs/>
          <w:noProof/>
        </w:rPr>
        <w:drawing>
          <wp:inline distT="0" distB="0" distL="0" distR="0" wp14:anchorId="55244BAC" wp14:editId="39440871">
            <wp:extent cx="3638550" cy="2955919"/>
            <wp:effectExtent l="0" t="0" r="0" b="0"/>
            <wp:docPr id="100380387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3875" name="Picture 1" descr="A blue squares with white text&#10;&#10;AI-generated content may be incorrect."/>
                    <pic:cNvPicPr/>
                  </pic:nvPicPr>
                  <pic:blipFill>
                    <a:blip r:embed="rId68"/>
                    <a:stretch>
                      <a:fillRect/>
                    </a:stretch>
                  </pic:blipFill>
                  <pic:spPr>
                    <a:xfrm>
                      <a:off x="0" y="0"/>
                      <a:ext cx="3642740" cy="2959323"/>
                    </a:xfrm>
                    <a:prstGeom prst="rect">
                      <a:avLst/>
                    </a:prstGeom>
                  </pic:spPr>
                </pic:pic>
              </a:graphicData>
            </a:graphic>
          </wp:inline>
        </w:drawing>
      </w:r>
    </w:p>
    <w:p w14:paraId="7D1E2E58" w14:textId="77777777" w:rsidR="001B31CE" w:rsidRDefault="001B31CE" w:rsidP="00375293">
      <w:pPr>
        <w:ind w:left="360"/>
        <w:rPr>
          <w:b/>
          <w:bCs/>
        </w:rPr>
      </w:pPr>
    </w:p>
    <w:p w14:paraId="3180BE84" w14:textId="77777777" w:rsidR="001B31CE" w:rsidRDefault="001B31CE">
      <w:pPr>
        <w:rPr>
          <w:rFonts w:asciiTheme="majorHAnsi" w:hAnsiTheme="majorHAnsi"/>
          <w:b/>
          <w:color w:val="476166" w:themeColor="accent1"/>
          <w:sz w:val="28"/>
          <w:szCs w:val="28"/>
        </w:rPr>
      </w:pPr>
      <w:r>
        <w:br w:type="page"/>
      </w:r>
    </w:p>
    <w:p w14:paraId="787BBE67" w14:textId="5E163CAC" w:rsidR="001B31CE" w:rsidRDefault="001B31CE" w:rsidP="001B31CE">
      <w:pPr>
        <w:pStyle w:val="Heading4"/>
      </w:pPr>
      <w:r>
        <w:lastRenderedPageBreak/>
        <w:t>[7.</w:t>
      </w:r>
      <w:r w:rsidR="00770156">
        <w:t>12</w:t>
      </w:r>
      <w:r>
        <w:t xml:space="preserve">4] Evaluating </w:t>
      </w:r>
      <w:r w:rsidR="00F563BA">
        <w:t>Differences B</w:t>
      </w:r>
      <w:r>
        <w:t xml:space="preserve">etween </w:t>
      </w:r>
      <w:r w:rsidR="00F563BA">
        <w:t>B</w:t>
      </w:r>
      <w:r>
        <w:t xml:space="preserve">oth </w:t>
      </w:r>
      <w:r w:rsidR="00F563BA">
        <w:t>S</w:t>
      </w:r>
      <w:r>
        <w:t xml:space="preserve">ets of </w:t>
      </w:r>
      <w:r w:rsidR="00F563BA">
        <w:t>A</w:t>
      </w:r>
      <w:r>
        <w:t>rguments</w:t>
      </w:r>
    </w:p>
    <w:p w14:paraId="0F84B7E9" w14:textId="77777777" w:rsidR="001B31CE" w:rsidRDefault="001B31CE" w:rsidP="001B31CE"/>
    <w:p w14:paraId="438784BF" w14:textId="219CD4BE" w:rsidR="001B31CE" w:rsidRDefault="001B31CE" w:rsidP="001B31CE">
      <w:r>
        <w:t>Reviewing the evaluation metrics from the models trained on both sets of arguments above reveals some fundamental differences:</w:t>
      </w:r>
    </w:p>
    <w:p w14:paraId="72E69AC2" w14:textId="77777777" w:rsidR="001B31CE" w:rsidRDefault="001B31CE" w:rsidP="001B31CE"/>
    <w:p w14:paraId="12B191FF" w14:textId="7B011E17" w:rsidR="001B31CE" w:rsidRPr="008617CA" w:rsidRDefault="001B31CE" w:rsidP="001B31CE">
      <w:pPr>
        <w:pStyle w:val="ListParagraph"/>
        <w:numPr>
          <w:ilvl w:val="0"/>
          <w:numId w:val="29"/>
        </w:numPr>
        <w:rPr>
          <w:b/>
          <w:bCs/>
        </w:rPr>
      </w:pPr>
      <w:r w:rsidRPr="008617CA">
        <w:rPr>
          <w:b/>
          <w:bCs/>
        </w:rPr>
        <w:t>Trade-off between precision &amp; recall</w:t>
      </w:r>
    </w:p>
    <w:p w14:paraId="29AC7C18" w14:textId="77777777" w:rsidR="001B31CE" w:rsidRDefault="001B31CE" w:rsidP="001B31CE">
      <w:pPr>
        <w:pStyle w:val="ListParagraph"/>
      </w:pPr>
    </w:p>
    <w:p w14:paraId="73FE5142" w14:textId="2B366C8E" w:rsidR="001B31CE" w:rsidRDefault="001B31CE" w:rsidP="009A304B">
      <w:pPr>
        <w:ind w:firstLine="360"/>
      </w:pPr>
      <w:r>
        <w:t>Argument set 2 sacrifices precision (-5.4%) for an improvement in recall (+6.6%).</w:t>
      </w:r>
    </w:p>
    <w:p w14:paraId="340E70BB" w14:textId="77777777" w:rsidR="001B31CE" w:rsidRDefault="001B31CE" w:rsidP="001B31CE">
      <w:pPr>
        <w:pStyle w:val="ListParagraph"/>
      </w:pPr>
    </w:p>
    <w:p w14:paraId="3727712C" w14:textId="2FEDD025" w:rsidR="00F563BA" w:rsidRDefault="001B31CE" w:rsidP="009A304B">
      <w:pPr>
        <w:ind w:left="360"/>
      </w:pPr>
      <w:r>
        <w:t>This roughly means that Argument Set 1 trained a model that is more balanced and careful about making “real news” predictions, whereas Argument Set 2</w:t>
      </w:r>
      <w:r w:rsidR="00F563BA">
        <w:t xml:space="preserve"> is more aggressive to classify content as “real news”.</w:t>
      </w:r>
    </w:p>
    <w:p w14:paraId="0BB14F03" w14:textId="77777777" w:rsidR="00F563BA" w:rsidRDefault="00F563BA" w:rsidP="009A304B">
      <w:pPr>
        <w:pStyle w:val="ListParagraph"/>
        <w:ind w:left="1080"/>
      </w:pPr>
    </w:p>
    <w:p w14:paraId="672EB755" w14:textId="55CFD309" w:rsidR="00F563BA" w:rsidRDefault="00F563BA" w:rsidP="009A304B">
      <w:pPr>
        <w:ind w:left="360"/>
      </w:pPr>
      <w:r>
        <w:t>The confusion matrix for the model trained with Argument Set 2 confirms this tendency – 452 fake news items were incorrectly classified as real (high false positive rate), whereas only 70 real news items were incorrectly classified</w:t>
      </w:r>
      <w:r w:rsidR="009A304B">
        <w:t>, suggesting that set 2 has a strong bias towards “real” classification.</w:t>
      </w:r>
    </w:p>
    <w:p w14:paraId="48A7DFDC" w14:textId="77777777" w:rsidR="009A304B" w:rsidRDefault="009A304B" w:rsidP="00F563BA">
      <w:pPr>
        <w:pStyle w:val="ListParagraph"/>
      </w:pPr>
    </w:p>
    <w:p w14:paraId="22B3A09F" w14:textId="692184F4" w:rsidR="009A304B" w:rsidRPr="008617CA" w:rsidRDefault="009A304B" w:rsidP="009A304B">
      <w:pPr>
        <w:pStyle w:val="ListParagraph"/>
        <w:numPr>
          <w:ilvl w:val="0"/>
          <w:numId w:val="29"/>
        </w:numPr>
        <w:rPr>
          <w:b/>
          <w:bCs/>
        </w:rPr>
      </w:pPr>
      <w:r w:rsidRPr="008617CA">
        <w:rPr>
          <w:b/>
          <w:bCs/>
        </w:rPr>
        <w:t>Training efficiency</w:t>
      </w:r>
    </w:p>
    <w:p w14:paraId="17EF6238" w14:textId="77777777" w:rsidR="009A304B" w:rsidRDefault="009A304B" w:rsidP="009A304B"/>
    <w:p w14:paraId="28E77B72" w14:textId="651C7520" w:rsidR="002701EA" w:rsidRDefault="009A304B" w:rsidP="002701EA">
      <w:pPr>
        <w:ind w:left="360"/>
      </w:pPr>
      <w:r>
        <w:t xml:space="preserve">The model trained with Argument Set 2 achieved comparable F1 score (0.7% lower) while only being trained across 4 epochs (as opposed to 10 in Argument Set 1). This indicates that despite fewer training </w:t>
      </w:r>
      <w:r w:rsidR="002701EA">
        <w:t>epochs</w:t>
      </w:r>
      <w:r>
        <w:t>, higher weight decay effectively prevented overfitting.</w:t>
      </w:r>
    </w:p>
    <w:p w14:paraId="307A3D8A" w14:textId="77777777" w:rsidR="002701EA" w:rsidRDefault="002701EA" w:rsidP="002701EA">
      <w:pPr>
        <w:ind w:left="360"/>
      </w:pPr>
    </w:p>
    <w:p w14:paraId="3DCFA748" w14:textId="55B95DFB" w:rsidR="002701EA" w:rsidRDefault="002701EA" w:rsidP="002701EA">
      <w:pPr>
        <w:ind w:left="360"/>
      </w:pPr>
      <w:r>
        <w:t>I suspect this is likely to have important implications for computational efficiency</w:t>
      </w:r>
      <w:r w:rsidR="006D5F0E">
        <w:t xml:space="preserve">, </w:t>
      </w:r>
      <w:r w:rsidR="00CD399D">
        <w:t>as this demonstrates that strong regularisation can achieve comparable results with less training.</w:t>
      </w:r>
    </w:p>
    <w:p w14:paraId="1CF71ED1" w14:textId="77777777" w:rsidR="00CD399D" w:rsidRDefault="00CD399D" w:rsidP="002701EA">
      <w:pPr>
        <w:ind w:left="360"/>
      </w:pPr>
    </w:p>
    <w:p w14:paraId="16E47EFC" w14:textId="089932B5" w:rsidR="00CD399D" w:rsidRDefault="00CD399D" w:rsidP="00CD399D">
      <w:r>
        <w:t xml:space="preserve">While the higher accuracy and ROC-AUC of the model trained by Argument Set 1 suggests that it has an overall better ability to discriminate between real and fake news, the F1 scores are quite close, indicating that both approaches have merit. </w:t>
      </w:r>
    </w:p>
    <w:p w14:paraId="087C4458" w14:textId="77777777" w:rsidR="00CD399D" w:rsidRDefault="00CD399D" w:rsidP="00CD399D"/>
    <w:p w14:paraId="6FC5F908" w14:textId="191A3A40" w:rsidR="00CD399D" w:rsidRDefault="00291CE7" w:rsidP="00291CE7">
      <w:pPr>
        <w:pStyle w:val="Heading4"/>
      </w:pPr>
      <w:r>
        <w:t>[7.</w:t>
      </w:r>
      <w:r w:rsidR="00770156">
        <w:t>1</w:t>
      </w:r>
      <w:r>
        <w:t>25] Conclusions and Future Work</w:t>
      </w:r>
      <w:r w:rsidR="0031361E">
        <w:t xml:space="preserve"> from this point</w:t>
      </w:r>
    </w:p>
    <w:p w14:paraId="6F986FE3" w14:textId="77777777" w:rsidR="00291CE7" w:rsidRDefault="00291CE7" w:rsidP="00291CE7"/>
    <w:p w14:paraId="6BB4F80F" w14:textId="12EBAF02" w:rsidR="00291CE7" w:rsidRDefault="00291CE7" w:rsidP="00291CE7">
      <w:r>
        <w:t xml:space="preserve">After making many changes to the work, I believe that while further hyperparameter tuning may improve the model, it would make more sense for my next step to be implementing a more robust data pipeline that </w:t>
      </w:r>
      <w:r w:rsidR="003E470A">
        <w:t>leverages more datasets.</w:t>
      </w:r>
      <w:r>
        <w:t xml:space="preserve"> </w:t>
      </w:r>
    </w:p>
    <w:p w14:paraId="586B3306" w14:textId="77777777" w:rsidR="00291CE7" w:rsidRDefault="00291CE7" w:rsidP="00291CE7"/>
    <w:p w14:paraId="1BA86B17" w14:textId="3DB18EB0" w:rsidR="00291CE7" w:rsidRDefault="00291CE7" w:rsidP="00291CE7">
      <w:r>
        <w:t xml:space="preserve">No matter what I do, the model overfits far too quickly, leading me to believe there is either insufficient data volume in the LIAR dataset alone, or “data leakage” – superficial patterns in the dataset that allow the model to “cheat” during training (e.g. certain sources or writing styles or vocabulary choices may strongly correlate with labels in ways that do not generalise to real-world scenarios). </w:t>
      </w:r>
    </w:p>
    <w:p w14:paraId="3547F9DD" w14:textId="77777777" w:rsidR="00C870C7" w:rsidRDefault="00C870C7" w:rsidP="00291CE7"/>
    <w:p w14:paraId="0DFD4A04" w14:textId="04B25D2D" w:rsidR="00C870C7" w:rsidRPr="00291CE7" w:rsidRDefault="00C870C7" w:rsidP="00291CE7">
      <w:r>
        <w:t>As such, the most immediate future work that I will implement is a more</w:t>
      </w:r>
      <w:r w:rsidR="00BB12A1">
        <w:t xml:space="preserve"> robust data pipeline so that there is more data in the hopes that the model will learn generalisable features as opposed to memorising training examples.</w:t>
      </w:r>
    </w:p>
    <w:p w14:paraId="0B29A5A1" w14:textId="77777777" w:rsidR="00291CE7" w:rsidRDefault="00291CE7" w:rsidP="00291CE7"/>
    <w:p w14:paraId="0A71000A" w14:textId="294B38F1" w:rsidR="00291CE7" w:rsidRPr="00291CE7" w:rsidRDefault="00291CE7" w:rsidP="00291CE7"/>
    <w:p w14:paraId="2B9BAC1D" w14:textId="77777777" w:rsidR="001B31CE" w:rsidRPr="00375293" w:rsidRDefault="001B31CE" w:rsidP="00375293">
      <w:pPr>
        <w:ind w:left="360"/>
        <w:rPr>
          <w:b/>
          <w:bCs/>
        </w:rPr>
      </w:pPr>
    </w:p>
    <w:p w14:paraId="6510B5A5" w14:textId="633187B2" w:rsidR="00C06840" w:rsidRDefault="00BB12A1" w:rsidP="00BB12A1">
      <w:pPr>
        <w:pStyle w:val="Heading3"/>
      </w:pPr>
      <w:r>
        <w:lastRenderedPageBreak/>
        <w:t>[7.</w:t>
      </w:r>
      <w:r w:rsidR="0090701A">
        <w:t>13</w:t>
      </w:r>
      <w:r>
        <w:t>]</w:t>
      </w:r>
      <w:r w:rsidR="0090701A">
        <w:t xml:space="preserve"> Version 2</w:t>
      </w:r>
    </w:p>
    <w:p w14:paraId="1EE7F1BD" w14:textId="1ACD8F48" w:rsidR="0090701A" w:rsidRDefault="0090701A" w:rsidP="0090701A">
      <w:pPr>
        <w:pStyle w:val="Heading4"/>
      </w:pPr>
      <w:r>
        <w:t xml:space="preserve">[7.131] Overview &amp; Aims </w:t>
      </w:r>
    </w:p>
    <w:p w14:paraId="6EE8E060" w14:textId="77777777" w:rsidR="0090701A" w:rsidRDefault="0090701A" w:rsidP="0090701A"/>
    <w:p w14:paraId="2271BB8A" w14:textId="5C1B5FB5" w:rsidR="0090701A" w:rsidRDefault="0090701A" w:rsidP="0090701A">
      <w:r>
        <w:t>In this stage of work, I aim to implement a more robust data pipeline</w:t>
      </w:r>
      <w:r w:rsidR="004B7C98">
        <w:t>. This is done by introducing the ISOT Fake News Dataset [new2], a c</w:t>
      </w:r>
      <w:r w:rsidR="004B7C98" w:rsidRPr="004B7C98">
        <w:t>ompilation of several thousand fake news and truthful articles, obtained from different legitimate news sites and sites flagged as unreliable</w:t>
      </w:r>
      <w:r w:rsidR="004B7C98">
        <w:t xml:space="preserve"> by Politifact.com. [new2]</w:t>
      </w:r>
    </w:p>
    <w:p w14:paraId="4004FCE6" w14:textId="77777777" w:rsidR="004B7C98" w:rsidRDefault="004B7C98" w:rsidP="0090701A"/>
    <w:p w14:paraId="751D7652" w14:textId="0428FBB8" w:rsidR="004B7C98" w:rsidRDefault="004B7C98" w:rsidP="0090701A">
      <w:r>
        <w:t>Additionally</w:t>
      </w:r>
      <w:r w:rsidR="00E407CB">
        <w:t xml:space="preserve">, motivated by evaluation results after immediately introducing the ISOP Fake News Dataset into the pipeline (along with the LIAR dataset), dataset balancing features were added, and hyperparameter tuning was introduced. </w:t>
      </w:r>
    </w:p>
    <w:p w14:paraId="537E3401" w14:textId="77777777" w:rsidR="00BD535D" w:rsidRDefault="00BD535D" w:rsidP="0090701A"/>
    <w:p w14:paraId="657BD736" w14:textId="149855E5" w:rsidR="00BD535D" w:rsidRDefault="00BD535D" w:rsidP="00BD535D">
      <w:pPr>
        <w:pStyle w:val="Heading4"/>
      </w:pPr>
      <w:r>
        <w:t xml:space="preserve">[7.132] Integrating </w:t>
      </w:r>
      <w:r w:rsidR="000206F5">
        <w:t>t</w:t>
      </w:r>
      <w:r>
        <w:t>he ISOT dataset in the data layer</w:t>
      </w:r>
    </w:p>
    <w:p w14:paraId="5F681414" w14:textId="77777777" w:rsidR="00BD535D" w:rsidRDefault="00BD535D" w:rsidP="00BD535D"/>
    <w:p w14:paraId="02A2903A" w14:textId="1D351A67" w:rsidR="0049629C" w:rsidRDefault="00BD535D" w:rsidP="0049629C">
      <w:proofErr w:type="gramStart"/>
      <w:r>
        <w:t>In order to</w:t>
      </w:r>
      <w:proofErr w:type="gramEnd"/>
      <w:r>
        <w:t xml:space="preserve"> </w:t>
      </w:r>
      <w:r w:rsidR="0049629C">
        <w:t>expand the data layer to include more datasets, the implementation approach needs to be more sophisticated</w:t>
      </w:r>
      <w:r w:rsidR="000A53BC">
        <w:t xml:space="preserve"> as a</w:t>
      </w:r>
      <w:r w:rsidR="0049629C">
        <w:t xml:space="preserve"> simple concatenation approach would fail to address that both the ISOT and LIAR datasets have fundamentally different structures: the LIAR dataset contains short claims, whereas the ISOT dataset contains full news articles with title/text separations. </w:t>
      </w:r>
    </w:p>
    <w:p w14:paraId="7B8727EB" w14:textId="77777777" w:rsidR="000A53BC" w:rsidRDefault="000A53BC" w:rsidP="0049629C"/>
    <w:p w14:paraId="7E9A5719" w14:textId="46076158" w:rsidR="000A53BC" w:rsidRDefault="000A53BC" w:rsidP="0049629C">
      <w:r>
        <w:t xml:space="preserve">I identified that a new pipeline at this stage would have several key components: </w:t>
      </w:r>
    </w:p>
    <w:p w14:paraId="7A52DFFB" w14:textId="77777777" w:rsidR="000A53BC" w:rsidRDefault="000A53BC" w:rsidP="0049629C"/>
    <w:p w14:paraId="17226E83" w14:textId="208FCBA8" w:rsidR="000A53BC" w:rsidRPr="000A53BC" w:rsidRDefault="000A53BC" w:rsidP="000A53BC">
      <w:pPr>
        <w:pStyle w:val="ListParagraph"/>
        <w:numPr>
          <w:ilvl w:val="0"/>
          <w:numId w:val="32"/>
        </w:numPr>
        <w:rPr>
          <w:b/>
          <w:bCs/>
        </w:rPr>
      </w:pPr>
      <w:r w:rsidRPr="000A53BC">
        <w:rPr>
          <w:b/>
          <w:bCs/>
        </w:rPr>
        <w:t>Dataset-specific preprocessing</w:t>
      </w:r>
    </w:p>
    <w:p w14:paraId="46246D2F" w14:textId="77777777" w:rsidR="000A53BC" w:rsidRDefault="000A53BC" w:rsidP="000A53BC"/>
    <w:p w14:paraId="36CBB1BF" w14:textId="77777777" w:rsidR="000A53BC" w:rsidRDefault="000A53BC" w:rsidP="000A53BC">
      <w:pPr>
        <w:ind w:left="360"/>
      </w:pPr>
      <w:r>
        <w:t xml:space="preserve">I would need to create pre-processing modules for each dataset. These modules would handle dataset-specific formats and extract valuable features from each dataset, before transforming dataset-specific fields into a common schema. </w:t>
      </w:r>
    </w:p>
    <w:p w14:paraId="18278BB4" w14:textId="77777777" w:rsidR="000A53BC" w:rsidRDefault="000A53BC" w:rsidP="000A53BC">
      <w:pPr>
        <w:ind w:left="360"/>
      </w:pPr>
    </w:p>
    <w:p w14:paraId="186976B2" w14:textId="5C411D22" w:rsidR="000A53BC" w:rsidRPr="000A53BC" w:rsidRDefault="000A53BC" w:rsidP="000A53BC">
      <w:pPr>
        <w:pStyle w:val="ListParagraph"/>
        <w:numPr>
          <w:ilvl w:val="0"/>
          <w:numId w:val="32"/>
        </w:numPr>
        <w:rPr>
          <w:b/>
          <w:bCs/>
        </w:rPr>
      </w:pPr>
      <w:r w:rsidRPr="000A53BC">
        <w:rPr>
          <w:b/>
          <w:bCs/>
        </w:rPr>
        <w:t xml:space="preserve">Unified </w:t>
      </w:r>
      <w:r w:rsidR="000A581E">
        <w:rPr>
          <w:b/>
          <w:bCs/>
        </w:rPr>
        <w:t>feature representation</w:t>
      </w:r>
      <w:r w:rsidRPr="000A53BC">
        <w:rPr>
          <w:b/>
          <w:bCs/>
        </w:rPr>
        <w:t xml:space="preserve"> </w:t>
      </w:r>
    </w:p>
    <w:p w14:paraId="36351C31" w14:textId="77777777" w:rsidR="000A53BC" w:rsidRDefault="000A53BC" w:rsidP="000A53BC">
      <w:pPr>
        <w:pStyle w:val="ListParagraph"/>
        <w:rPr>
          <w:b/>
          <w:bCs/>
        </w:rPr>
      </w:pPr>
    </w:p>
    <w:p w14:paraId="6D1D5A91" w14:textId="45EE5C2B" w:rsidR="000A53BC" w:rsidRDefault="000A53BC" w:rsidP="000A53BC">
      <w:pPr>
        <w:pStyle w:val="ListParagraph"/>
        <w:ind w:left="360"/>
      </w:pPr>
      <w:r>
        <w:t>I would need to design a common schema that would be filled with information that both datasets have</w:t>
      </w:r>
      <w:r w:rsidR="00D66974">
        <w:t xml:space="preserve"> (e.g. core text content, real/fake binary label, etc.)</w:t>
      </w:r>
    </w:p>
    <w:p w14:paraId="3722C03B" w14:textId="7D38763E" w:rsidR="00D66974" w:rsidRDefault="00D66974" w:rsidP="00D66974"/>
    <w:p w14:paraId="23F16717" w14:textId="4756EA7E" w:rsidR="00D66974" w:rsidRDefault="00D66974" w:rsidP="00D66974">
      <w:pPr>
        <w:pStyle w:val="ListParagraph"/>
        <w:numPr>
          <w:ilvl w:val="0"/>
          <w:numId w:val="32"/>
        </w:numPr>
        <w:rPr>
          <w:b/>
          <w:bCs/>
        </w:rPr>
      </w:pPr>
      <w:r w:rsidRPr="00D66974">
        <w:rPr>
          <w:b/>
          <w:bCs/>
        </w:rPr>
        <w:t>Evaluation that reports overall performance across all datasets, and dataset-specific performance</w:t>
      </w:r>
    </w:p>
    <w:p w14:paraId="6CCF3FD6" w14:textId="77777777" w:rsidR="00D66974" w:rsidRDefault="00D66974" w:rsidP="00D66974">
      <w:pPr>
        <w:rPr>
          <w:b/>
          <w:bCs/>
        </w:rPr>
      </w:pPr>
    </w:p>
    <w:p w14:paraId="79F3A785" w14:textId="62FEFE55" w:rsidR="00D66974" w:rsidRDefault="00D66974" w:rsidP="00D66974">
      <w:pPr>
        <w:ind w:left="360"/>
      </w:pPr>
      <w:r>
        <w:t xml:space="preserve">This would be important to check that the model is not overly-generalising to one dataset – for example, if the model performed well with ISOT dataset but did not perform well on the LIAR dataset, I would need to be able to identify this situation. </w:t>
      </w:r>
    </w:p>
    <w:p w14:paraId="435FFA49" w14:textId="77777777" w:rsidR="00521300" w:rsidRDefault="00521300" w:rsidP="00D66974">
      <w:pPr>
        <w:ind w:left="360"/>
      </w:pPr>
    </w:p>
    <w:p w14:paraId="33C0AA74" w14:textId="77777777" w:rsidR="00152B01" w:rsidRDefault="00152B01">
      <w:pPr>
        <w:rPr>
          <w:rFonts w:asciiTheme="majorHAnsi" w:hAnsiTheme="majorHAnsi"/>
          <w:b/>
          <w:color w:val="476166" w:themeColor="accent1"/>
          <w:sz w:val="28"/>
          <w:szCs w:val="28"/>
        </w:rPr>
      </w:pPr>
      <w:r>
        <w:br w:type="page"/>
      </w:r>
    </w:p>
    <w:p w14:paraId="42C395E7" w14:textId="578A5B01" w:rsidR="00521300" w:rsidRDefault="00521300" w:rsidP="00521300">
      <w:pPr>
        <w:pStyle w:val="Heading4"/>
      </w:pPr>
      <w:r>
        <w:lastRenderedPageBreak/>
        <w:t>[7.133]</w:t>
      </w:r>
      <w:r w:rsidR="004F3E17">
        <w:t xml:space="preserve"> Initial Successful Execution: Implementation Details</w:t>
      </w:r>
    </w:p>
    <w:p w14:paraId="7F38D974" w14:textId="77777777" w:rsidR="00113EBF" w:rsidRDefault="00113EBF" w:rsidP="00113EBF"/>
    <w:p w14:paraId="37901EDC" w14:textId="151CCE05" w:rsidR="00113EBF" w:rsidRPr="00113EBF" w:rsidRDefault="00113EBF" w:rsidP="00113EBF">
      <w:r>
        <w:t>For this section, while I have performed lots of trial and error, I will only document the two most significant executions in the report as there was little value/insights gleaned from other execution runs.</w:t>
      </w:r>
    </w:p>
    <w:p w14:paraId="19E901AC" w14:textId="77777777" w:rsidR="00D636F2" w:rsidRDefault="00D636F2" w:rsidP="00D636F2"/>
    <w:p w14:paraId="4EBB9FE7" w14:textId="17FC004B" w:rsidR="00D636F2" w:rsidRDefault="00D636F2" w:rsidP="00D636F2">
      <w:pPr>
        <w:pStyle w:val="ListParagraph"/>
        <w:numPr>
          <w:ilvl w:val="0"/>
          <w:numId w:val="33"/>
        </w:numPr>
        <w:rPr>
          <w:b/>
          <w:bCs/>
        </w:rPr>
      </w:pPr>
      <w:r>
        <w:rPr>
          <w:b/>
          <w:bCs/>
        </w:rPr>
        <w:t>Dataset-specific pre-processing modules</w:t>
      </w:r>
    </w:p>
    <w:p w14:paraId="63F75C9D" w14:textId="77777777" w:rsidR="00D636F2" w:rsidRDefault="00D636F2" w:rsidP="00D636F2">
      <w:pPr>
        <w:rPr>
          <w:b/>
          <w:bCs/>
        </w:rPr>
      </w:pPr>
    </w:p>
    <w:p w14:paraId="56C257AD" w14:textId="6A28D35B" w:rsidR="00D636F2" w:rsidRDefault="00D636F2" w:rsidP="00D636F2">
      <w:pPr>
        <w:ind w:left="360"/>
        <w:rPr>
          <w:b/>
          <w:bCs/>
        </w:rPr>
      </w:pPr>
      <w:r w:rsidRPr="00D636F2">
        <w:rPr>
          <w:b/>
          <w:bCs/>
          <w:noProof/>
        </w:rPr>
        <w:drawing>
          <wp:inline distT="0" distB="0" distL="0" distR="0" wp14:anchorId="1969E70D" wp14:editId="706891F2">
            <wp:extent cx="3551470" cy="3057525"/>
            <wp:effectExtent l="0" t="0" r="0" b="0"/>
            <wp:docPr id="166312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2020" name="Picture 1" descr="A screenshot of a computer program&#10;&#10;AI-generated content may be incorrect."/>
                    <pic:cNvPicPr/>
                  </pic:nvPicPr>
                  <pic:blipFill>
                    <a:blip r:embed="rId69"/>
                    <a:stretch>
                      <a:fillRect/>
                    </a:stretch>
                  </pic:blipFill>
                  <pic:spPr>
                    <a:xfrm>
                      <a:off x="0" y="0"/>
                      <a:ext cx="3575007" cy="3077788"/>
                    </a:xfrm>
                    <a:prstGeom prst="rect">
                      <a:avLst/>
                    </a:prstGeom>
                  </pic:spPr>
                </pic:pic>
              </a:graphicData>
            </a:graphic>
          </wp:inline>
        </w:drawing>
      </w:r>
    </w:p>
    <w:p w14:paraId="3F801FEC" w14:textId="2FE3816F" w:rsidR="00D636F2" w:rsidRPr="00D636F2" w:rsidRDefault="00D636F2" w:rsidP="00D636F2">
      <w:pPr>
        <w:ind w:left="360"/>
        <w:rPr>
          <w:b/>
          <w:bCs/>
        </w:rPr>
      </w:pPr>
      <w:r w:rsidRPr="00D636F2">
        <w:rPr>
          <w:b/>
          <w:bCs/>
          <w:noProof/>
        </w:rPr>
        <w:drawing>
          <wp:inline distT="0" distB="0" distL="0" distR="0" wp14:anchorId="45E94BFA" wp14:editId="556D2D5B">
            <wp:extent cx="3550920" cy="3976583"/>
            <wp:effectExtent l="0" t="0" r="0" b="5080"/>
            <wp:docPr id="1901792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2409" name="Picture 1" descr="A screenshot of a computer program&#10;&#10;AI-generated content may be incorrect."/>
                    <pic:cNvPicPr/>
                  </pic:nvPicPr>
                  <pic:blipFill>
                    <a:blip r:embed="rId70"/>
                    <a:stretch>
                      <a:fillRect/>
                    </a:stretch>
                  </pic:blipFill>
                  <pic:spPr>
                    <a:xfrm>
                      <a:off x="0" y="0"/>
                      <a:ext cx="3572117" cy="4000321"/>
                    </a:xfrm>
                    <a:prstGeom prst="rect">
                      <a:avLst/>
                    </a:prstGeom>
                  </pic:spPr>
                </pic:pic>
              </a:graphicData>
            </a:graphic>
          </wp:inline>
        </w:drawing>
      </w:r>
    </w:p>
    <w:p w14:paraId="759A0E82" w14:textId="5B0E6EC8" w:rsidR="00B93C05" w:rsidRDefault="004D3C0E" w:rsidP="004D3C0E">
      <w:pPr>
        <w:pStyle w:val="ListParagraph"/>
        <w:numPr>
          <w:ilvl w:val="0"/>
          <w:numId w:val="33"/>
        </w:numPr>
        <w:rPr>
          <w:b/>
          <w:bCs/>
        </w:rPr>
      </w:pPr>
      <w:r>
        <w:rPr>
          <w:b/>
          <w:bCs/>
        </w:rPr>
        <w:lastRenderedPageBreak/>
        <w:t>Unified Dataset Class to handle both LIAR and ISOT Datasets</w:t>
      </w:r>
    </w:p>
    <w:p w14:paraId="0EB7870B" w14:textId="77777777" w:rsidR="004D3C0E" w:rsidRDefault="004D3C0E" w:rsidP="004D3C0E">
      <w:pPr>
        <w:rPr>
          <w:b/>
          <w:bCs/>
        </w:rPr>
      </w:pPr>
    </w:p>
    <w:p w14:paraId="6E4F0C32" w14:textId="05FC4956" w:rsidR="004D3C0E" w:rsidRDefault="004D3C0E" w:rsidP="004D3C0E">
      <w:pPr>
        <w:ind w:left="360"/>
        <w:rPr>
          <w:b/>
          <w:bCs/>
        </w:rPr>
      </w:pPr>
      <w:r w:rsidRPr="004D3C0E">
        <w:rPr>
          <w:b/>
          <w:bCs/>
          <w:noProof/>
        </w:rPr>
        <w:drawing>
          <wp:inline distT="0" distB="0" distL="0" distR="0" wp14:anchorId="3A9610EE" wp14:editId="05E165AE">
            <wp:extent cx="3509571" cy="5562600"/>
            <wp:effectExtent l="0" t="0" r="0" b="0"/>
            <wp:docPr id="8845994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9413" name="Picture 1" descr="A screenshot of a computer program&#10;&#10;AI-generated content may be incorrect."/>
                    <pic:cNvPicPr/>
                  </pic:nvPicPr>
                  <pic:blipFill>
                    <a:blip r:embed="rId71"/>
                    <a:stretch>
                      <a:fillRect/>
                    </a:stretch>
                  </pic:blipFill>
                  <pic:spPr>
                    <a:xfrm>
                      <a:off x="0" y="0"/>
                      <a:ext cx="3516570" cy="5573693"/>
                    </a:xfrm>
                    <a:prstGeom prst="rect">
                      <a:avLst/>
                    </a:prstGeom>
                  </pic:spPr>
                </pic:pic>
              </a:graphicData>
            </a:graphic>
          </wp:inline>
        </w:drawing>
      </w:r>
    </w:p>
    <w:p w14:paraId="1A022E6C" w14:textId="77777777" w:rsidR="004D3C0E" w:rsidRDefault="004D3C0E" w:rsidP="004D3C0E">
      <w:pPr>
        <w:ind w:left="360"/>
        <w:rPr>
          <w:b/>
          <w:bCs/>
        </w:rPr>
      </w:pPr>
    </w:p>
    <w:p w14:paraId="1AB2AF34" w14:textId="0DA097B2" w:rsidR="004D3C0E" w:rsidRDefault="004D3C0E" w:rsidP="004D3C0E">
      <w:pPr>
        <w:ind w:left="360"/>
      </w:pPr>
      <w:r>
        <w:t xml:space="preserve">The rest of the pipeline remained functionally similar, with some code re-factoring to tidy up the code and </w:t>
      </w:r>
      <w:r w:rsidR="00760CED">
        <w:t xml:space="preserve">to </w:t>
      </w:r>
      <w:r>
        <w:t>ensure it would be able to support the integration of both the LIAR and ISOT Fake News datasets.</w:t>
      </w:r>
    </w:p>
    <w:p w14:paraId="2E32E486" w14:textId="77777777" w:rsidR="005F5195" w:rsidRDefault="005F5195" w:rsidP="004D3C0E">
      <w:pPr>
        <w:ind w:left="360"/>
      </w:pPr>
    </w:p>
    <w:p w14:paraId="4A364235" w14:textId="1E96D461" w:rsidR="005F5195" w:rsidRDefault="005F5195">
      <w:r>
        <w:br w:type="page"/>
      </w:r>
    </w:p>
    <w:p w14:paraId="74C9EEDB" w14:textId="79E0FB7C" w:rsidR="00A62714" w:rsidRDefault="005F5195" w:rsidP="00A62714">
      <w:pPr>
        <w:pStyle w:val="Heading4"/>
      </w:pPr>
      <w:r>
        <w:lastRenderedPageBreak/>
        <w:t>[7.1</w:t>
      </w:r>
      <w:r w:rsidR="00DC4628">
        <w:t>3</w:t>
      </w:r>
      <w:r>
        <w:t xml:space="preserve">4] Initial Successful Execution: Evaluation </w:t>
      </w:r>
    </w:p>
    <w:p w14:paraId="7BD6DF75" w14:textId="77777777" w:rsidR="00A62714" w:rsidRDefault="00A62714" w:rsidP="00A62714"/>
    <w:p w14:paraId="3339A4F0" w14:textId="67239E08" w:rsidR="00A62714" w:rsidRDefault="00A62714" w:rsidP="00A62714">
      <w:pPr>
        <w:pStyle w:val="ListParagraph"/>
        <w:numPr>
          <w:ilvl w:val="0"/>
          <w:numId w:val="34"/>
        </w:numPr>
        <w:rPr>
          <w:b/>
          <w:bCs/>
        </w:rPr>
      </w:pPr>
      <w:r>
        <w:rPr>
          <w:b/>
          <w:bCs/>
        </w:rPr>
        <w:t xml:space="preserve">Training </w:t>
      </w:r>
    </w:p>
    <w:p w14:paraId="2E6C5244" w14:textId="77777777" w:rsidR="00A62714" w:rsidRPr="00A62714" w:rsidRDefault="00A62714" w:rsidP="00A62714">
      <w:pPr>
        <w:pStyle w:val="ListParagraph"/>
        <w:rPr>
          <w:b/>
          <w:bCs/>
        </w:rPr>
      </w:pPr>
    </w:p>
    <w:p w14:paraId="282A6996" w14:textId="4449A11F" w:rsidR="00A62714" w:rsidRDefault="00A62714" w:rsidP="00A62714">
      <w:pPr>
        <w:ind w:left="360"/>
        <w:rPr>
          <w:b/>
          <w:bCs/>
        </w:rPr>
      </w:pPr>
      <w:r w:rsidRPr="00A62714">
        <w:rPr>
          <w:b/>
          <w:bCs/>
          <w:noProof/>
        </w:rPr>
        <w:drawing>
          <wp:inline distT="0" distB="0" distL="0" distR="0" wp14:anchorId="57B6E89E" wp14:editId="35013C8E">
            <wp:extent cx="4286250" cy="1353168"/>
            <wp:effectExtent l="0" t="0" r="0" b="0"/>
            <wp:docPr id="1367304301"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4301" name="Picture 1" descr="A table of numbers with black text&#10;&#10;AI-generated content may be incorrect."/>
                    <pic:cNvPicPr/>
                  </pic:nvPicPr>
                  <pic:blipFill>
                    <a:blip r:embed="rId72"/>
                    <a:stretch>
                      <a:fillRect/>
                    </a:stretch>
                  </pic:blipFill>
                  <pic:spPr>
                    <a:xfrm>
                      <a:off x="0" y="0"/>
                      <a:ext cx="4295313" cy="1356029"/>
                    </a:xfrm>
                    <a:prstGeom prst="rect">
                      <a:avLst/>
                    </a:prstGeom>
                  </pic:spPr>
                </pic:pic>
              </a:graphicData>
            </a:graphic>
          </wp:inline>
        </w:drawing>
      </w:r>
    </w:p>
    <w:p w14:paraId="75C0FF1E" w14:textId="77777777" w:rsidR="00A62714" w:rsidRDefault="00A62714" w:rsidP="00A62714">
      <w:pPr>
        <w:ind w:left="360"/>
        <w:rPr>
          <w:b/>
          <w:bCs/>
        </w:rPr>
      </w:pPr>
    </w:p>
    <w:p w14:paraId="3790398B" w14:textId="726A9A75" w:rsidR="00A62714" w:rsidRDefault="00A62714" w:rsidP="00A62714">
      <w:pPr>
        <w:pStyle w:val="ListParagraph"/>
        <w:numPr>
          <w:ilvl w:val="0"/>
          <w:numId w:val="34"/>
        </w:numPr>
        <w:rPr>
          <w:b/>
          <w:bCs/>
        </w:rPr>
      </w:pPr>
      <w:r>
        <w:rPr>
          <w:b/>
          <w:bCs/>
        </w:rPr>
        <w:t>Performance on Test Set</w:t>
      </w:r>
    </w:p>
    <w:p w14:paraId="10D92C47" w14:textId="77777777" w:rsidR="00760CED" w:rsidRDefault="00760CED" w:rsidP="00760CED">
      <w:pPr>
        <w:rPr>
          <w:b/>
          <w:bCs/>
        </w:rPr>
      </w:pPr>
    </w:p>
    <w:p w14:paraId="170CC561" w14:textId="5FFCD3EE" w:rsidR="00760CED" w:rsidRDefault="00760CED" w:rsidP="00760CED">
      <w:pPr>
        <w:ind w:left="360"/>
        <w:rPr>
          <w:b/>
          <w:bCs/>
        </w:rPr>
      </w:pPr>
      <w:r w:rsidRPr="00760CED">
        <w:rPr>
          <w:b/>
          <w:bCs/>
          <w:noProof/>
        </w:rPr>
        <w:drawing>
          <wp:inline distT="0" distB="0" distL="0" distR="0" wp14:anchorId="00E9F0C8" wp14:editId="3E6A309D">
            <wp:extent cx="5133975" cy="1955664"/>
            <wp:effectExtent l="0" t="0" r="0" b="6985"/>
            <wp:docPr id="2112897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97577" name="Picture 1" descr="A screenshot of a computer&#10;&#10;AI-generated content may be incorrect."/>
                    <pic:cNvPicPr/>
                  </pic:nvPicPr>
                  <pic:blipFill>
                    <a:blip r:embed="rId73"/>
                    <a:stretch>
                      <a:fillRect/>
                    </a:stretch>
                  </pic:blipFill>
                  <pic:spPr>
                    <a:xfrm>
                      <a:off x="0" y="0"/>
                      <a:ext cx="5157760" cy="1964724"/>
                    </a:xfrm>
                    <a:prstGeom prst="rect">
                      <a:avLst/>
                    </a:prstGeom>
                  </pic:spPr>
                </pic:pic>
              </a:graphicData>
            </a:graphic>
          </wp:inline>
        </w:drawing>
      </w:r>
    </w:p>
    <w:p w14:paraId="268F817C" w14:textId="77777777" w:rsidR="00760CED" w:rsidRDefault="00760CED" w:rsidP="00760CED">
      <w:pPr>
        <w:ind w:left="360"/>
        <w:rPr>
          <w:b/>
          <w:bCs/>
        </w:rPr>
      </w:pPr>
    </w:p>
    <w:p w14:paraId="1502C13B" w14:textId="235236C3" w:rsidR="00760CED" w:rsidRDefault="00760CED" w:rsidP="00760CED">
      <w:pPr>
        <w:pStyle w:val="ListParagraph"/>
        <w:numPr>
          <w:ilvl w:val="0"/>
          <w:numId w:val="34"/>
        </w:numPr>
        <w:rPr>
          <w:b/>
          <w:bCs/>
        </w:rPr>
      </w:pPr>
      <w:r>
        <w:rPr>
          <w:b/>
          <w:bCs/>
        </w:rPr>
        <w:t>Confusion Matrices</w:t>
      </w:r>
    </w:p>
    <w:p w14:paraId="6BB1A0FB" w14:textId="77777777" w:rsidR="00760CED" w:rsidRDefault="00760CED" w:rsidP="00760CED">
      <w:pPr>
        <w:rPr>
          <w:b/>
          <w:bCs/>
        </w:rPr>
      </w:pPr>
    </w:p>
    <w:p w14:paraId="500E5D1C" w14:textId="476934CB" w:rsidR="00760CED" w:rsidRPr="00760CED" w:rsidRDefault="00760CED" w:rsidP="00760CED">
      <w:pPr>
        <w:ind w:left="360"/>
        <w:rPr>
          <w:b/>
          <w:bCs/>
        </w:rPr>
      </w:pPr>
      <w:r w:rsidRPr="00760CED">
        <w:rPr>
          <w:b/>
          <w:bCs/>
          <w:noProof/>
        </w:rPr>
        <w:drawing>
          <wp:inline distT="0" distB="0" distL="0" distR="0" wp14:anchorId="2A1B18E1" wp14:editId="625E03B4">
            <wp:extent cx="4157662" cy="3286125"/>
            <wp:effectExtent l="0" t="0" r="0" b="0"/>
            <wp:docPr id="32755659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6597" name="Picture 1" descr="A blue squares with white text&#10;&#10;AI-generated content may be incorrect."/>
                    <pic:cNvPicPr/>
                  </pic:nvPicPr>
                  <pic:blipFill>
                    <a:blip r:embed="rId74"/>
                    <a:stretch>
                      <a:fillRect/>
                    </a:stretch>
                  </pic:blipFill>
                  <pic:spPr>
                    <a:xfrm>
                      <a:off x="0" y="0"/>
                      <a:ext cx="4167084" cy="3293572"/>
                    </a:xfrm>
                    <a:prstGeom prst="rect">
                      <a:avLst/>
                    </a:prstGeom>
                  </pic:spPr>
                </pic:pic>
              </a:graphicData>
            </a:graphic>
          </wp:inline>
        </w:drawing>
      </w:r>
    </w:p>
    <w:p w14:paraId="4CEFB547" w14:textId="77777777" w:rsidR="00B93C05" w:rsidRDefault="00B93C05" w:rsidP="00B93C05"/>
    <w:p w14:paraId="4670225E" w14:textId="35A4351C" w:rsidR="00760CED" w:rsidRPr="00B93C05" w:rsidRDefault="00760CED" w:rsidP="00B93C05">
      <w:r w:rsidRPr="00760CED">
        <w:rPr>
          <w:noProof/>
        </w:rPr>
        <w:lastRenderedPageBreak/>
        <w:drawing>
          <wp:inline distT="0" distB="0" distL="0" distR="0" wp14:anchorId="77964CDC" wp14:editId="0F718D01">
            <wp:extent cx="4114800" cy="3181834"/>
            <wp:effectExtent l="0" t="0" r="0" b="0"/>
            <wp:docPr id="13443562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6237" name="Picture 1" descr="A blue squares with white text&#10;&#10;AI-generated content may be incorrect."/>
                    <pic:cNvPicPr/>
                  </pic:nvPicPr>
                  <pic:blipFill>
                    <a:blip r:embed="rId75"/>
                    <a:stretch>
                      <a:fillRect/>
                    </a:stretch>
                  </pic:blipFill>
                  <pic:spPr>
                    <a:xfrm>
                      <a:off x="0" y="0"/>
                      <a:ext cx="4119593" cy="3185541"/>
                    </a:xfrm>
                    <a:prstGeom prst="rect">
                      <a:avLst/>
                    </a:prstGeom>
                  </pic:spPr>
                </pic:pic>
              </a:graphicData>
            </a:graphic>
          </wp:inline>
        </w:drawing>
      </w:r>
    </w:p>
    <w:p w14:paraId="0051825B" w14:textId="77777777" w:rsidR="00BD535D" w:rsidRDefault="00BD535D" w:rsidP="00BD535D"/>
    <w:p w14:paraId="452543D3" w14:textId="7BC542A1" w:rsidR="00BD535D" w:rsidRDefault="00760CED" w:rsidP="00BD535D">
      <w:r w:rsidRPr="00760CED">
        <w:rPr>
          <w:noProof/>
        </w:rPr>
        <w:drawing>
          <wp:inline distT="0" distB="0" distL="0" distR="0" wp14:anchorId="599A0D34" wp14:editId="669A1A9F">
            <wp:extent cx="4158796" cy="3295650"/>
            <wp:effectExtent l="0" t="0" r="0" b="0"/>
            <wp:docPr id="175548622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6224" name="Picture 1" descr="A blue squares with white text&#10;&#10;AI-generated content may be incorrect."/>
                    <pic:cNvPicPr/>
                  </pic:nvPicPr>
                  <pic:blipFill>
                    <a:blip r:embed="rId76"/>
                    <a:stretch>
                      <a:fillRect/>
                    </a:stretch>
                  </pic:blipFill>
                  <pic:spPr>
                    <a:xfrm>
                      <a:off x="0" y="0"/>
                      <a:ext cx="4164924" cy="3300506"/>
                    </a:xfrm>
                    <a:prstGeom prst="rect">
                      <a:avLst/>
                    </a:prstGeom>
                  </pic:spPr>
                </pic:pic>
              </a:graphicData>
            </a:graphic>
          </wp:inline>
        </w:drawing>
      </w:r>
    </w:p>
    <w:p w14:paraId="238EA608" w14:textId="77777777" w:rsidR="00760CED" w:rsidRDefault="00760CED" w:rsidP="00BD535D"/>
    <w:p w14:paraId="789B8D8F" w14:textId="0292AF2C" w:rsidR="00B67E86" w:rsidRDefault="00B67E86"/>
    <w:p w14:paraId="5C271F06" w14:textId="77777777" w:rsidR="00B67E86" w:rsidRDefault="00B67E86">
      <w:r>
        <w:br w:type="page"/>
      </w:r>
    </w:p>
    <w:p w14:paraId="19AE6DAA" w14:textId="6B112E8A" w:rsidR="00760CED" w:rsidRDefault="00CD2506" w:rsidP="00BD535D">
      <w:r>
        <w:lastRenderedPageBreak/>
        <w:t xml:space="preserve">There are various </w:t>
      </w:r>
      <w:r w:rsidR="0085463E">
        <w:t>observations</w:t>
      </w:r>
      <w:r w:rsidR="00B67E86">
        <w:t xml:space="preserve"> that can be gleaned from the evaluation results:</w:t>
      </w:r>
    </w:p>
    <w:p w14:paraId="1C871500" w14:textId="77777777" w:rsidR="00B67E86" w:rsidRDefault="00B67E86" w:rsidP="00BD535D"/>
    <w:p w14:paraId="20DDEFF4" w14:textId="76207853" w:rsidR="00B67E86" w:rsidRDefault="00B67E86" w:rsidP="00B67E86">
      <w:pPr>
        <w:pStyle w:val="ListParagraph"/>
        <w:numPr>
          <w:ilvl w:val="0"/>
          <w:numId w:val="35"/>
        </w:numPr>
        <w:rPr>
          <w:b/>
          <w:bCs/>
        </w:rPr>
      </w:pPr>
      <w:r w:rsidRPr="00B67E86">
        <w:rPr>
          <w:b/>
          <w:bCs/>
        </w:rPr>
        <w:t>The combined dataset is significantly imbalanced.</w:t>
      </w:r>
    </w:p>
    <w:p w14:paraId="2AF493B9" w14:textId="77777777" w:rsidR="00B67E86" w:rsidRDefault="00B67E86" w:rsidP="00B67E86">
      <w:pPr>
        <w:pStyle w:val="ListParagraph"/>
        <w:rPr>
          <w:b/>
          <w:bCs/>
        </w:rPr>
      </w:pPr>
    </w:p>
    <w:p w14:paraId="76350FA4" w14:textId="49726F88" w:rsidR="00B67E86" w:rsidRDefault="00B67E86" w:rsidP="00B67E86">
      <w:pPr>
        <w:pStyle w:val="ListParagraph"/>
        <w:ind w:left="360"/>
      </w:pPr>
      <w:r>
        <w:t>The ISOT dataset dominates with 31,430 training samples, whereas LIAR dataset contributes only 10240 samples. This imbalance is reflected in the model’s performance.</w:t>
      </w:r>
    </w:p>
    <w:p w14:paraId="593790B1" w14:textId="77777777" w:rsidR="00B67E86" w:rsidRDefault="00B67E86" w:rsidP="00B67E86">
      <w:pPr>
        <w:pStyle w:val="ListParagraph"/>
        <w:ind w:left="360"/>
      </w:pPr>
    </w:p>
    <w:p w14:paraId="53D7D802" w14:textId="0C3E0277" w:rsidR="00B67E86" w:rsidRDefault="00120283" w:rsidP="00B67E86">
      <w:pPr>
        <w:pStyle w:val="ListParagraph"/>
        <w:numPr>
          <w:ilvl w:val="0"/>
          <w:numId w:val="35"/>
        </w:numPr>
        <w:rPr>
          <w:b/>
          <w:bCs/>
        </w:rPr>
      </w:pPr>
      <w:r>
        <w:rPr>
          <w:b/>
          <w:bCs/>
        </w:rPr>
        <w:t>There is a s</w:t>
      </w:r>
      <w:r w:rsidR="00B67E86">
        <w:rPr>
          <w:b/>
          <w:bCs/>
        </w:rPr>
        <w:t>evere performance discrepancy between datasets</w:t>
      </w:r>
      <w:r>
        <w:rPr>
          <w:b/>
          <w:bCs/>
        </w:rPr>
        <w:t>.</w:t>
      </w:r>
    </w:p>
    <w:p w14:paraId="4E2951B0" w14:textId="77777777" w:rsidR="00B67E86" w:rsidRDefault="00B67E86" w:rsidP="00B67E86">
      <w:pPr>
        <w:rPr>
          <w:b/>
          <w:bCs/>
        </w:rPr>
      </w:pPr>
    </w:p>
    <w:p w14:paraId="779CA67C" w14:textId="77777777" w:rsidR="0085463E" w:rsidRDefault="00B67E86" w:rsidP="00B67E86">
      <w:pPr>
        <w:ind w:left="360"/>
      </w:pPr>
      <w:r>
        <w:t xml:space="preserve">The model exhibits </w:t>
      </w:r>
      <w:proofErr w:type="gramStart"/>
      <w:r>
        <w:t>nearly-perfect</w:t>
      </w:r>
      <w:proofErr w:type="gramEnd"/>
      <w:r>
        <w:t xml:space="preserve"> performance on the ISOT dataset, with 99.9% across all metrics, and only 2 misclassifications across 8979 test samples. </w:t>
      </w:r>
    </w:p>
    <w:p w14:paraId="1067DDEE" w14:textId="77777777" w:rsidR="0085463E" w:rsidRDefault="0085463E" w:rsidP="00B67E86">
      <w:pPr>
        <w:ind w:left="360"/>
      </w:pPr>
    </w:p>
    <w:p w14:paraId="60B18BAC" w14:textId="6899C99C" w:rsidR="00B67E86" w:rsidRDefault="0085463E" w:rsidP="00B67E86">
      <w:pPr>
        <w:ind w:left="360"/>
      </w:pPr>
      <w:r>
        <w:t xml:space="preserve">Meanwhile, it performs worse on the LIAR dataset, with 63.54% accuracy. The confusion matrix shows that 352 fake news items from LIAR were misclassified as real, and 110 real statements were misclassified as fake. </w:t>
      </w:r>
      <w:r w:rsidR="00B67E86">
        <w:t xml:space="preserve"> </w:t>
      </w:r>
    </w:p>
    <w:p w14:paraId="31AC9365" w14:textId="23FCE461" w:rsidR="00120283" w:rsidRDefault="00120283" w:rsidP="00120283"/>
    <w:p w14:paraId="12E056BF" w14:textId="41A310BB" w:rsidR="00120283" w:rsidRDefault="00120283" w:rsidP="00120283">
      <w:r>
        <w:t xml:space="preserve">From the above observations, </w:t>
      </w:r>
      <w:r w:rsidR="007A1006">
        <w:t>I can draw the following insights:</w:t>
      </w:r>
    </w:p>
    <w:p w14:paraId="63E14886" w14:textId="77777777" w:rsidR="007A1006" w:rsidRDefault="007A1006" w:rsidP="00120283"/>
    <w:p w14:paraId="546864F4" w14:textId="77663E0F" w:rsidR="007A1006" w:rsidRDefault="007A1006" w:rsidP="007A1006">
      <w:pPr>
        <w:pStyle w:val="ListParagraph"/>
        <w:numPr>
          <w:ilvl w:val="0"/>
          <w:numId w:val="37"/>
        </w:numPr>
        <w:rPr>
          <w:b/>
          <w:bCs/>
        </w:rPr>
      </w:pPr>
      <w:r>
        <w:rPr>
          <w:b/>
          <w:bCs/>
        </w:rPr>
        <w:t>There is a potential data leakage in ISOT dataset.</w:t>
      </w:r>
    </w:p>
    <w:p w14:paraId="303EBE89" w14:textId="77777777" w:rsidR="007A1006" w:rsidRDefault="007A1006" w:rsidP="007A1006">
      <w:pPr>
        <w:rPr>
          <w:b/>
          <w:bCs/>
        </w:rPr>
      </w:pPr>
    </w:p>
    <w:p w14:paraId="4C759565" w14:textId="03CBF4C7" w:rsidR="007A1006" w:rsidRDefault="007A1006" w:rsidP="007A1006">
      <w:pPr>
        <w:ind w:left="360"/>
      </w:pPr>
      <w:r>
        <w:t>The model’s performance on ISOT is suspiciously excellent, suggesting possible issues (e.g. obvious patterns or features in ISOT that make classification trivial, duplicates between train/test splits, unintended data leakage, etc.)</w:t>
      </w:r>
    </w:p>
    <w:p w14:paraId="610EF9DA" w14:textId="77777777" w:rsidR="007A1006" w:rsidRDefault="007A1006" w:rsidP="007A1006">
      <w:pPr>
        <w:ind w:left="360"/>
      </w:pPr>
    </w:p>
    <w:p w14:paraId="494D3604" w14:textId="220484E6" w:rsidR="007A1006" w:rsidRDefault="007A1006" w:rsidP="007A1006">
      <w:pPr>
        <w:pStyle w:val="ListParagraph"/>
        <w:numPr>
          <w:ilvl w:val="0"/>
          <w:numId w:val="37"/>
        </w:numPr>
        <w:rPr>
          <w:b/>
          <w:bCs/>
        </w:rPr>
      </w:pPr>
      <w:r>
        <w:rPr>
          <w:b/>
          <w:bCs/>
        </w:rPr>
        <w:t>The LIAR dataset is inherently more challenging.</w:t>
      </w:r>
    </w:p>
    <w:p w14:paraId="0701B480" w14:textId="77777777" w:rsidR="007A1006" w:rsidRDefault="007A1006" w:rsidP="007A1006">
      <w:pPr>
        <w:rPr>
          <w:b/>
          <w:bCs/>
        </w:rPr>
      </w:pPr>
    </w:p>
    <w:p w14:paraId="11F196FD" w14:textId="67692FB4" w:rsidR="007A1006" w:rsidRDefault="007A1006" w:rsidP="007A1006">
      <w:pPr>
        <w:ind w:left="360"/>
      </w:pPr>
      <w:r>
        <w:t>The LIAR dataset contains political statements. Compared to the ISOT dataset, this means shorter text segments with less context, as well as more nuanced language that requires nuanced understanding of subtleties. Additionally, political claims may require external knowledge to verify, whereas ISOT may contain more obvious linguistic patterns that distinguish fake news.</w:t>
      </w:r>
    </w:p>
    <w:p w14:paraId="4DC9045A" w14:textId="77777777" w:rsidR="007A1006" w:rsidRDefault="007A1006" w:rsidP="007A1006">
      <w:pPr>
        <w:ind w:left="360"/>
      </w:pPr>
    </w:p>
    <w:p w14:paraId="559D4027" w14:textId="6D31C178" w:rsidR="007A1006" w:rsidRDefault="007A1006" w:rsidP="007A1006">
      <w:pPr>
        <w:pStyle w:val="ListParagraph"/>
        <w:numPr>
          <w:ilvl w:val="0"/>
          <w:numId w:val="37"/>
        </w:numPr>
        <w:rPr>
          <w:b/>
          <w:bCs/>
        </w:rPr>
      </w:pPr>
      <w:r>
        <w:rPr>
          <w:b/>
          <w:bCs/>
        </w:rPr>
        <w:t>There is model bias from the training set imbalance.</w:t>
      </w:r>
    </w:p>
    <w:p w14:paraId="0261FCB6" w14:textId="77777777" w:rsidR="007A1006" w:rsidRDefault="007A1006" w:rsidP="007A1006">
      <w:pPr>
        <w:rPr>
          <w:b/>
          <w:bCs/>
        </w:rPr>
      </w:pPr>
    </w:p>
    <w:p w14:paraId="06567A3E" w14:textId="6A37A5E8" w:rsidR="007A1006" w:rsidRDefault="00A82ECC" w:rsidP="007A1006">
      <w:pPr>
        <w:ind w:left="360"/>
      </w:pPr>
      <w:r>
        <w:t xml:space="preserve">As the model is primarily trained on ISOT data, it has optimised for patterns present in the ISOT dataset and given less weight to the characteristics of fake news in LIAR. </w:t>
      </w:r>
    </w:p>
    <w:p w14:paraId="25A92387" w14:textId="77777777" w:rsidR="00A82ECC" w:rsidRDefault="00A82ECC" w:rsidP="007A1006">
      <w:pPr>
        <w:ind w:left="360"/>
      </w:pPr>
    </w:p>
    <w:p w14:paraId="678D2B4C" w14:textId="191A36BF" w:rsidR="00A82ECC" w:rsidRDefault="00A82ECC" w:rsidP="00A82ECC">
      <w:r>
        <w:t xml:space="preserve">As such, the overall metrics are heavily misleading as they are skewed by the dominant (and likely easier) ISOT dataset. </w:t>
      </w:r>
    </w:p>
    <w:p w14:paraId="419A0FBD" w14:textId="77777777" w:rsidR="00DC4628" w:rsidRDefault="00DC4628" w:rsidP="00A82ECC"/>
    <w:p w14:paraId="05668605" w14:textId="49302EC7" w:rsidR="00DC4628" w:rsidRDefault="00DC4628">
      <w:r>
        <w:br w:type="page"/>
      </w:r>
    </w:p>
    <w:p w14:paraId="587F74A3" w14:textId="50141E4E" w:rsidR="00DC4628" w:rsidRDefault="00DC4628" w:rsidP="00DC4628">
      <w:pPr>
        <w:pStyle w:val="Heading4"/>
      </w:pPr>
      <w:r>
        <w:lastRenderedPageBreak/>
        <w:t>[7.1</w:t>
      </w:r>
      <w:r w:rsidR="000E53AC">
        <w:t>3</w:t>
      </w:r>
      <w:r>
        <w:t xml:space="preserve">5] </w:t>
      </w:r>
      <w:r w:rsidR="00184903">
        <w:t>Second Successful Execution: Implementation Changes</w:t>
      </w:r>
    </w:p>
    <w:p w14:paraId="0E61D60D" w14:textId="77777777" w:rsidR="0020167B" w:rsidRDefault="0020167B" w:rsidP="0020167B"/>
    <w:p w14:paraId="49EE4050" w14:textId="457671E8" w:rsidR="0020167B" w:rsidRDefault="0020167B" w:rsidP="0020167B">
      <w:r>
        <w:t>To address potential model bias from the training set imbalance, I have implemented</w:t>
      </w:r>
      <w:r w:rsidR="006F0CEC">
        <w:t xml:space="preserve"> two</w:t>
      </w:r>
      <w:r>
        <w:t xml:space="preserve"> complimentary approaches to balance the influence of each dataset: </w:t>
      </w:r>
    </w:p>
    <w:p w14:paraId="44646F49" w14:textId="77777777" w:rsidR="0020167B" w:rsidRDefault="0020167B" w:rsidP="0020167B"/>
    <w:p w14:paraId="3DFC1165" w14:textId="1618EF10" w:rsidR="00AD66D2" w:rsidRPr="00843AC8" w:rsidRDefault="0020167B" w:rsidP="00AD66D2">
      <w:pPr>
        <w:pStyle w:val="ListParagraph"/>
        <w:numPr>
          <w:ilvl w:val="0"/>
          <w:numId w:val="39"/>
        </w:numPr>
        <w:rPr>
          <w:b/>
          <w:bCs/>
        </w:rPr>
      </w:pPr>
      <w:r>
        <w:rPr>
          <w:b/>
          <w:bCs/>
        </w:rPr>
        <w:t xml:space="preserve">Weighted sampler for </w:t>
      </w:r>
      <w:proofErr w:type="spellStart"/>
      <w:r>
        <w:rPr>
          <w:b/>
          <w:bCs/>
        </w:rPr>
        <w:t>DataLoader</w:t>
      </w:r>
      <w:proofErr w:type="spellEnd"/>
    </w:p>
    <w:p w14:paraId="33E94A4C" w14:textId="77777777" w:rsidR="00C04E47" w:rsidRDefault="00C04E47" w:rsidP="00AD66D2"/>
    <w:p w14:paraId="3F293790" w14:textId="25BB6945" w:rsidR="00C04E47" w:rsidRDefault="00C04E47" w:rsidP="003F30D8">
      <w:pPr>
        <w:ind w:left="360"/>
      </w:pPr>
      <w:r>
        <w:t xml:space="preserve">The </w:t>
      </w:r>
      <w:proofErr w:type="spellStart"/>
      <w:r>
        <w:t>create_balanced_sampler</w:t>
      </w:r>
      <w:proofErr w:type="spellEnd"/>
      <w:r>
        <w:t xml:space="preserve"> function ensures that samples from the smaller LIAR dataset would be selected with higher probability during training, thus balancing the influence of both datasets. </w:t>
      </w:r>
    </w:p>
    <w:p w14:paraId="40C67F41" w14:textId="77777777" w:rsidR="00843AC8" w:rsidRDefault="00843AC8" w:rsidP="003F30D8">
      <w:pPr>
        <w:ind w:left="360"/>
      </w:pPr>
    </w:p>
    <w:p w14:paraId="72F5815B" w14:textId="4F707B3D" w:rsidR="00843AC8" w:rsidRDefault="00843AC8" w:rsidP="003F30D8">
      <w:pPr>
        <w:ind w:left="360"/>
      </w:pPr>
      <w:r w:rsidRPr="006F0CEC">
        <w:rPr>
          <w:noProof/>
        </w:rPr>
        <w:drawing>
          <wp:inline distT="0" distB="0" distL="0" distR="0" wp14:anchorId="2934C4AE" wp14:editId="686A01CD">
            <wp:extent cx="6725322" cy="2800350"/>
            <wp:effectExtent l="0" t="0" r="0" b="0"/>
            <wp:docPr id="315838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8680" name="Picture 1" descr="A screenshot of a computer&#10;&#10;AI-generated content may be incorrect."/>
                    <pic:cNvPicPr/>
                  </pic:nvPicPr>
                  <pic:blipFill>
                    <a:blip r:embed="rId77"/>
                    <a:stretch>
                      <a:fillRect/>
                    </a:stretch>
                  </pic:blipFill>
                  <pic:spPr>
                    <a:xfrm>
                      <a:off x="0" y="0"/>
                      <a:ext cx="6757226" cy="2813635"/>
                    </a:xfrm>
                    <a:prstGeom prst="rect">
                      <a:avLst/>
                    </a:prstGeom>
                  </pic:spPr>
                </pic:pic>
              </a:graphicData>
            </a:graphic>
          </wp:inline>
        </w:drawing>
      </w:r>
    </w:p>
    <w:p w14:paraId="3344A68C" w14:textId="6BB61044" w:rsidR="006F0CEC" w:rsidRDefault="00C04E47" w:rsidP="00AD66D2">
      <w:r>
        <w:br w:type="page"/>
      </w:r>
    </w:p>
    <w:p w14:paraId="6CE6762C" w14:textId="77777777" w:rsidR="00843AC8" w:rsidRDefault="006F0CEC" w:rsidP="00843AC8">
      <w:pPr>
        <w:pStyle w:val="ListParagraph"/>
        <w:numPr>
          <w:ilvl w:val="0"/>
          <w:numId w:val="39"/>
        </w:numPr>
        <w:rPr>
          <w:b/>
          <w:bCs/>
        </w:rPr>
      </w:pPr>
      <w:r w:rsidRPr="000417A4">
        <w:rPr>
          <w:b/>
          <w:bCs/>
        </w:rPr>
        <w:lastRenderedPageBreak/>
        <w:t>Class weights for Loss Function</w:t>
      </w:r>
    </w:p>
    <w:p w14:paraId="72E5C474" w14:textId="77777777" w:rsidR="00843AC8" w:rsidRDefault="00843AC8" w:rsidP="00843AC8">
      <w:pPr>
        <w:ind w:left="360"/>
      </w:pPr>
    </w:p>
    <w:p w14:paraId="714DB30F" w14:textId="1A10003C" w:rsidR="00C04E47" w:rsidRDefault="00C04E47" w:rsidP="00843AC8">
      <w:pPr>
        <w:ind w:left="360"/>
      </w:pPr>
      <w:r>
        <w:t xml:space="preserve">Meanwhile, the </w:t>
      </w:r>
      <w:proofErr w:type="spellStart"/>
      <w:r>
        <w:t>calculate_class_weights</w:t>
      </w:r>
      <w:proofErr w:type="spellEnd"/>
      <w:r>
        <w:t xml:space="preserve"> function searches through different combinations of learning rates, weight decay values, batch sizes and number of epochs. </w:t>
      </w:r>
      <w:r w:rsidR="002A7C3F">
        <w:t xml:space="preserve">The function records and displays all results sorted by F1 score. </w:t>
      </w:r>
    </w:p>
    <w:p w14:paraId="07B14F00" w14:textId="77777777" w:rsidR="00843AC8" w:rsidRDefault="00843AC8" w:rsidP="00843AC8">
      <w:pPr>
        <w:ind w:left="360"/>
      </w:pPr>
    </w:p>
    <w:p w14:paraId="315444F6" w14:textId="08E66D28" w:rsidR="00843AC8" w:rsidRPr="00843AC8" w:rsidRDefault="00843AC8" w:rsidP="00843AC8">
      <w:pPr>
        <w:ind w:left="360"/>
        <w:rPr>
          <w:b/>
          <w:bCs/>
        </w:rPr>
      </w:pPr>
      <w:r w:rsidRPr="006F0CEC">
        <w:rPr>
          <w:b/>
          <w:bCs/>
          <w:noProof/>
        </w:rPr>
        <w:drawing>
          <wp:inline distT="0" distB="0" distL="0" distR="0" wp14:anchorId="0AF65E91" wp14:editId="28969BA5">
            <wp:extent cx="6800850" cy="2650442"/>
            <wp:effectExtent l="0" t="0" r="0" b="0"/>
            <wp:docPr id="611847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7992" name="Picture 1" descr="A screenshot of a computer&#10;&#10;AI-generated content may be incorrect."/>
                    <pic:cNvPicPr/>
                  </pic:nvPicPr>
                  <pic:blipFill>
                    <a:blip r:embed="rId78"/>
                    <a:stretch>
                      <a:fillRect/>
                    </a:stretch>
                  </pic:blipFill>
                  <pic:spPr>
                    <a:xfrm>
                      <a:off x="0" y="0"/>
                      <a:ext cx="6803360" cy="2651420"/>
                    </a:xfrm>
                    <a:prstGeom prst="rect">
                      <a:avLst/>
                    </a:prstGeom>
                  </pic:spPr>
                </pic:pic>
              </a:graphicData>
            </a:graphic>
          </wp:inline>
        </w:drawing>
      </w:r>
    </w:p>
    <w:p w14:paraId="71F643D6" w14:textId="77777777" w:rsidR="006F0CEC" w:rsidRDefault="006F0CEC" w:rsidP="006F0CEC">
      <w:pPr>
        <w:pStyle w:val="ListParagraph"/>
        <w:ind w:left="0"/>
        <w:rPr>
          <w:b/>
          <w:bCs/>
        </w:rPr>
      </w:pPr>
    </w:p>
    <w:p w14:paraId="75D5B82D" w14:textId="6C0A0158" w:rsidR="006F0CEC" w:rsidRPr="006F0CEC" w:rsidRDefault="00F25309" w:rsidP="006F0CEC">
      <w:r>
        <w:t xml:space="preserve">I implemented weighted sampling and class weights with the aim to help ensure the LIAR dataset (with only 10,240 samples) would not have excessive influence over the larger ISOT dataset in training. In doing so, I hoped that both datasets would contribute meaningfully to the model’s learning process while being less biased towards patterns in the ISOT dataset. </w:t>
      </w:r>
    </w:p>
    <w:p w14:paraId="7F3BC4B9" w14:textId="77777777" w:rsidR="006F0CEC" w:rsidRPr="006F0CEC" w:rsidRDefault="006F0CEC" w:rsidP="006F0CEC">
      <w:pPr>
        <w:rPr>
          <w:b/>
          <w:bCs/>
        </w:rPr>
      </w:pPr>
    </w:p>
    <w:p w14:paraId="1D6C9026" w14:textId="6E90B212" w:rsidR="00911D23" w:rsidRDefault="00B71DC6">
      <w:r>
        <w:t>Additionally, I have also implemented hyperparameter tuning with grid search.</w:t>
      </w:r>
    </w:p>
    <w:p w14:paraId="4FB1F7E4" w14:textId="77777777" w:rsidR="00B83D98" w:rsidRDefault="00B83D98"/>
    <w:p w14:paraId="3AEB336A" w14:textId="77777777" w:rsidR="00B71DC6" w:rsidRDefault="00B71DC6">
      <w:pPr>
        <w:rPr>
          <w:b/>
          <w:bCs/>
        </w:rPr>
      </w:pPr>
      <w:r>
        <w:rPr>
          <w:b/>
          <w:bCs/>
        </w:rPr>
        <w:br w:type="page"/>
      </w:r>
    </w:p>
    <w:p w14:paraId="3C2C471B" w14:textId="4D5A2543" w:rsidR="00B71DC6" w:rsidRDefault="00B71DC6" w:rsidP="00B71DC6">
      <w:pPr>
        <w:pStyle w:val="ListParagraph"/>
        <w:numPr>
          <w:ilvl w:val="0"/>
          <w:numId w:val="39"/>
        </w:numPr>
        <w:rPr>
          <w:b/>
          <w:bCs/>
        </w:rPr>
      </w:pPr>
      <w:r>
        <w:rPr>
          <w:b/>
          <w:bCs/>
        </w:rPr>
        <w:lastRenderedPageBreak/>
        <w:t>Hyperparameter tuning with grid search</w:t>
      </w:r>
    </w:p>
    <w:p w14:paraId="3A3B0F91" w14:textId="77777777" w:rsidR="00B71DC6" w:rsidRPr="00B71DC6" w:rsidRDefault="00B71DC6" w:rsidP="00B71DC6">
      <w:pPr>
        <w:ind w:left="360"/>
        <w:rPr>
          <w:b/>
          <w:bCs/>
        </w:rPr>
      </w:pPr>
    </w:p>
    <w:p w14:paraId="1AAFEDB9" w14:textId="77777777" w:rsidR="00B83D98" w:rsidRDefault="00B83D98">
      <w:r w:rsidRPr="00B83D98">
        <w:rPr>
          <w:noProof/>
        </w:rPr>
        <w:drawing>
          <wp:inline distT="0" distB="0" distL="0" distR="0" wp14:anchorId="29E7B721" wp14:editId="7E825C82">
            <wp:extent cx="3875514" cy="4181475"/>
            <wp:effectExtent l="0" t="0" r="5715" b="0"/>
            <wp:docPr id="15037065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06527" name="Picture 1" descr="A screenshot of a computer program&#10;&#10;AI-generated content may be incorrect."/>
                    <pic:cNvPicPr/>
                  </pic:nvPicPr>
                  <pic:blipFill>
                    <a:blip r:embed="rId79"/>
                    <a:stretch>
                      <a:fillRect/>
                    </a:stretch>
                  </pic:blipFill>
                  <pic:spPr>
                    <a:xfrm>
                      <a:off x="0" y="0"/>
                      <a:ext cx="3875514" cy="4181475"/>
                    </a:xfrm>
                    <a:prstGeom prst="rect">
                      <a:avLst/>
                    </a:prstGeom>
                  </pic:spPr>
                </pic:pic>
              </a:graphicData>
            </a:graphic>
          </wp:inline>
        </w:drawing>
      </w:r>
    </w:p>
    <w:p w14:paraId="4C033BB6" w14:textId="77777777" w:rsidR="00B83D98" w:rsidRDefault="00B83D98">
      <w:r w:rsidRPr="00B83D98">
        <w:rPr>
          <w:noProof/>
        </w:rPr>
        <w:drawing>
          <wp:inline distT="0" distB="0" distL="0" distR="0" wp14:anchorId="689E6DD6" wp14:editId="0F48E698">
            <wp:extent cx="3876675" cy="3991014"/>
            <wp:effectExtent l="0" t="0" r="0" b="9525"/>
            <wp:docPr id="6454464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6482" name="Picture 1" descr="A screenshot of a computer program&#10;&#10;AI-generated content may be incorrect."/>
                    <pic:cNvPicPr/>
                  </pic:nvPicPr>
                  <pic:blipFill>
                    <a:blip r:embed="rId80"/>
                    <a:stretch>
                      <a:fillRect/>
                    </a:stretch>
                  </pic:blipFill>
                  <pic:spPr>
                    <a:xfrm>
                      <a:off x="0" y="0"/>
                      <a:ext cx="3895203" cy="4010088"/>
                    </a:xfrm>
                    <a:prstGeom prst="rect">
                      <a:avLst/>
                    </a:prstGeom>
                  </pic:spPr>
                </pic:pic>
              </a:graphicData>
            </a:graphic>
          </wp:inline>
        </w:drawing>
      </w:r>
    </w:p>
    <w:p w14:paraId="299137EE" w14:textId="05DD382D" w:rsidR="00BB12A1" w:rsidRDefault="00B71DC6" w:rsidP="00237BBC">
      <w:pPr>
        <w:ind w:left="360"/>
      </w:pPr>
      <w:r>
        <w:lastRenderedPageBreak/>
        <w:t xml:space="preserve">The </w:t>
      </w:r>
      <w:proofErr w:type="spellStart"/>
      <w:r>
        <w:t>tune_hyperparameters</w:t>
      </w:r>
      <w:proofErr w:type="spellEnd"/>
      <w:r>
        <w:t xml:space="preserve"> function will search through different combinations of learning rate, weight decay values, batch sizes and number of epochs, then records and displays all results sorted by F1 score. This made it easier for me to understand the effects of different hyperparameters. </w:t>
      </w:r>
    </w:p>
    <w:p w14:paraId="507DAADD" w14:textId="77777777" w:rsidR="00584F1B" w:rsidRDefault="00584F1B"/>
    <w:p w14:paraId="1B00C379" w14:textId="44360FB1" w:rsidR="00584F1B" w:rsidRDefault="00584F1B" w:rsidP="00584F1B">
      <w:pPr>
        <w:pStyle w:val="ListParagraph"/>
        <w:numPr>
          <w:ilvl w:val="0"/>
          <w:numId w:val="39"/>
        </w:numPr>
        <w:rPr>
          <w:b/>
          <w:bCs/>
        </w:rPr>
      </w:pPr>
      <w:r>
        <w:rPr>
          <w:b/>
          <w:bCs/>
        </w:rPr>
        <w:t>Early stopping</w:t>
      </w:r>
    </w:p>
    <w:p w14:paraId="76D1D884" w14:textId="77777777" w:rsidR="00584F1B" w:rsidRDefault="00584F1B" w:rsidP="00584F1B">
      <w:pPr>
        <w:rPr>
          <w:b/>
          <w:bCs/>
        </w:rPr>
      </w:pPr>
    </w:p>
    <w:p w14:paraId="7C183254" w14:textId="71D4BD1C" w:rsidR="00584F1B" w:rsidRDefault="00584F1B" w:rsidP="00584F1B">
      <w:pPr>
        <w:ind w:left="360"/>
        <w:rPr>
          <w:b/>
          <w:bCs/>
        </w:rPr>
      </w:pPr>
      <w:r w:rsidRPr="00584F1B">
        <w:rPr>
          <w:b/>
          <w:bCs/>
          <w:noProof/>
        </w:rPr>
        <w:drawing>
          <wp:inline distT="0" distB="0" distL="0" distR="0" wp14:anchorId="0967C892" wp14:editId="48853240">
            <wp:extent cx="2638425" cy="2041724"/>
            <wp:effectExtent l="0" t="0" r="0" b="0"/>
            <wp:docPr id="12399682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8219" name="Picture 1" descr="A screenshot of a computer program&#10;&#10;AI-generated content may be incorrect."/>
                    <pic:cNvPicPr/>
                  </pic:nvPicPr>
                  <pic:blipFill>
                    <a:blip r:embed="rId81"/>
                    <a:stretch>
                      <a:fillRect/>
                    </a:stretch>
                  </pic:blipFill>
                  <pic:spPr>
                    <a:xfrm>
                      <a:off x="0" y="0"/>
                      <a:ext cx="2640736" cy="2043512"/>
                    </a:xfrm>
                    <a:prstGeom prst="rect">
                      <a:avLst/>
                    </a:prstGeom>
                  </pic:spPr>
                </pic:pic>
              </a:graphicData>
            </a:graphic>
          </wp:inline>
        </w:drawing>
      </w:r>
    </w:p>
    <w:p w14:paraId="5B1CB74B" w14:textId="77777777" w:rsidR="00584F1B" w:rsidRDefault="00584F1B" w:rsidP="00584F1B">
      <w:pPr>
        <w:ind w:left="360"/>
        <w:rPr>
          <w:b/>
          <w:bCs/>
        </w:rPr>
      </w:pPr>
    </w:p>
    <w:p w14:paraId="4EF1E45C" w14:textId="6E3019EE" w:rsidR="00584F1B" w:rsidRDefault="00584F1B" w:rsidP="00584F1B">
      <w:pPr>
        <w:ind w:left="360"/>
      </w:pPr>
      <w:r>
        <w:t>Early stopping was implemented to automatically stop training the model if improvements stop, with the goal of preventing overfitting and saving time.</w:t>
      </w:r>
    </w:p>
    <w:p w14:paraId="5DB10379" w14:textId="77777777" w:rsidR="00584F1B" w:rsidRDefault="00584F1B" w:rsidP="00584F1B">
      <w:pPr>
        <w:ind w:left="360"/>
      </w:pPr>
    </w:p>
    <w:p w14:paraId="0C877AC6" w14:textId="577BD93B" w:rsidR="00584F1B" w:rsidRDefault="00584F1B" w:rsidP="00584F1B">
      <w:pPr>
        <w:ind w:left="360"/>
      </w:pPr>
      <w:r>
        <w:t>If the evaluation metric (F1 score) did not improve for 2 evaluation steps, training would stop. A threshold of 0.001 was used in this version.</w:t>
      </w:r>
    </w:p>
    <w:p w14:paraId="4D70790A" w14:textId="2C21414C" w:rsidR="00754836" w:rsidRDefault="00754836" w:rsidP="00584F1B">
      <w:pPr>
        <w:ind w:left="360"/>
      </w:pPr>
    </w:p>
    <w:p w14:paraId="7E0087A5" w14:textId="0B50728F" w:rsidR="00754836" w:rsidRDefault="00754836" w:rsidP="00584F1B">
      <w:pPr>
        <w:ind w:left="360"/>
      </w:pPr>
      <w:r>
        <w:t xml:space="preserve">This is then added to the Trainer to tell the trainer to monitor evaluation performance and use the callback to stop training early if required. </w:t>
      </w:r>
    </w:p>
    <w:p w14:paraId="6AF14F7A" w14:textId="77777777" w:rsidR="00296775" w:rsidRDefault="00296775" w:rsidP="00584F1B">
      <w:pPr>
        <w:ind w:left="360"/>
      </w:pPr>
    </w:p>
    <w:p w14:paraId="257A4929" w14:textId="77777777" w:rsidR="00296775" w:rsidRDefault="00296775" w:rsidP="00584F1B">
      <w:pPr>
        <w:ind w:left="360"/>
      </w:pPr>
    </w:p>
    <w:p w14:paraId="683F9A4F" w14:textId="6B0FB1D2" w:rsidR="00754836" w:rsidRDefault="00754836">
      <w:r>
        <w:br w:type="page"/>
      </w:r>
    </w:p>
    <w:p w14:paraId="5425BF6C" w14:textId="24D266F5" w:rsidR="00754836" w:rsidRDefault="00754836" w:rsidP="00754836">
      <w:pPr>
        <w:pStyle w:val="Heading4"/>
      </w:pPr>
      <w:r>
        <w:lastRenderedPageBreak/>
        <w:t>[7.13</w:t>
      </w:r>
      <w:r w:rsidR="007E3AF8">
        <w:t>6</w:t>
      </w:r>
      <w:r>
        <w:t>] Second Successful Execution</w:t>
      </w:r>
      <w:r w:rsidR="00BD569A">
        <w:t xml:space="preserve">: </w:t>
      </w:r>
      <w:r w:rsidR="00AF1576">
        <w:t>Process</w:t>
      </w:r>
    </w:p>
    <w:p w14:paraId="69B7EE00" w14:textId="77777777" w:rsidR="00296775" w:rsidRDefault="00296775" w:rsidP="00296775"/>
    <w:p w14:paraId="1DAE14D6" w14:textId="402F7CB8" w:rsidR="00296775" w:rsidRPr="00296775" w:rsidRDefault="00296775" w:rsidP="00296775">
      <w:r>
        <w:t>The hyperparameter tuning process attempted eleven (11) combinations of hyperparameters:</w:t>
      </w:r>
    </w:p>
    <w:p w14:paraId="2D3D2145" w14:textId="77777777" w:rsidR="00296775" w:rsidRDefault="00296775" w:rsidP="00296775"/>
    <w:p w14:paraId="48A4DC89" w14:textId="327D9C2A" w:rsidR="004C17DD" w:rsidRDefault="004C17DD" w:rsidP="00296775">
      <w:r>
        <w:t>The initial set of hyperparameters yielded these results:</w:t>
      </w:r>
    </w:p>
    <w:p w14:paraId="16394A58" w14:textId="77777777" w:rsidR="00563915" w:rsidRDefault="00563915" w:rsidP="00296775"/>
    <w:p w14:paraId="7252A432" w14:textId="085DECBE" w:rsidR="00EE7B7C" w:rsidRDefault="00296775" w:rsidP="00296775">
      <w:r>
        <w:rPr>
          <w:noProof/>
        </w:rPr>
        <w:drawing>
          <wp:inline distT="0" distB="0" distL="0" distR="0" wp14:anchorId="697FA779" wp14:editId="4B2E9615">
            <wp:extent cx="3495675" cy="1605641"/>
            <wp:effectExtent l="0" t="0" r="0" b="0"/>
            <wp:docPr id="123120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17083" cy="1615474"/>
                    </a:xfrm>
                    <a:prstGeom prst="rect">
                      <a:avLst/>
                    </a:prstGeom>
                    <a:noFill/>
                    <a:ln>
                      <a:noFill/>
                    </a:ln>
                  </pic:spPr>
                </pic:pic>
              </a:graphicData>
            </a:graphic>
          </wp:inline>
        </w:drawing>
      </w:r>
      <w:r w:rsidR="00EE7B7C">
        <w:t xml:space="preserve"> [caption</w:t>
      </w:r>
      <w:r w:rsidR="00B860B8">
        <w:t xml:space="preserve"> all </w:t>
      </w:r>
      <w:proofErr w:type="spellStart"/>
      <w:r w:rsidR="00B860B8">
        <w:t>imgs</w:t>
      </w:r>
      <w:proofErr w:type="spellEnd"/>
      <w:r w:rsidR="00B860B8">
        <w:t>]</w:t>
      </w:r>
    </w:p>
    <w:p w14:paraId="19AE5B1E" w14:textId="77777777" w:rsidR="004C17DD" w:rsidRDefault="004C17DD" w:rsidP="00296775"/>
    <w:p w14:paraId="4664CB57" w14:textId="1C55753B" w:rsidR="004C17DD" w:rsidRDefault="004C17DD" w:rsidP="00296775">
      <w:r>
        <w:t>Hyperparameter combination 2 was the next improvement over the initial set of hyperparameters:</w:t>
      </w:r>
    </w:p>
    <w:p w14:paraId="3F953AEE" w14:textId="77777777" w:rsidR="00563915" w:rsidRDefault="00563915" w:rsidP="00296775"/>
    <w:p w14:paraId="1BDBCD0E" w14:textId="3395DA82" w:rsidR="00EE7B7C" w:rsidRDefault="00EE7B7C" w:rsidP="00296775">
      <w:r>
        <w:rPr>
          <w:noProof/>
        </w:rPr>
        <w:drawing>
          <wp:inline distT="0" distB="0" distL="0" distR="0" wp14:anchorId="2768D694" wp14:editId="4BE1DFB9">
            <wp:extent cx="3429000" cy="2142407"/>
            <wp:effectExtent l="0" t="0" r="0" b="0"/>
            <wp:docPr id="1537885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51154" cy="2156249"/>
                    </a:xfrm>
                    <a:prstGeom prst="rect">
                      <a:avLst/>
                    </a:prstGeom>
                    <a:noFill/>
                    <a:ln>
                      <a:noFill/>
                    </a:ln>
                  </pic:spPr>
                </pic:pic>
              </a:graphicData>
            </a:graphic>
          </wp:inline>
        </w:drawing>
      </w:r>
    </w:p>
    <w:p w14:paraId="0F52425E" w14:textId="77777777" w:rsidR="00563915" w:rsidRDefault="00563915" w:rsidP="00296775"/>
    <w:p w14:paraId="71C5B799" w14:textId="7434A6F5" w:rsidR="00563915" w:rsidRDefault="00563915" w:rsidP="00296775">
      <w:r>
        <w:t xml:space="preserve">Ultimately, hyperparameter combination 6 yielded the best F1 score: </w:t>
      </w:r>
    </w:p>
    <w:p w14:paraId="545AA6C1" w14:textId="77777777" w:rsidR="00563915" w:rsidRDefault="00563915" w:rsidP="00296775"/>
    <w:p w14:paraId="2FFCD64E" w14:textId="748CA740" w:rsidR="00563915" w:rsidRDefault="00563915" w:rsidP="00296775">
      <w:r>
        <w:rPr>
          <w:noProof/>
        </w:rPr>
        <w:drawing>
          <wp:inline distT="0" distB="0" distL="0" distR="0" wp14:anchorId="0459BE94" wp14:editId="01EB2939">
            <wp:extent cx="3952875" cy="2343916"/>
            <wp:effectExtent l="0" t="0" r="0" b="0"/>
            <wp:docPr id="30003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1298" cy="2348910"/>
                    </a:xfrm>
                    <a:prstGeom prst="rect">
                      <a:avLst/>
                    </a:prstGeom>
                    <a:noFill/>
                    <a:ln>
                      <a:noFill/>
                    </a:ln>
                  </pic:spPr>
                </pic:pic>
              </a:graphicData>
            </a:graphic>
          </wp:inline>
        </w:drawing>
      </w:r>
    </w:p>
    <w:p w14:paraId="4C891198" w14:textId="77777777" w:rsidR="003C57BF" w:rsidRDefault="003C57BF" w:rsidP="00296775"/>
    <w:p w14:paraId="354C612B" w14:textId="656CECD0" w:rsidR="003C57BF" w:rsidRDefault="003C57BF" w:rsidP="00296775">
      <w:r w:rsidRPr="003C57BF">
        <w:rPr>
          <w:noProof/>
        </w:rPr>
        <w:lastRenderedPageBreak/>
        <w:drawing>
          <wp:inline distT="0" distB="0" distL="0" distR="0" wp14:anchorId="53C4C327" wp14:editId="2FFA77AC">
            <wp:extent cx="3771900" cy="1488630"/>
            <wp:effectExtent l="0" t="0" r="0" b="0"/>
            <wp:docPr id="18448922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2270" name="Picture 1" descr="A screenshot of a computer code&#10;&#10;AI-generated content may be incorrect."/>
                    <pic:cNvPicPr/>
                  </pic:nvPicPr>
                  <pic:blipFill>
                    <a:blip r:embed="rId85"/>
                    <a:stretch>
                      <a:fillRect/>
                    </a:stretch>
                  </pic:blipFill>
                  <pic:spPr>
                    <a:xfrm>
                      <a:off x="0" y="0"/>
                      <a:ext cx="3809991" cy="1503663"/>
                    </a:xfrm>
                    <a:prstGeom prst="rect">
                      <a:avLst/>
                    </a:prstGeom>
                  </pic:spPr>
                </pic:pic>
              </a:graphicData>
            </a:graphic>
          </wp:inline>
        </w:drawing>
      </w:r>
    </w:p>
    <w:p w14:paraId="2870465A" w14:textId="77777777" w:rsidR="003C57BF" w:rsidRDefault="003C57BF" w:rsidP="00296775"/>
    <w:p w14:paraId="38828201" w14:textId="54A085A4" w:rsidR="003C57BF" w:rsidRDefault="003C57BF" w:rsidP="00296775">
      <w:r>
        <w:t>The model was then trained with the identified optimal hyperparameters</w:t>
      </w:r>
      <w:r w:rsidR="0010402D">
        <w:t xml:space="preserve">. </w:t>
      </w:r>
    </w:p>
    <w:p w14:paraId="05467064" w14:textId="77777777" w:rsidR="003C57BF" w:rsidRPr="003C57BF" w:rsidRDefault="003C57BF" w:rsidP="0010402D">
      <w:pPr>
        <w:rPr>
          <w:b/>
          <w:bCs/>
        </w:rPr>
      </w:pPr>
    </w:p>
    <w:p w14:paraId="4104428E" w14:textId="687EA227" w:rsidR="003C57BF" w:rsidRDefault="003C57BF" w:rsidP="00296775">
      <w:r w:rsidRPr="003C57BF">
        <w:rPr>
          <w:noProof/>
        </w:rPr>
        <w:drawing>
          <wp:inline distT="0" distB="0" distL="0" distR="0" wp14:anchorId="5D1FAD46" wp14:editId="3C87C8B8">
            <wp:extent cx="4076700" cy="907439"/>
            <wp:effectExtent l="0" t="0" r="0" b="6985"/>
            <wp:docPr id="158791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50" name="Picture 1" descr="A screenshot of a graph&#10;&#10;AI-generated content may be incorrect."/>
                    <pic:cNvPicPr/>
                  </pic:nvPicPr>
                  <pic:blipFill>
                    <a:blip r:embed="rId86"/>
                    <a:stretch>
                      <a:fillRect/>
                    </a:stretch>
                  </pic:blipFill>
                  <pic:spPr>
                    <a:xfrm>
                      <a:off x="0" y="0"/>
                      <a:ext cx="4107412" cy="914275"/>
                    </a:xfrm>
                    <a:prstGeom prst="rect">
                      <a:avLst/>
                    </a:prstGeom>
                  </pic:spPr>
                </pic:pic>
              </a:graphicData>
            </a:graphic>
          </wp:inline>
        </w:drawing>
      </w:r>
    </w:p>
    <w:p w14:paraId="37674629" w14:textId="77777777" w:rsidR="0010402D" w:rsidRDefault="0010402D" w:rsidP="00296775"/>
    <w:p w14:paraId="3BF4750E" w14:textId="2C3B7054" w:rsidR="0010402D" w:rsidRDefault="0010402D">
      <w:r>
        <w:br w:type="page"/>
      </w:r>
    </w:p>
    <w:p w14:paraId="7F5122F9" w14:textId="5BB87B9C" w:rsidR="0010402D" w:rsidRDefault="0010402D" w:rsidP="0010402D">
      <w:pPr>
        <w:pStyle w:val="Heading4"/>
      </w:pPr>
      <w:r>
        <w:lastRenderedPageBreak/>
        <w:t xml:space="preserve">[7.137] </w:t>
      </w:r>
      <w:r w:rsidR="0074055D">
        <w:t>Second Successful Execution: Eval</w:t>
      </w:r>
      <w:r w:rsidR="00CE3341">
        <w:t>uation</w:t>
      </w:r>
    </w:p>
    <w:p w14:paraId="20DADD7E" w14:textId="77777777" w:rsidR="003C57BF" w:rsidRDefault="003C57BF" w:rsidP="00296775"/>
    <w:p w14:paraId="6A0FCA86" w14:textId="3FD36427" w:rsidR="003C57BF" w:rsidRDefault="00E24255" w:rsidP="003C57BF">
      <w:pPr>
        <w:pStyle w:val="ListParagraph"/>
        <w:numPr>
          <w:ilvl w:val="0"/>
          <w:numId w:val="42"/>
        </w:numPr>
        <w:rPr>
          <w:b/>
          <w:bCs/>
        </w:rPr>
      </w:pPr>
      <w:r>
        <w:rPr>
          <w:b/>
          <w:bCs/>
        </w:rPr>
        <w:t>Performance on Test Set</w:t>
      </w:r>
    </w:p>
    <w:p w14:paraId="7FF79912" w14:textId="77777777" w:rsidR="00E24255" w:rsidRDefault="00E24255" w:rsidP="00E24255">
      <w:pPr>
        <w:rPr>
          <w:b/>
          <w:bCs/>
        </w:rPr>
      </w:pPr>
    </w:p>
    <w:p w14:paraId="61381958" w14:textId="4A7D1117" w:rsidR="00E24255" w:rsidRDefault="00E24255" w:rsidP="00E24255">
      <w:pPr>
        <w:ind w:firstLine="360"/>
        <w:rPr>
          <w:b/>
          <w:bCs/>
        </w:rPr>
      </w:pPr>
      <w:r w:rsidRPr="00E24255">
        <w:rPr>
          <w:b/>
          <w:bCs/>
          <w:noProof/>
        </w:rPr>
        <w:drawing>
          <wp:inline distT="0" distB="0" distL="0" distR="0" wp14:anchorId="3B057B25" wp14:editId="0ED189B0">
            <wp:extent cx="3181350" cy="1553539"/>
            <wp:effectExtent l="0" t="0" r="0" b="8890"/>
            <wp:docPr id="77727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750" name="Picture 1" descr="A screenshot of a computer&#10;&#10;AI-generated content may be incorrect."/>
                    <pic:cNvPicPr/>
                  </pic:nvPicPr>
                  <pic:blipFill>
                    <a:blip r:embed="rId87"/>
                    <a:stretch>
                      <a:fillRect/>
                    </a:stretch>
                  </pic:blipFill>
                  <pic:spPr>
                    <a:xfrm>
                      <a:off x="0" y="0"/>
                      <a:ext cx="3195143" cy="1560274"/>
                    </a:xfrm>
                    <a:prstGeom prst="rect">
                      <a:avLst/>
                    </a:prstGeom>
                  </pic:spPr>
                </pic:pic>
              </a:graphicData>
            </a:graphic>
          </wp:inline>
        </w:drawing>
      </w:r>
    </w:p>
    <w:p w14:paraId="5054687C" w14:textId="77777777" w:rsidR="00E24255" w:rsidRDefault="00E24255" w:rsidP="00E24255">
      <w:pPr>
        <w:rPr>
          <w:b/>
          <w:bCs/>
        </w:rPr>
      </w:pPr>
    </w:p>
    <w:p w14:paraId="1BE169CB" w14:textId="726C914D" w:rsidR="00E24255" w:rsidRDefault="00E24255" w:rsidP="00E24255">
      <w:pPr>
        <w:pStyle w:val="ListParagraph"/>
        <w:numPr>
          <w:ilvl w:val="0"/>
          <w:numId w:val="42"/>
        </w:numPr>
        <w:rPr>
          <w:b/>
          <w:bCs/>
        </w:rPr>
      </w:pPr>
      <w:r>
        <w:rPr>
          <w:b/>
          <w:bCs/>
        </w:rPr>
        <w:t>Confusion matrices</w:t>
      </w:r>
    </w:p>
    <w:p w14:paraId="440113E3" w14:textId="77777777" w:rsidR="00E24255" w:rsidRDefault="00E24255" w:rsidP="00E24255">
      <w:pPr>
        <w:rPr>
          <w:b/>
          <w:bCs/>
        </w:rPr>
      </w:pPr>
    </w:p>
    <w:p w14:paraId="51486B60" w14:textId="6C20DE1C" w:rsidR="00E24255" w:rsidRDefault="00E24255" w:rsidP="00E24255">
      <w:pPr>
        <w:ind w:left="360"/>
        <w:rPr>
          <w:b/>
          <w:bCs/>
        </w:rPr>
      </w:pPr>
      <w:r w:rsidRPr="00E24255">
        <w:rPr>
          <w:b/>
          <w:bCs/>
          <w:noProof/>
        </w:rPr>
        <w:drawing>
          <wp:inline distT="0" distB="0" distL="0" distR="0" wp14:anchorId="43F5D5FA" wp14:editId="487AD7C9">
            <wp:extent cx="3209925" cy="2563480"/>
            <wp:effectExtent l="0" t="0" r="0" b="8890"/>
            <wp:docPr id="5617279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2795" name="Picture 1" descr="A blue squares with white text&#10;&#10;AI-generated content may be incorrect."/>
                    <pic:cNvPicPr/>
                  </pic:nvPicPr>
                  <pic:blipFill>
                    <a:blip r:embed="rId88"/>
                    <a:stretch>
                      <a:fillRect/>
                    </a:stretch>
                  </pic:blipFill>
                  <pic:spPr>
                    <a:xfrm>
                      <a:off x="0" y="0"/>
                      <a:ext cx="3224336" cy="2574989"/>
                    </a:xfrm>
                    <a:prstGeom prst="rect">
                      <a:avLst/>
                    </a:prstGeom>
                  </pic:spPr>
                </pic:pic>
              </a:graphicData>
            </a:graphic>
          </wp:inline>
        </w:drawing>
      </w:r>
    </w:p>
    <w:p w14:paraId="5F685254" w14:textId="0413EE7B" w:rsidR="00E24255" w:rsidRDefault="00E24255" w:rsidP="00E24255">
      <w:pPr>
        <w:ind w:left="360"/>
        <w:rPr>
          <w:b/>
          <w:bCs/>
        </w:rPr>
      </w:pPr>
      <w:r w:rsidRPr="00E24255">
        <w:rPr>
          <w:b/>
          <w:bCs/>
          <w:noProof/>
        </w:rPr>
        <w:drawing>
          <wp:inline distT="0" distB="0" distL="0" distR="0" wp14:anchorId="0BB08E59" wp14:editId="1905E890">
            <wp:extent cx="3201973" cy="2552700"/>
            <wp:effectExtent l="0" t="0" r="0" b="0"/>
            <wp:docPr id="104469210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2104" name="Picture 1" descr="A blue squares with white text&#10;&#10;AI-generated content may be incorrect."/>
                    <pic:cNvPicPr/>
                  </pic:nvPicPr>
                  <pic:blipFill>
                    <a:blip r:embed="rId89"/>
                    <a:stretch>
                      <a:fillRect/>
                    </a:stretch>
                  </pic:blipFill>
                  <pic:spPr>
                    <a:xfrm>
                      <a:off x="0" y="0"/>
                      <a:ext cx="3214841" cy="2562959"/>
                    </a:xfrm>
                    <a:prstGeom prst="rect">
                      <a:avLst/>
                    </a:prstGeom>
                  </pic:spPr>
                </pic:pic>
              </a:graphicData>
            </a:graphic>
          </wp:inline>
        </w:drawing>
      </w:r>
    </w:p>
    <w:p w14:paraId="4A1070C1" w14:textId="77777777" w:rsidR="00B37AAD" w:rsidRPr="00E24255" w:rsidRDefault="00B37AAD" w:rsidP="00E24255">
      <w:pPr>
        <w:ind w:left="360"/>
        <w:rPr>
          <w:b/>
          <w:bCs/>
        </w:rPr>
      </w:pPr>
    </w:p>
    <w:p w14:paraId="6900523C" w14:textId="1549BC73" w:rsidR="003C57BF" w:rsidRDefault="00E24255" w:rsidP="00BB76F0">
      <w:pPr>
        <w:ind w:firstLine="360"/>
      </w:pPr>
      <w:r w:rsidRPr="00E24255">
        <w:rPr>
          <w:noProof/>
        </w:rPr>
        <w:lastRenderedPageBreak/>
        <w:drawing>
          <wp:inline distT="0" distB="0" distL="0" distR="0" wp14:anchorId="5AD64E28" wp14:editId="22CF4E7E">
            <wp:extent cx="3290146" cy="2781300"/>
            <wp:effectExtent l="0" t="0" r="5715" b="0"/>
            <wp:docPr id="179465288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2883" name="Picture 1" descr="A blue squares with white text&#10;&#10;AI-generated content may be incorrect."/>
                    <pic:cNvPicPr/>
                  </pic:nvPicPr>
                  <pic:blipFill>
                    <a:blip r:embed="rId90"/>
                    <a:stretch>
                      <a:fillRect/>
                    </a:stretch>
                  </pic:blipFill>
                  <pic:spPr>
                    <a:xfrm>
                      <a:off x="0" y="0"/>
                      <a:ext cx="3296913" cy="2787021"/>
                    </a:xfrm>
                    <a:prstGeom prst="rect">
                      <a:avLst/>
                    </a:prstGeom>
                  </pic:spPr>
                </pic:pic>
              </a:graphicData>
            </a:graphic>
          </wp:inline>
        </w:drawing>
      </w:r>
    </w:p>
    <w:p w14:paraId="20028811" w14:textId="77777777" w:rsidR="00C80189" w:rsidRDefault="00C80189" w:rsidP="00BB76F0">
      <w:pPr>
        <w:ind w:firstLine="360"/>
      </w:pPr>
    </w:p>
    <w:p w14:paraId="2B9F6125" w14:textId="7BD88977" w:rsidR="00C80189" w:rsidRDefault="00C80189" w:rsidP="00C80189">
      <w:pPr>
        <w:pStyle w:val="ListParagraph"/>
        <w:numPr>
          <w:ilvl w:val="0"/>
          <w:numId w:val="42"/>
        </w:numPr>
        <w:rPr>
          <w:b/>
          <w:bCs/>
        </w:rPr>
      </w:pPr>
      <w:r>
        <w:rPr>
          <w:b/>
          <w:bCs/>
        </w:rPr>
        <w:t>Optimal hyperparameters (from hyperparameter tuning)</w:t>
      </w:r>
    </w:p>
    <w:p w14:paraId="5A4E03B0" w14:textId="77777777" w:rsidR="00C80189" w:rsidRDefault="00C80189" w:rsidP="00C80189">
      <w:pPr>
        <w:rPr>
          <w:b/>
          <w:bCs/>
        </w:rPr>
      </w:pPr>
    </w:p>
    <w:p w14:paraId="349843CA" w14:textId="506D71BA" w:rsidR="00C80189" w:rsidRDefault="00C80189" w:rsidP="00C80189">
      <w:pPr>
        <w:ind w:left="360"/>
        <w:rPr>
          <w:b/>
          <w:bCs/>
        </w:rPr>
      </w:pPr>
      <w:r w:rsidRPr="003C57BF">
        <w:rPr>
          <w:noProof/>
        </w:rPr>
        <w:drawing>
          <wp:inline distT="0" distB="0" distL="0" distR="0" wp14:anchorId="11B0C224" wp14:editId="4514A330">
            <wp:extent cx="3771900" cy="1488630"/>
            <wp:effectExtent l="0" t="0" r="0" b="0"/>
            <wp:docPr id="3524038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2270" name="Picture 1" descr="A screenshot of a computer code&#10;&#10;AI-generated content may be incorrect."/>
                    <pic:cNvPicPr/>
                  </pic:nvPicPr>
                  <pic:blipFill>
                    <a:blip r:embed="rId85"/>
                    <a:stretch>
                      <a:fillRect/>
                    </a:stretch>
                  </pic:blipFill>
                  <pic:spPr>
                    <a:xfrm>
                      <a:off x="0" y="0"/>
                      <a:ext cx="3809991" cy="1503663"/>
                    </a:xfrm>
                    <a:prstGeom prst="rect">
                      <a:avLst/>
                    </a:prstGeom>
                  </pic:spPr>
                </pic:pic>
              </a:graphicData>
            </a:graphic>
          </wp:inline>
        </w:drawing>
      </w:r>
    </w:p>
    <w:p w14:paraId="329B149C" w14:textId="77777777" w:rsidR="00433A8E" w:rsidRDefault="00433A8E" w:rsidP="00C80189">
      <w:pPr>
        <w:ind w:left="360"/>
        <w:rPr>
          <w:b/>
          <w:bCs/>
        </w:rPr>
      </w:pPr>
    </w:p>
    <w:p w14:paraId="47852B54" w14:textId="77777777" w:rsidR="00433A8E" w:rsidRDefault="00433A8E" w:rsidP="00433A8E">
      <w:pPr>
        <w:ind w:left="360"/>
      </w:pPr>
      <w:r>
        <w:t xml:space="preserve">The optimal configuration was determined to be combination 6 (2e-05 learning rate, 0.05 weight decay, 16 batch size, 4 epochs). Though interestingly, the top 8 configurations used a learning rate of 2e-05 and achieved F1 scores between 0.912 and 0.917, suggesting this learning rate is optimal. </w:t>
      </w:r>
    </w:p>
    <w:p w14:paraId="560428CB" w14:textId="5ADC1499" w:rsidR="0033371D" w:rsidRDefault="0033371D"/>
    <w:p w14:paraId="20FA3E77" w14:textId="0B65A8AA" w:rsidR="0033371D" w:rsidRDefault="002667D8" w:rsidP="00B52824">
      <w:r>
        <w:t xml:space="preserve">To assess the </w:t>
      </w:r>
      <w:r w:rsidR="0033371D">
        <w:t>evaluation result</w:t>
      </w:r>
      <w:r>
        <w:t xml:space="preserve">s of this execution run </w:t>
      </w:r>
      <w:r w:rsidR="0033371D">
        <w:t>and identify how the changes from the initial execution has changed the effectiveness of the model, I will draw a table to compare the evaluation results from both execution runs:</w:t>
      </w:r>
    </w:p>
    <w:p w14:paraId="14999EB1" w14:textId="77777777" w:rsidR="0033371D" w:rsidRDefault="0033371D" w:rsidP="00B52824"/>
    <w:p w14:paraId="457F0BCE" w14:textId="3CAD1E96" w:rsidR="0033371D" w:rsidRPr="0033371D" w:rsidRDefault="0033371D" w:rsidP="0033371D">
      <w:pPr>
        <w:rPr>
          <w:b/>
          <w:bCs/>
        </w:rPr>
      </w:pPr>
      <w:r w:rsidRPr="0033371D">
        <w:rPr>
          <w:b/>
          <w:bCs/>
        </w:rPr>
        <w:t>Overall Performance</w:t>
      </w:r>
    </w:p>
    <w:p w14:paraId="32F0C3DD" w14:textId="77777777" w:rsidR="0033371D" w:rsidRDefault="0033371D" w:rsidP="00B52824"/>
    <w:tbl>
      <w:tblPr>
        <w:tblStyle w:val="TableGrid"/>
        <w:tblW w:w="0" w:type="auto"/>
        <w:tblLook w:val="04A0" w:firstRow="1" w:lastRow="0" w:firstColumn="1" w:lastColumn="0" w:noHBand="0" w:noVBand="1"/>
      </w:tblPr>
      <w:tblGrid>
        <w:gridCol w:w="2697"/>
        <w:gridCol w:w="2697"/>
        <w:gridCol w:w="2698"/>
        <w:gridCol w:w="2698"/>
      </w:tblGrid>
      <w:tr w:rsidR="0033371D" w14:paraId="227CDF2F" w14:textId="77777777" w:rsidTr="0033371D">
        <w:tc>
          <w:tcPr>
            <w:tcW w:w="2697" w:type="dxa"/>
          </w:tcPr>
          <w:p w14:paraId="66105133" w14:textId="7EB911C3" w:rsidR="0033371D" w:rsidRPr="00D77D07" w:rsidRDefault="0033371D" w:rsidP="00B52824">
            <w:pPr>
              <w:rPr>
                <w:b/>
                <w:bCs/>
              </w:rPr>
            </w:pPr>
            <w:r w:rsidRPr="00D77D07">
              <w:rPr>
                <w:b/>
                <w:bCs/>
              </w:rPr>
              <w:t>Metric</w:t>
            </w:r>
          </w:p>
        </w:tc>
        <w:tc>
          <w:tcPr>
            <w:tcW w:w="2697" w:type="dxa"/>
          </w:tcPr>
          <w:p w14:paraId="1B07EF57" w14:textId="6066707B" w:rsidR="0033371D" w:rsidRPr="00D77D07" w:rsidRDefault="0033371D" w:rsidP="00B52824">
            <w:pPr>
              <w:rPr>
                <w:b/>
                <w:bCs/>
              </w:rPr>
            </w:pPr>
            <w:r w:rsidRPr="00D77D07">
              <w:rPr>
                <w:b/>
                <w:bCs/>
              </w:rPr>
              <w:t>Execution 1</w:t>
            </w:r>
          </w:p>
        </w:tc>
        <w:tc>
          <w:tcPr>
            <w:tcW w:w="2698" w:type="dxa"/>
          </w:tcPr>
          <w:p w14:paraId="1A759FF8" w14:textId="7AC35ADF" w:rsidR="0033371D" w:rsidRPr="00D77D07" w:rsidRDefault="0033371D" w:rsidP="00B52824">
            <w:pPr>
              <w:rPr>
                <w:b/>
                <w:bCs/>
              </w:rPr>
            </w:pPr>
            <w:r w:rsidRPr="00D77D07">
              <w:rPr>
                <w:b/>
                <w:bCs/>
              </w:rPr>
              <w:t>Execution 2</w:t>
            </w:r>
          </w:p>
        </w:tc>
        <w:tc>
          <w:tcPr>
            <w:tcW w:w="2698" w:type="dxa"/>
          </w:tcPr>
          <w:p w14:paraId="2D86ABE3" w14:textId="70E836BE" w:rsidR="0033371D" w:rsidRPr="00D77D07" w:rsidRDefault="0033371D" w:rsidP="00B52824">
            <w:pPr>
              <w:rPr>
                <w:b/>
                <w:bCs/>
              </w:rPr>
            </w:pPr>
            <w:r w:rsidRPr="00D77D07">
              <w:rPr>
                <w:b/>
                <w:bCs/>
              </w:rPr>
              <w:t>Change</w:t>
            </w:r>
          </w:p>
        </w:tc>
      </w:tr>
      <w:tr w:rsidR="0033371D" w14:paraId="5D86ADD3" w14:textId="77777777" w:rsidTr="0033371D">
        <w:tc>
          <w:tcPr>
            <w:tcW w:w="2697" w:type="dxa"/>
          </w:tcPr>
          <w:p w14:paraId="2B8ADF00" w14:textId="065C6E85" w:rsidR="0033371D" w:rsidRDefault="0033371D" w:rsidP="00B52824">
            <w:r>
              <w:t>Accuracy</w:t>
            </w:r>
          </w:p>
        </w:tc>
        <w:tc>
          <w:tcPr>
            <w:tcW w:w="2697" w:type="dxa"/>
          </w:tcPr>
          <w:p w14:paraId="0999BD13" w14:textId="58C6EE50" w:rsidR="0033371D" w:rsidRDefault="00D77D07" w:rsidP="00B52824">
            <w:r>
              <w:t>0.9547</w:t>
            </w:r>
          </w:p>
        </w:tc>
        <w:tc>
          <w:tcPr>
            <w:tcW w:w="2698" w:type="dxa"/>
          </w:tcPr>
          <w:p w14:paraId="69F72C9C" w14:textId="479F3C81" w:rsidR="0033371D" w:rsidRDefault="00D77D07" w:rsidP="00B52824">
            <w:r>
              <w:t>0.9525</w:t>
            </w:r>
          </w:p>
        </w:tc>
        <w:tc>
          <w:tcPr>
            <w:tcW w:w="2698" w:type="dxa"/>
          </w:tcPr>
          <w:p w14:paraId="4A774B0A" w14:textId="11630CBE" w:rsidR="0033371D" w:rsidRDefault="00D77D07" w:rsidP="00B52824">
            <w:r>
              <w:t>-0.0022</w:t>
            </w:r>
          </w:p>
        </w:tc>
      </w:tr>
      <w:tr w:rsidR="0033371D" w14:paraId="4006755C" w14:textId="77777777" w:rsidTr="0033371D">
        <w:tc>
          <w:tcPr>
            <w:tcW w:w="2697" w:type="dxa"/>
          </w:tcPr>
          <w:p w14:paraId="12C766C6" w14:textId="3D2764A9" w:rsidR="0033371D" w:rsidRDefault="0033371D" w:rsidP="00B52824">
            <w:r>
              <w:t>Precision</w:t>
            </w:r>
          </w:p>
        </w:tc>
        <w:tc>
          <w:tcPr>
            <w:tcW w:w="2697" w:type="dxa"/>
          </w:tcPr>
          <w:p w14:paraId="06BE7BB8" w14:textId="5C73BE84" w:rsidR="0033371D" w:rsidRDefault="00D77D07" w:rsidP="00B52824">
            <w:r>
              <w:t>0.9322</w:t>
            </w:r>
          </w:p>
        </w:tc>
        <w:tc>
          <w:tcPr>
            <w:tcW w:w="2698" w:type="dxa"/>
          </w:tcPr>
          <w:p w14:paraId="549D07C0" w14:textId="0AA8736A" w:rsidR="0033371D" w:rsidRDefault="00D77D07" w:rsidP="00B52824">
            <w:r>
              <w:t>0.9424</w:t>
            </w:r>
          </w:p>
        </w:tc>
        <w:tc>
          <w:tcPr>
            <w:tcW w:w="2698" w:type="dxa"/>
          </w:tcPr>
          <w:p w14:paraId="273F3CA6" w14:textId="4510D22B" w:rsidR="0033371D" w:rsidRDefault="00D77D07" w:rsidP="00B52824">
            <w:r>
              <w:t>+0.0102</w:t>
            </w:r>
          </w:p>
        </w:tc>
      </w:tr>
      <w:tr w:rsidR="0033371D" w14:paraId="2694C638" w14:textId="77777777" w:rsidTr="0033371D">
        <w:tc>
          <w:tcPr>
            <w:tcW w:w="2697" w:type="dxa"/>
          </w:tcPr>
          <w:p w14:paraId="52D12815" w14:textId="5C401858" w:rsidR="0033371D" w:rsidRDefault="0033371D" w:rsidP="00B52824">
            <w:r>
              <w:t>Recall</w:t>
            </w:r>
          </w:p>
        </w:tc>
        <w:tc>
          <w:tcPr>
            <w:tcW w:w="2697" w:type="dxa"/>
          </w:tcPr>
          <w:p w14:paraId="3CFB896B" w14:textId="49B7B102" w:rsidR="0033371D" w:rsidRDefault="00D77D07" w:rsidP="00B52824">
            <w:r>
              <w:t>0.9776</w:t>
            </w:r>
          </w:p>
        </w:tc>
        <w:tc>
          <w:tcPr>
            <w:tcW w:w="2698" w:type="dxa"/>
          </w:tcPr>
          <w:p w14:paraId="18D394E8" w14:textId="07BD9FBF" w:rsidR="0033371D" w:rsidRDefault="00D77D07" w:rsidP="00B52824">
            <w:r>
              <w:t>0.9605</w:t>
            </w:r>
          </w:p>
        </w:tc>
        <w:tc>
          <w:tcPr>
            <w:tcW w:w="2698" w:type="dxa"/>
          </w:tcPr>
          <w:p w14:paraId="08044341" w14:textId="3C9CA0F9" w:rsidR="0033371D" w:rsidRDefault="00D77D07" w:rsidP="00B52824">
            <w:r>
              <w:t>-0.0171</w:t>
            </w:r>
          </w:p>
        </w:tc>
      </w:tr>
      <w:tr w:rsidR="0033371D" w14:paraId="1CB26D96" w14:textId="77777777" w:rsidTr="0033371D">
        <w:tc>
          <w:tcPr>
            <w:tcW w:w="2697" w:type="dxa"/>
          </w:tcPr>
          <w:p w14:paraId="34850F43" w14:textId="3E42BFA2" w:rsidR="0033371D" w:rsidRDefault="0033371D" w:rsidP="00B52824">
            <w:r>
              <w:t>F1 Score</w:t>
            </w:r>
          </w:p>
        </w:tc>
        <w:tc>
          <w:tcPr>
            <w:tcW w:w="2697" w:type="dxa"/>
          </w:tcPr>
          <w:p w14:paraId="6FA74AAA" w14:textId="5BF578BA" w:rsidR="0033371D" w:rsidRDefault="00D77D07" w:rsidP="00B52824">
            <w:r>
              <w:t>0.9543</w:t>
            </w:r>
          </w:p>
        </w:tc>
        <w:tc>
          <w:tcPr>
            <w:tcW w:w="2698" w:type="dxa"/>
          </w:tcPr>
          <w:p w14:paraId="7FE846FA" w14:textId="222CA61C" w:rsidR="0033371D" w:rsidRDefault="00D77D07" w:rsidP="00B52824">
            <w:r>
              <w:t>0.9514</w:t>
            </w:r>
          </w:p>
        </w:tc>
        <w:tc>
          <w:tcPr>
            <w:tcW w:w="2698" w:type="dxa"/>
          </w:tcPr>
          <w:p w14:paraId="0CF7E254" w14:textId="27E1F179" w:rsidR="0033371D" w:rsidRDefault="00D77D07" w:rsidP="00B52824">
            <w:r>
              <w:t>-0.0029</w:t>
            </w:r>
          </w:p>
        </w:tc>
      </w:tr>
      <w:tr w:rsidR="0033371D" w14:paraId="17B6832E" w14:textId="77777777" w:rsidTr="0033371D">
        <w:tc>
          <w:tcPr>
            <w:tcW w:w="2697" w:type="dxa"/>
          </w:tcPr>
          <w:p w14:paraId="0422C865" w14:textId="37C493C4" w:rsidR="0033371D" w:rsidRDefault="0033371D" w:rsidP="00B52824">
            <w:r>
              <w:t>ROC-AUC</w:t>
            </w:r>
          </w:p>
        </w:tc>
        <w:tc>
          <w:tcPr>
            <w:tcW w:w="2697" w:type="dxa"/>
          </w:tcPr>
          <w:p w14:paraId="456E874F" w14:textId="7419E5EA" w:rsidR="0033371D" w:rsidRDefault="00D77D07" w:rsidP="00B52824">
            <w:r>
              <w:t>0.9554</w:t>
            </w:r>
          </w:p>
        </w:tc>
        <w:tc>
          <w:tcPr>
            <w:tcW w:w="2698" w:type="dxa"/>
          </w:tcPr>
          <w:p w14:paraId="3C49B984" w14:textId="1F1E7C7A" w:rsidR="0033371D" w:rsidRDefault="00D77D07" w:rsidP="00B52824">
            <w:r>
              <w:t>0.9527</w:t>
            </w:r>
          </w:p>
        </w:tc>
        <w:tc>
          <w:tcPr>
            <w:tcW w:w="2698" w:type="dxa"/>
          </w:tcPr>
          <w:p w14:paraId="735ED24B" w14:textId="50C6866B" w:rsidR="0033371D" w:rsidRDefault="00D77D07" w:rsidP="00B52824">
            <w:r>
              <w:t>-0.0027</w:t>
            </w:r>
          </w:p>
        </w:tc>
      </w:tr>
    </w:tbl>
    <w:p w14:paraId="0A2769B4" w14:textId="77777777" w:rsidR="0033371D" w:rsidRDefault="0033371D" w:rsidP="00B52824"/>
    <w:p w14:paraId="612FC2DF" w14:textId="480F1EAD" w:rsidR="00D77D07" w:rsidRDefault="00D77D07" w:rsidP="00B52824">
      <w:r>
        <w:t>The overall metrics show a slight trade-off: while Execution 2 has improved precision, this comes at a cost of decreased recall and overall accuracy. This indicates the model is more careful in classifying and makes fewer positive predictions.</w:t>
      </w:r>
    </w:p>
    <w:p w14:paraId="374DD667" w14:textId="60EFE647" w:rsidR="007C6DA9" w:rsidRDefault="007C6DA9" w:rsidP="007C6DA9">
      <w:pPr>
        <w:rPr>
          <w:b/>
          <w:bCs/>
        </w:rPr>
      </w:pPr>
      <w:r>
        <w:rPr>
          <w:b/>
          <w:bCs/>
        </w:rPr>
        <w:lastRenderedPageBreak/>
        <w:t>ISOT Dataset</w:t>
      </w:r>
    </w:p>
    <w:p w14:paraId="427EF65C" w14:textId="77777777" w:rsidR="007C6DA9" w:rsidRDefault="007C6DA9" w:rsidP="007C6DA9"/>
    <w:tbl>
      <w:tblPr>
        <w:tblStyle w:val="TableGrid"/>
        <w:tblW w:w="0" w:type="auto"/>
        <w:tblLook w:val="04A0" w:firstRow="1" w:lastRow="0" w:firstColumn="1" w:lastColumn="0" w:noHBand="0" w:noVBand="1"/>
      </w:tblPr>
      <w:tblGrid>
        <w:gridCol w:w="2697"/>
        <w:gridCol w:w="2697"/>
        <w:gridCol w:w="2698"/>
        <w:gridCol w:w="2698"/>
      </w:tblGrid>
      <w:tr w:rsidR="007C6DA9" w14:paraId="2402BD20" w14:textId="77777777" w:rsidTr="00861275">
        <w:tc>
          <w:tcPr>
            <w:tcW w:w="2697" w:type="dxa"/>
          </w:tcPr>
          <w:p w14:paraId="40270216" w14:textId="77777777" w:rsidR="007C6DA9" w:rsidRPr="00D77D07" w:rsidRDefault="007C6DA9" w:rsidP="00861275">
            <w:pPr>
              <w:rPr>
                <w:b/>
                <w:bCs/>
              </w:rPr>
            </w:pPr>
            <w:r w:rsidRPr="00D77D07">
              <w:rPr>
                <w:b/>
                <w:bCs/>
              </w:rPr>
              <w:t>Metric</w:t>
            </w:r>
          </w:p>
        </w:tc>
        <w:tc>
          <w:tcPr>
            <w:tcW w:w="2697" w:type="dxa"/>
          </w:tcPr>
          <w:p w14:paraId="3387E993" w14:textId="77777777" w:rsidR="007C6DA9" w:rsidRPr="00D77D07" w:rsidRDefault="007C6DA9" w:rsidP="00861275">
            <w:pPr>
              <w:rPr>
                <w:b/>
                <w:bCs/>
              </w:rPr>
            </w:pPr>
            <w:r w:rsidRPr="00D77D07">
              <w:rPr>
                <w:b/>
                <w:bCs/>
              </w:rPr>
              <w:t>Execution 1</w:t>
            </w:r>
          </w:p>
        </w:tc>
        <w:tc>
          <w:tcPr>
            <w:tcW w:w="2698" w:type="dxa"/>
          </w:tcPr>
          <w:p w14:paraId="00186F3E" w14:textId="77777777" w:rsidR="007C6DA9" w:rsidRPr="00D77D07" w:rsidRDefault="007C6DA9" w:rsidP="00861275">
            <w:pPr>
              <w:rPr>
                <w:b/>
                <w:bCs/>
              </w:rPr>
            </w:pPr>
            <w:r w:rsidRPr="00D77D07">
              <w:rPr>
                <w:b/>
                <w:bCs/>
              </w:rPr>
              <w:t>Execution 2</w:t>
            </w:r>
          </w:p>
        </w:tc>
        <w:tc>
          <w:tcPr>
            <w:tcW w:w="2698" w:type="dxa"/>
          </w:tcPr>
          <w:p w14:paraId="447051E6" w14:textId="77777777" w:rsidR="007C6DA9" w:rsidRPr="00D77D07" w:rsidRDefault="007C6DA9" w:rsidP="00861275">
            <w:pPr>
              <w:rPr>
                <w:b/>
                <w:bCs/>
              </w:rPr>
            </w:pPr>
            <w:r w:rsidRPr="00D77D07">
              <w:rPr>
                <w:b/>
                <w:bCs/>
              </w:rPr>
              <w:t>Change</w:t>
            </w:r>
          </w:p>
        </w:tc>
      </w:tr>
      <w:tr w:rsidR="007C6DA9" w14:paraId="2CED1042" w14:textId="77777777" w:rsidTr="00861275">
        <w:tc>
          <w:tcPr>
            <w:tcW w:w="2697" w:type="dxa"/>
          </w:tcPr>
          <w:p w14:paraId="181E2A34" w14:textId="77777777" w:rsidR="007C6DA9" w:rsidRDefault="007C6DA9" w:rsidP="00861275">
            <w:r>
              <w:t>Accuracy</w:t>
            </w:r>
          </w:p>
        </w:tc>
        <w:tc>
          <w:tcPr>
            <w:tcW w:w="2697" w:type="dxa"/>
          </w:tcPr>
          <w:p w14:paraId="5845BB7F" w14:textId="3E880618" w:rsidR="007C6DA9" w:rsidRDefault="007C6DA9" w:rsidP="00861275">
            <w:r>
              <w:t>0.</w:t>
            </w:r>
            <w:r w:rsidR="00990392">
              <w:t>9998</w:t>
            </w:r>
          </w:p>
        </w:tc>
        <w:tc>
          <w:tcPr>
            <w:tcW w:w="2698" w:type="dxa"/>
          </w:tcPr>
          <w:p w14:paraId="0636D03B" w14:textId="2AB5365A" w:rsidR="007C6DA9" w:rsidRDefault="007C6DA9" w:rsidP="00861275">
            <w:r>
              <w:t>0.9</w:t>
            </w:r>
            <w:r w:rsidR="00990392">
              <w:t>987</w:t>
            </w:r>
          </w:p>
        </w:tc>
        <w:tc>
          <w:tcPr>
            <w:tcW w:w="2698" w:type="dxa"/>
          </w:tcPr>
          <w:p w14:paraId="7FDF19C8" w14:textId="4EDA0AF2" w:rsidR="007C6DA9" w:rsidRDefault="007C6DA9" w:rsidP="00861275">
            <w:r>
              <w:t>-0.00</w:t>
            </w:r>
            <w:r w:rsidR="00990392">
              <w:t>11</w:t>
            </w:r>
          </w:p>
        </w:tc>
      </w:tr>
      <w:tr w:rsidR="007C6DA9" w14:paraId="65F08E0D" w14:textId="77777777" w:rsidTr="00861275">
        <w:tc>
          <w:tcPr>
            <w:tcW w:w="2697" w:type="dxa"/>
          </w:tcPr>
          <w:p w14:paraId="1D957E88" w14:textId="77777777" w:rsidR="007C6DA9" w:rsidRDefault="007C6DA9" w:rsidP="00861275">
            <w:r>
              <w:t>Precision</w:t>
            </w:r>
          </w:p>
        </w:tc>
        <w:tc>
          <w:tcPr>
            <w:tcW w:w="2697" w:type="dxa"/>
          </w:tcPr>
          <w:p w14:paraId="0B23F6FC" w14:textId="25B71050" w:rsidR="007C6DA9" w:rsidRDefault="007C6DA9" w:rsidP="00861275">
            <w:r>
              <w:t>0.9</w:t>
            </w:r>
            <w:r w:rsidR="00990392">
              <w:t>998</w:t>
            </w:r>
          </w:p>
        </w:tc>
        <w:tc>
          <w:tcPr>
            <w:tcW w:w="2698" w:type="dxa"/>
          </w:tcPr>
          <w:p w14:paraId="7DC6D146" w14:textId="7AD63DBF" w:rsidR="007C6DA9" w:rsidRDefault="007C6DA9" w:rsidP="00861275">
            <w:r>
              <w:t>0.9</w:t>
            </w:r>
            <w:r w:rsidR="00990392">
              <w:t>974</w:t>
            </w:r>
          </w:p>
        </w:tc>
        <w:tc>
          <w:tcPr>
            <w:tcW w:w="2698" w:type="dxa"/>
          </w:tcPr>
          <w:p w14:paraId="4F575F51" w14:textId="2C8827F8" w:rsidR="007C6DA9" w:rsidRDefault="00990392" w:rsidP="00861275">
            <w:r>
              <w:t>-0.0024</w:t>
            </w:r>
          </w:p>
        </w:tc>
      </w:tr>
      <w:tr w:rsidR="007C6DA9" w14:paraId="56ECBAD1" w14:textId="77777777" w:rsidTr="00861275">
        <w:tc>
          <w:tcPr>
            <w:tcW w:w="2697" w:type="dxa"/>
          </w:tcPr>
          <w:p w14:paraId="58866A94" w14:textId="77777777" w:rsidR="007C6DA9" w:rsidRDefault="007C6DA9" w:rsidP="00861275">
            <w:r>
              <w:t>Recall</w:t>
            </w:r>
          </w:p>
        </w:tc>
        <w:tc>
          <w:tcPr>
            <w:tcW w:w="2697" w:type="dxa"/>
          </w:tcPr>
          <w:p w14:paraId="37B39226" w14:textId="75B3D90A" w:rsidR="007C6DA9" w:rsidRDefault="007C6DA9" w:rsidP="00861275">
            <w:r>
              <w:t>0.9</w:t>
            </w:r>
            <w:r w:rsidR="00990392">
              <w:t>998</w:t>
            </w:r>
          </w:p>
        </w:tc>
        <w:tc>
          <w:tcPr>
            <w:tcW w:w="2698" w:type="dxa"/>
          </w:tcPr>
          <w:p w14:paraId="7EFA823C" w14:textId="5BB0FB66" w:rsidR="007C6DA9" w:rsidRDefault="007C6DA9" w:rsidP="00861275">
            <w:r>
              <w:t>0.9</w:t>
            </w:r>
            <w:r w:rsidR="00990392">
              <w:t>998</w:t>
            </w:r>
          </w:p>
        </w:tc>
        <w:tc>
          <w:tcPr>
            <w:tcW w:w="2698" w:type="dxa"/>
          </w:tcPr>
          <w:p w14:paraId="6B632E1B" w14:textId="622BB286" w:rsidR="007C6DA9" w:rsidRDefault="00990392" w:rsidP="00861275">
            <w:r>
              <w:t>0</w:t>
            </w:r>
          </w:p>
        </w:tc>
      </w:tr>
      <w:tr w:rsidR="007C6DA9" w14:paraId="36578622" w14:textId="77777777" w:rsidTr="00861275">
        <w:tc>
          <w:tcPr>
            <w:tcW w:w="2697" w:type="dxa"/>
          </w:tcPr>
          <w:p w14:paraId="52C7CB40" w14:textId="77777777" w:rsidR="007C6DA9" w:rsidRDefault="007C6DA9" w:rsidP="00861275">
            <w:r>
              <w:t>F1 Score</w:t>
            </w:r>
          </w:p>
        </w:tc>
        <w:tc>
          <w:tcPr>
            <w:tcW w:w="2697" w:type="dxa"/>
          </w:tcPr>
          <w:p w14:paraId="55CD4298" w14:textId="6F7DAD1C" w:rsidR="007C6DA9" w:rsidRDefault="007C6DA9" w:rsidP="00861275">
            <w:r>
              <w:t>0.</w:t>
            </w:r>
            <w:r w:rsidR="00990392">
              <w:t>9998</w:t>
            </w:r>
          </w:p>
        </w:tc>
        <w:tc>
          <w:tcPr>
            <w:tcW w:w="2698" w:type="dxa"/>
          </w:tcPr>
          <w:p w14:paraId="3E80B416" w14:textId="5DD9A566" w:rsidR="007C6DA9" w:rsidRDefault="007C6DA9" w:rsidP="00861275">
            <w:r>
              <w:t>0.9</w:t>
            </w:r>
            <w:r w:rsidR="00990392">
              <w:t>986</w:t>
            </w:r>
          </w:p>
        </w:tc>
        <w:tc>
          <w:tcPr>
            <w:tcW w:w="2698" w:type="dxa"/>
          </w:tcPr>
          <w:p w14:paraId="6A8974ED" w14:textId="70C93812" w:rsidR="007C6DA9" w:rsidRDefault="007C6DA9" w:rsidP="00861275">
            <w:r>
              <w:t>-0</w:t>
            </w:r>
            <w:r w:rsidR="00990392">
              <w:t>.0012</w:t>
            </w:r>
          </w:p>
        </w:tc>
      </w:tr>
      <w:tr w:rsidR="007C6DA9" w14:paraId="074A22F5" w14:textId="77777777" w:rsidTr="00861275">
        <w:tc>
          <w:tcPr>
            <w:tcW w:w="2697" w:type="dxa"/>
          </w:tcPr>
          <w:p w14:paraId="56C19E9E" w14:textId="77777777" w:rsidR="007C6DA9" w:rsidRDefault="007C6DA9" w:rsidP="00861275">
            <w:r>
              <w:t>ROC-AUC</w:t>
            </w:r>
          </w:p>
        </w:tc>
        <w:tc>
          <w:tcPr>
            <w:tcW w:w="2697" w:type="dxa"/>
          </w:tcPr>
          <w:p w14:paraId="5CEEEC30" w14:textId="0ADCC32A" w:rsidR="007C6DA9" w:rsidRDefault="007C6DA9" w:rsidP="00861275">
            <w:r>
              <w:t>0.9</w:t>
            </w:r>
            <w:r w:rsidR="00990392">
              <w:t>998</w:t>
            </w:r>
          </w:p>
        </w:tc>
        <w:tc>
          <w:tcPr>
            <w:tcW w:w="2698" w:type="dxa"/>
          </w:tcPr>
          <w:p w14:paraId="54E7D0A4" w14:textId="5077771F" w:rsidR="007C6DA9" w:rsidRDefault="007C6DA9" w:rsidP="00861275">
            <w:r>
              <w:t>0.9</w:t>
            </w:r>
            <w:r w:rsidR="00990392">
              <w:t>987</w:t>
            </w:r>
          </w:p>
        </w:tc>
        <w:tc>
          <w:tcPr>
            <w:tcW w:w="2698" w:type="dxa"/>
          </w:tcPr>
          <w:p w14:paraId="5C3C104C" w14:textId="21FE2DD8" w:rsidR="007C6DA9" w:rsidRDefault="007C6DA9" w:rsidP="00861275">
            <w:r>
              <w:t>-0.00</w:t>
            </w:r>
            <w:r w:rsidR="00990392">
              <w:t>11</w:t>
            </w:r>
          </w:p>
        </w:tc>
      </w:tr>
    </w:tbl>
    <w:p w14:paraId="2A167897" w14:textId="77777777" w:rsidR="00D77D07" w:rsidRDefault="00D77D07" w:rsidP="00B52824"/>
    <w:p w14:paraId="21A92775" w14:textId="49BD753C" w:rsidR="002D6866" w:rsidRPr="002D6866" w:rsidRDefault="002D6866" w:rsidP="00990392">
      <w:r>
        <w:t xml:space="preserve">ISOT performance remains exceptionally high across both executions, though Execution 2 exhibits very slightly lower performance. </w:t>
      </w:r>
    </w:p>
    <w:p w14:paraId="5EAC4D43" w14:textId="580460DC" w:rsidR="002D6866" w:rsidRDefault="002D6866" w:rsidP="00990392">
      <w:pPr>
        <w:rPr>
          <w:b/>
          <w:bCs/>
        </w:rPr>
      </w:pPr>
    </w:p>
    <w:p w14:paraId="190BBEDA" w14:textId="65B9BD89" w:rsidR="00990392" w:rsidRPr="00990392" w:rsidRDefault="00990392" w:rsidP="00990392">
      <w:pPr>
        <w:rPr>
          <w:b/>
          <w:bCs/>
        </w:rPr>
      </w:pPr>
      <w:r w:rsidRPr="00990392">
        <w:rPr>
          <w:b/>
          <w:bCs/>
        </w:rPr>
        <w:t>LIAR Dataset</w:t>
      </w:r>
    </w:p>
    <w:p w14:paraId="72A56558" w14:textId="77777777" w:rsidR="00990392" w:rsidRDefault="00990392" w:rsidP="00990392"/>
    <w:tbl>
      <w:tblPr>
        <w:tblStyle w:val="TableGrid"/>
        <w:tblW w:w="0" w:type="auto"/>
        <w:tblLook w:val="04A0" w:firstRow="1" w:lastRow="0" w:firstColumn="1" w:lastColumn="0" w:noHBand="0" w:noVBand="1"/>
      </w:tblPr>
      <w:tblGrid>
        <w:gridCol w:w="2697"/>
        <w:gridCol w:w="2697"/>
        <w:gridCol w:w="2698"/>
        <w:gridCol w:w="2698"/>
      </w:tblGrid>
      <w:tr w:rsidR="00990392" w14:paraId="1E3522AD" w14:textId="77777777" w:rsidTr="00861275">
        <w:tc>
          <w:tcPr>
            <w:tcW w:w="2697" w:type="dxa"/>
          </w:tcPr>
          <w:p w14:paraId="4E2DCAFE" w14:textId="77777777" w:rsidR="00990392" w:rsidRPr="00D77D07" w:rsidRDefault="00990392" w:rsidP="00861275">
            <w:pPr>
              <w:rPr>
                <w:b/>
                <w:bCs/>
              </w:rPr>
            </w:pPr>
            <w:r w:rsidRPr="00D77D07">
              <w:rPr>
                <w:b/>
                <w:bCs/>
              </w:rPr>
              <w:t>Metric</w:t>
            </w:r>
          </w:p>
        </w:tc>
        <w:tc>
          <w:tcPr>
            <w:tcW w:w="2697" w:type="dxa"/>
          </w:tcPr>
          <w:p w14:paraId="4DD14D03" w14:textId="77777777" w:rsidR="00990392" w:rsidRPr="00D77D07" w:rsidRDefault="00990392" w:rsidP="00861275">
            <w:pPr>
              <w:rPr>
                <w:b/>
                <w:bCs/>
              </w:rPr>
            </w:pPr>
            <w:r w:rsidRPr="00D77D07">
              <w:rPr>
                <w:b/>
                <w:bCs/>
              </w:rPr>
              <w:t>Execution 1</w:t>
            </w:r>
          </w:p>
        </w:tc>
        <w:tc>
          <w:tcPr>
            <w:tcW w:w="2698" w:type="dxa"/>
          </w:tcPr>
          <w:p w14:paraId="718444A7" w14:textId="77777777" w:rsidR="00990392" w:rsidRPr="00D77D07" w:rsidRDefault="00990392" w:rsidP="00861275">
            <w:pPr>
              <w:rPr>
                <w:b/>
                <w:bCs/>
              </w:rPr>
            </w:pPr>
            <w:r w:rsidRPr="00D77D07">
              <w:rPr>
                <w:b/>
                <w:bCs/>
              </w:rPr>
              <w:t>Execution 2</w:t>
            </w:r>
          </w:p>
        </w:tc>
        <w:tc>
          <w:tcPr>
            <w:tcW w:w="2698" w:type="dxa"/>
          </w:tcPr>
          <w:p w14:paraId="7A4AAF54" w14:textId="77777777" w:rsidR="00990392" w:rsidRPr="00D77D07" w:rsidRDefault="00990392" w:rsidP="00861275">
            <w:pPr>
              <w:rPr>
                <w:b/>
                <w:bCs/>
              </w:rPr>
            </w:pPr>
            <w:r w:rsidRPr="00D77D07">
              <w:rPr>
                <w:b/>
                <w:bCs/>
              </w:rPr>
              <w:t>Change</w:t>
            </w:r>
          </w:p>
        </w:tc>
      </w:tr>
      <w:tr w:rsidR="00990392" w14:paraId="635AFA83" w14:textId="77777777" w:rsidTr="00861275">
        <w:tc>
          <w:tcPr>
            <w:tcW w:w="2697" w:type="dxa"/>
          </w:tcPr>
          <w:p w14:paraId="778015BE" w14:textId="77777777" w:rsidR="00990392" w:rsidRDefault="00990392" w:rsidP="00861275">
            <w:r>
              <w:t>Accuracy</w:t>
            </w:r>
          </w:p>
        </w:tc>
        <w:tc>
          <w:tcPr>
            <w:tcW w:w="2697" w:type="dxa"/>
          </w:tcPr>
          <w:p w14:paraId="07CF247F" w14:textId="3C225140" w:rsidR="00990392" w:rsidRDefault="00990392" w:rsidP="00861275">
            <w:r>
              <w:t>0.6354</w:t>
            </w:r>
          </w:p>
        </w:tc>
        <w:tc>
          <w:tcPr>
            <w:tcW w:w="2698" w:type="dxa"/>
          </w:tcPr>
          <w:p w14:paraId="30B7C307" w14:textId="4475E552" w:rsidR="00990392" w:rsidRDefault="00990392" w:rsidP="00861275">
            <w:r>
              <w:t>0.6251</w:t>
            </w:r>
          </w:p>
        </w:tc>
        <w:tc>
          <w:tcPr>
            <w:tcW w:w="2698" w:type="dxa"/>
          </w:tcPr>
          <w:p w14:paraId="14C1A170" w14:textId="5E1C50DF" w:rsidR="00990392" w:rsidRDefault="00990392" w:rsidP="00861275">
            <w:r>
              <w:t>-0.0103</w:t>
            </w:r>
          </w:p>
        </w:tc>
      </w:tr>
      <w:tr w:rsidR="00990392" w14:paraId="4351ECF2" w14:textId="77777777" w:rsidTr="00861275">
        <w:tc>
          <w:tcPr>
            <w:tcW w:w="2697" w:type="dxa"/>
          </w:tcPr>
          <w:p w14:paraId="34494F9A" w14:textId="77777777" w:rsidR="00990392" w:rsidRDefault="00990392" w:rsidP="00861275">
            <w:r>
              <w:t>Precision</w:t>
            </w:r>
          </w:p>
        </w:tc>
        <w:tc>
          <w:tcPr>
            <w:tcW w:w="2697" w:type="dxa"/>
          </w:tcPr>
          <w:p w14:paraId="7B7FA2E1" w14:textId="1CD3C6C3" w:rsidR="00990392" w:rsidRDefault="00990392" w:rsidP="00861275">
            <w:r>
              <w:t>0.6318</w:t>
            </w:r>
          </w:p>
        </w:tc>
        <w:tc>
          <w:tcPr>
            <w:tcW w:w="2698" w:type="dxa"/>
          </w:tcPr>
          <w:p w14:paraId="6A988D11" w14:textId="31BEC861" w:rsidR="00990392" w:rsidRDefault="00990392" w:rsidP="00861275">
            <w:r>
              <w:t>0.6496</w:t>
            </w:r>
          </w:p>
        </w:tc>
        <w:tc>
          <w:tcPr>
            <w:tcW w:w="2698" w:type="dxa"/>
          </w:tcPr>
          <w:p w14:paraId="7968C4C7" w14:textId="66F31ECE" w:rsidR="00990392" w:rsidRDefault="00990392" w:rsidP="00861275">
            <w:r>
              <w:t>+0.0178</w:t>
            </w:r>
          </w:p>
        </w:tc>
      </w:tr>
      <w:tr w:rsidR="00990392" w14:paraId="336DCC39" w14:textId="77777777" w:rsidTr="00861275">
        <w:tc>
          <w:tcPr>
            <w:tcW w:w="2697" w:type="dxa"/>
          </w:tcPr>
          <w:p w14:paraId="38FBD40F" w14:textId="77777777" w:rsidR="00990392" w:rsidRDefault="00990392" w:rsidP="00861275">
            <w:r>
              <w:t>Recall</w:t>
            </w:r>
          </w:p>
        </w:tc>
        <w:tc>
          <w:tcPr>
            <w:tcW w:w="2697" w:type="dxa"/>
          </w:tcPr>
          <w:p w14:paraId="30031C9D" w14:textId="22E8BC71" w:rsidR="00990392" w:rsidRDefault="00990392" w:rsidP="00861275">
            <w:r>
              <w:t>0.8459</w:t>
            </w:r>
          </w:p>
        </w:tc>
        <w:tc>
          <w:tcPr>
            <w:tcW w:w="2698" w:type="dxa"/>
          </w:tcPr>
          <w:p w14:paraId="026D92B9" w14:textId="72011AC3" w:rsidR="00990392" w:rsidRDefault="00990392" w:rsidP="00861275">
            <w:r>
              <w:t>0.7269</w:t>
            </w:r>
          </w:p>
        </w:tc>
        <w:tc>
          <w:tcPr>
            <w:tcW w:w="2698" w:type="dxa"/>
          </w:tcPr>
          <w:p w14:paraId="40A274F6" w14:textId="7947AC73" w:rsidR="00990392" w:rsidRDefault="00990392" w:rsidP="00861275">
            <w:r>
              <w:t>-0.01190</w:t>
            </w:r>
          </w:p>
        </w:tc>
      </w:tr>
      <w:tr w:rsidR="00990392" w14:paraId="7D0ED236" w14:textId="77777777" w:rsidTr="00861275">
        <w:tc>
          <w:tcPr>
            <w:tcW w:w="2697" w:type="dxa"/>
          </w:tcPr>
          <w:p w14:paraId="164082CC" w14:textId="77777777" w:rsidR="00990392" w:rsidRDefault="00990392" w:rsidP="00861275">
            <w:r>
              <w:t>F1 Score</w:t>
            </w:r>
          </w:p>
        </w:tc>
        <w:tc>
          <w:tcPr>
            <w:tcW w:w="2697" w:type="dxa"/>
          </w:tcPr>
          <w:p w14:paraId="43E688A7" w14:textId="35723B40" w:rsidR="00990392" w:rsidRDefault="00990392" w:rsidP="00861275">
            <w:r>
              <w:t>0.7234</w:t>
            </w:r>
          </w:p>
        </w:tc>
        <w:tc>
          <w:tcPr>
            <w:tcW w:w="2698" w:type="dxa"/>
          </w:tcPr>
          <w:p w14:paraId="7E153F83" w14:textId="7FF5A6BA" w:rsidR="00990392" w:rsidRDefault="00990392" w:rsidP="00861275">
            <w:r>
              <w:t>0.6861</w:t>
            </w:r>
          </w:p>
        </w:tc>
        <w:tc>
          <w:tcPr>
            <w:tcW w:w="2698" w:type="dxa"/>
          </w:tcPr>
          <w:p w14:paraId="1032846C" w14:textId="68FE904D" w:rsidR="00990392" w:rsidRDefault="00990392" w:rsidP="00861275">
            <w:r>
              <w:t>-0.0373</w:t>
            </w:r>
          </w:p>
        </w:tc>
      </w:tr>
      <w:tr w:rsidR="00990392" w14:paraId="3E1B5584" w14:textId="77777777" w:rsidTr="00861275">
        <w:tc>
          <w:tcPr>
            <w:tcW w:w="2697" w:type="dxa"/>
          </w:tcPr>
          <w:p w14:paraId="3CA35D8D" w14:textId="77777777" w:rsidR="00990392" w:rsidRDefault="00990392" w:rsidP="00861275">
            <w:r>
              <w:t>ROC-AUC</w:t>
            </w:r>
          </w:p>
        </w:tc>
        <w:tc>
          <w:tcPr>
            <w:tcW w:w="2697" w:type="dxa"/>
          </w:tcPr>
          <w:p w14:paraId="6248AE7B" w14:textId="638037A7" w:rsidR="00990392" w:rsidRDefault="00990392" w:rsidP="00861275">
            <w:r>
              <w:t>0.6047</w:t>
            </w:r>
          </w:p>
        </w:tc>
        <w:tc>
          <w:tcPr>
            <w:tcW w:w="2698" w:type="dxa"/>
          </w:tcPr>
          <w:p w14:paraId="195A90BC" w14:textId="44C0C390" w:rsidR="00990392" w:rsidRDefault="00990392" w:rsidP="00861275">
            <w:r>
              <w:t>0.6103</w:t>
            </w:r>
          </w:p>
        </w:tc>
        <w:tc>
          <w:tcPr>
            <w:tcW w:w="2698" w:type="dxa"/>
          </w:tcPr>
          <w:p w14:paraId="426F2CED" w14:textId="104E88C7" w:rsidR="00990392" w:rsidRDefault="00990392" w:rsidP="00861275">
            <w:r>
              <w:t>+0.0056</w:t>
            </w:r>
          </w:p>
        </w:tc>
      </w:tr>
    </w:tbl>
    <w:p w14:paraId="33BB7C07" w14:textId="39AC857E" w:rsidR="008159BE" w:rsidRDefault="008159BE" w:rsidP="00296775"/>
    <w:p w14:paraId="1035E398" w14:textId="260697BD" w:rsidR="004C17DD" w:rsidRDefault="009E201A" w:rsidP="00296775">
      <w:r>
        <w:t xml:space="preserve">The LIAR dataset shows the most drastic changes. There is a substantial drop in recall, along with a slight increase in precision. Interestingly, despite decreases in other metrics, there is a small improvement in ROC-AUC. </w:t>
      </w:r>
    </w:p>
    <w:p w14:paraId="63DB73B5" w14:textId="77777777" w:rsidR="00400EB6" w:rsidRDefault="00400EB6"/>
    <w:p w14:paraId="6A7F6575" w14:textId="77777777" w:rsidR="00400EB6" w:rsidRDefault="00400EB6">
      <w:r>
        <w:t>From the above comparison between both executions, there are a few key learning points:</w:t>
      </w:r>
    </w:p>
    <w:p w14:paraId="0303F212" w14:textId="77777777" w:rsidR="00400EB6" w:rsidRDefault="00400EB6"/>
    <w:p w14:paraId="4289B5D2" w14:textId="77777777" w:rsidR="00BE089E" w:rsidRDefault="00BE089E" w:rsidP="00BF3A17">
      <w:pPr>
        <w:pStyle w:val="ListParagraph"/>
        <w:numPr>
          <w:ilvl w:val="0"/>
          <w:numId w:val="47"/>
        </w:numPr>
        <w:rPr>
          <w:b/>
          <w:bCs/>
        </w:rPr>
      </w:pPr>
      <w:r>
        <w:rPr>
          <w:b/>
          <w:bCs/>
        </w:rPr>
        <w:t>The implementation of a weighted sampler, class weights &amp; hyperparameter tuning created a more balanced classifier for the LIAR dataset.</w:t>
      </w:r>
    </w:p>
    <w:p w14:paraId="792B4F3E" w14:textId="77777777" w:rsidR="00BE089E" w:rsidRDefault="00BE089E" w:rsidP="00BE089E"/>
    <w:p w14:paraId="7C5E7F47" w14:textId="77777777" w:rsidR="00BE089E" w:rsidRDefault="00BE089E" w:rsidP="00BE089E">
      <w:pPr>
        <w:ind w:left="360"/>
      </w:pPr>
      <w:r>
        <w:t>Execution 1 displayed a large gap between recall (0.8459) and precision (0.6318), indicating a classifier biased towards labelling content as “real”. This is evident in the confusion matrices. Execution 2 has more balanced precision and recall, suggesting that the dataset balancing techniques addressed the bias, although not to the extent that I hoped.</w:t>
      </w:r>
    </w:p>
    <w:p w14:paraId="1CC27AE9" w14:textId="77777777" w:rsidR="00BE089E" w:rsidRDefault="00BE089E" w:rsidP="00BE089E">
      <w:pPr>
        <w:ind w:left="360"/>
      </w:pPr>
    </w:p>
    <w:p w14:paraId="0479F348" w14:textId="001FF559" w:rsidR="00BE089E" w:rsidRDefault="00BE089E" w:rsidP="00BE089E">
      <w:pPr>
        <w:pStyle w:val="ListParagraph"/>
        <w:numPr>
          <w:ilvl w:val="0"/>
          <w:numId w:val="47"/>
        </w:numPr>
        <w:rPr>
          <w:b/>
          <w:bCs/>
        </w:rPr>
      </w:pPr>
      <w:r>
        <w:rPr>
          <w:b/>
          <w:bCs/>
        </w:rPr>
        <w:t>The model from Execution 2 might have better at discriminating fake news despite lower accuracy.</w:t>
      </w:r>
    </w:p>
    <w:p w14:paraId="4B0C8E99" w14:textId="77777777" w:rsidR="00BE089E" w:rsidRDefault="00BE089E" w:rsidP="00BE089E">
      <w:pPr>
        <w:rPr>
          <w:b/>
          <w:bCs/>
        </w:rPr>
      </w:pPr>
    </w:p>
    <w:p w14:paraId="106669CD" w14:textId="364483F5" w:rsidR="00BE089E" w:rsidRDefault="00BE089E" w:rsidP="00BE089E">
      <w:pPr>
        <w:ind w:left="360"/>
      </w:pPr>
      <w:r>
        <w:t xml:space="preserve">The increased ROC-AUC on Execution 2 was surprising, considering that it exhibited lower accuracy and lower F1 scores. The original model may have been overly optimistic about classifying political statements as real.  </w:t>
      </w:r>
    </w:p>
    <w:p w14:paraId="4DBAE1DA" w14:textId="77777777" w:rsidR="00BE089E" w:rsidRDefault="00BE089E" w:rsidP="00BE089E">
      <w:pPr>
        <w:ind w:left="360"/>
      </w:pPr>
    </w:p>
    <w:p w14:paraId="70F86C3B" w14:textId="69ACC4EB" w:rsidR="00BE089E" w:rsidRDefault="00BE089E" w:rsidP="00BE089E">
      <w:pPr>
        <w:pStyle w:val="ListParagraph"/>
        <w:numPr>
          <w:ilvl w:val="0"/>
          <w:numId w:val="47"/>
        </w:numPr>
        <w:rPr>
          <w:b/>
          <w:bCs/>
        </w:rPr>
      </w:pPr>
      <w:r>
        <w:rPr>
          <w:b/>
          <w:bCs/>
        </w:rPr>
        <w:t>Dataset balancing seems to primarily affect how models handle difficult classification tasks.</w:t>
      </w:r>
    </w:p>
    <w:p w14:paraId="56E87102" w14:textId="77777777" w:rsidR="00C46EC5" w:rsidRDefault="00C46EC5" w:rsidP="00C46EC5">
      <w:pPr>
        <w:rPr>
          <w:b/>
          <w:bCs/>
        </w:rPr>
      </w:pPr>
    </w:p>
    <w:p w14:paraId="6A1E9ECB" w14:textId="73A9C69F" w:rsidR="00C46EC5" w:rsidRDefault="00C46EC5" w:rsidP="00C46EC5">
      <w:pPr>
        <w:ind w:left="360"/>
      </w:pPr>
      <w:r>
        <w:t xml:space="preserve">The changes to ISOT performance across both executions were minimal, indicating that dataset balancing primarily affects how models handle difficult classifications while having less impact on more straightforward classification tasks. </w:t>
      </w:r>
    </w:p>
    <w:p w14:paraId="46C4DF31" w14:textId="77777777" w:rsidR="00A5405D" w:rsidRDefault="00A5405D" w:rsidP="00C46EC5">
      <w:pPr>
        <w:ind w:left="360"/>
      </w:pPr>
    </w:p>
    <w:p w14:paraId="55F73922" w14:textId="08102F41" w:rsidR="00A644B7" w:rsidRDefault="00A644B7" w:rsidP="00A644B7">
      <w:pPr>
        <w:pStyle w:val="Heading4"/>
      </w:pPr>
      <w:r>
        <w:lastRenderedPageBreak/>
        <w:t>[7.138] Conclusions and Future Work</w:t>
      </w:r>
      <w:r w:rsidR="00E02AA0">
        <w:t xml:space="preserve"> from this point</w:t>
      </w:r>
    </w:p>
    <w:p w14:paraId="684F1565" w14:textId="77777777" w:rsidR="00A644B7" w:rsidRPr="00A644B7" w:rsidRDefault="00A644B7" w:rsidP="00A644B7"/>
    <w:p w14:paraId="38C3E299" w14:textId="33DA133E" w:rsidR="00A5405D" w:rsidRDefault="00EF54A5" w:rsidP="00A5405D">
      <w:r>
        <w:t xml:space="preserve">While </w:t>
      </w:r>
      <w:r w:rsidR="00A5405D">
        <w:t>the overall metrics for Execution 2 has slightly decreased</w:t>
      </w:r>
      <w:r>
        <w:t xml:space="preserve"> compared to Execution 1 of Version 2</w:t>
      </w:r>
      <w:r w:rsidR="00A5405D">
        <w:t xml:space="preserve">, the demonstrated improved balance between precision and recall on challenging content (LIAR dataset) indicates to me that Version 2 would be more trustworthy in real-world applications, as Execution 1 was </w:t>
      </w:r>
      <w:proofErr w:type="gramStart"/>
      <w:r w:rsidR="00A5405D">
        <w:t>overly-optimistic</w:t>
      </w:r>
      <w:proofErr w:type="gramEnd"/>
      <w:r w:rsidR="00A5405D">
        <w:t xml:space="preserve"> in classifying statements as ‘real’. </w:t>
      </w:r>
    </w:p>
    <w:p w14:paraId="350F7334" w14:textId="77777777" w:rsidR="00EF54A5" w:rsidRDefault="00EF54A5" w:rsidP="00A5405D"/>
    <w:p w14:paraId="5DBE50FD" w14:textId="2E18D712" w:rsidR="00EF54A5" w:rsidRDefault="00EF54A5" w:rsidP="00A5405D">
      <w:r>
        <w:t xml:space="preserve">Interestingly, the implementation of the </w:t>
      </w:r>
      <w:r w:rsidRPr="00EF54A5">
        <w:t>weighted sampler, class weights &amp; hyperparameter tuning</w:t>
      </w:r>
      <w:r>
        <w:t xml:space="preserve"> did not dramatically improve the model’s performance on the LIAR dataset. This suggests to me tha</w:t>
      </w:r>
      <w:r w:rsidR="004159D1">
        <w:t xml:space="preserve">t balancing datasets alone will not be sufficient to address the model’s present inability to classify political statements from the LIAR dataset. </w:t>
      </w:r>
    </w:p>
    <w:p w14:paraId="639E62E4" w14:textId="77777777" w:rsidR="005963D1" w:rsidRDefault="005963D1" w:rsidP="00A5405D"/>
    <w:p w14:paraId="6BC03A87" w14:textId="5E1C221F" w:rsidR="005963D1" w:rsidRDefault="005963D1" w:rsidP="005963D1">
      <w:r>
        <w:t xml:space="preserve">Currently planned future work from this point </w:t>
      </w:r>
      <w:r w:rsidR="004A4501">
        <w:t>will need to achieve the following goals:</w:t>
      </w:r>
    </w:p>
    <w:p w14:paraId="62DC7A67" w14:textId="77777777" w:rsidR="005963D1" w:rsidRDefault="005963D1" w:rsidP="005963D1"/>
    <w:p w14:paraId="152FA452" w14:textId="10D89BE2" w:rsidR="005963D1" w:rsidRDefault="005963D1" w:rsidP="005963D1">
      <w:pPr>
        <w:pStyle w:val="ListParagraph"/>
        <w:numPr>
          <w:ilvl w:val="0"/>
          <w:numId w:val="50"/>
        </w:numPr>
      </w:pPr>
      <w:r>
        <w:t xml:space="preserve">Expanding the data pipeline to include the </w:t>
      </w:r>
      <w:proofErr w:type="spellStart"/>
      <w:r>
        <w:t>FakeNewsNet</w:t>
      </w:r>
      <w:proofErr w:type="spellEnd"/>
      <w:r>
        <w:t xml:space="preserve"> dataset. </w:t>
      </w:r>
    </w:p>
    <w:p w14:paraId="315E998C" w14:textId="76CB15BB" w:rsidR="005963D1" w:rsidRDefault="00931A7F" w:rsidP="005963D1">
      <w:pPr>
        <w:pStyle w:val="ListParagraph"/>
        <w:numPr>
          <w:ilvl w:val="0"/>
          <w:numId w:val="50"/>
        </w:numPr>
      </w:pPr>
      <w:r>
        <w:t>Improving performance on the LIAR dataset, if possible/feasible.</w:t>
      </w:r>
    </w:p>
    <w:p w14:paraId="0A686BBF" w14:textId="123ACA02" w:rsidR="00220AC8" w:rsidRDefault="00931A7F" w:rsidP="00220AC8">
      <w:pPr>
        <w:pStyle w:val="ListParagraph"/>
        <w:numPr>
          <w:ilvl w:val="0"/>
          <w:numId w:val="50"/>
        </w:numPr>
      </w:pPr>
      <w:r>
        <w:t>Creating a simple CLI front-end for the end-user to interact with the model.</w:t>
      </w:r>
    </w:p>
    <w:p w14:paraId="7E90B947" w14:textId="77777777" w:rsidR="00EC787C" w:rsidRDefault="00EC787C" w:rsidP="00EC787C"/>
    <w:p w14:paraId="750F4AA7" w14:textId="5014B655" w:rsidR="00EC787C" w:rsidRDefault="00EC787C" w:rsidP="00EC787C">
      <w:r>
        <w:t xml:space="preserve">On top of that, I would personally prefer to make changes to the hyperparameter tuning implementation – specifically, I would like to replace my custom grid search with an established library (e.g. </w:t>
      </w:r>
      <w:proofErr w:type="spellStart"/>
      <w:r>
        <w:t>Optuna</w:t>
      </w:r>
      <w:proofErr w:type="spellEnd"/>
      <w:r>
        <w:t>)</w:t>
      </w:r>
      <w:r w:rsidR="002B70E5">
        <w:t>.</w:t>
      </w:r>
    </w:p>
    <w:p w14:paraId="4DE514A6" w14:textId="77777777" w:rsidR="001C25CE" w:rsidRDefault="001C25CE" w:rsidP="00EC787C"/>
    <w:p w14:paraId="4590A849" w14:textId="5994DD4C" w:rsidR="001C25CE" w:rsidRDefault="001C25CE">
      <w:r>
        <w:br w:type="page"/>
      </w:r>
    </w:p>
    <w:p w14:paraId="52EDCB6A" w14:textId="5C179B49" w:rsidR="001C25CE" w:rsidRDefault="001C25CE" w:rsidP="001C25CE">
      <w:pPr>
        <w:pStyle w:val="Heading3"/>
      </w:pPr>
      <w:r>
        <w:lastRenderedPageBreak/>
        <w:t xml:space="preserve">[7.14] Version 2.5 </w:t>
      </w:r>
    </w:p>
    <w:p w14:paraId="5D845B24" w14:textId="55972B59" w:rsidR="001C25CE" w:rsidRDefault="001C25CE" w:rsidP="001C25CE">
      <w:pPr>
        <w:pStyle w:val="Heading4"/>
      </w:pPr>
      <w:r>
        <w:t>[7.141] Overview &amp; Aims</w:t>
      </w:r>
    </w:p>
    <w:p w14:paraId="3A127D90" w14:textId="77777777" w:rsidR="001C25CE" w:rsidRDefault="001C25CE" w:rsidP="001C25CE"/>
    <w:p w14:paraId="4EF0315A" w14:textId="60D55011" w:rsidR="00161AB5" w:rsidRDefault="006F08EF" w:rsidP="001C25CE">
      <w:r>
        <w:t xml:space="preserve">The goal of Version 2.5 is to enhance the hyperparameter tuning logic implemented in the pipeline. Whereas the previous version used a simplified grid search that manually iterated through a limited set of combinations of hyperparameters, this new version integrates Bayesian optimisation using the </w:t>
      </w:r>
      <w:proofErr w:type="spellStart"/>
      <w:r>
        <w:t>Optuna</w:t>
      </w:r>
      <w:proofErr w:type="spellEnd"/>
      <w:r>
        <w:t xml:space="preserve"> library. </w:t>
      </w:r>
    </w:p>
    <w:p w14:paraId="1DD38B2F" w14:textId="77777777" w:rsidR="00D77C2B" w:rsidRDefault="00D77C2B" w:rsidP="001C25CE"/>
    <w:p w14:paraId="30A2F495" w14:textId="37B3B7EA" w:rsidR="00D77C2B" w:rsidRDefault="00D77C2B" w:rsidP="00D77C2B">
      <w:pPr>
        <w:pStyle w:val="Heading4"/>
      </w:pPr>
      <w:r>
        <w:t xml:space="preserve">[7.142] New Hyperparameter Tuning </w:t>
      </w:r>
      <w:r w:rsidR="00787A93">
        <w:t>Logic</w:t>
      </w:r>
      <w:r w:rsidR="00254010">
        <w:t>: Implementation</w:t>
      </w:r>
    </w:p>
    <w:p w14:paraId="3E8E0C29" w14:textId="77777777" w:rsidR="00D77C2B" w:rsidRDefault="00D77C2B" w:rsidP="00D77C2B"/>
    <w:p w14:paraId="302452A1" w14:textId="7521AC76" w:rsidR="00D77C2B" w:rsidRDefault="00D77C2B" w:rsidP="00D77C2B">
      <w:r>
        <w:t xml:space="preserve">I have changed the hyperparameter tuning logic to implement Bayesian optimisation through </w:t>
      </w:r>
      <w:proofErr w:type="spellStart"/>
      <w:r>
        <w:t>Optuna</w:t>
      </w:r>
      <w:proofErr w:type="spellEnd"/>
      <w:r>
        <w:t xml:space="preserve">. </w:t>
      </w:r>
    </w:p>
    <w:p w14:paraId="28C6984B" w14:textId="77777777" w:rsidR="00D77C2B" w:rsidRDefault="00D77C2B" w:rsidP="00D77C2B"/>
    <w:p w14:paraId="1FBACE4B" w14:textId="25F6FA5B" w:rsidR="006F08EF" w:rsidRDefault="006F08EF" w:rsidP="00D77C2B">
      <w:r>
        <w:t xml:space="preserve">While the implementation in Version 2 </w:t>
      </w:r>
      <w:r w:rsidR="00D77C2B">
        <w:t>t</w:t>
      </w:r>
      <w:r>
        <w:t xml:space="preserve">ested </w:t>
      </w:r>
      <w:r w:rsidR="00787A93">
        <w:t xml:space="preserve">each parameter individually, </w:t>
      </w:r>
      <w:r>
        <w:t xml:space="preserve">Version 2.5 implements </w:t>
      </w:r>
      <w:proofErr w:type="spellStart"/>
      <w:r>
        <w:t>Optuna</w:t>
      </w:r>
      <w:proofErr w:type="spellEnd"/>
      <w:r>
        <w:t xml:space="preserve">-based </w:t>
      </w:r>
      <w:proofErr w:type="spellStart"/>
      <w:r>
        <w:t>Baynesian</w:t>
      </w:r>
      <w:proofErr w:type="spellEnd"/>
      <w:r>
        <w:t xml:space="preserve"> optimisation that encompasses several elements:</w:t>
      </w:r>
    </w:p>
    <w:p w14:paraId="0CB2CABD" w14:textId="77777777" w:rsidR="006F08EF" w:rsidRDefault="006F08EF" w:rsidP="00D77C2B"/>
    <w:p w14:paraId="4087940C" w14:textId="2432665B" w:rsidR="006F08EF" w:rsidRDefault="006F08EF" w:rsidP="006F08EF">
      <w:pPr>
        <w:pStyle w:val="ListParagraph"/>
        <w:numPr>
          <w:ilvl w:val="0"/>
          <w:numId w:val="53"/>
        </w:numPr>
        <w:rPr>
          <w:b/>
          <w:bCs/>
        </w:rPr>
      </w:pPr>
      <w:r>
        <w:rPr>
          <w:b/>
          <w:bCs/>
        </w:rPr>
        <w:t>Hyperparameter search method</w:t>
      </w:r>
    </w:p>
    <w:p w14:paraId="1CEE2D0A" w14:textId="77777777" w:rsidR="006F08EF" w:rsidRDefault="006F08EF" w:rsidP="006F08EF">
      <w:pPr>
        <w:ind w:left="360"/>
        <w:rPr>
          <w:b/>
          <w:bCs/>
        </w:rPr>
      </w:pPr>
    </w:p>
    <w:p w14:paraId="41743765" w14:textId="767B2F9D" w:rsidR="006F08EF" w:rsidRDefault="006F08EF" w:rsidP="006F08EF">
      <w:pPr>
        <w:ind w:left="360"/>
      </w:pPr>
      <w:r>
        <w:t>While Version 2 used a fixed grid of hyperparameter combinations.</w:t>
      </w:r>
    </w:p>
    <w:p w14:paraId="6B5D18AA" w14:textId="77777777" w:rsidR="006F08EF" w:rsidRDefault="006F08EF" w:rsidP="006F08EF">
      <w:pPr>
        <w:ind w:left="360"/>
      </w:pPr>
    </w:p>
    <w:p w14:paraId="0E4928FD" w14:textId="2AE3F5F0" w:rsidR="006F08EF" w:rsidRDefault="006F08EF" w:rsidP="006F08EF">
      <w:pPr>
        <w:ind w:left="360"/>
      </w:pPr>
      <w:r>
        <w:t xml:space="preserve">Version 2.5 uses </w:t>
      </w:r>
      <w:proofErr w:type="spellStart"/>
      <w:r>
        <w:t>Optuna’s</w:t>
      </w:r>
      <w:proofErr w:type="spellEnd"/>
      <w:r>
        <w:t xml:space="preserve"> </w:t>
      </w:r>
      <w:proofErr w:type="spellStart"/>
      <w:r>
        <w:t>TPESampler</w:t>
      </w:r>
      <w:proofErr w:type="spellEnd"/>
      <w:r>
        <w:t xml:space="preserve"> to explore hyperparameter combinations over a defined range. </w:t>
      </w:r>
    </w:p>
    <w:p w14:paraId="105058D8" w14:textId="77777777" w:rsidR="00892903" w:rsidRDefault="00892903" w:rsidP="006F08EF">
      <w:pPr>
        <w:ind w:left="360"/>
      </w:pPr>
    </w:p>
    <w:p w14:paraId="73D59291" w14:textId="317A2579" w:rsidR="00892903" w:rsidRDefault="00892903" w:rsidP="006F08EF">
      <w:pPr>
        <w:ind w:left="360"/>
      </w:pPr>
      <w:r w:rsidRPr="00892903">
        <w:drawing>
          <wp:inline distT="0" distB="0" distL="0" distR="0" wp14:anchorId="35FC5066" wp14:editId="79472878">
            <wp:extent cx="4171950" cy="841976"/>
            <wp:effectExtent l="0" t="0" r="0" b="0"/>
            <wp:docPr id="15315659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65915" name="Picture 1" descr="A screenshot of a computer code&#10;&#10;AI-generated content may be incorrect."/>
                    <pic:cNvPicPr/>
                  </pic:nvPicPr>
                  <pic:blipFill>
                    <a:blip r:embed="rId91"/>
                    <a:stretch>
                      <a:fillRect/>
                    </a:stretch>
                  </pic:blipFill>
                  <pic:spPr>
                    <a:xfrm>
                      <a:off x="0" y="0"/>
                      <a:ext cx="4202767" cy="848195"/>
                    </a:xfrm>
                    <a:prstGeom prst="rect">
                      <a:avLst/>
                    </a:prstGeom>
                  </pic:spPr>
                </pic:pic>
              </a:graphicData>
            </a:graphic>
          </wp:inline>
        </w:drawing>
      </w:r>
    </w:p>
    <w:p w14:paraId="7C50835F" w14:textId="77777777" w:rsidR="006F08EF" w:rsidRDefault="006F08EF" w:rsidP="006F08EF">
      <w:pPr>
        <w:ind w:left="360"/>
      </w:pPr>
    </w:p>
    <w:p w14:paraId="4548033B" w14:textId="4FE72D01" w:rsidR="006F08EF" w:rsidRDefault="006F08EF" w:rsidP="006F08EF">
      <w:pPr>
        <w:ind w:left="360"/>
      </w:pPr>
      <w:r>
        <w:t>The number of trials were set to 2. While higher values can be used,</w:t>
      </w:r>
      <w:r w:rsidR="00892903">
        <w:t xml:space="preserve"> limited</w:t>
      </w:r>
      <w:r>
        <w:t xml:space="preserve"> time and computing resources required me to accelerate experimentation. </w:t>
      </w:r>
      <w:r w:rsidR="006F2671">
        <w:t xml:space="preserve">This would not cause issues </w:t>
      </w:r>
      <w:r>
        <w:t xml:space="preserve">because the model already scored well overall in evaluation metrics. </w:t>
      </w:r>
    </w:p>
    <w:p w14:paraId="424158A8" w14:textId="77777777" w:rsidR="00B64818" w:rsidRDefault="00B64818" w:rsidP="006F08EF">
      <w:pPr>
        <w:ind w:left="360"/>
      </w:pPr>
    </w:p>
    <w:p w14:paraId="06B8933E" w14:textId="3E49A0C0" w:rsidR="00B64818" w:rsidRDefault="00B64818" w:rsidP="006F08EF">
      <w:pPr>
        <w:ind w:left="360"/>
      </w:pPr>
      <w:r w:rsidRPr="00B64818">
        <w:drawing>
          <wp:inline distT="0" distB="0" distL="0" distR="0" wp14:anchorId="29A8CA15" wp14:editId="4EFF8C37">
            <wp:extent cx="2667000" cy="989814"/>
            <wp:effectExtent l="0" t="0" r="0" b="1270"/>
            <wp:docPr id="198654883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48832" name="Picture 1" descr="A screenshot of a computer code&#10;&#10;AI-generated content may be incorrect."/>
                    <pic:cNvPicPr/>
                  </pic:nvPicPr>
                  <pic:blipFill>
                    <a:blip r:embed="rId92"/>
                    <a:stretch>
                      <a:fillRect/>
                    </a:stretch>
                  </pic:blipFill>
                  <pic:spPr>
                    <a:xfrm>
                      <a:off x="0" y="0"/>
                      <a:ext cx="2677764" cy="993809"/>
                    </a:xfrm>
                    <a:prstGeom prst="rect">
                      <a:avLst/>
                    </a:prstGeom>
                  </pic:spPr>
                </pic:pic>
              </a:graphicData>
            </a:graphic>
          </wp:inline>
        </w:drawing>
      </w:r>
    </w:p>
    <w:p w14:paraId="1C4F11DE" w14:textId="77777777" w:rsidR="00407A95" w:rsidRDefault="00407A95" w:rsidP="006F08EF">
      <w:pPr>
        <w:ind w:left="360"/>
      </w:pPr>
    </w:p>
    <w:p w14:paraId="6091101D" w14:textId="77777777" w:rsidR="00B64818" w:rsidRDefault="00B64818">
      <w:pPr>
        <w:rPr>
          <w:b/>
          <w:bCs/>
          <w:highlight w:val="lightGray"/>
        </w:rPr>
      </w:pPr>
      <w:r>
        <w:rPr>
          <w:b/>
          <w:bCs/>
          <w:highlight w:val="lightGray"/>
        </w:rPr>
        <w:br w:type="page"/>
      </w:r>
    </w:p>
    <w:p w14:paraId="30B2F685" w14:textId="613E63EB" w:rsidR="00407A95" w:rsidRPr="00B64818" w:rsidRDefault="00407A95" w:rsidP="00B64818">
      <w:pPr>
        <w:pStyle w:val="ListParagraph"/>
        <w:numPr>
          <w:ilvl w:val="0"/>
          <w:numId w:val="53"/>
        </w:numPr>
        <w:rPr>
          <w:b/>
          <w:bCs/>
        </w:rPr>
      </w:pPr>
      <w:r w:rsidRPr="00B64818">
        <w:rPr>
          <w:b/>
          <w:bCs/>
        </w:rPr>
        <w:lastRenderedPageBreak/>
        <w:t>Training robustness improvements</w:t>
      </w:r>
    </w:p>
    <w:p w14:paraId="4BA2F94B" w14:textId="77777777" w:rsidR="00407A95" w:rsidRDefault="00407A95" w:rsidP="00407A95">
      <w:pPr>
        <w:rPr>
          <w:b/>
          <w:bCs/>
        </w:rPr>
      </w:pPr>
    </w:p>
    <w:p w14:paraId="14004280" w14:textId="574BE60E" w:rsidR="00407A95" w:rsidRDefault="00407A95" w:rsidP="00407A95">
      <w:pPr>
        <w:ind w:left="360"/>
      </w:pPr>
      <w:r>
        <w:t>Checkpoints after each trial are saved after training to allow for recovery in case of interruption.</w:t>
      </w:r>
    </w:p>
    <w:p w14:paraId="2891A581" w14:textId="77777777" w:rsidR="00B64818" w:rsidRDefault="00B64818" w:rsidP="00B64818"/>
    <w:p w14:paraId="36290CF9" w14:textId="09B6AAFA" w:rsidR="00B64818" w:rsidRDefault="00B64818" w:rsidP="00407A95">
      <w:pPr>
        <w:ind w:left="360"/>
      </w:pPr>
      <w:r w:rsidRPr="00B64818">
        <w:drawing>
          <wp:inline distT="0" distB="0" distL="0" distR="0" wp14:anchorId="3FC9E0C2" wp14:editId="1576AA6C">
            <wp:extent cx="2495550" cy="866102"/>
            <wp:effectExtent l="0" t="0" r="0" b="0"/>
            <wp:docPr id="1256857534"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57534" name="Picture 1" descr="A computer code with black text&#10;&#10;AI-generated content may be incorrect."/>
                    <pic:cNvPicPr/>
                  </pic:nvPicPr>
                  <pic:blipFill>
                    <a:blip r:embed="rId93"/>
                    <a:stretch>
                      <a:fillRect/>
                    </a:stretch>
                  </pic:blipFill>
                  <pic:spPr>
                    <a:xfrm>
                      <a:off x="0" y="0"/>
                      <a:ext cx="2511400" cy="871603"/>
                    </a:xfrm>
                    <a:prstGeom prst="rect">
                      <a:avLst/>
                    </a:prstGeom>
                  </pic:spPr>
                </pic:pic>
              </a:graphicData>
            </a:graphic>
          </wp:inline>
        </w:drawing>
      </w:r>
    </w:p>
    <w:p w14:paraId="0A3BA7A7" w14:textId="77777777" w:rsidR="00B64818" w:rsidRDefault="00B64818" w:rsidP="00407A95">
      <w:pPr>
        <w:ind w:left="360"/>
      </w:pPr>
    </w:p>
    <w:p w14:paraId="40AEA9A5" w14:textId="2888AD8D" w:rsidR="00B64818" w:rsidRDefault="00B64818" w:rsidP="00407A95">
      <w:pPr>
        <w:ind w:left="360"/>
      </w:pPr>
      <w:r w:rsidRPr="00B64818">
        <w:drawing>
          <wp:inline distT="0" distB="0" distL="0" distR="0" wp14:anchorId="1E76C587" wp14:editId="06D9C2B1">
            <wp:extent cx="3514725" cy="829966"/>
            <wp:effectExtent l="0" t="0" r="0" b="8255"/>
            <wp:docPr id="1510782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8288" name="Picture 1" descr="A screenshot of a computer code&#10;&#10;AI-generated content may be incorrect."/>
                    <pic:cNvPicPr/>
                  </pic:nvPicPr>
                  <pic:blipFill>
                    <a:blip r:embed="rId94"/>
                    <a:stretch>
                      <a:fillRect/>
                    </a:stretch>
                  </pic:blipFill>
                  <pic:spPr>
                    <a:xfrm>
                      <a:off x="0" y="0"/>
                      <a:ext cx="3527684" cy="833026"/>
                    </a:xfrm>
                    <a:prstGeom prst="rect">
                      <a:avLst/>
                    </a:prstGeom>
                  </pic:spPr>
                </pic:pic>
              </a:graphicData>
            </a:graphic>
          </wp:inline>
        </w:drawing>
      </w:r>
    </w:p>
    <w:p w14:paraId="559F3958" w14:textId="77777777" w:rsidR="00A342E6" w:rsidRDefault="00A342E6" w:rsidP="00407A95">
      <w:pPr>
        <w:ind w:left="360"/>
      </w:pPr>
    </w:p>
    <w:p w14:paraId="36812BB8" w14:textId="77777777" w:rsidR="00A342E6" w:rsidRDefault="00A342E6" w:rsidP="00A342E6">
      <w:pPr>
        <w:ind w:left="360"/>
      </w:pPr>
      <w:r>
        <w:t>Training failures are caught and handled gracefully through logging and saving trial state.</w:t>
      </w:r>
    </w:p>
    <w:p w14:paraId="205D4DDF" w14:textId="77777777" w:rsidR="00A342E6" w:rsidRDefault="00A342E6" w:rsidP="00407A95">
      <w:pPr>
        <w:ind w:left="360"/>
      </w:pPr>
    </w:p>
    <w:p w14:paraId="350DF580" w14:textId="41F6E024" w:rsidR="00A342E6" w:rsidRDefault="00A342E6" w:rsidP="00407A95">
      <w:pPr>
        <w:ind w:left="360"/>
      </w:pPr>
      <w:r w:rsidRPr="00A342E6">
        <w:drawing>
          <wp:inline distT="0" distB="0" distL="0" distR="0" wp14:anchorId="37019C34" wp14:editId="6AA94CC9">
            <wp:extent cx="2828925" cy="1310616"/>
            <wp:effectExtent l="0" t="0" r="0" b="4445"/>
            <wp:docPr id="152662123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1239" name="Picture 1" descr="A computer code with text&#10;&#10;AI-generated content may be incorrect."/>
                    <pic:cNvPicPr/>
                  </pic:nvPicPr>
                  <pic:blipFill>
                    <a:blip r:embed="rId95"/>
                    <a:stretch>
                      <a:fillRect/>
                    </a:stretch>
                  </pic:blipFill>
                  <pic:spPr>
                    <a:xfrm>
                      <a:off x="0" y="0"/>
                      <a:ext cx="2835982" cy="1313886"/>
                    </a:xfrm>
                    <a:prstGeom prst="rect">
                      <a:avLst/>
                    </a:prstGeom>
                  </pic:spPr>
                </pic:pic>
              </a:graphicData>
            </a:graphic>
          </wp:inline>
        </w:drawing>
      </w:r>
    </w:p>
    <w:p w14:paraId="43D0B12B" w14:textId="77777777" w:rsidR="00407A95" w:rsidRDefault="00407A95" w:rsidP="00407A95">
      <w:pPr>
        <w:ind w:left="360"/>
      </w:pPr>
    </w:p>
    <w:p w14:paraId="2C04B87C" w14:textId="20DEA723" w:rsidR="00407A95" w:rsidRDefault="00407A95" w:rsidP="00407A95">
      <w:pPr>
        <w:pStyle w:val="ListParagraph"/>
        <w:numPr>
          <w:ilvl w:val="0"/>
          <w:numId w:val="53"/>
        </w:numPr>
        <w:rPr>
          <w:b/>
          <w:bCs/>
        </w:rPr>
      </w:pPr>
      <w:r>
        <w:rPr>
          <w:b/>
          <w:bCs/>
        </w:rPr>
        <w:t>Storage and reproducibility improvements</w:t>
      </w:r>
    </w:p>
    <w:p w14:paraId="67FF602A" w14:textId="77777777" w:rsidR="00407A95" w:rsidRDefault="00407A95" w:rsidP="00407A95">
      <w:pPr>
        <w:rPr>
          <w:b/>
          <w:bCs/>
        </w:rPr>
      </w:pPr>
    </w:p>
    <w:p w14:paraId="65C65DB1" w14:textId="1664E5F7" w:rsidR="00407A95" w:rsidRDefault="00407A95" w:rsidP="00407A95">
      <w:pPr>
        <w:ind w:left="360"/>
      </w:pPr>
      <w:r>
        <w:t xml:space="preserve">Trial results are saved in a persistent SQLite database. </w:t>
      </w:r>
    </w:p>
    <w:p w14:paraId="4BDEBF5E" w14:textId="77777777" w:rsidR="00A342E6" w:rsidRDefault="00A342E6" w:rsidP="00407A95">
      <w:pPr>
        <w:ind w:left="360"/>
      </w:pPr>
    </w:p>
    <w:p w14:paraId="7A597A33" w14:textId="4FAF1C33" w:rsidR="00A342E6" w:rsidRPr="00407A95" w:rsidRDefault="00A342E6" w:rsidP="00407A95">
      <w:pPr>
        <w:ind w:left="360"/>
      </w:pPr>
      <w:r w:rsidRPr="00A342E6">
        <w:drawing>
          <wp:inline distT="0" distB="0" distL="0" distR="0" wp14:anchorId="0BD9C113" wp14:editId="148AD8D3">
            <wp:extent cx="4171950" cy="1074402"/>
            <wp:effectExtent l="0" t="0" r="0" b="0"/>
            <wp:docPr id="947955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57" name="Picture 1" descr="A computer screen shot of a code&#10;&#10;AI-generated content may be incorrect."/>
                    <pic:cNvPicPr/>
                  </pic:nvPicPr>
                  <pic:blipFill>
                    <a:blip r:embed="rId96"/>
                    <a:stretch>
                      <a:fillRect/>
                    </a:stretch>
                  </pic:blipFill>
                  <pic:spPr>
                    <a:xfrm>
                      <a:off x="0" y="0"/>
                      <a:ext cx="4180047" cy="1076487"/>
                    </a:xfrm>
                    <a:prstGeom prst="rect">
                      <a:avLst/>
                    </a:prstGeom>
                  </pic:spPr>
                </pic:pic>
              </a:graphicData>
            </a:graphic>
          </wp:inline>
        </w:drawing>
      </w:r>
    </w:p>
    <w:p w14:paraId="58A0C39A" w14:textId="77777777" w:rsidR="006F08EF" w:rsidRDefault="006F08EF" w:rsidP="00D77C2B"/>
    <w:p w14:paraId="4FEAA43A" w14:textId="77777777" w:rsidR="00DE71FF" w:rsidRDefault="00DE71FF">
      <w:pPr>
        <w:rPr>
          <w:rFonts w:asciiTheme="majorHAnsi" w:hAnsiTheme="majorHAnsi"/>
          <w:b/>
          <w:color w:val="476166" w:themeColor="accent1"/>
          <w:sz w:val="28"/>
          <w:szCs w:val="28"/>
        </w:rPr>
      </w:pPr>
      <w:r>
        <w:br w:type="page"/>
      </w:r>
    </w:p>
    <w:p w14:paraId="717179EE" w14:textId="742C0D64" w:rsidR="0068539F" w:rsidRDefault="00C549E5" w:rsidP="002418BD">
      <w:pPr>
        <w:pStyle w:val="Heading4"/>
      </w:pPr>
      <w:r>
        <w:lastRenderedPageBreak/>
        <w:t xml:space="preserve">[7.143] </w:t>
      </w:r>
      <w:r w:rsidR="00254010">
        <w:t>New Hyperparameter Tuning Logic: Evaluation</w:t>
      </w:r>
    </w:p>
    <w:p w14:paraId="58B4E98A" w14:textId="77777777" w:rsidR="00796E1F" w:rsidRDefault="00796E1F" w:rsidP="00796E1F"/>
    <w:p w14:paraId="54D9E890" w14:textId="32E9C794" w:rsidR="00796E1F" w:rsidRDefault="00796E1F" w:rsidP="00796E1F">
      <w:r>
        <w:t>The new hyperparameter tuning logic has introduced several benefits:</w:t>
      </w:r>
    </w:p>
    <w:p w14:paraId="32CD6816" w14:textId="77777777" w:rsidR="00796E1F" w:rsidRDefault="00796E1F" w:rsidP="00796E1F"/>
    <w:p w14:paraId="76BF143D" w14:textId="783D944C" w:rsidR="00796E1F" w:rsidRDefault="00796E1F" w:rsidP="00796E1F">
      <w:pPr>
        <w:pStyle w:val="ListParagraph"/>
        <w:numPr>
          <w:ilvl w:val="0"/>
          <w:numId w:val="56"/>
        </w:numPr>
        <w:rPr>
          <w:b/>
          <w:bCs/>
        </w:rPr>
      </w:pPr>
      <w:r>
        <w:rPr>
          <w:b/>
          <w:bCs/>
        </w:rPr>
        <w:t>Top trials &amp; hyperparameter importance</w:t>
      </w:r>
    </w:p>
    <w:p w14:paraId="59604A73" w14:textId="77777777" w:rsidR="00796E1F" w:rsidRDefault="00796E1F" w:rsidP="00796E1F">
      <w:pPr>
        <w:rPr>
          <w:b/>
          <w:bCs/>
        </w:rPr>
      </w:pPr>
    </w:p>
    <w:p w14:paraId="4156CB95" w14:textId="115189D2" w:rsidR="00796E1F" w:rsidRDefault="00796E1F" w:rsidP="00796E1F">
      <w:pPr>
        <w:ind w:left="360"/>
      </w:pPr>
      <w:r>
        <w:t xml:space="preserve">After hyperparameter tuning, the top trials (ranked by F1 score) are printed, allowing quick assessment of parameter set performance. </w:t>
      </w:r>
      <w:proofErr w:type="spellStart"/>
      <w:r>
        <w:t>Optuna’s</w:t>
      </w:r>
      <w:proofErr w:type="spellEnd"/>
      <w:r>
        <w:t xml:space="preserve"> built-in feature importance module also ranks hyperparameters by their impact on F1 score.</w:t>
      </w:r>
    </w:p>
    <w:p w14:paraId="0E19FA57" w14:textId="77777777" w:rsidR="00796E1F" w:rsidRDefault="00796E1F" w:rsidP="00796E1F">
      <w:pPr>
        <w:ind w:left="360"/>
      </w:pPr>
    </w:p>
    <w:p w14:paraId="0B4C7A39" w14:textId="33849B24" w:rsidR="00796E1F" w:rsidRPr="00796E1F" w:rsidRDefault="00FD2276" w:rsidP="00796E1F">
      <w:pPr>
        <w:ind w:left="360"/>
      </w:pPr>
      <w:r w:rsidRPr="00FD2276">
        <w:drawing>
          <wp:inline distT="0" distB="0" distL="0" distR="0" wp14:anchorId="01408AED" wp14:editId="4BB73856">
            <wp:extent cx="6858000" cy="1636395"/>
            <wp:effectExtent l="0" t="0" r="0" b="1905"/>
            <wp:docPr id="152187622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76229" name="Picture 1" descr="A computer screen shot of a computer code&#10;&#10;AI-generated content may be incorrect."/>
                    <pic:cNvPicPr/>
                  </pic:nvPicPr>
                  <pic:blipFill>
                    <a:blip r:embed="rId97"/>
                    <a:stretch>
                      <a:fillRect/>
                    </a:stretch>
                  </pic:blipFill>
                  <pic:spPr>
                    <a:xfrm>
                      <a:off x="0" y="0"/>
                      <a:ext cx="6858000" cy="1636395"/>
                    </a:xfrm>
                    <a:prstGeom prst="rect">
                      <a:avLst/>
                    </a:prstGeom>
                  </pic:spPr>
                </pic:pic>
              </a:graphicData>
            </a:graphic>
          </wp:inline>
        </w:drawing>
      </w:r>
    </w:p>
    <w:p w14:paraId="5C0AD2FF" w14:textId="77777777" w:rsidR="00796E1F" w:rsidRDefault="00796E1F" w:rsidP="00796E1F">
      <w:pPr>
        <w:rPr>
          <w:b/>
          <w:bCs/>
        </w:rPr>
      </w:pPr>
    </w:p>
    <w:p w14:paraId="1D637D89" w14:textId="1A707981" w:rsidR="00FD2276" w:rsidRDefault="00FD2276" w:rsidP="00FD2276">
      <w:pPr>
        <w:pStyle w:val="ListParagraph"/>
        <w:numPr>
          <w:ilvl w:val="0"/>
          <w:numId w:val="56"/>
        </w:numPr>
        <w:rPr>
          <w:b/>
          <w:bCs/>
        </w:rPr>
      </w:pPr>
      <w:r>
        <w:rPr>
          <w:b/>
          <w:bCs/>
        </w:rPr>
        <w:t>Benefit of checkpointing</w:t>
      </w:r>
    </w:p>
    <w:p w14:paraId="4C8D61E0" w14:textId="77777777" w:rsidR="00FD2276" w:rsidRDefault="00FD2276" w:rsidP="00FD2276">
      <w:pPr>
        <w:rPr>
          <w:b/>
          <w:bCs/>
        </w:rPr>
      </w:pPr>
    </w:p>
    <w:p w14:paraId="0A604428" w14:textId="60457F7E" w:rsidR="00FD2276" w:rsidRDefault="00FD2276" w:rsidP="00FD2276">
      <w:pPr>
        <w:ind w:left="360"/>
      </w:pPr>
      <w:r>
        <w:t>If training crashes, the checkpointing system helps to avoid wasted work and allows safe resumption. This turned out to be a boon as I have limited computing resources/power available.</w:t>
      </w:r>
    </w:p>
    <w:p w14:paraId="53E8E5E0" w14:textId="77777777" w:rsidR="00FD2276" w:rsidRDefault="00FD2276" w:rsidP="00FD2276">
      <w:pPr>
        <w:ind w:left="360"/>
      </w:pPr>
    </w:p>
    <w:p w14:paraId="0ED7639A" w14:textId="4241BB47" w:rsidR="00FD2276" w:rsidRDefault="00FD2276" w:rsidP="00FD2276">
      <w:r>
        <w:t>Additionally, the model was trained on the set of hyperparameters that was identified as optimal:</w:t>
      </w:r>
    </w:p>
    <w:p w14:paraId="7E42D2E9" w14:textId="77777777" w:rsidR="00FD2276" w:rsidRDefault="00FD2276" w:rsidP="00FD2276"/>
    <w:p w14:paraId="3F2B2B0F" w14:textId="71299CDC" w:rsidR="00FD2276" w:rsidRDefault="00FD2276" w:rsidP="00FD2276">
      <w:pPr>
        <w:pStyle w:val="ListParagraph"/>
        <w:numPr>
          <w:ilvl w:val="0"/>
          <w:numId w:val="57"/>
        </w:numPr>
        <w:rPr>
          <w:b/>
          <w:bCs/>
        </w:rPr>
      </w:pPr>
      <w:r>
        <w:rPr>
          <w:b/>
          <w:bCs/>
        </w:rPr>
        <w:t>Performance on test set</w:t>
      </w:r>
    </w:p>
    <w:p w14:paraId="40613458" w14:textId="77777777" w:rsidR="00FD2276" w:rsidRDefault="00FD2276" w:rsidP="00FD2276">
      <w:pPr>
        <w:rPr>
          <w:b/>
          <w:bCs/>
        </w:rPr>
      </w:pPr>
    </w:p>
    <w:p w14:paraId="6C018619" w14:textId="1B4A1AD2" w:rsidR="00FD2276" w:rsidRDefault="00FD2276" w:rsidP="00FD2276">
      <w:pPr>
        <w:ind w:left="360"/>
        <w:rPr>
          <w:b/>
          <w:bCs/>
        </w:rPr>
      </w:pPr>
      <w:r w:rsidRPr="00FD2276">
        <w:rPr>
          <w:b/>
          <w:bCs/>
        </w:rPr>
        <w:drawing>
          <wp:inline distT="0" distB="0" distL="0" distR="0" wp14:anchorId="04F3A3C3" wp14:editId="26685CE9">
            <wp:extent cx="3578675" cy="1666875"/>
            <wp:effectExtent l="0" t="0" r="3175" b="0"/>
            <wp:docPr id="77029506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95061" name="Picture 1" descr="A screenshot of a computer code&#10;&#10;AI-generated content may be incorrect."/>
                    <pic:cNvPicPr/>
                  </pic:nvPicPr>
                  <pic:blipFill>
                    <a:blip r:embed="rId98"/>
                    <a:stretch>
                      <a:fillRect/>
                    </a:stretch>
                  </pic:blipFill>
                  <pic:spPr>
                    <a:xfrm>
                      <a:off x="0" y="0"/>
                      <a:ext cx="3595735" cy="1674821"/>
                    </a:xfrm>
                    <a:prstGeom prst="rect">
                      <a:avLst/>
                    </a:prstGeom>
                  </pic:spPr>
                </pic:pic>
              </a:graphicData>
            </a:graphic>
          </wp:inline>
        </w:drawing>
      </w:r>
    </w:p>
    <w:p w14:paraId="2A4BF6A6" w14:textId="1DE1A128" w:rsidR="00FD2276" w:rsidRDefault="00FD2276" w:rsidP="00FD2276">
      <w:pPr>
        <w:rPr>
          <w:b/>
          <w:bCs/>
        </w:rPr>
      </w:pPr>
    </w:p>
    <w:p w14:paraId="4B33FB24" w14:textId="77777777" w:rsidR="00FD2276" w:rsidRDefault="00FD2276">
      <w:pPr>
        <w:rPr>
          <w:b/>
          <w:bCs/>
        </w:rPr>
      </w:pPr>
      <w:r>
        <w:rPr>
          <w:b/>
          <w:bCs/>
        </w:rPr>
        <w:br w:type="page"/>
      </w:r>
    </w:p>
    <w:p w14:paraId="30F8058F" w14:textId="3FEB915A" w:rsidR="00FD2276" w:rsidRDefault="00FD2276" w:rsidP="00FD2276">
      <w:pPr>
        <w:pStyle w:val="ListParagraph"/>
        <w:numPr>
          <w:ilvl w:val="0"/>
          <w:numId w:val="57"/>
        </w:numPr>
        <w:rPr>
          <w:b/>
          <w:bCs/>
        </w:rPr>
      </w:pPr>
      <w:r>
        <w:rPr>
          <w:b/>
          <w:bCs/>
        </w:rPr>
        <w:lastRenderedPageBreak/>
        <w:t>Confusion matrices</w:t>
      </w:r>
    </w:p>
    <w:p w14:paraId="5A4B84EC" w14:textId="77777777" w:rsidR="00FD2276" w:rsidRDefault="00FD2276" w:rsidP="00FD2276">
      <w:pPr>
        <w:ind w:left="360"/>
        <w:rPr>
          <w:b/>
          <w:bCs/>
        </w:rPr>
      </w:pPr>
    </w:p>
    <w:p w14:paraId="6E582CB5" w14:textId="26030B75" w:rsidR="00FD2276" w:rsidRDefault="00FD2276" w:rsidP="00FD2276">
      <w:pPr>
        <w:ind w:left="360"/>
        <w:rPr>
          <w:b/>
          <w:bCs/>
        </w:rPr>
      </w:pPr>
      <w:r w:rsidRPr="00FD2276">
        <w:rPr>
          <w:b/>
          <w:bCs/>
        </w:rPr>
        <w:drawing>
          <wp:inline distT="0" distB="0" distL="0" distR="0" wp14:anchorId="5DDB5DE5" wp14:editId="4A9DD05C">
            <wp:extent cx="3314700" cy="2657475"/>
            <wp:effectExtent l="0" t="0" r="0" b="9525"/>
            <wp:docPr id="46170646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6465" name="Picture 1" descr="A blue squares with white text&#10;&#10;AI-generated content may be incorrect."/>
                    <pic:cNvPicPr/>
                  </pic:nvPicPr>
                  <pic:blipFill>
                    <a:blip r:embed="rId99"/>
                    <a:stretch>
                      <a:fillRect/>
                    </a:stretch>
                  </pic:blipFill>
                  <pic:spPr>
                    <a:xfrm>
                      <a:off x="0" y="0"/>
                      <a:ext cx="3328028" cy="2668160"/>
                    </a:xfrm>
                    <a:prstGeom prst="rect">
                      <a:avLst/>
                    </a:prstGeom>
                  </pic:spPr>
                </pic:pic>
              </a:graphicData>
            </a:graphic>
          </wp:inline>
        </w:drawing>
      </w:r>
    </w:p>
    <w:p w14:paraId="097CA828" w14:textId="77777777" w:rsidR="00FD2276" w:rsidRPr="00FD2276" w:rsidRDefault="00FD2276" w:rsidP="00FD2276">
      <w:pPr>
        <w:ind w:left="360"/>
        <w:rPr>
          <w:b/>
          <w:bCs/>
        </w:rPr>
      </w:pPr>
    </w:p>
    <w:p w14:paraId="4F82F252" w14:textId="436AE705" w:rsidR="00796E1F" w:rsidRDefault="00FD2276" w:rsidP="00796E1F">
      <w:pPr>
        <w:ind w:left="360"/>
      </w:pPr>
      <w:r w:rsidRPr="00FD2276">
        <w:drawing>
          <wp:inline distT="0" distB="0" distL="0" distR="0" wp14:anchorId="772D7598" wp14:editId="10551CAD">
            <wp:extent cx="3182193" cy="2514600"/>
            <wp:effectExtent l="0" t="0" r="0" b="0"/>
            <wp:docPr id="1216842652"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2652" name="Picture 1" descr="A blue squares with white text&#10;&#10;AI-generated content may be incorrect."/>
                    <pic:cNvPicPr/>
                  </pic:nvPicPr>
                  <pic:blipFill>
                    <a:blip r:embed="rId100"/>
                    <a:stretch>
                      <a:fillRect/>
                    </a:stretch>
                  </pic:blipFill>
                  <pic:spPr>
                    <a:xfrm>
                      <a:off x="0" y="0"/>
                      <a:ext cx="3188555" cy="2519628"/>
                    </a:xfrm>
                    <a:prstGeom prst="rect">
                      <a:avLst/>
                    </a:prstGeom>
                  </pic:spPr>
                </pic:pic>
              </a:graphicData>
            </a:graphic>
          </wp:inline>
        </w:drawing>
      </w:r>
    </w:p>
    <w:p w14:paraId="0973B8AE" w14:textId="77777777" w:rsidR="00FD2276" w:rsidRDefault="00FD2276" w:rsidP="00796E1F">
      <w:pPr>
        <w:ind w:left="360"/>
      </w:pPr>
    </w:p>
    <w:p w14:paraId="5B8B60A9" w14:textId="2D9F1B23" w:rsidR="00FD2276" w:rsidRPr="00796E1F" w:rsidRDefault="00FD2276" w:rsidP="00796E1F">
      <w:pPr>
        <w:ind w:left="360"/>
      </w:pPr>
      <w:r w:rsidRPr="00FD2276">
        <w:drawing>
          <wp:inline distT="0" distB="0" distL="0" distR="0" wp14:anchorId="4BE0D13A" wp14:editId="62331113">
            <wp:extent cx="3371850" cy="2660779"/>
            <wp:effectExtent l="0" t="0" r="0" b="6350"/>
            <wp:docPr id="25819480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4807" name="Picture 1" descr="A blue squares with white text&#10;&#10;AI-generated content may be incorrect."/>
                    <pic:cNvPicPr/>
                  </pic:nvPicPr>
                  <pic:blipFill>
                    <a:blip r:embed="rId101"/>
                    <a:stretch>
                      <a:fillRect/>
                    </a:stretch>
                  </pic:blipFill>
                  <pic:spPr>
                    <a:xfrm>
                      <a:off x="0" y="0"/>
                      <a:ext cx="3395191" cy="2679198"/>
                    </a:xfrm>
                    <a:prstGeom prst="rect">
                      <a:avLst/>
                    </a:prstGeom>
                  </pic:spPr>
                </pic:pic>
              </a:graphicData>
            </a:graphic>
          </wp:inline>
        </w:drawing>
      </w:r>
    </w:p>
    <w:p w14:paraId="38386FE6" w14:textId="23F046F9" w:rsidR="002418BD" w:rsidRDefault="006147E1" w:rsidP="002418BD">
      <w:r>
        <w:lastRenderedPageBreak/>
        <w:t xml:space="preserve">To assess how the new hyperparameter tuning logic has impacted the model’s performance, I can compare the performance of the model trained with the new hyperparameter tuning logic against the performance of the model trained in Version 2 (Execution 2). </w:t>
      </w:r>
    </w:p>
    <w:p w14:paraId="42220175" w14:textId="77777777" w:rsidR="006147E1" w:rsidRDefault="006147E1" w:rsidP="002418BD"/>
    <w:p w14:paraId="2B625C50" w14:textId="77777777" w:rsidR="006147E1" w:rsidRPr="0033371D" w:rsidRDefault="006147E1" w:rsidP="006147E1">
      <w:pPr>
        <w:rPr>
          <w:b/>
          <w:bCs/>
        </w:rPr>
      </w:pPr>
      <w:r w:rsidRPr="0033371D">
        <w:rPr>
          <w:b/>
          <w:bCs/>
        </w:rPr>
        <w:t>Overall Performance</w:t>
      </w:r>
    </w:p>
    <w:p w14:paraId="777C24DA" w14:textId="77777777" w:rsidR="006147E1" w:rsidRDefault="006147E1" w:rsidP="006147E1"/>
    <w:tbl>
      <w:tblPr>
        <w:tblStyle w:val="TableGrid"/>
        <w:tblW w:w="0" w:type="auto"/>
        <w:tblLook w:val="04A0" w:firstRow="1" w:lastRow="0" w:firstColumn="1" w:lastColumn="0" w:noHBand="0" w:noVBand="1"/>
      </w:tblPr>
      <w:tblGrid>
        <w:gridCol w:w="2697"/>
        <w:gridCol w:w="2697"/>
        <w:gridCol w:w="2698"/>
        <w:gridCol w:w="2698"/>
      </w:tblGrid>
      <w:tr w:rsidR="006147E1" w14:paraId="65ED7578" w14:textId="77777777" w:rsidTr="0046055D">
        <w:tc>
          <w:tcPr>
            <w:tcW w:w="2697" w:type="dxa"/>
          </w:tcPr>
          <w:p w14:paraId="709EBD72" w14:textId="77777777" w:rsidR="006147E1" w:rsidRPr="00D77D07" w:rsidRDefault="006147E1" w:rsidP="0046055D">
            <w:pPr>
              <w:rPr>
                <w:b/>
                <w:bCs/>
              </w:rPr>
            </w:pPr>
            <w:r w:rsidRPr="00D77D07">
              <w:rPr>
                <w:b/>
                <w:bCs/>
              </w:rPr>
              <w:t>Metric</w:t>
            </w:r>
          </w:p>
        </w:tc>
        <w:tc>
          <w:tcPr>
            <w:tcW w:w="2697" w:type="dxa"/>
          </w:tcPr>
          <w:p w14:paraId="14D6C12B" w14:textId="2DE9EC37" w:rsidR="006147E1" w:rsidRPr="00D77D07" w:rsidRDefault="006147E1" w:rsidP="0046055D">
            <w:pPr>
              <w:rPr>
                <w:b/>
                <w:bCs/>
              </w:rPr>
            </w:pPr>
            <w:r>
              <w:rPr>
                <w:b/>
                <w:bCs/>
              </w:rPr>
              <w:t>Version 2 (exec. 2)</w:t>
            </w:r>
          </w:p>
        </w:tc>
        <w:tc>
          <w:tcPr>
            <w:tcW w:w="2698" w:type="dxa"/>
          </w:tcPr>
          <w:p w14:paraId="0DBD40C0" w14:textId="3E6E92F1" w:rsidR="006147E1" w:rsidRPr="00D77D07" w:rsidRDefault="006147E1" w:rsidP="0046055D">
            <w:pPr>
              <w:rPr>
                <w:b/>
                <w:bCs/>
              </w:rPr>
            </w:pPr>
            <w:r>
              <w:rPr>
                <w:b/>
                <w:bCs/>
              </w:rPr>
              <w:t xml:space="preserve">Version </w:t>
            </w:r>
            <w:r w:rsidRPr="00D77D07">
              <w:rPr>
                <w:b/>
                <w:bCs/>
              </w:rPr>
              <w:t>2</w:t>
            </w:r>
            <w:r>
              <w:rPr>
                <w:b/>
                <w:bCs/>
              </w:rPr>
              <w:t>.5</w:t>
            </w:r>
          </w:p>
        </w:tc>
        <w:tc>
          <w:tcPr>
            <w:tcW w:w="2698" w:type="dxa"/>
          </w:tcPr>
          <w:p w14:paraId="3069CD15" w14:textId="77777777" w:rsidR="006147E1" w:rsidRPr="00D77D07" w:rsidRDefault="006147E1" w:rsidP="0046055D">
            <w:pPr>
              <w:rPr>
                <w:b/>
                <w:bCs/>
              </w:rPr>
            </w:pPr>
            <w:r w:rsidRPr="00D77D07">
              <w:rPr>
                <w:b/>
                <w:bCs/>
              </w:rPr>
              <w:t>Change</w:t>
            </w:r>
          </w:p>
        </w:tc>
      </w:tr>
      <w:tr w:rsidR="006147E1" w14:paraId="284227D8" w14:textId="77777777" w:rsidTr="0046055D">
        <w:tc>
          <w:tcPr>
            <w:tcW w:w="2697" w:type="dxa"/>
          </w:tcPr>
          <w:p w14:paraId="61C06A70" w14:textId="77777777" w:rsidR="006147E1" w:rsidRDefault="006147E1" w:rsidP="0046055D">
            <w:r>
              <w:t>Accuracy</w:t>
            </w:r>
          </w:p>
        </w:tc>
        <w:tc>
          <w:tcPr>
            <w:tcW w:w="2697" w:type="dxa"/>
          </w:tcPr>
          <w:p w14:paraId="2DC02F78" w14:textId="1E1B862B" w:rsidR="006147E1" w:rsidRDefault="006147E1" w:rsidP="0046055D">
            <w:r>
              <w:t>0.95</w:t>
            </w:r>
            <w:r>
              <w:t>25</w:t>
            </w:r>
          </w:p>
        </w:tc>
        <w:tc>
          <w:tcPr>
            <w:tcW w:w="2698" w:type="dxa"/>
          </w:tcPr>
          <w:p w14:paraId="40E9CDD5" w14:textId="0502356F" w:rsidR="006147E1" w:rsidRDefault="006147E1" w:rsidP="0046055D">
            <w:r>
              <w:t>0.</w:t>
            </w:r>
            <w:r>
              <w:t>9515</w:t>
            </w:r>
          </w:p>
        </w:tc>
        <w:tc>
          <w:tcPr>
            <w:tcW w:w="2698" w:type="dxa"/>
          </w:tcPr>
          <w:p w14:paraId="648A49E8" w14:textId="10D30BBF" w:rsidR="006147E1" w:rsidRDefault="006147E1" w:rsidP="0046055D">
            <w:r>
              <w:t>-0.00</w:t>
            </w:r>
            <w:r>
              <w:t>10</w:t>
            </w:r>
          </w:p>
        </w:tc>
      </w:tr>
      <w:tr w:rsidR="006147E1" w14:paraId="439DB3D0" w14:textId="77777777" w:rsidTr="0046055D">
        <w:tc>
          <w:tcPr>
            <w:tcW w:w="2697" w:type="dxa"/>
          </w:tcPr>
          <w:p w14:paraId="0CFF45CA" w14:textId="77777777" w:rsidR="006147E1" w:rsidRDefault="006147E1" w:rsidP="0046055D">
            <w:r>
              <w:t>Precision</w:t>
            </w:r>
          </w:p>
        </w:tc>
        <w:tc>
          <w:tcPr>
            <w:tcW w:w="2697" w:type="dxa"/>
          </w:tcPr>
          <w:p w14:paraId="38251254" w14:textId="1BF28FF3" w:rsidR="006147E1" w:rsidRDefault="006147E1" w:rsidP="0046055D">
            <w:r>
              <w:t>0.9</w:t>
            </w:r>
            <w:r>
              <w:t>424</w:t>
            </w:r>
          </w:p>
        </w:tc>
        <w:tc>
          <w:tcPr>
            <w:tcW w:w="2698" w:type="dxa"/>
          </w:tcPr>
          <w:p w14:paraId="013CDFFC" w14:textId="4BC65FB9" w:rsidR="006147E1" w:rsidRDefault="006147E1" w:rsidP="0046055D">
            <w:r>
              <w:t>0.</w:t>
            </w:r>
            <w:r>
              <w:t>9276</w:t>
            </w:r>
          </w:p>
        </w:tc>
        <w:tc>
          <w:tcPr>
            <w:tcW w:w="2698" w:type="dxa"/>
          </w:tcPr>
          <w:p w14:paraId="17697442" w14:textId="57D73689" w:rsidR="006147E1" w:rsidRDefault="006147E1" w:rsidP="0046055D">
            <w:r>
              <w:t>-0.0148</w:t>
            </w:r>
          </w:p>
        </w:tc>
      </w:tr>
      <w:tr w:rsidR="006147E1" w14:paraId="07F001FB" w14:textId="77777777" w:rsidTr="0046055D">
        <w:tc>
          <w:tcPr>
            <w:tcW w:w="2697" w:type="dxa"/>
          </w:tcPr>
          <w:p w14:paraId="1407FB82" w14:textId="77777777" w:rsidR="006147E1" w:rsidRDefault="006147E1" w:rsidP="0046055D">
            <w:r>
              <w:t>Recall</w:t>
            </w:r>
          </w:p>
        </w:tc>
        <w:tc>
          <w:tcPr>
            <w:tcW w:w="2697" w:type="dxa"/>
          </w:tcPr>
          <w:p w14:paraId="11486A38" w14:textId="49F0B168" w:rsidR="006147E1" w:rsidRDefault="006147E1" w:rsidP="0046055D">
            <w:r>
              <w:t>0.9</w:t>
            </w:r>
            <w:r>
              <w:t>605</w:t>
            </w:r>
          </w:p>
        </w:tc>
        <w:tc>
          <w:tcPr>
            <w:tcW w:w="2698" w:type="dxa"/>
          </w:tcPr>
          <w:p w14:paraId="221F9E78" w14:textId="6FFBF25E" w:rsidR="006147E1" w:rsidRDefault="006147E1" w:rsidP="0046055D">
            <w:r>
              <w:t>0.</w:t>
            </w:r>
            <w:r>
              <w:t>9760</w:t>
            </w:r>
          </w:p>
        </w:tc>
        <w:tc>
          <w:tcPr>
            <w:tcW w:w="2698" w:type="dxa"/>
          </w:tcPr>
          <w:p w14:paraId="320F16F2" w14:textId="3327FF28" w:rsidR="006147E1" w:rsidRDefault="006147E1" w:rsidP="0046055D">
            <w:r>
              <w:t>+0.96</w:t>
            </w:r>
          </w:p>
        </w:tc>
      </w:tr>
      <w:tr w:rsidR="006147E1" w14:paraId="1FCB7ADE" w14:textId="77777777" w:rsidTr="0046055D">
        <w:tc>
          <w:tcPr>
            <w:tcW w:w="2697" w:type="dxa"/>
          </w:tcPr>
          <w:p w14:paraId="1D88B947" w14:textId="77777777" w:rsidR="006147E1" w:rsidRDefault="006147E1" w:rsidP="0046055D">
            <w:r>
              <w:t>F1 Score</w:t>
            </w:r>
          </w:p>
        </w:tc>
        <w:tc>
          <w:tcPr>
            <w:tcW w:w="2697" w:type="dxa"/>
          </w:tcPr>
          <w:p w14:paraId="21388A06" w14:textId="2534A473" w:rsidR="006147E1" w:rsidRDefault="006147E1" w:rsidP="0046055D">
            <w:r>
              <w:t>0.9</w:t>
            </w:r>
            <w:r>
              <w:t>514</w:t>
            </w:r>
          </w:p>
        </w:tc>
        <w:tc>
          <w:tcPr>
            <w:tcW w:w="2698" w:type="dxa"/>
          </w:tcPr>
          <w:p w14:paraId="1113C89F" w14:textId="2FF8236D" w:rsidR="006147E1" w:rsidRDefault="006147E1" w:rsidP="0046055D">
            <w:r>
              <w:t>0.</w:t>
            </w:r>
            <w:r>
              <w:t>9512</w:t>
            </w:r>
          </w:p>
        </w:tc>
        <w:tc>
          <w:tcPr>
            <w:tcW w:w="2698" w:type="dxa"/>
          </w:tcPr>
          <w:p w14:paraId="3F043755" w14:textId="77777777" w:rsidR="006147E1" w:rsidRDefault="006147E1" w:rsidP="0046055D">
            <w:r>
              <w:t>-0.0029</w:t>
            </w:r>
          </w:p>
        </w:tc>
      </w:tr>
      <w:tr w:rsidR="006147E1" w14:paraId="4D0F45E2" w14:textId="77777777" w:rsidTr="0046055D">
        <w:tc>
          <w:tcPr>
            <w:tcW w:w="2697" w:type="dxa"/>
          </w:tcPr>
          <w:p w14:paraId="5C3558F5" w14:textId="77777777" w:rsidR="006147E1" w:rsidRDefault="006147E1" w:rsidP="0046055D">
            <w:r>
              <w:t>ROC-AUC</w:t>
            </w:r>
          </w:p>
        </w:tc>
        <w:tc>
          <w:tcPr>
            <w:tcW w:w="2697" w:type="dxa"/>
          </w:tcPr>
          <w:p w14:paraId="05A2A5B2" w14:textId="007D322E" w:rsidR="006147E1" w:rsidRDefault="006147E1" w:rsidP="0046055D">
            <w:r>
              <w:t>0.95</w:t>
            </w:r>
            <w:r>
              <w:t>27</w:t>
            </w:r>
          </w:p>
        </w:tc>
        <w:tc>
          <w:tcPr>
            <w:tcW w:w="2698" w:type="dxa"/>
          </w:tcPr>
          <w:p w14:paraId="4BBB465A" w14:textId="3DE9DB93" w:rsidR="006147E1" w:rsidRDefault="006147E1" w:rsidP="0046055D">
            <w:r>
              <w:t>0.952</w:t>
            </w:r>
            <w:r>
              <w:t>2</w:t>
            </w:r>
          </w:p>
        </w:tc>
        <w:tc>
          <w:tcPr>
            <w:tcW w:w="2698" w:type="dxa"/>
          </w:tcPr>
          <w:p w14:paraId="6A86B65F" w14:textId="77777777" w:rsidR="006147E1" w:rsidRDefault="006147E1" w:rsidP="0046055D">
            <w:r>
              <w:t>-0.0027</w:t>
            </w:r>
          </w:p>
        </w:tc>
      </w:tr>
    </w:tbl>
    <w:p w14:paraId="3CA9B574" w14:textId="77777777" w:rsidR="006147E1" w:rsidRDefault="006147E1" w:rsidP="002418BD"/>
    <w:p w14:paraId="1E634D64" w14:textId="004FA82D" w:rsidR="003F7B0C" w:rsidRDefault="003F7B0C" w:rsidP="002418BD">
      <w:r>
        <w:t xml:space="preserve">Interestingly, Version 2.5 shows an increase in recall (+0.06) at the slight cost of precision (-0.0148). This suggests that the updated approach slightly increases false positives but identifies more instances of fake news. </w:t>
      </w:r>
    </w:p>
    <w:p w14:paraId="7EFFECC1" w14:textId="77777777" w:rsidR="003F7B0C" w:rsidRDefault="003F7B0C" w:rsidP="002418BD"/>
    <w:p w14:paraId="705C882A" w14:textId="2DB87CCB" w:rsidR="003F7B0C" w:rsidRDefault="003F7B0C" w:rsidP="002418BD">
      <w:r>
        <w:t>Despite the lower precision, the F1 score is only slightly decreased (-0.0029), which indicates the overall effectiveness of the model is largely similar</w:t>
      </w:r>
      <w:r w:rsidR="009A0190">
        <w:t>. This is an overall positive development, as recall was boosted significantly while maintaining similar overall performance.</w:t>
      </w:r>
    </w:p>
    <w:p w14:paraId="249460C4" w14:textId="77777777" w:rsidR="003F7B0C" w:rsidRDefault="003F7B0C" w:rsidP="002418BD"/>
    <w:p w14:paraId="22255032" w14:textId="77777777" w:rsidR="00E42081" w:rsidRDefault="00E42081" w:rsidP="00E42081">
      <w:pPr>
        <w:rPr>
          <w:b/>
          <w:bCs/>
        </w:rPr>
      </w:pPr>
      <w:r>
        <w:rPr>
          <w:b/>
          <w:bCs/>
        </w:rPr>
        <w:t>ISOT Dataset</w:t>
      </w:r>
    </w:p>
    <w:p w14:paraId="0C8244F1" w14:textId="77777777" w:rsidR="00E42081" w:rsidRDefault="00E42081" w:rsidP="00E42081"/>
    <w:tbl>
      <w:tblPr>
        <w:tblStyle w:val="TableGrid"/>
        <w:tblW w:w="0" w:type="auto"/>
        <w:tblLook w:val="04A0" w:firstRow="1" w:lastRow="0" w:firstColumn="1" w:lastColumn="0" w:noHBand="0" w:noVBand="1"/>
      </w:tblPr>
      <w:tblGrid>
        <w:gridCol w:w="2697"/>
        <w:gridCol w:w="2697"/>
        <w:gridCol w:w="2698"/>
        <w:gridCol w:w="2698"/>
      </w:tblGrid>
      <w:tr w:rsidR="00E42081" w14:paraId="3B7BF37A" w14:textId="77777777" w:rsidTr="0046055D">
        <w:tc>
          <w:tcPr>
            <w:tcW w:w="2697" w:type="dxa"/>
          </w:tcPr>
          <w:p w14:paraId="7C9B7C8E" w14:textId="77777777" w:rsidR="00E42081" w:rsidRPr="00D77D07" w:rsidRDefault="00E42081" w:rsidP="0046055D">
            <w:pPr>
              <w:rPr>
                <w:b/>
                <w:bCs/>
              </w:rPr>
            </w:pPr>
            <w:r w:rsidRPr="00D77D07">
              <w:rPr>
                <w:b/>
                <w:bCs/>
              </w:rPr>
              <w:t>Metric</w:t>
            </w:r>
          </w:p>
        </w:tc>
        <w:tc>
          <w:tcPr>
            <w:tcW w:w="2697" w:type="dxa"/>
          </w:tcPr>
          <w:p w14:paraId="74065DD3" w14:textId="594A353E" w:rsidR="00E42081" w:rsidRPr="00D77D07" w:rsidRDefault="00E42081" w:rsidP="0046055D">
            <w:pPr>
              <w:rPr>
                <w:b/>
                <w:bCs/>
              </w:rPr>
            </w:pPr>
            <w:r>
              <w:rPr>
                <w:b/>
                <w:bCs/>
              </w:rPr>
              <w:t>Version o2 (exec. 2)</w:t>
            </w:r>
          </w:p>
        </w:tc>
        <w:tc>
          <w:tcPr>
            <w:tcW w:w="2698" w:type="dxa"/>
          </w:tcPr>
          <w:p w14:paraId="334A6CCD" w14:textId="17716340" w:rsidR="00E42081" w:rsidRPr="00D77D07" w:rsidRDefault="00E42081" w:rsidP="0046055D">
            <w:pPr>
              <w:rPr>
                <w:b/>
                <w:bCs/>
              </w:rPr>
            </w:pPr>
            <w:r>
              <w:rPr>
                <w:b/>
                <w:bCs/>
              </w:rPr>
              <w:t>Version 2.5</w:t>
            </w:r>
          </w:p>
        </w:tc>
        <w:tc>
          <w:tcPr>
            <w:tcW w:w="2698" w:type="dxa"/>
          </w:tcPr>
          <w:p w14:paraId="493CC5C5" w14:textId="77777777" w:rsidR="00E42081" w:rsidRPr="00D77D07" w:rsidRDefault="00E42081" w:rsidP="0046055D">
            <w:pPr>
              <w:rPr>
                <w:b/>
                <w:bCs/>
              </w:rPr>
            </w:pPr>
            <w:r w:rsidRPr="00D77D07">
              <w:rPr>
                <w:b/>
                <w:bCs/>
              </w:rPr>
              <w:t>Change</w:t>
            </w:r>
          </w:p>
        </w:tc>
      </w:tr>
      <w:tr w:rsidR="00E42081" w14:paraId="5AB69C73" w14:textId="77777777" w:rsidTr="0046055D">
        <w:tc>
          <w:tcPr>
            <w:tcW w:w="2697" w:type="dxa"/>
          </w:tcPr>
          <w:p w14:paraId="1D387227" w14:textId="77777777" w:rsidR="00E42081" w:rsidRDefault="00E42081" w:rsidP="00E42081">
            <w:r>
              <w:t>Accuracy</w:t>
            </w:r>
          </w:p>
        </w:tc>
        <w:tc>
          <w:tcPr>
            <w:tcW w:w="2697" w:type="dxa"/>
          </w:tcPr>
          <w:p w14:paraId="19800C0D" w14:textId="39D20DF9" w:rsidR="00E42081" w:rsidRDefault="00E42081" w:rsidP="00E42081">
            <w:r>
              <w:t>0.9987</w:t>
            </w:r>
          </w:p>
        </w:tc>
        <w:tc>
          <w:tcPr>
            <w:tcW w:w="2698" w:type="dxa"/>
          </w:tcPr>
          <w:p w14:paraId="605B05F1" w14:textId="08287DFB" w:rsidR="00E42081" w:rsidRDefault="00E42081" w:rsidP="00E42081">
            <w:r>
              <w:t>0.998</w:t>
            </w:r>
            <w:r w:rsidR="00D018BE">
              <w:t>9</w:t>
            </w:r>
          </w:p>
        </w:tc>
        <w:tc>
          <w:tcPr>
            <w:tcW w:w="2698" w:type="dxa"/>
          </w:tcPr>
          <w:p w14:paraId="1EFFE9BC" w14:textId="58F2EB48" w:rsidR="00E42081" w:rsidRDefault="00D018BE" w:rsidP="00E42081">
            <w:r>
              <w:t>+0.0002</w:t>
            </w:r>
          </w:p>
        </w:tc>
      </w:tr>
      <w:tr w:rsidR="00E42081" w14:paraId="44A4DED2" w14:textId="77777777" w:rsidTr="0046055D">
        <w:tc>
          <w:tcPr>
            <w:tcW w:w="2697" w:type="dxa"/>
          </w:tcPr>
          <w:p w14:paraId="2A9CC8BC" w14:textId="77777777" w:rsidR="00E42081" w:rsidRDefault="00E42081" w:rsidP="00E42081">
            <w:r>
              <w:t>Precision</w:t>
            </w:r>
          </w:p>
        </w:tc>
        <w:tc>
          <w:tcPr>
            <w:tcW w:w="2697" w:type="dxa"/>
          </w:tcPr>
          <w:p w14:paraId="5BCDAFC8" w14:textId="183E4CE0" w:rsidR="00E42081" w:rsidRDefault="00E42081" w:rsidP="00E42081">
            <w:r>
              <w:t>0.9974</w:t>
            </w:r>
          </w:p>
        </w:tc>
        <w:tc>
          <w:tcPr>
            <w:tcW w:w="2698" w:type="dxa"/>
          </w:tcPr>
          <w:p w14:paraId="7CDD838A" w14:textId="07EAF908" w:rsidR="00E42081" w:rsidRDefault="00E42081" w:rsidP="00E42081">
            <w:r>
              <w:t>0.99</w:t>
            </w:r>
            <w:r w:rsidR="00D018BE">
              <w:t>86</w:t>
            </w:r>
          </w:p>
        </w:tc>
        <w:tc>
          <w:tcPr>
            <w:tcW w:w="2698" w:type="dxa"/>
          </w:tcPr>
          <w:p w14:paraId="590C36F3" w14:textId="2857421C" w:rsidR="00E42081" w:rsidRDefault="00D018BE" w:rsidP="00E42081">
            <w:r>
              <w:t>+0.0012</w:t>
            </w:r>
          </w:p>
        </w:tc>
      </w:tr>
      <w:tr w:rsidR="00E42081" w14:paraId="5CDFD2E5" w14:textId="77777777" w:rsidTr="0046055D">
        <w:tc>
          <w:tcPr>
            <w:tcW w:w="2697" w:type="dxa"/>
          </w:tcPr>
          <w:p w14:paraId="0404F044" w14:textId="77777777" w:rsidR="00E42081" w:rsidRDefault="00E42081" w:rsidP="00E42081">
            <w:r>
              <w:t>Recall</w:t>
            </w:r>
          </w:p>
        </w:tc>
        <w:tc>
          <w:tcPr>
            <w:tcW w:w="2697" w:type="dxa"/>
          </w:tcPr>
          <w:p w14:paraId="4C82093D" w14:textId="147018FE" w:rsidR="00E42081" w:rsidRDefault="00E42081" w:rsidP="00E42081">
            <w:r>
              <w:t>0.9998</w:t>
            </w:r>
          </w:p>
        </w:tc>
        <w:tc>
          <w:tcPr>
            <w:tcW w:w="2698" w:type="dxa"/>
          </w:tcPr>
          <w:p w14:paraId="33A94D44" w14:textId="1A07299B" w:rsidR="00E42081" w:rsidRDefault="00E42081" w:rsidP="00E42081">
            <w:r>
              <w:t>0.999</w:t>
            </w:r>
            <w:r w:rsidR="00D018BE">
              <w:t>1</w:t>
            </w:r>
          </w:p>
        </w:tc>
        <w:tc>
          <w:tcPr>
            <w:tcW w:w="2698" w:type="dxa"/>
          </w:tcPr>
          <w:p w14:paraId="0105F6F5" w14:textId="5B930506" w:rsidR="00E42081" w:rsidRDefault="00D018BE" w:rsidP="00E42081">
            <w:r>
              <w:t>-0.0007</w:t>
            </w:r>
          </w:p>
        </w:tc>
      </w:tr>
      <w:tr w:rsidR="00E42081" w14:paraId="767F25E4" w14:textId="77777777" w:rsidTr="0046055D">
        <w:tc>
          <w:tcPr>
            <w:tcW w:w="2697" w:type="dxa"/>
          </w:tcPr>
          <w:p w14:paraId="11AA7662" w14:textId="77777777" w:rsidR="00E42081" w:rsidRDefault="00E42081" w:rsidP="00E42081">
            <w:r>
              <w:t>F1 Score</w:t>
            </w:r>
          </w:p>
        </w:tc>
        <w:tc>
          <w:tcPr>
            <w:tcW w:w="2697" w:type="dxa"/>
          </w:tcPr>
          <w:p w14:paraId="538C4EB7" w14:textId="39EE55F1" w:rsidR="00E42081" w:rsidRDefault="00E42081" w:rsidP="00E42081">
            <w:r>
              <w:t>0.9986</w:t>
            </w:r>
          </w:p>
        </w:tc>
        <w:tc>
          <w:tcPr>
            <w:tcW w:w="2698" w:type="dxa"/>
          </w:tcPr>
          <w:p w14:paraId="48B49666" w14:textId="6AB08E1D" w:rsidR="00E42081" w:rsidRDefault="00E42081" w:rsidP="00E42081">
            <w:r>
              <w:t>0.998</w:t>
            </w:r>
            <w:r w:rsidR="00D018BE">
              <w:t>8</w:t>
            </w:r>
          </w:p>
        </w:tc>
        <w:tc>
          <w:tcPr>
            <w:tcW w:w="2698" w:type="dxa"/>
          </w:tcPr>
          <w:p w14:paraId="52FAB1AD" w14:textId="2CD6FC15" w:rsidR="00E42081" w:rsidRDefault="00D018BE" w:rsidP="00E42081">
            <w:r>
              <w:t>+0.0002</w:t>
            </w:r>
          </w:p>
        </w:tc>
      </w:tr>
      <w:tr w:rsidR="00E42081" w14:paraId="31744169" w14:textId="77777777" w:rsidTr="0046055D">
        <w:tc>
          <w:tcPr>
            <w:tcW w:w="2697" w:type="dxa"/>
          </w:tcPr>
          <w:p w14:paraId="06DD9930" w14:textId="77777777" w:rsidR="00E42081" w:rsidRDefault="00E42081" w:rsidP="00E42081">
            <w:r>
              <w:t>ROC-AUC</w:t>
            </w:r>
          </w:p>
        </w:tc>
        <w:tc>
          <w:tcPr>
            <w:tcW w:w="2697" w:type="dxa"/>
          </w:tcPr>
          <w:p w14:paraId="7E4A7590" w14:textId="1BBF0E05" w:rsidR="00E42081" w:rsidRDefault="00E42081" w:rsidP="00E42081">
            <w:r>
              <w:t>0.9987</w:t>
            </w:r>
          </w:p>
        </w:tc>
        <w:tc>
          <w:tcPr>
            <w:tcW w:w="2698" w:type="dxa"/>
          </w:tcPr>
          <w:p w14:paraId="098D1F2F" w14:textId="11328EE6" w:rsidR="00E42081" w:rsidRDefault="00E42081" w:rsidP="00E42081">
            <w:r>
              <w:t>0.998</w:t>
            </w:r>
            <w:r w:rsidR="00D018BE">
              <w:t>9</w:t>
            </w:r>
          </w:p>
        </w:tc>
        <w:tc>
          <w:tcPr>
            <w:tcW w:w="2698" w:type="dxa"/>
          </w:tcPr>
          <w:p w14:paraId="05F209F2" w14:textId="4EA9EEC1" w:rsidR="00E42081" w:rsidRDefault="00D018BE" w:rsidP="00E42081">
            <w:r>
              <w:t>+0.0002</w:t>
            </w:r>
          </w:p>
        </w:tc>
      </w:tr>
    </w:tbl>
    <w:p w14:paraId="70058723" w14:textId="77777777" w:rsidR="00E42081" w:rsidRDefault="00E42081" w:rsidP="00E42081">
      <w:pPr>
        <w:rPr>
          <w:b/>
          <w:bCs/>
        </w:rPr>
      </w:pPr>
    </w:p>
    <w:p w14:paraId="0C5E84A6" w14:textId="24CFCCD9" w:rsidR="003F7B0C" w:rsidRPr="003F7B0C" w:rsidRDefault="003F7B0C" w:rsidP="00E42081">
      <w:r>
        <w:t xml:space="preserve">The model’s performance on the ISOT dataset remains exceptionally high, indicating that my model architecture is </w:t>
      </w:r>
      <w:r w:rsidR="00523AD9">
        <w:t xml:space="preserve">already </w:t>
      </w:r>
      <w:r>
        <w:t xml:space="preserve">sufficiently robust to reach the ceiling of possible performance on this dataset. </w:t>
      </w:r>
    </w:p>
    <w:p w14:paraId="04FC58F4" w14:textId="77777777" w:rsidR="003F7B0C" w:rsidRDefault="003F7B0C" w:rsidP="00E42081">
      <w:pPr>
        <w:rPr>
          <w:b/>
          <w:bCs/>
        </w:rPr>
      </w:pPr>
    </w:p>
    <w:p w14:paraId="1F1E3610" w14:textId="77777777" w:rsidR="00E42081" w:rsidRPr="00990392" w:rsidRDefault="00E42081" w:rsidP="00E42081">
      <w:pPr>
        <w:rPr>
          <w:b/>
          <w:bCs/>
        </w:rPr>
      </w:pPr>
      <w:r w:rsidRPr="00990392">
        <w:rPr>
          <w:b/>
          <w:bCs/>
        </w:rPr>
        <w:t>LIAR Dataset</w:t>
      </w:r>
    </w:p>
    <w:p w14:paraId="650CD076" w14:textId="77777777" w:rsidR="00E42081" w:rsidRDefault="00E42081" w:rsidP="00E42081"/>
    <w:tbl>
      <w:tblPr>
        <w:tblStyle w:val="TableGrid"/>
        <w:tblW w:w="0" w:type="auto"/>
        <w:tblLook w:val="04A0" w:firstRow="1" w:lastRow="0" w:firstColumn="1" w:lastColumn="0" w:noHBand="0" w:noVBand="1"/>
      </w:tblPr>
      <w:tblGrid>
        <w:gridCol w:w="2697"/>
        <w:gridCol w:w="2697"/>
        <w:gridCol w:w="2698"/>
        <w:gridCol w:w="2698"/>
      </w:tblGrid>
      <w:tr w:rsidR="00E42081" w14:paraId="253FCD14" w14:textId="77777777" w:rsidTr="0046055D">
        <w:tc>
          <w:tcPr>
            <w:tcW w:w="2697" w:type="dxa"/>
          </w:tcPr>
          <w:p w14:paraId="37A6381A" w14:textId="77777777" w:rsidR="00E42081" w:rsidRPr="00D77D07" w:rsidRDefault="00E42081" w:rsidP="0046055D">
            <w:pPr>
              <w:rPr>
                <w:b/>
                <w:bCs/>
              </w:rPr>
            </w:pPr>
            <w:r w:rsidRPr="00D77D07">
              <w:rPr>
                <w:b/>
                <w:bCs/>
              </w:rPr>
              <w:t>Metric</w:t>
            </w:r>
          </w:p>
        </w:tc>
        <w:tc>
          <w:tcPr>
            <w:tcW w:w="2697" w:type="dxa"/>
          </w:tcPr>
          <w:p w14:paraId="7EC3133C" w14:textId="5C952386" w:rsidR="00E42081" w:rsidRPr="00D77D07" w:rsidRDefault="00E42081" w:rsidP="0046055D">
            <w:pPr>
              <w:rPr>
                <w:b/>
                <w:bCs/>
              </w:rPr>
            </w:pPr>
            <w:r>
              <w:rPr>
                <w:b/>
                <w:bCs/>
              </w:rPr>
              <w:t>Version 2 (exec. 2)</w:t>
            </w:r>
          </w:p>
        </w:tc>
        <w:tc>
          <w:tcPr>
            <w:tcW w:w="2698" w:type="dxa"/>
          </w:tcPr>
          <w:p w14:paraId="1CC5E42D" w14:textId="3120D594" w:rsidR="00E42081" w:rsidRPr="00D77D07" w:rsidRDefault="00E42081" w:rsidP="0046055D">
            <w:pPr>
              <w:rPr>
                <w:b/>
                <w:bCs/>
              </w:rPr>
            </w:pPr>
            <w:r>
              <w:rPr>
                <w:b/>
                <w:bCs/>
              </w:rPr>
              <w:t>Version 2.5</w:t>
            </w:r>
          </w:p>
        </w:tc>
        <w:tc>
          <w:tcPr>
            <w:tcW w:w="2698" w:type="dxa"/>
          </w:tcPr>
          <w:p w14:paraId="6ECF6418" w14:textId="77777777" w:rsidR="00E42081" w:rsidRPr="00D77D07" w:rsidRDefault="00E42081" w:rsidP="0046055D">
            <w:pPr>
              <w:rPr>
                <w:b/>
                <w:bCs/>
              </w:rPr>
            </w:pPr>
            <w:r w:rsidRPr="00D77D07">
              <w:rPr>
                <w:b/>
                <w:bCs/>
              </w:rPr>
              <w:t>Change</w:t>
            </w:r>
          </w:p>
        </w:tc>
      </w:tr>
      <w:tr w:rsidR="00E42081" w14:paraId="1B6C36FE" w14:textId="77777777" w:rsidTr="0046055D">
        <w:tc>
          <w:tcPr>
            <w:tcW w:w="2697" w:type="dxa"/>
          </w:tcPr>
          <w:p w14:paraId="1BAB4286" w14:textId="77777777" w:rsidR="00E42081" w:rsidRDefault="00E42081" w:rsidP="00E42081">
            <w:r>
              <w:t>Accuracy</w:t>
            </w:r>
          </w:p>
        </w:tc>
        <w:tc>
          <w:tcPr>
            <w:tcW w:w="2697" w:type="dxa"/>
          </w:tcPr>
          <w:p w14:paraId="1423C262" w14:textId="61547056" w:rsidR="00E42081" w:rsidRDefault="00E42081" w:rsidP="00E42081">
            <w:r>
              <w:t>0.6251</w:t>
            </w:r>
          </w:p>
        </w:tc>
        <w:tc>
          <w:tcPr>
            <w:tcW w:w="2698" w:type="dxa"/>
          </w:tcPr>
          <w:p w14:paraId="3AE4E9D1" w14:textId="523FAC6E" w:rsidR="00E42081" w:rsidRDefault="00E42081" w:rsidP="00E42081">
            <w:r>
              <w:t>0</w:t>
            </w:r>
            <w:r w:rsidR="00764D03">
              <w:t>.6156</w:t>
            </w:r>
          </w:p>
        </w:tc>
        <w:tc>
          <w:tcPr>
            <w:tcW w:w="2698" w:type="dxa"/>
          </w:tcPr>
          <w:p w14:paraId="7AEAC3F3" w14:textId="241D138A" w:rsidR="00E42081" w:rsidRDefault="00E42081" w:rsidP="00E42081">
            <w:r>
              <w:t>-0.</w:t>
            </w:r>
            <w:r w:rsidR="00764D03">
              <w:t>0095</w:t>
            </w:r>
          </w:p>
        </w:tc>
      </w:tr>
      <w:tr w:rsidR="00E42081" w14:paraId="6BF92857" w14:textId="77777777" w:rsidTr="0046055D">
        <w:tc>
          <w:tcPr>
            <w:tcW w:w="2697" w:type="dxa"/>
          </w:tcPr>
          <w:p w14:paraId="21866F8A" w14:textId="77777777" w:rsidR="00E42081" w:rsidRDefault="00E42081" w:rsidP="00E42081">
            <w:r>
              <w:t>Precision</w:t>
            </w:r>
          </w:p>
        </w:tc>
        <w:tc>
          <w:tcPr>
            <w:tcW w:w="2697" w:type="dxa"/>
          </w:tcPr>
          <w:p w14:paraId="3D71BCA0" w14:textId="18902380" w:rsidR="00E42081" w:rsidRDefault="00E42081" w:rsidP="00E42081">
            <w:r>
              <w:t>0.6496</w:t>
            </w:r>
          </w:p>
        </w:tc>
        <w:tc>
          <w:tcPr>
            <w:tcW w:w="2698" w:type="dxa"/>
          </w:tcPr>
          <w:p w14:paraId="4F5E2881" w14:textId="0E9A475E" w:rsidR="00E42081" w:rsidRDefault="00E42081" w:rsidP="00E42081">
            <w:r>
              <w:t>0.</w:t>
            </w:r>
            <w:r w:rsidR="00764D03">
              <w:t>6169</w:t>
            </w:r>
          </w:p>
        </w:tc>
        <w:tc>
          <w:tcPr>
            <w:tcW w:w="2698" w:type="dxa"/>
          </w:tcPr>
          <w:p w14:paraId="6A44C9A8" w14:textId="27A76A51" w:rsidR="00E42081" w:rsidRDefault="00764D03" w:rsidP="00E42081">
            <w:r>
              <w:t>-0.0327</w:t>
            </w:r>
          </w:p>
        </w:tc>
      </w:tr>
      <w:tr w:rsidR="00E42081" w14:paraId="6699A74E" w14:textId="77777777" w:rsidTr="0046055D">
        <w:tc>
          <w:tcPr>
            <w:tcW w:w="2697" w:type="dxa"/>
          </w:tcPr>
          <w:p w14:paraId="508D8A8A" w14:textId="77777777" w:rsidR="00E42081" w:rsidRDefault="00E42081" w:rsidP="00E42081">
            <w:r>
              <w:t>Recall</w:t>
            </w:r>
          </w:p>
        </w:tc>
        <w:tc>
          <w:tcPr>
            <w:tcW w:w="2697" w:type="dxa"/>
          </w:tcPr>
          <w:p w14:paraId="6108B090" w14:textId="033AA8F5" w:rsidR="00E42081" w:rsidRDefault="00E42081" w:rsidP="00E42081">
            <w:r>
              <w:t>0.7269</w:t>
            </w:r>
          </w:p>
        </w:tc>
        <w:tc>
          <w:tcPr>
            <w:tcW w:w="2698" w:type="dxa"/>
          </w:tcPr>
          <w:p w14:paraId="256A7BC0" w14:textId="14F334BB" w:rsidR="00E42081" w:rsidRDefault="00E42081" w:rsidP="00E42081">
            <w:r>
              <w:t>0.</w:t>
            </w:r>
            <w:r w:rsidR="00764D03">
              <w:t>8389</w:t>
            </w:r>
          </w:p>
        </w:tc>
        <w:tc>
          <w:tcPr>
            <w:tcW w:w="2698" w:type="dxa"/>
          </w:tcPr>
          <w:p w14:paraId="011A3CC3" w14:textId="53947E03" w:rsidR="00E42081" w:rsidRDefault="00764D03" w:rsidP="00E42081">
            <w:r>
              <w:t>+0.1120</w:t>
            </w:r>
          </w:p>
        </w:tc>
      </w:tr>
      <w:tr w:rsidR="00E42081" w14:paraId="5B03AF41" w14:textId="77777777" w:rsidTr="0046055D">
        <w:tc>
          <w:tcPr>
            <w:tcW w:w="2697" w:type="dxa"/>
          </w:tcPr>
          <w:p w14:paraId="2FB44A75" w14:textId="77777777" w:rsidR="00E42081" w:rsidRDefault="00E42081" w:rsidP="00E42081">
            <w:r>
              <w:t>F1 Score</w:t>
            </w:r>
          </w:p>
        </w:tc>
        <w:tc>
          <w:tcPr>
            <w:tcW w:w="2697" w:type="dxa"/>
          </w:tcPr>
          <w:p w14:paraId="329937C2" w14:textId="03688D65" w:rsidR="00E42081" w:rsidRDefault="00E42081" w:rsidP="00E42081">
            <w:r>
              <w:t>0.6861</w:t>
            </w:r>
          </w:p>
        </w:tc>
        <w:tc>
          <w:tcPr>
            <w:tcW w:w="2698" w:type="dxa"/>
          </w:tcPr>
          <w:p w14:paraId="3AFCCB5E" w14:textId="726B804C" w:rsidR="00E42081" w:rsidRDefault="00E42081" w:rsidP="00E42081">
            <w:r>
              <w:t>0.</w:t>
            </w:r>
            <w:r w:rsidR="00764D03">
              <w:t>7110</w:t>
            </w:r>
          </w:p>
        </w:tc>
        <w:tc>
          <w:tcPr>
            <w:tcW w:w="2698" w:type="dxa"/>
          </w:tcPr>
          <w:p w14:paraId="0F12B057" w14:textId="658884A2" w:rsidR="00E42081" w:rsidRDefault="00764D03" w:rsidP="00E42081">
            <w:r>
              <w:t>+0.0249</w:t>
            </w:r>
          </w:p>
        </w:tc>
      </w:tr>
      <w:tr w:rsidR="00E42081" w14:paraId="7FBA31BB" w14:textId="77777777" w:rsidTr="0046055D">
        <w:tc>
          <w:tcPr>
            <w:tcW w:w="2697" w:type="dxa"/>
          </w:tcPr>
          <w:p w14:paraId="37672C8D" w14:textId="77777777" w:rsidR="00E42081" w:rsidRDefault="00E42081" w:rsidP="00E42081">
            <w:r>
              <w:t>ROC-AUC</w:t>
            </w:r>
          </w:p>
        </w:tc>
        <w:tc>
          <w:tcPr>
            <w:tcW w:w="2697" w:type="dxa"/>
          </w:tcPr>
          <w:p w14:paraId="0C24F232" w14:textId="236C1598" w:rsidR="00E42081" w:rsidRDefault="00E42081" w:rsidP="00E42081">
            <w:r>
              <w:t>0.6103</w:t>
            </w:r>
          </w:p>
        </w:tc>
        <w:tc>
          <w:tcPr>
            <w:tcW w:w="2698" w:type="dxa"/>
          </w:tcPr>
          <w:p w14:paraId="006C1AE5" w14:textId="72276CED" w:rsidR="00E42081" w:rsidRDefault="00E42081" w:rsidP="00E42081">
            <w:r>
              <w:t>0.</w:t>
            </w:r>
            <w:r w:rsidR="00764D03">
              <w:t>5831</w:t>
            </w:r>
          </w:p>
        </w:tc>
        <w:tc>
          <w:tcPr>
            <w:tcW w:w="2698" w:type="dxa"/>
          </w:tcPr>
          <w:p w14:paraId="4E50758B" w14:textId="375026C4" w:rsidR="00E42081" w:rsidRDefault="00E4457F" w:rsidP="00E42081">
            <w:r>
              <w:t>-</w:t>
            </w:r>
            <w:r w:rsidR="00E42081">
              <w:t>0.0</w:t>
            </w:r>
            <w:r w:rsidR="00764D03">
              <w:t>272</w:t>
            </w:r>
          </w:p>
        </w:tc>
      </w:tr>
    </w:tbl>
    <w:p w14:paraId="1CF6F202" w14:textId="746712C7" w:rsidR="002418BD" w:rsidRDefault="002418BD" w:rsidP="002418BD"/>
    <w:p w14:paraId="62C10629" w14:textId="22162CD0" w:rsidR="000500B5" w:rsidRDefault="009A0190" w:rsidP="002418BD">
      <w:r>
        <w:t>The model in Version 2.5 has a substantial increase in recall (+0.112), achieved at the cost of precision (-0.0327)</w:t>
      </w:r>
      <w:r w:rsidR="000500B5">
        <w:t>, indicating that Version 2.5 is far more aggressive at flagging potential fake news in the challenging dataset, identifying 11% more fake news articles though with increased false positives.</w:t>
      </w:r>
    </w:p>
    <w:p w14:paraId="72CEE25F" w14:textId="77777777" w:rsidR="000500B5" w:rsidRDefault="000500B5" w:rsidP="002418BD"/>
    <w:p w14:paraId="2A510599" w14:textId="77777777" w:rsidR="000500B5" w:rsidRDefault="000500B5" w:rsidP="002418BD">
      <w:r>
        <w:t xml:space="preserve">Despite the precision decrease, the improved F1 score (+0.0249) suggests that the recall improvement sufficiently compensates for the precision drop in terms of overall effectiveness on the LIAR dataset. </w:t>
      </w:r>
    </w:p>
    <w:p w14:paraId="7C8F4F9F" w14:textId="0FFA0A74" w:rsidR="000500B5" w:rsidRDefault="000500B5" w:rsidP="002418BD">
      <w:r>
        <w:lastRenderedPageBreak/>
        <w:t xml:space="preserve">However, the decrease in ROC-AUC (-0.0272) indicates that </w:t>
      </w:r>
      <w:r w:rsidR="00FC2985">
        <w:t>the more aggressive model in Version 2.5 comes with some cost to the model’s confidence.</w:t>
      </w:r>
    </w:p>
    <w:p w14:paraId="054EAC4F" w14:textId="77777777" w:rsidR="00FC2985" w:rsidRDefault="00FC2985" w:rsidP="002418BD"/>
    <w:p w14:paraId="52A556A3" w14:textId="392847D5" w:rsidR="00FC2985" w:rsidRDefault="00FC2985" w:rsidP="00FC2985">
      <w:r>
        <w:t xml:space="preserve">The above observations reveal an implication in a fake news detection system – is it better to catch more fake stories even if it means falsely flagging some legitimate news? While Version 2.5’s model identifies more fake news (higher recall), it does so at the cost of more false alarms (lower precision). </w:t>
      </w:r>
    </w:p>
    <w:p w14:paraId="41CB839B" w14:textId="77777777" w:rsidR="00FC2985" w:rsidRDefault="00FC2985" w:rsidP="00FC2985">
      <w:pPr>
        <w:ind w:left="360"/>
      </w:pPr>
    </w:p>
    <w:p w14:paraId="793BF03D" w14:textId="77777777" w:rsidR="00FC2985" w:rsidRPr="00FC2985" w:rsidRDefault="00FC2985" w:rsidP="00FC2985">
      <w:pPr>
        <w:ind w:left="360"/>
      </w:pPr>
    </w:p>
    <w:p w14:paraId="3733C994" w14:textId="31BADF1A" w:rsidR="00B71DC6" w:rsidRPr="00BE089E" w:rsidRDefault="00B71DC6" w:rsidP="00C549E5">
      <w:pPr>
        <w:rPr>
          <w:b/>
          <w:bCs/>
        </w:rPr>
      </w:pPr>
    </w:p>
    <w:p w14:paraId="4C5CA4CD" w14:textId="77777777" w:rsidR="00C549E5" w:rsidRDefault="00C549E5">
      <w:pPr>
        <w:rPr>
          <w:b/>
          <w:sz w:val="48"/>
          <w:szCs w:val="48"/>
        </w:rPr>
      </w:pPr>
      <w:r>
        <w:br w:type="page"/>
      </w:r>
    </w:p>
    <w:p w14:paraId="7A4ACD4A" w14:textId="690DAAC1" w:rsidR="005A1A37" w:rsidRPr="005A1A37" w:rsidRDefault="005A1A37" w:rsidP="005A1A37">
      <w:pPr>
        <w:pStyle w:val="Heading2"/>
      </w:pPr>
      <w:r>
        <w:lastRenderedPageBreak/>
        <w:t>[</w:t>
      </w:r>
      <w:r w:rsidR="00B30E48">
        <w:t>7</w:t>
      </w:r>
      <w:r>
        <w:t>.</w:t>
      </w:r>
      <w:r w:rsidR="00F72F19">
        <w:t>2</w:t>
      </w:r>
      <w:r>
        <w:t>] Reference</w:t>
      </w:r>
      <w:r w:rsidR="00C008B9">
        <w:t>s</w:t>
      </w:r>
    </w:p>
    <w:p w14:paraId="632B8E27" w14:textId="77777777" w:rsidR="00AA315D" w:rsidRDefault="00AA315D" w:rsidP="00AA315D"/>
    <w:p w14:paraId="55DCF978" w14:textId="2305D0B4" w:rsidR="006E4A06" w:rsidRPr="006E4A06" w:rsidRDefault="006E4A06" w:rsidP="006E4A06">
      <w:pPr>
        <w:rPr>
          <w:lang w:val="en-SG"/>
        </w:rPr>
      </w:pPr>
      <w:r w:rsidRPr="006E4A06">
        <w:rPr>
          <w:lang w:val="en-SG"/>
        </w:rPr>
        <w:t>[1]</w:t>
      </w:r>
      <w:r>
        <w:rPr>
          <w:lang w:val="en-SG"/>
        </w:rPr>
        <w:t xml:space="preserve"> </w:t>
      </w:r>
      <w:r w:rsidRPr="006E4A06">
        <w:rPr>
          <w:lang w:val="en-SG"/>
        </w:rPr>
        <w:t xml:space="preserve">“Advanced Python Project - Detecting Fake News with Python,” </w:t>
      </w:r>
      <w:proofErr w:type="spellStart"/>
      <w:r w:rsidRPr="006E4A06">
        <w:rPr>
          <w:lang w:val="en-SG"/>
        </w:rPr>
        <w:t>DataFlair</w:t>
      </w:r>
      <w:proofErr w:type="spellEnd"/>
      <w:r w:rsidRPr="006E4A06">
        <w:rPr>
          <w:lang w:val="en-SG"/>
        </w:rPr>
        <w:t>, Sep. 16, 2019. https://data-flair.training/blogs/advanced-python-project-detecting-fake-news/</w:t>
      </w:r>
    </w:p>
    <w:p w14:paraId="195B55D3" w14:textId="77777777" w:rsidR="006E4A06" w:rsidRPr="006E4A06" w:rsidRDefault="006E4A06" w:rsidP="006E4A06">
      <w:pPr>
        <w:rPr>
          <w:lang w:val="en-SG"/>
        </w:rPr>
      </w:pPr>
    </w:p>
    <w:p w14:paraId="5FF84256" w14:textId="31244602" w:rsidR="006E4A06" w:rsidRPr="006E4A06" w:rsidRDefault="006E4A06" w:rsidP="006E4A06">
      <w:pPr>
        <w:rPr>
          <w:lang w:val="en-SG"/>
        </w:rPr>
      </w:pPr>
      <w:r w:rsidRPr="006E4A06">
        <w:rPr>
          <w:lang w:val="en-SG"/>
        </w:rPr>
        <w:t>[2]</w:t>
      </w:r>
      <w:r>
        <w:rPr>
          <w:lang w:val="en-SG"/>
        </w:rPr>
        <w:t xml:space="preserve"> </w:t>
      </w:r>
      <w:r w:rsidRPr="006E4A06">
        <w:rPr>
          <w:lang w:val="en-SG"/>
        </w:rPr>
        <w:t>“</w:t>
      </w:r>
      <w:proofErr w:type="spellStart"/>
      <w:r w:rsidRPr="006E4A06">
        <w:rPr>
          <w:lang w:val="en-SG"/>
        </w:rPr>
        <w:t>ClaimBuster</w:t>
      </w:r>
      <w:proofErr w:type="spellEnd"/>
      <w:r w:rsidRPr="006E4A06">
        <w:rPr>
          <w:lang w:val="en-SG"/>
        </w:rPr>
        <w:t>,” Uta.edu, 2024. https://idir.uta.edu/claimbuster/event/70/ (accessed Dec. 15, 2024).</w:t>
      </w:r>
    </w:p>
    <w:p w14:paraId="5215D068" w14:textId="77777777" w:rsidR="006E4A06" w:rsidRPr="006E4A06" w:rsidRDefault="006E4A06" w:rsidP="006E4A06">
      <w:pPr>
        <w:rPr>
          <w:lang w:val="en-SG"/>
        </w:rPr>
      </w:pPr>
    </w:p>
    <w:p w14:paraId="29E90697" w14:textId="579E928B" w:rsidR="006E4A06" w:rsidRPr="006E4A06" w:rsidRDefault="006E4A06" w:rsidP="006E4A06">
      <w:pPr>
        <w:rPr>
          <w:lang w:val="en-SG"/>
        </w:rPr>
      </w:pPr>
      <w:r w:rsidRPr="006E4A06">
        <w:rPr>
          <w:lang w:val="en-SG"/>
        </w:rPr>
        <w:t>[3]</w:t>
      </w:r>
      <w:r>
        <w:rPr>
          <w:lang w:val="en-SG"/>
        </w:rPr>
        <w:t xml:space="preserve"> </w:t>
      </w:r>
      <w:r w:rsidRPr="006E4A06">
        <w:rPr>
          <w:lang w:val="en-SG"/>
        </w:rPr>
        <w:t>Snopes, “Snopes.com,” Snopes.com, 2018. https://www.snopes.com/</w:t>
      </w:r>
    </w:p>
    <w:p w14:paraId="6BAE9C67" w14:textId="77777777" w:rsidR="006E4A06" w:rsidRPr="006E4A06" w:rsidRDefault="006E4A06" w:rsidP="006E4A06">
      <w:pPr>
        <w:rPr>
          <w:lang w:val="en-SG"/>
        </w:rPr>
      </w:pPr>
    </w:p>
    <w:p w14:paraId="24B31B8C" w14:textId="7968B3D6" w:rsidR="006E4A06" w:rsidRPr="006E4A06" w:rsidRDefault="006E4A06" w:rsidP="006E4A06">
      <w:pPr>
        <w:rPr>
          <w:lang w:val="en-SG"/>
        </w:rPr>
      </w:pPr>
      <w:r w:rsidRPr="006E4A06">
        <w:rPr>
          <w:lang w:val="en-SG"/>
        </w:rPr>
        <w:t>[4]</w:t>
      </w:r>
      <w:r>
        <w:rPr>
          <w:lang w:val="en-SG"/>
        </w:rPr>
        <w:t xml:space="preserve"> </w:t>
      </w:r>
      <w:r w:rsidRPr="006E4A06">
        <w:rPr>
          <w:lang w:val="en-SG"/>
        </w:rPr>
        <w:t xml:space="preserve">L.-J. Chang, “Comparison of Machine Learning and Deep Learning Algorithms in Detecting Fake News,” Proceedings of the 28th World Multi-Conference on Systemics, Cybernetics and Informatics, pp. 203–209, Sep. 2024, </w:t>
      </w:r>
      <w:proofErr w:type="spellStart"/>
      <w:r w:rsidRPr="006E4A06">
        <w:rPr>
          <w:lang w:val="en-SG"/>
        </w:rPr>
        <w:t>doi</w:t>
      </w:r>
      <w:proofErr w:type="spellEnd"/>
      <w:r w:rsidRPr="006E4A06">
        <w:rPr>
          <w:lang w:val="en-SG"/>
        </w:rPr>
        <w:t>: https://doi.org/10.54808/wmsci2024.01.203.</w:t>
      </w:r>
    </w:p>
    <w:p w14:paraId="063494B7" w14:textId="77777777" w:rsidR="006E4A06" w:rsidRPr="006E4A06" w:rsidRDefault="006E4A06" w:rsidP="006E4A06">
      <w:pPr>
        <w:rPr>
          <w:lang w:val="en-SG"/>
        </w:rPr>
      </w:pPr>
    </w:p>
    <w:p w14:paraId="2A39F591" w14:textId="40C814AD" w:rsidR="006E4A06" w:rsidRPr="006E4A06" w:rsidRDefault="006E4A06" w:rsidP="006E4A06">
      <w:pPr>
        <w:rPr>
          <w:lang w:val="en-SG"/>
        </w:rPr>
      </w:pPr>
      <w:r w:rsidRPr="006E4A06">
        <w:rPr>
          <w:lang w:val="en-SG"/>
        </w:rPr>
        <w:t>[5]</w:t>
      </w:r>
      <w:r>
        <w:rPr>
          <w:lang w:val="en-SG"/>
        </w:rPr>
        <w:t xml:space="preserve"> </w:t>
      </w:r>
      <w:r w:rsidRPr="006E4A06">
        <w:rPr>
          <w:lang w:val="en-SG"/>
        </w:rPr>
        <w:t xml:space="preserve">K. Huh, “Surviving </w:t>
      </w:r>
      <w:proofErr w:type="gramStart"/>
      <w:r w:rsidRPr="006E4A06">
        <w:rPr>
          <w:lang w:val="en-SG"/>
        </w:rPr>
        <w:t>In</w:t>
      </w:r>
      <w:proofErr w:type="gramEnd"/>
      <w:r w:rsidRPr="006E4A06">
        <w:rPr>
          <w:lang w:val="en-SG"/>
        </w:rPr>
        <w:t xml:space="preserve"> a Random Forest with Imbalanced Datasets,” SFU Professional Computer Science, Feb. 13, 2021. https://medium.com/sfu-cspmp/surviving-in-a-random-forest-with-imbalanced-datasets-b98b963d52eb</w:t>
      </w:r>
    </w:p>
    <w:p w14:paraId="0C8E814A" w14:textId="77777777" w:rsidR="006E4A06" w:rsidRPr="006E4A06" w:rsidRDefault="006E4A06" w:rsidP="006E4A06">
      <w:pPr>
        <w:rPr>
          <w:lang w:val="en-SG"/>
        </w:rPr>
      </w:pPr>
    </w:p>
    <w:p w14:paraId="52029D8B" w14:textId="56CDF51B" w:rsidR="006E4A06" w:rsidRPr="006E4A06" w:rsidRDefault="006E4A06" w:rsidP="006E4A06">
      <w:pPr>
        <w:rPr>
          <w:lang w:val="en-SG"/>
        </w:rPr>
      </w:pPr>
      <w:r w:rsidRPr="006E4A06">
        <w:rPr>
          <w:lang w:val="en-SG"/>
        </w:rPr>
        <w:t>[6]</w:t>
      </w:r>
      <w:r>
        <w:rPr>
          <w:lang w:val="en-SG"/>
        </w:rPr>
        <w:t xml:space="preserve"> </w:t>
      </w:r>
      <w:r w:rsidRPr="006E4A06">
        <w:rPr>
          <w:lang w:val="en-SG"/>
        </w:rPr>
        <w:t>J. Devlin, M.-W. Chang, K. Lee, K. Google, and A. Language, “BERT: Pre-training of Deep Bidirectional Transformers for Language Understanding,” 2019. Available: https://aclanthology.org/N19-1423.pdf</w:t>
      </w:r>
    </w:p>
    <w:p w14:paraId="4962B709" w14:textId="77777777" w:rsidR="006E4A06" w:rsidRPr="006E4A06" w:rsidRDefault="006E4A06" w:rsidP="006E4A06">
      <w:pPr>
        <w:rPr>
          <w:lang w:val="en-SG"/>
        </w:rPr>
      </w:pPr>
    </w:p>
    <w:p w14:paraId="6B14B06E" w14:textId="3640F8DB" w:rsidR="006E4A06" w:rsidRPr="006E4A06" w:rsidRDefault="006E4A06" w:rsidP="006E4A06">
      <w:pPr>
        <w:rPr>
          <w:lang w:val="en-SG"/>
        </w:rPr>
      </w:pPr>
      <w:r w:rsidRPr="006E4A06">
        <w:rPr>
          <w:lang w:val="en-SG"/>
        </w:rPr>
        <w:t>[7]</w:t>
      </w:r>
      <w:r>
        <w:rPr>
          <w:lang w:val="en-SG"/>
        </w:rPr>
        <w:t xml:space="preserve"> </w:t>
      </w:r>
      <w:r w:rsidRPr="006E4A06">
        <w:rPr>
          <w:lang w:val="en-SG"/>
        </w:rPr>
        <w:t>Z. Sun, H. Yu, X. Song, R. Liu, Y. Yang, and D. Zhou, “</w:t>
      </w:r>
      <w:proofErr w:type="spellStart"/>
      <w:r w:rsidRPr="006E4A06">
        <w:rPr>
          <w:lang w:val="en-SG"/>
        </w:rPr>
        <w:t>MobileBERT</w:t>
      </w:r>
      <w:proofErr w:type="spellEnd"/>
      <w:r w:rsidRPr="006E4A06">
        <w:rPr>
          <w:lang w:val="en-SG"/>
        </w:rPr>
        <w:t>: a Compact Task-Agnostic BERT for Resource-Limited Devices,” arXiv:2004.02984 [cs], Apr. 2020, Available: https://arxiv.org/abs/2004.02984</w:t>
      </w:r>
    </w:p>
    <w:p w14:paraId="13C155D6" w14:textId="77777777" w:rsidR="006E4A06" w:rsidRPr="006E4A06" w:rsidRDefault="006E4A06" w:rsidP="006E4A06">
      <w:pPr>
        <w:rPr>
          <w:lang w:val="en-SG"/>
        </w:rPr>
      </w:pPr>
    </w:p>
    <w:p w14:paraId="7B06BF8A" w14:textId="54443124" w:rsidR="006E4A06" w:rsidRPr="006E4A06" w:rsidRDefault="006E4A06" w:rsidP="006E4A06">
      <w:pPr>
        <w:rPr>
          <w:lang w:val="en-SG"/>
        </w:rPr>
      </w:pPr>
      <w:r w:rsidRPr="006E4A06">
        <w:rPr>
          <w:lang w:val="en-SG"/>
        </w:rPr>
        <w:t>[8]</w:t>
      </w:r>
      <w:r w:rsidR="00A736BE">
        <w:rPr>
          <w:lang w:val="en-SG"/>
        </w:rPr>
        <w:t xml:space="preserve"> </w:t>
      </w:r>
      <w:r w:rsidRPr="006E4A06">
        <w:rPr>
          <w:lang w:val="en-SG"/>
        </w:rPr>
        <w:t>V. Korolev and P. Protsenko, “Accurate, interpretable predictions of materials properties within transformer language models,” Oct. 13, 2023. Accessed: Dec. 15, 2024. [Online]. Available: https://www.cell.com/patterns/pdfExtended/S2666-3899(23)00158-7</w:t>
      </w:r>
    </w:p>
    <w:p w14:paraId="4CEF184E" w14:textId="77777777" w:rsidR="006E4A06" w:rsidRPr="006E4A06" w:rsidRDefault="006E4A06" w:rsidP="006E4A06">
      <w:pPr>
        <w:rPr>
          <w:lang w:val="en-SG"/>
        </w:rPr>
      </w:pPr>
    </w:p>
    <w:p w14:paraId="0B8435E4" w14:textId="571E2504" w:rsidR="006E4A06" w:rsidRPr="006E4A06" w:rsidRDefault="006E4A06" w:rsidP="006E4A06">
      <w:pPr>
        <w:rPr>
          <w:lang w:val="en-SG"/>
        </w:rPr>
      </w:pPr>
      <w:r w:rsidRPr="006E4A06">
        <w:rPr>
          <w:lang w:val="en-SG"/>
        </w:rPr>
        <w:t>[9]</w:t>
      </w:r>
      <w:r w:rsidR="00A736BE">
        <w:rPr>
          <w:lang w:val="en-SG"/>
        </w:rPr>
        <w:t xml:space="preserve"> </w:t>
      </w:r>
      <w:r w:rsidRPr="006E4A06">
        <w:rPr>
          <w:lang w:val="en-SG"/>
        </w:rPr>
        <w:t>“</w:t>
      </w:r>
      <w:proofErr w:type="spellStart"/>
      <w:r w:rsidRPr="006E4A06">
        <w:rPr>
          <w:lang w:val="en-SG"/>
        </w:rPr>
        <w:t>ClaimBuster</w:t>
      </w:r>
      <w:proofErr w:type="spellEnd"/>
      <w:r w:rsidRPr="006E4A06">
        <w:rPr>
          <w:lang w:val="en-SG"/>
        </w:rPr>
        <w:t>,” RAND. https://www.rand.org/research/projects/truth-decay/fighting-disinformation/search/items/claimbuster.html</w:t>
      </w:r>
    </w:p>
    <w:p w14:paraId="6A141F3A" w14:textId="77777777" w:rsidR="006E4A06" w:rsidRPr="006E4A06" w:rsidRDefault="006E4A06" w:rsidP="006E4A06">
      <w:pPr>
        <w:rPr>
          <w:lang w:val="en-SG"/>
        </w:rPr>
      </w:pPr>
    </w:p>
    <w:p w14:paraId="20FEE524" w14:textId="3A7EFCB8" w:rsidR="006E4A06" w:rsidRPr="006E4A06" w:rsidRDefault="006E4A06" w:rsidP="006E4A06">
      <w:pPr>
        <w:rPr>
          <w:lang w:val="en-SG"/>
        </w:rPr>
      </w:pPr>
      <w:r w:rsidRPr="006E4A06">
        <w:rPr>
          <w:lang w:val="en-SG"/>
        </w:rPr>
        <w:t>[10]</w:t>
      </w:r>
      <w:r w:rsidR="00A736BE">
        <w:rPr>
          <w:lang w:val="en-SG"/>
        </w:rPr>
        <w:t xml:space="preserve"> </w:t>
      </w:r>
      <w:r w:rsidRPr="006E4A06">
        <w:rPr>
          <w:lang w:val="en-SG"/>
        </w:rPr>
        <w:t>N. Hassan et al., “</w:t>
      </w:r>
      <w:proofErr w:type="spellStart"/>
      <w:r w:rsidRPr="006E4A06">
        <w:rPr>
          <w:lang w:val="en-SG"/>
        </w:rPr>
        <w:t>ClaimBuster</w:t>
      </w:r>
      <w:proofErr w:type="spellEnd"/>
      <w:r w:rsidRPr="006E4A06">
        <w:rPr>
          <w:lang w:val="en-SG"/>
        </w:rPr>
        <w:t xml:space="preserve">,” Proceedings of the VLDB Endowment, vol. 10, no. 12, pp. 1945–1948, Aug. 2017, </w:t>
      </w:r>
      <w:proofErr w:type="spellStart"/>
      <w:r w:rsidRPr="006E4A06">
        <w:rPr>
          <w:lang w:val="en-SG"/>
        </w:rPr>
        <w:t>doi</w:t>
      </w:r>
      <w:proofErr w:type="spellEnd"/>
      <w:r w:rsidRPr="006E4A06">
        <w:rPr>
          <w:lang w:val="en-SG"/>
        </w:rPr>
        <w:t>: https://doi.org/10.14778/3137765.3137815.</w:t>
      </w:r>
    </w:p>
    <w:p w14:paraId="6DA94D39" w14:textId="77777777" w:rsidR="006E4A06" w:rsidRPr="006E4A06" w:rsidRDefault="006E4A06" w:rsidP="006E4A06">
      <w:pPr>
        <w:rPr>
          <w:lang w:val="en-SG"/>
        </w:rPr>
      </w:pPr>
    </w:p>
    <w:p w14:paraId="130477ED" w14:textId="34B1F8C2" w:rsidR="006E4A06" w:rsidRPr="006E4A06" w:rsidRDefault="006E4A06" w:rsidP="006E4A06">
      <w:pPr>
        <w:rPr>
          <w:lang w:val="en-SG"/>
        </w:rPr>
      </w:pPr>
      <w:r w:rsidRPr="006E4A06">
        <w:rPr>
          <w:lang w:val="en-SG"/>
        </w:rPr>
        <w:t>[11]</w:t>
      </w:r>
      <w:r w:rsidR="00A736BE">
        <w:rPr>
          <w:lang w:val="en-SG"/>
        </w:rPr>
        <w:t xml:space="preserve"> </w:t>
      </w:r>
      <w:r w:rsidRPr="006E4A06">
        <w:rPr>
          <w:lang w:val="en-SG"/>
        </w:rPr>
        <w:t>Y. Zhu, Y. Li, J. Wang, M. Gao, and J. Wei, “</w:t>
      </w:r>
      <w:proofErr w:type="spellStart"/>
      <w:r w:rsidRPr="006E4A06">
        <w:rPr>
          <w:lang w:val="en-SG"/>
        </w:rPr>
        <w:t>FaKnow</w:t>
      </w:r>
      <w:proofErr w:type="spellEnd"/>
      <w:r w:rsidRPr="006E4A06">
        <w:rPr>
          <w:lang w:val="en-SG"/>
        </w:rPr>
        <w:t xml:space="preserve">: A Unified Library for Fake News Detection,” </w:t>
      </w:r>
      <w:proofErr w:type="spellStart"/>
      <w:r w:rsidRPr="006E4A06">
        <w:rPr>
          <w:lang w:val="en-SG"/>
        </w:rPr>
        <w:t>arXiv</w:t>
      </w:r>
      <w:proofErr w:type="spellEnd"/>
      <w:r w:rsidRPr="006E4A06">
        <w:rPr>
          <w:lang w:val="en-SG"/>
        </w:rPr>
        <w:t xml:space="preserve"> (Cornell University), 2024. https://arxiv.org/abs/2401.16441 (accessed Dec. 15, 2024).</w:t>
      </w:r>
    </w:p>
    <w:p w14:paraId="2D796816" w14:textId="77777777" w:rsidR="006E4A06" w:rsidRPr="006E4A06" w:rsidRDefault="006E4A06" w:rsidP="006E4A06">
      <w:pPr>
        <w:rPr>
          <w:lang w:val="en-SG"/>
        </w:rPr>
      </w:pPr>
    </w:p>
    <w:p w14:paraId="259AD52F" w14:textId="2AA1031E" w:rsidR="006E4A06" w:rsidRPr="006E4A06" w:rsidRDefault="006E4A06" w:rsidP="006E4A06">
      <w:pPr>
        <w:rPr>
          <w:lang w:val="en-SG"/>
        </w:rPr>
      </w:pPr>
      <w:r w:rsidRPr="006E4A06">
        <w:rPr>
          <w:lang w:val="en-SG"/>
        </w:rPr>
        <w:t>[12]</w:t>
      </w:r>
      <w:r w:rsidR="00A736BE">
        <w:rPr>
          <w:lang w:val="en-SG"/>
        </w:rPr>
        <w:t xml:space="preserve"> </w:t>
      </w:r>
      <w:r w:rsidRPr="006E4A06">
        <w:rPr>
          <w:lang w:val="en-SG"/>
        </w:rPr>
        <w:t>L. Graves and F. Cherubini, “The Rise of Fact-Checking Sites in Europe,” Reuters Institute, 2016. Available: https://reutersinstitute.politics.ox.ac.uk/sites/default/files/research/files/The%2520Rise%2520of%2520Fact-Checking%2520Sites%2520in%2520Europe.pdf</w:t>
      </w:r>
    </w:p>
    <w:p w14:paraId="3FF12099" w14:textId="77777777" w:rsidR="006E4A06" w:rsidRPr="006E4A06" w:rsidRDefault="006E4A06" w:rsidP="006E4A06">
      <w:pPr>
        <w:rPr>
          <w:lang w:val="en-SG"/>
        </w:rPr>
      </w:pPr>
    </w:p>
    <w:p w14:paraId="207C7416" w14:textId="7E016B2A" w:rsidR="006E4A06" w:rsidRPr="006E4A06" w:rsidRDefault="006E4A06" w:rsidP="006E4A06">
      <w:pPr>
        <w:rPr>
          <w:lang w:val="en-SG"/>
        </w:rPr>
      </w:pPr>
      <w:r w:rsidRPr="006E4A06">
        <w:rPr>
          <w:lang w:val="en-SG"/>
        </w:rPr>
        <w:t>[13]</w:t>
      </w:r>
      <w:r w:rsidR="00A736BE">
        <w:rPr>
          <w:lang w:val="en-SG"/>
        </w:rPr>
        <w:t xml:space="preserve"> </w:t>
      </w:r>
      <w:r w:rsidRPr="006E4A06">
        <w:rPr>
          <w:lang w:val="en-SG"/>
        </w:rPr>
        <w:t xml:space="preserve">X.-J. Liu, Q. Li, L. Wang, and M. J. Metzger, “Checking the Fact-Checkers: The Role of Source Type, Perceived Credibility, and Individual Differences in Fact-Checking Effectiveness,” Communication Research, Oct. 2023, </w:t>
      </w:r>
      <w:proofErr w:type="spellStart"/>
      <w:r w:rsidRPr="006E4A06">
        <w:rPr>
          <w:lang w:val="en-SG"/>
        </w:rPr>
        <w:t>doi</w:t>
      </w:r>
      <w:proofErr w:type="spellEnd"/>
      <w:r w:rsidRPr="006E4A06">
        <w:rPr>
          <w:lang w:val="en-SG"/>
        </w:rPr>
        <w:t>: https://doi.org/10.1177/00936502231206419.</w:t>
      </w:r>
    </w:p>
    <w:p w14:paraId="617E360C" w14:textId="77777777" w:rsidR="006E4A06" w:rsidRPr="006E4A06" w:rsidRDefault="006E4A06" w:rsidP="006E4A06">
      <w:pPr>
        <w:rPr>
          <w:lang w:val="en-SG"/>
        </w:rPr>
      </w:pPr>
    </w:p>
    <w:p w14:paraId="41EC6431" w14:textId="17791F39" w:rsidR="006E4A06" w:rsidRPr="006E4A06" w:rsidRDefault="006E4A06" w:rsidP="006E4A06">
      <w:pPr>
        <w:rPr>
          <w:lang w:val="en-SG"/>
        </w:rPr>
      </w:pPr>
      <w:r w:rsidRPr="006E4A06">
        <w:rPr>
          <w:lang w:val="en-SG"/>
        </w:rPr>
        <w:lastRenderedPageBreak/>
        <w:t>[14]</w:t>
      </w:r>
      <w:r w:rsidR="00A736BE">
        <w:rPr>
          <w:lang w:val="en-SG"/>
        </w:rPr>
        <w:t xml:space="preserve"> </w:t>
      </w:r>
      <w:r w:rsidRPr="006E4A06">
        <w:rPr>
          <w:lang w:val="en-SG"/>
        </w:rPr>
        <w:t xml:space="preserve">J. Yang, D. A. Vega-Oliveros, T. Seibt, and A. Freitas, “Scalable Fact-checking with Human-in-the-Loop,” </w:t>
      </w:r>
      <w:proofErr w:type="spellStart"/>
      <w:r w:rsidRPr="006E4A06">
        <w:rPr>
          <w:lang w:val="en-SG"/>
        </w:rPr>
        <w:t>arXiv</w:t>
      </w:r>
      <w:proofErr w:type="spellEnd"/>
      <w:r w:rsidRPr="006E4A06">
        <w:rPr>
          <w:lang w:val="en-SG"/>
        </w:rPr>
        <w:t xml:space="preserve"> (Cornell University), Dec. 2021, </w:t>
      </w:r>
      <w:proofErr w:type="spellStart"/>
      <w:r w:rsidRPr="006E4A06">
        <w:rPr>
          <w:lang w:val="en-SG"/>
        </w:rPr>
        <w:t>doi</w:t>
      </w:r>
      <w:proofErr w:type="spellEnd"/>
      <w:r w:rsidRPr="006E4A06">
        <w:rPr>
          <w:lang w:val="en-SG"/>
        </w:rPr>
        <w:t>: https://doi.org/10.1109/wifs53200.2021.9648388.</w:t>
      </w:r>
    </w:p>
    <w:p w14:paraId="24CC92FB" w14:textId="77777777" w:rsidR="006E4A06" w:rsidRPr="006E4A06" w:rsidRDefault="006E4A06" w:rsidP="006E4A06">
      <w:pPr>
        <w:rPr>
          <w:lang w:val="en-SG"/>
        </w:rPr>
      </w:pPr>
    </w:p>
    <w:p w14:paraId="572F5F3B" w14:textId="1CAF9604" w:rsidR="006E4A06" w:rsidRPr="006E4A06" w:rsidRDefault="006E4A06" w:rsidP="006E4A06">
      <w:pPr>
        <w:rPr>
          <w:lang w:val="en-SG"/>
        </w:rPr>
      </w:pPr>
      <w:r w:rsidRPr="006E4A06">
        <w:rPr>
          <w:lang w:val="en-SG"/>
        </w:rPr>
        <w:t>[15]</w:t>
      </w:r>
      <w:r w:rsidR="00A736BE">
        <w:rPr>
          <w:lang w:val="en-SG"/>
        </w:rPr>
        <w:t xml:space="preserve"> </w:t>
      </w:r>
      <w:r w:rsidRPr="006E4A06">
        <w:rPr>
          <w:lang w:val="en-SG"/>
        </w:rPr>
        <w:t xml:space="preserve">Zi Hen Lin, Z. Wang, M. Zhao, Y. Song, and L. Lan, “An AI-based System to Assist Human Fact-Checkers for </w:t>
      </w:r>
      <w:proofErr w:type="spellStart"/>
      <w:r w:rsidRPr="006E4A06">
        <w:rPr>
          <w:lang w:val="en-SG"/>
        </w:rPr>
        <w:t>Labeling</w:t>
      </w:r>
      <w:proofErr w:type="spellEnd"/>
      <w:r w:rsidRPr="006E4A06">
        <w:rPr>
          <w:lang w:val="en-SG"/>
        </w:rPr>
        <w:t xml:space="preserve"> Cantonese Fake News on Social Media,” 2022 IEEE International Conference on Big Data (Big Data), Dec. 2022, </w:t>
      </w:r>
      <w:proofErr w:type="spellStart"/>
      <w:r w:rsidRPr="006E4A06">
        <w:rPr>
          <w:lang w:val="en-SG"/>
        </w:rPr>
        <w:t>doi</w:t>
      </w:r>
      <w:proofErr w:type="spellEnd"/>
      <w:r w:rsidRPr="006E4A06">
        <w:rPr>
          <w:lang w:val="en-SG"/>
        </w:rPr>
        <w:t>: https://doi.org/10.1109/bigdata55660.2022.10020949.</w:t>
      </w:r>
    </w:p>
    <w:p w14:paraId="4F652F2D" w14:textId="77777777" w:rsidR="006E4A06" w:rsidRPr="006E4A06" w:rsidRDefault="006E4A06" w:rsidP="006E4A06">
      <w:pPr>
        <w:rPr>
          <w:lang w:val="en-SG"/>
        </w:rPr>
      </w:pPr>
    </w:p>
    <w:p w14:paraId="77CFBBE5" w14:textId="171AD5CC" w:rsidR="006E4A06" w:rsidRPr="006E4A06" w:rsidRDefault="006E4A06" w:rsidP="006E4A06">
      <w:pPr>
        <w:rPr>
          <w:lang w:val="en-SG"/>
        </w:rPr>
      </w:pPr>
      <w:r w:rsidRPr="006E4A06">
        <w:rPr>
          <w:lang w:val="en-SG"/>
        </w:rPr>
        <w:t>[16]</w:t>
      </w:r>
      <w:r w:rsidR="00A736BE">
        <w:rPr>
          <w:lang w:val="en-SG"/>
        </w:rPr>
        <w:t xml:space="preserve"> </w:t>
      </w:r>
      <w:r w:rsidRPr="006E4A06">
        <w:rPr>
          <w:lang w:val="en-SG"/>
        </w:rPr>
        <w:t>“google/</w:t>
      </w:r>
      <w:proofErr w:type="spellStart"/>
      <w:r w:rsidRPr="006E4A06">
        <w:rPr>
          <w:lang w:val="en-SG"/>
        </w:rPr>
        <w:t>mobilebert</w:t>
      </w:r>
      <w:proofErr w:type="spellEnd"/>
      <w:r w:rsidRPr="006E4A06">
        <w:rPr>
          <w:lang w:val="en-SG"/>
        </w:rPr>
        <w:t>-uncased · Hugging Face,” Hugging Face. https://huggingface.co/google/mobilebert-uncased</w:t>
      </w:r>
    </w:p>
    <w:p w14:paraId="77682544" w14:textId="77777777" w:rsidR="006E4A06" w:rsidRPr="006E4A06" w:rsidRDefault="006E4A06" w:rsidP="006E4A06">
      <w:pPr>
        <w:rPr>
          <w:lang w:val="en-SG"/>
        </w:rPr>
      </w:pPr>
    </w:p>
    <w:p w14:paraId="0A79105C" w14:textId="7B88AB61" w:rsidR="00DD7A6D" w:rsidRDefault="006E4A06" w:rsidP="006E4A06">
      <w:pPr>
        <w:rPr>
          <w:lang w:val="en-SG"/>
        </w:rPr>
      </w:pPr>
      <w:r w:rsidRPr="006E4A06">
        <w:rPr>
          <w:lang w:val="en-SG"/>
        </w:rPr>
        <w:t>[17]</w:t>
      </w:r>
      <w:r w:rsidR="00A736BE">
        <w:rPr>
          <w:lang w:val="en-SG"/>
        </w:rPr>
        <w:t xml:space="preserve"> </w:t>
      </w:r>
      <w:r w:rsidRPr="006E4A06">
        <w:rPr>
          <w:lang w:val="en-SG"/>
        </w:rPr>
        <w:t>tfs4, “GitHub - tfs4/</w:t>
      </w:r>
      <w:proofErr w:type="spellStart"/>
      <w:r w:rsidRPr="006E4A06">
        <w:rPr>
          <w:lang w:val="en-SG"/>
        </w:rPr>
        <w:t>liar_dataset</w:t>
      </w:r>
      <w:proofErr w:type="spellEnd"/>
      <w:r w:rsidRPr="006E4A06">
        <w:rPr>
          <w:lang w:val="en-SG"/>
        </w:rPr>
        <w:t>: dataset liar,” GitHub, 2019. https://github.com/tfs4/liar_dataset (accessed Dec. 15, 2024).</w:t>
      </w:r>
    </w:p>
    <w:p w14:paraId="6A399A90" w14:textId="77777777" w:rsidR="00DD7A6D" w:rsidRPr="00DD7A6D" w:rsidRDefault="00DD7A6D" w:rsidP="00DD7A6D">
      <w:pPr>
        <w:rPr>
          <w:lang w:val="en-SG"/>
        </w:rPr>
      </w:pPr>
    </w:p>
    <w:p w14:paraId="3BFCAF24" w14:textId="77777777" w:rsidR="00DD7A6D" w:rsidRDefault="00DD7A6D" w:rsidP="00DD7A6D"/>
    <w:p w14:paraId="5D215B9A" w14:textId="77777777" w:rsidR="00DD7A6D" w:rsidRPr="00120283" w:rsidRDefault="00DD7A6D" w:rsidP="00DD7A6D">
      <w:pPr>
        <w:rPr>
          <w:lang w:val="en-SG"/>
        </w:rPr>
      </w:pPr>
    </w:p>
    <w:sectPr w:rsidR="00DD7A6D" w:rsidRPr="00120283" w:rsidSect="008747CA">
      <w:footerReference w:type="even" r:id="rId102"/>
      <w:footerReference w:type="default" r:id="rId10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7FE587" w14:textId="77777777" w:rsidR="00566310" w:rsidRPr="002B76F3" w:rsidRDefault="00566310" w:rsidP="00E74B29">
      <w:r w:rsidRPr="002B76F3">
        <w:separator/>
      </w:r>
    </w:p>
  </w:endnote>
  <w:endnote w:type="continuationSeparator" w:id="0">
    <w:p w14:paraId="4CC78FEC" w14:textId="77777777" w:rsidR="00566310" w:rsidRPr="002B76F3" w:rsidRDefault="00566310" w:rsidP="00E74B29">
      <w:r w:rsidRPr="002B76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5936648"/>
      <w:docPartObj>
        <w:docPartGallery w:val="Page Numbers (Bottom of Page)"/>
        <w:docPartUnique/>
      </w:docPartObj>
    </w:sdtPr>
    <w:sdtContent>
      <w:p w14:paraId="1CA35ABD" w14:textId="77777777" w:rsidR="00E74B29" w:rsidRPr="002B76F3" w:rsidRDefault="00E74B29" w:rsidP="006709F1">
        <w:pPr>
          <w:pStyle w:val="Footer"/>
          <w:rPr>
            <w:rStyle w:val="PageNumber"/>
          </w:rPr>
        </w:pPr>
        <w:r w:rsidRPr="002B76F3">
          <w:rPr>
            <w:rStyle w:val="PageNumber"/>
          </w:rPr>
          <w:fldChar w:fldCharType="begin"/>
        </w:r>
        <w:r w:rsidRPr="002B76F3">
          <w:rPr>
            <w:rStyle w:val="PageNumber"/>
          </w:rPr>
          <w:instrText xml:space="preserve"> PAGE </w:instrText>
        </w:r>
        <w:r w:rsidRPr="002B76F3">
          <w:rPr>
            <w:rStyle w:val="PageNumber"/>
          </w:rPr>
          <w:fldChar w:fldCharType="end"/>
        </w:r>
      </w:p>
    </w:sdtContent>
  </w:sdt>
  <w:p w14:paraId="41DCC8FF" w14:textId="77777777" w:rsidR="00E74B29" w:rsidRPr="002B76F3"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308C0" w14:textId="77777777" w:rsidR="00E74B29" w:rsidRPr="002B76F3"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RPr="002B76F3" w14:paraId="0671612F" w14:textId="77777777" w:rsidTr="006709F1">
      <w:tc>
        <w:tcPr>
          <w:tcW w:w="1079" w:type="dxa"/>
        </w:tcPr>
        <w:p w14:paraId="5E43A9E8" w14:textId="77777777" w:rsidR="00E74B29" w:rsidRPr="002B76F3" w:rsidRDefault="00E74B29" w:rsidP="006709F1">
          <w:pPr>
            <w:pStyle w:val="Footer"/>
          </w:pPr>
        </w:p>
      </w:tc>
      <w:tc>
        <w:tcPr>
          <w:tcW w:w="5395" w:type="dxa"/>
        </w:tcPr>
        <w:p w14:paraId="64DA025E" w14:textId="5E6549AD" w:rsidR="00DC0783" w:rsidRPr="002B76F3" w:rsidRDefault="001F313A" w:rsidP="006709F1">
          <w:pPr>
            <w:pStyle w:val="Footer"/>
          </w:pPr>
          <w:r>
            <w:t>[CM3070] Final Project: Preliminary Report</w:t>
          </w:r>
        </w:p>
      </w:tc>
      <w:tc>
        <w:tcPr>
          <w:tcW w:w="3237" w:type="dxa"/>
        </w:tcPr>
        <w:sdt>
          <w:sdtPr>
            <w:rPr>
              <w:rStyle w:val="PageNumber"/>
            </w:rPr>
            <w:id w:val="-1206949233"/>
            <w:docPartObj>
              <w:docPartGallery w:val="Page Numbers (Bottom of Page)"/>
              <w:docPartUnique/>
            </w:docPartObj>
          </w:sdtPr>
          <w:sdtContent>
            <w:p w14:paraId="1A99CF3B" w14:textId="77777777" w:rsidR="00E74B29" w:rsidRPr="002B76F3" w:rsidRDefault="00E74B29" w:rsidP="006709F1">
              <w:pPr>
                <w:pStyle w:val="Footer"/>
                <w:jc w:val="right"/>
              </w:pPr>
              <w:r w:rsidRPr="002B76F3">
                <w:t xml:space="preserve">PAGE </w:t>
              </w:r>
              <w:r w:rsidRPr="002B76F3">
                <w:fldChar w:fldCharType="begin"/>
              </w:r>
              <w:r w:rsidRPr="002B76F3">
                <w:instrText xml:space="preserve"> PAGE </w:instrText>
              </w:r>
              <w:r w:rsidRPr="002B76F3">
                <w:fldChar w:fldCharType="separate"/>
              </w:r>
              <w:r w:rsidR="00837914" w:rsidRPr="002B76F3">
                <w:t>4</w:t>
              </w:r>
              <w:r w:rsidRPr="002B76F3">
                <w:fldChar w:fldCharType="end"/>
              </w:r>
            </w:p>
          </w:sdtContent>
        </w:sdt>
      </w:tc>
      <w:tc>
        <w:tcPr>
          <w:tcW w:w="1079" w:type="dxa"/>
        </w:tcPr>
        <w:p w14:paraId="19AFC04F" w14:textId="77777777" w:rsidR="00E74B29" w:rsidRPr="002B76F3" w:rsidRDefault="00E74B29" w:rsidP="006709F1">
          <w:pPr>
            <w:pStyle w:val="Footer"/>
          </w:pPr>
        </w:p>
      </w:tc>
    </w:tr>
  </w:tbl>
  <w:p w14:paraId="46A9EA51" w14:textId="77777777" w:rsidR="00E74B29" w:rsidRPr="002B76F3"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42CB6" w14:textId="77777777" w:rsidR="00566310" w:rsidRPr="002B76F3" w:rsidRDefault="00566310" w:rsidP="00E74B29">
      <w:r w:rsidRPr="002B76F3">
        <w:separator/>
      </w:r>
    </w:p>
  </w:footnote>
  <w:footnote w:type="continuationSeparator" w:id="0">
    <w:p w14:paraId="4991C566" w14:textId="77777777" w:rsidR="00566310" w:rsidRPr="002B76F3" w:rsidRDefault="00566310" w:rsidP="00E74B29">
      <w:r w:rsidRPr="002B76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906"/>
    <w:multiLevelType w:val="hybridMultilevel"/>
    <w:tmpl w:val="2F203D7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1D216EB"/>
    <w:multiLevelType w:val="hybridMultilevel"/>
    <w:tmpl w:val="A2B81A3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47C325E"/>
    <w:multiLevelType w:val="hybridMultilevel"/>
    <w:tmpl w:val="35264F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8043E2E"/>
    <w:multiLevelType w:val="hybridMultilevel"/>
    <w:tmpl w:val="1864F2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9E138D9"/>
    <w:multiLevelType w:val="hybridMultilevel"/>
    <w:tmpl w:val="32F67ECC"/>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B445C10"/>
    <w:multiLevelType w:val="hybridMultilevel"/>
    <w:tmpl w:val="27B23554"/>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D232249"/>
    <w:multiLevelType w:val="hybridMultilevel"/>
    <w:tmpl w:val="A104C2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D911C0E"/>
    <w:multiLevelType w:val="hybridMultilevel"/>
    <w:tmpl w:val="F7CA8D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E422640"/>
    <w:multiLevelType w:val="hybridMultilevel"/>
    <w:tmpl w:val="D0469E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659111F"/>
    <w:multiLevelType w:val="hybridMultilevel"/>
    <w:tmpl w:val="6F3A5E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67250C4"/>
    <w:multiLevelType w:val="hybridMultilevel"/>
    <w:tmpl w:val="E34EB8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6E57C6E"/>
    <w:multiLevelType w:val="hybridMultilevel"/>
    <w:tmpl w:val="38D47078"/>
    <w:lvl w:ilvl="0" w:tplc="D0281D08">
      <w:start w:val="5"/>
      <w:numFmt w:val="bullet"/>
      <w:lvlText w:val="-"/>
      <w:lvlJc w:val="left"/>
      <w:pPr>
        <w:ind w:left="720" w:hanging="360"/>
      </w:pPr>
      <w:rPr>
        <w:rFonts w:ascii="Georgia" w:eastAsiaTheme="minorHAnsi" w:hAnsi="Georgia" w:cstheme="minorBidi" w:hint="default"/>
        <w:b w:val="0"/>
        <w:color w:val="auto"/>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A3A4FA2"/>
    <w:multiLevelType w:val="hybridMultilevel"/>
    <w:tmpl w:val="407EA9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1B983CA3"/>
    <w:multiLevelType w:val="hybridMultilevel"/>
    <w:tmpl w:val="A08EF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0C2798E"/>
    <w:multiLevelType w:val="hybridMultilevel"/>
    <w:tmpl w:val="E960A38A"/>
    <w:lvl w:ilvl="0" w:tplc="9AE6EF1E">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327455D"/>
    <w:multiLevelType w:val="hybridMultilevel"/>
    <w:tmpl w:val="A5E84FF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34F5062"/>
    <w:multiLevelType w:val="hybridMultilevel"/>
    <w:tmpl w:val="EDF0C7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4F04133"/>
    <w:multiLevelType w:val="hybridMultilevel"/>
    <w:tmpl w:val="E8F8035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4FF0A8E"/>
    <w:multiLevelType w:val="hybridMultilevel"/>
    <w:tmpl w:val="0D024D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25C41C84"/>
    <w:multiLevelType w:val="hybridMultilevel"/>
    <w:tmpl w:val="6166F3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7005572"/>
    <w:multiLevelType w:val="hybridMultilevel"/>
    <w:tmpl w:val="872E62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74A097D"/>
    <w:multiLevelType w:val="hybridMultilevel"/>
    <w:tmpl w:val="725A4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546410"/>
    <w:multiLevelType w:val="hybridMultilevel"/>
    <w:tmpl w:val="6368F3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2D030291"/>
    <w:multiLevelType w:val="hybridMultilevel"/>
    <w:tmpl w:val="983EFC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2FB729F8"/>
    <w:multiLevelType w:val="hybridMultilevel"/>
    <w:tmpl w:val="5F80206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31E00B89"/>
    <w:multiLevelType w:val="hybridMultilevel"/>
    <w:tmpl w:val="3D80B1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565222D"/>
    <w:multiLevelType w:val="hybridMultilevel"/>
    <w:tmpl w:val="CE94A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393143B2"/>
    <w:multiLevelType w:val="hybridMultilevel"/>
    <w:tmpl w:val="341C9E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AB03130"/>
    <w:multiLevelType w:val="hybridMultilevel"/>
    <w:tmpl w:val="CAF238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3C887102"/>
    <w:multiLevelType w:val="hybridMultilevel"/>
    <w:tmpl w:val="C096AF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D9E0FAB"/>
    <w:multiLevelType w:val="hybridMultilevel"/>
    <w:tmpl w:val="B2ACED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42446157"/>
    <w:multiLevelType w:val="hybridMultilevel"/>
    <w:tmpl w:val="359C32E4"/>
    <w:lvl w:ilvl="0" w:tplc="BD46A07C">
      <w:start w:val="1"/>
      <w:numFmt w:val="bullet"/>
      <w:lvlText w:val="-"/>
      <w:lvlJc w:val="left"/>
      <w:pPr>
        <w:ind w:left="720" w:hanging="360"/>
      </w:pPr>
      <w:rPr>
        <w:rFonts w:ascii="Georgia" w:eastAsiaTheme="minorHAnsi" w:hAnsi="Georg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4924381F"/>
    <w:multiLevelType w:val="hybridMultilevel"/>
    <w:tmpl w:val="CCD809B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499B08C7"/>
    <w:multiLevelType w:val="hybridMultilevel"/>
    <w:tmpl w:val="1B423C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4CCF6939"/>
    <w:multiLevelType w:val="hybridMultilevel"/>
    <w:tmpl w:val="725A4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50040138"/>
    <w:multiLevelType w:val="hybridMultilevel"/>
    <w:tmpl w:val="FF282C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52D161CD"/>
    <w:multiLevelType w:val="hybridMultilevel"/>
    <w:tmpl w:val="C7768B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6E270EB"/>
    <w:multiLevelType w:val="hybridMultilevel"/>
    <w:tmpl w:val="EE1EA54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5C167442"/>
    <w:multiLevelType w:val="hybridMultilevel"/>
    <w:tmpl w:val="255A6C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5C531F74"/>
    <w:multiLevelType w:val="hybridMultilevel"/>
    <w:tmpl w:val="DCCE66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5EDA2B9D"/>
    <w:multiLevelType w:val="hybridMultilevel"/>
    <w:tmpl w:val="7584A6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F6B6102"/>
    <w:multiLevelType w:val="hybridMultilevel"/>
    <w:tmpl w:val="E0E2E5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5F994822"/>
    <w:multiLevelType w:val="hybridMultilevel"/>
    <w:tmpl w:val="003423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616C49F6"/>
    <w:multiLevelType w:val="hybridMultilevel"/>
    <w:tmpl w:val="41FE0F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61B77618"/>
    <w:multiLevelType w:val="hybridMultilevel"/>
    <w:tmpl w:val="D4B4B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61C80984"/>
    <w:multiLevelType w:val="hybridMultilevel"/>
    <w:tmpl w:val="753AD1B4"/>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62D600FE"/>
    <w:multiLevelType w:val="hybridMultilevel"/>
    <w:tmpl w:val="C786DA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65DD20EB"/>
    <w:multiLevelType w:val="hybridMultilevel"/>
    <w:tmpl w:val="26A25C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66687359"/>
    <w:multiLevelType w:val="hybridMultilevel"/>
    <w:tmpl w:val="E4A4E75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70D433B6"/>
    <w:multiLevelType w:val="hybridMultilevel"/>
    <w:tmpl w:val="8A489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71587C1D"/>
    <w:multiLevelType w:val="hybridMultilevel"/>
    <w:tmpl w:val="82E88A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72200ECB"/>
    <w:multiLevelType w:val="hybridMultilevel"/>
    <w:tmpl w:val="F1609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2" w15:restartNumberingAfterBreak="0">
    <w:nsid w:val="756C0785"/>
    <w:multiLevelType w:val="hybridMultilevel"/>
    <w:tmpl w:val="429CD8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3" w15:restartNumberingAfterBreak="0">
    <w:nsid w:val="785A5EDE"/>
    <w:multiLevelType w:val="hybridMultilevel"/>
    <w:tmpl w:val="9C863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79630EFF"/>
    <w:multiLevelType w:val="hybridMultilevel"/>
    <w:tmpl w:val="A5F099B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79E75F09"/>
    <w:multiLevelType w:val="hybridMultilevel"/>
    <w:tmpl w:val="66BC9C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6" w15:restartNumberingAfterBreak="0">
    <w:nsid w:val="7C7578D7"/>
    <w:multiLevelType w:val="hybridMultilevel"/>
    <w:tmpl w:val="D326E4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7E7947FB"/>
    <w:multiLevelType w:val="hybridMultilevel"/>
    <w:tmpl w:val="A25C46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7FB75E57"/>
    <w:multiLevelType w:val="hybridMultilevel"/>
    <w:tmpl w:val="30E4F3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07843429">
    <w:abstractNumId w:val="5"/>
  </w:num>
  <w:num w:numId="2" w16cid:durableId="537547726">
    <w:abstractNumId w:val="54"/>
  </w:num>
  <w:num w:numId="3" w16cid:durableId="808322326">
    <w:abstractNumId w:val="4"/>
  </w:num>
  <w:num w:numId="4" w16cid:durableId="641929600">
    <w:abstractNumId w:val="0"/>
  </w:num>
  <w:num w:numId="5" w16cid:durableId="1136802077">
    <w:abstractNumId w:val="1"/>
  </w:num>
  <w:num w:numId="6" w16cid:durableId="773129829">
    <w:abstractNumId w:val="18"/>
  </w:num>
  <w:num w:numId="7" w16cid:durableId="1370882557">
    <w:abstractNumId w:val="42"/>
  </w:num>
  <w:num w:numId="8" w16cid:durableId="1244607246">
    <w:abstractNumId w:val="11"/>
  </w:num>
  <w:num w:numId="9" w16cid:durableId="920716276">
    <w:abstractNumId w:val="45"/>
  </w:num>
  <w:num w:numId="10" w16cid:durableId="713045035">
    <w:abstractNumId w:val="3"/>
  </w:num>
  <w:num w:numId="11" w16cid:durableId="1852715043">
    <w:abstractNumId w:val="16"/>
  </w:num>
  <w:num w:numId="12" w16cid:durableId="330983519">
    <w:abstractNumId w:val="27"/>
  </w:num>
  <w:num w:numId="13" w16cid:durableId="1114519361">
    <w:abstractNumId w:val="26"/>
  </w:num>
  <w:num w:numId="14" w16cid:durableId="896818570">
    <w:abstractNumId w:val="57"/>
  </w:num>
  <w:num w:numId="15" w16cid:durableId="1137727328">
    <w:abstractNumId w:val="34"/>
  </w:num>
  <w:num w:numId="16" w16cid:durableId="1357998645">
    <w:abstractNumId w:val="13"/>
  </w:num>
  <w:num w:numId="17" w16cid:durableId="1883442687">
    <w:abstractNumId w:val="2"/>
  </w:num>
  <w:num w:numId="18" w16cid:durableId="970860838">
    <w:abstractNumId w:val="14"/>
  </w:num>
  <w:num w:numId="19" w16cid:durableId="673453329">
    <w:abstractNumId w:val="56"/>
  </w:num>
  <w:num w:numId="20" w16cid:durableId="985625153">
    <w:abstractNumId w:val="8"/>
  </w:num>
  <w:num w:numId="21" w16cid:durableId="1657033385">
    <w:abstractNumId w:val="28"/>
  </w:num>
  <w:num w:numId="22" w16cid:durableId="1490175960">
    <w:abstractNumId w:val="44"/>
  </w:num>
  <w:num w:numId="23" w16cid:durableId="1285846917">
    <w:abstractNumId w:val="10"/>
  </w:num>
  <w:num w:numId="24" w16cid:durableId="2034573879">
    <w:abstractNumId w:val="31"/>
  </w:num>
  <w:num w:numId="25" w16cid:durableId="1320959993">
    <w:abstractNumId w:val="40"/>
  </w:num>
  <w:num w:numId="26" w16cid:durableId="756637175">
    <w:abstractNumId w:val="21"/>
  </w:num>
  <w:num w:numId="27" w16cid:durableId="690646959">
    <w:abstractNumId w:val="53"/>
  </w:num>
  <w:num w:numId="28" w16cid:durableId="266894343">
    <w:abstractNumId w:val="41"/>
  </w:num>
  <w:num w:numId="29" w16cid:durableId="379401181">
    <w:abstractNumId w:val="39"/>
  </w:num>
  <w:num w:numId="30" w16cid:durableId="880481597">
    <w:abstractNumId w:val="37"/>
  </w:num>
  <w:num w:numId="31" w16cid:durableId="519390849">
    <w:abstractNumId w:val="51"/>
  </w:num>
  <w:num w:numId="32" w16cid:durableId="501967728">
    <w:abstractNumId w:val="35"/>
  </w:num>
  <w:num w:numId="33" w16cid:durableId="900478220">
    <w:abstractNumId w:val="30"/>
  </w:num>
  <w:num w:numId="34" w16cid:durableId="1994678649">
    <w:abstractNumId w:val="25"/>
  </w:num>
  <w:num w:numId="35" w16cid:durableId="2124570414">
    <w:abstractNumId w:val="49"/>
  </w:num>
  <w:num w:numId="36" w16cid:durableId="1578587479">
    <w:abstractNumId w:val="12"/>
  </w:num>
  <w:num w:numId="37" w16cid:durableId="504978903">
    <w:abstractNumId w:val="23"/>
  </w:num>
  <w:num w:numId="38" w16cid:durableId="1703902920">
    <w:abstractNumId w:val="52"/>
  </w:num>
  <w:num w:numId="39" w16cid:durableId="1861356868">
    <w:abstractNumId w:val="58"/>
  </w:num>
  <w:num w:numId="40" w16cid:durableId="772942361">
    <w:abstractNumId w:val="55"/>
  </w:num>
  <w:num w:numId="41" w16cid:durableId="1410151469">
    <w:abstractNumId w:val="6"/>
  </w:num>
  <w:num w:numId="42" w16cid:durableId="1601639535">
    <w:abstractNumId w:val="22"/>
  </w:num>
  <w:num w:numId="43" w16cid:durableId="485127816">
    <w:abstractNumId w:val="43"/>
  </w:num>
  <w:num w:numId="44" w16cid:durableId="13920370">
    <w:abstractNumId w:val="24"/>
  </w:num>
  <w:num w:numId="45" w16cid:durableId="425728670">
    <w:abstractNumId w:val="46"/>
  </w:num>
  <w:num w:numId="46" w16cid:durableId="1612586637">
    <w:abstractNumId w:val="20"/>
  </w:num>
  <w:num w:numId="47" w16cid:durableId="988676712">
    <w:abstractNumId w:val="36"/>
  </w:num>
  <w:num w:numId="48" w16cid:durableId="925917274">
    <w:abstractNumId w:val="19"/>
  </w:num>
  <w:num w:numId="49" w16cid:durableId="1275748808">
    <w:abstractNumId w:val="33"/>
  </w:num>
  <w:num w:numId="50" w16cid:durableId="922445687">
    <w:abstractNumId w:val="47"/>
  </w:num>
  <w:num w:numId="51" w16cid:durableId="1372999590">
    <w:abstractNumId w:val="29"/>
  </w:num>
  <w:num w:numId="52" w16cid:durableId="27687496">
    <w:abstractNumId w:val="7"/>
  </w:num>
  <w:num w:numId="53" w16cid:durableId="248151229">
    <w:abstractNumId w:val="50"/>
  </w:num>
  <w:num w:numId="54" w16cid:durableId="1153641855">
    <w:abstractNumId w:val="38"/>
  </w:num>
  <w:num w:numId="55" w16cid:durableId="2005470027">
    <w:abstractNumId w:val="48"/>
  </w:num>
  <w:num w:numId="56" w16cid:durableId="429543316">
    <w:abstractNumId w:val="9"/>
  </w:num>
  <w:num w:numId="57" w16cid:durableId="169217343">
    <w:abstractNumId w:val="15"/>
  </w:num>
  <w:num w:numId="58" w16cid:durableId="531070583">
    <w:abstractNumId w:val="32"/>
  </w:num>
  <w:num w:numId="59" w16cid:durableId="1881747528">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65"/>
    <w:rsid w:val="000003CF"/>
    <w:rsid w:val="00004677"/>
    <w:rsid w:val="0000472B"/>
    <w:rsid w:val="00005D2D"/>
    <w:rsid w:val="00006871"/>
    <w:rsid w:val="00007B2F"/>
    <w:rsid w:val="000102CD"/>
    <w:rsid w:val="0001180E"/>
    <w:rsid w:val="00012AF2"/>
    <w:rsid w:val="00013969"/>
    <w:rsid w:val="00013F6C"/>
    <w:rsid w:val="000141A6"/>
    <w:rsid w:val="000150AB"/>
    <w:rsid w:val="000153B2"/>
    <w:rsid w:val="00016402"/>
    <w:rsid w:val="00016F15"/>
    <w:rsid w:val="000178DD"/>
    <w:rsid w:val="00017CE4"/>
    <w:rsid w:val="00020183"/>
    <w:rsid w:val="000206F5"/>
    <w:rsid w:val="00021366"/>
    <w:rsid w:val="00023131"/>
    <w:rsid w:val="000234F5"/>
    <w:rsid w:val="00024ADA"/>
    <w:rsid w:val="00024E39"/>
    <w:rsid w:val="00024F2A"/>
    <w:rsid w:val="00025209"/>
    <w:rsid w:val="0002689D"/>
    <w:rsid w:val="00030629"/>
    <w:rsid w:val="00030799"/>
    <w:rsid w:val="00030A81"/>
    <w:rsid w:val="00030DE9"/>
    <w:rsid w:val="000345E5"/>
    <w:rsid w:val="000347C1"/>
    <w:rsid w:val="0003524F"/>
    <w:rsid w:val="0003683B"/>
    <w:rsid w:val="000376D2"/>
    <w:rsid w:val="00040676"/>
    <w:rsid w:val="00040728"/>
    <w:rsid w:val="000413EF"/>
    <w:rsid w:val="000417A4"/>
    <w:rsid w:val="00043109"/>
    <w:rsid w:val="00043414"/>
    <w:rsid w:val="00043EE2"/>
    <w:rsid w:val="000441FC"/>
    <w:rsid w:val="000449BC"/>
    <w:rsid w:val="00044C73"/>
    <w:rsid w:val="00045226"/>
    <w:rsid w:val="000453A4"/>
    <w:rsid w:val="000457FB"/>
    <w:rsid w:val="00045CAA"/>
    <w:rsid w:val="00045DF7"/>
    <w:rsid w:val="00047FDA"/>
    <w:rsid w:val="000500B5"/>
    <w:rsid w:val="0005091D"/>
    <w:rsid w:val="00050D76"/>
    <w:rsid w:val="0005137E"/>
    <w:rsid w:val="000517F6"/>
    <w:rsid w:val="000527E1"/>
    <w:rsid w:val="00052843"/>
    <w:rsid w:val="00052C33"/>
    <w:rsid w:val="000537C8"/>
    <w:rsid w:val="00053A53"/>
    <w:rsid w:val="00053BB4"/>
    <w:rsid w:val="00054823"/>
    <w:rsid w:val="00054848"/>
    <w:rsid w:val="000558AA"/>
    <w:rsid w:val="00057C4B"/>
    <w:rsid w:val="00060438"/>
    <w:rsid w:val="00060CF5"/>
    <w:rsid w:val="000612EF"/>
    <w:rsid w:val="000622A3"/>
    <w:rsid w:val="00062539"/>
    <w:rsid w:val="000625CC"/>
    <w:rsid w:val="00064BED"/>
    <w:rsid w:val="00065643"/>
    <w:rsid w:val="000658C3"/>
    <w:rsid w:val="00065FDC"/>
    <w:rsid w:val="000701CB"/>
    <w:rsid w:val="00070959"/>
    <w:rsid w:val="00070D21"/>
    <w:rsid w:val="00070E56"/>
    <w:rsid w:val="0007108C"/>
    <w:rsid w:val="000713F0"/>
    <w:rsid w:val="00071456"/>
    <w:rsid w:val="00072D65"/>
    <w:rsid w:val="00072D6F"/>
    <w:rsid w:val="00072D8D"/>
    <w:rsid w:val="000736F9"/>
    <w:rsid w:val="00073A36"/>
    <w:rsid w:val="00073C25"/>
    <w:rsid w:val="00073CA7"/>
    <w:rsid w:val="000757EE"/>
    <w:rsid w:val="00076E02"/>
    <w:rsid w:val="000773B3"/>
    <w:rsid w:val="00081C44"/>
    <w:rsid w:val="00081E57"/>
    <w:rsid w:val="00082966"/>
    <w:rsid w:val="000835C8"/>
    <w:rsid w:val="00083902"/>
    <w:rsid w:val="0008402C"/>
    <w:rsid w:val="000840E8"/>
    <w:rsid w:val="0008495F"/>
    <w:rsid w:val="000852CE"/>
    <w:rsid w:val="0008591A"/>
    <w:rsid w:val="00085AAF"/>
    <w:rsid w:val="00086240"/>
    <w:rsid w:val="00086DAD"/>
    <w:rsid w:val="00086FA5"/>
    <w:rsid w:val="0008783C"/>
    <w:rsid w:val="000917AC"/>
    <w:rsid w:val="00091925"/>
    <w:rsid w:val="00091B33"/>
    <w:rsid w:val="000925C0"/>
    <w:rsid w:val="00093BD1"/>
    <w:rsid w:val="000949B4"/>
    <w:rsid w:val="00096904"/>
    <w:rsid w:val="000A01B1"/>
    <w:rsid w:val="000A0406"/>
    <w:rsid w:val="000A17F5"/>
    <w:rsid w:val="000A1D12"/>
    <w:rsid w:val="000A278C"/>
    <w:rsid w:val="000A3CA5"/>
    <w:rsid w:val="000A49A7"/>
    <w:rsid w:val="000A49A8"/>
    <w:rsid w:val="000A53BC"/>
    <w:rsid w:val="000A581E"/>
    <w:rsid w:val="000A6279"/>
    <w:rsid w:val="000A62AF"/>
    <w:rsid w:val="000A7D0B"/>
    <w:rsid w:val="000B1216"/>
    <w:rsid w:val="000B13A1"/>
    <w:rsid w:val="000B1482"/>
    <w:rsid w:val="000B1499"/>
    <w:rsid w:val="000B1871"/>
    <w:rsid w:val="000B3256"/>
    <w:rsid w:val="000B43AE"/>
    <w:rsid w:val="000B5044"/>
    <w:rsid w:val="000B5AFF"/>
    <w:rsid w:val="000B60B9"/>
    <w:rsid w:val="000B63C0"/>
    <w:rsid w:val="000B6D7A"/>
    <w:rsid w:val="000B772F"/>
    <w:rsid w:val="000C0461"/>
    <w:rsid w:val="000C0D41"/>
    <w:rsid w:val="000C1545"/>
    <w:rsid w:val="000C1A44"/>
    <w:rsid w:val="000C2583"/>
    <w:rsid w:val="000C334F"/>
    <w:rsid w:val="000C401A"/>
    <w:rsid w:val="000C4894"/>
    <w:rsid w:val="000C530F"/>
    <w:rsid w:val="000C7112"/>
    <w:rsid w:val="000C759D"/>
    <w:rsid w:val="000C7853"/>
    <w:rsid w:val="000D10C2"/>
    <w:rsid w:val="000D14E1"/>
    <w:rsid w:val="000D1566"/>
    <w:rsid w:val="000D1AE8"/>
    <w:rsid w:val="000D1C5B"/>
    <w:rsid w:val="000D25D7"/>
    <w:rsid w:val="000D2916"/>
    <w:rsid w:val="000D32F3"/>
    <w:rsid w:val="000D46B2"/>
    <w:rsid w:val="000D4BE9"/>
    <w:rsid w:val="000D5384"/>
    <w:rsid w:val="000D5D4A"/>
    <w:rsid w:val="000D5E75"/>
    <w:rsid w:val="000D6AB4"/>
    <w:rsid w:val="000E0D17"/>
    <w:rsid w:val="000E13C4"/>
    <w:rsid w:val="000E15CF"/>
    <w:rsid w:val="000E186D"/>
    <w:rsid w:val="000E24C7"/>
    <w:rsid w:val="000E24F7"/>
    <w:rsid w:val="000E38DF"/>
    <w:rsid w:val="000E4641"/>
    <w:rsid w:val="000E4BA7"/>
    <w:rsid w:val="000E53AC"/>
    <w:rsid w:val="000E5AAB"/>
    <w:rsid w:val="000E5F45"/>
    <w:rsid w:val="000E6A55"/>
    <w:rsid w:val="000E7D69"/>
    <w:rsid w:val="000F05D2"/>
    <w:rsid w:val="000F07D7"/>
    <w:rsid w:val="000F0C45"/>
    <w:rsid w:val="000F0C93"/>
    <w:rsid w:val="000F0E3F"/>
    <w:rsid w:val="000F10A1"/>
    <w:rsid w:val="000F12DB"/>
    <w:rsid w:val="000F1E3E"/>
    <w:rsid w:val="000F1F72"/>
    <w:rsid w:val="000F21B3"/>
    <w:rsid w:val="000F2228"/>
    <w:rsid w:val="000F2D94"/>
    <w:rsid w:val="000F3700"/>
    <w:rsid w:val="000F382F"/>
    <w:rsid w:val="000F3D91"/>
    <w:rsid w:val="000F4EEF"/>
    <w:rsid w:val="000F5B08"/>
    <w:rsid w:val="000F5CE0"/>
    <w:rsid w:val="000F6883"/>
    <w:rsid w:val="000F7656"/>
    <w:rsid w:val="000F7F8C"/>
    <w:rsid w:val="000F7FC9"/>
    <w:rsid w:val="00100FEA"/>
    <w:rsid w:val="0010188F"/>
    <w:rsid w:val="00101F65"/>
    <w:rsid w:val="0010402D"/>
    <w:rsid w:val="00104D7A"/>
    <w:rsid w:val="001050AA"/>
    <w:rsid w:val="0010616E"/>
    <w:rsid w:val="0010709D"/>
    <w:rsid w:val="0010736F"/>
    <w:rsid w:val="001100BE"/>
    <w:rsid w:val="00112817"/>
    <w:rsid w:val="00113495"/>
    <w:rsid w:val="00113BE8"/>
    <w:rsid w:val="00113EBF"/>
    <w:rsid w:val="001149F5"/>
    <w:rsid w:val="00114A82"/>
    <w:rsid w:val="0011654C"/>
    <w:rsid w:val="00120283"/>
    <w:rsid w:val="001207CB"/>
    <w:rsid w:val="0012156D"/>
    <w:rsid w:val="00121DC0"/>
    <w:rsid w:val="0012202C"/>
    <w:rsid w:val="00122199"/>
    <w:rsid w:val="001240A9"/>
    <w:rsid w:val="00124996"/>
    <w:rsid w:val="0013012B"/>
    <w:rsid w:val="00130319"/>
    <w:rsid w:val="00130F70"/>
    <w:rsid w:val="001323D6"/>
    <w:rsid w:val="0013264D"/>
    <w:rsid w:val="00133137"/>
    <w:rsid w:val="001335A7"/>
    <w:rsid w:val="00133EA3"/>
    <w:rsid w:val="001357C6"/>
    <w:rsid w:val="0013651E"/>
    <w:rsid w:val="00136687"/>
    <w:rsid w:val="00136A61"/>
    <w:rsid w:val="00137323"/>
    <w:rsid w:val="00137840"/>
    <w:rsid w:val="001405C7"/>
    <w:rsid w:val="00141640"/>
    <w:rsid w:val="001427A3"/>
    <w:rsid w:val="00143360"/>
    <w:rsid w:val="00144CD5"/>
    <w:rsid w:val="00144E64"/>
    <w:rsid w:val="00144F96"/>
    <w:rsid w:val="0014576A"/>
    <w:rsid w:val="00145AF1"/>
    <w:rsid w:val="00145FFD"/>
    <w:rsid w:val="00146A81"/>
    <w:rsid w:val="00146D13"/>
    <w:rsid w:val="00147F3D"/>
    <w:rsid w:val="0015084C"/>
    <w:rsid w:val="00151835"/>
    <w:rsid w:val="00151EC4"/>
    <w:rsid w:val="00151F66"/>
    <w:rsid w:val="001523B0"/>
    <w:rsid w:val="00152B01"/>
    <w:rsid w:val="00154010"/>
    <w:rsid w:val="0015431F"/>
    <w:rsid w:val="00154D1C"/>
    <w:rsid w:val="00155F1E"/>
    <w:rsid w:val="00157057"/>
    <w:rsid w:val="001600A7"/>
    <w:rsid w:val="0016103E"/>
    <w:rsid w:val="00161AB5"/>
    <w:rsid w:val="00161EAB"/>
    <w:rsid w:val="00162323"/>
    <w:rsid w:val="001626F3"/>
    <w:rsid w:val="0016347D"/>
    <w:rsid w:val="001648F6"/>
    <w:rsid w:val="00164F0E"/>
    <w:rsid w:val="001655CC"/>
    <w:rsid w:val="001659D1"/>
    <w:rsid w:val="00166027"/>
    <w:rsid w:val="00166652"/>
    <w:rsid w:val="00166957"/>
    <w:rsid w:val="00166E5F"/>
    <w:rsid w:val="0016774F"/>
    <w:rsid w:val="001704E1"/>
    <w:rsid w:val="001705BA"/>
    <w:rsid w:val="00170788"/>
    <w:rsid w:val="00170B53"/>
    <w:rsid w:val="00171413"/>
    <w:rsid w:val="001715CF"/>
    <w:rsid w:val="001723B6"/>
    <w:rsid w:val="0017307D"/>
    <w:rsid w:val="00173681"/>
    <w:rsid w:val="00175245"/>
    <w:rsid w:val="00175AEC"/>
    <w:rsid w:val="00175D7A"/>
    <w:rsid w:val="001763F6"/>
    <w:rsid w:val="00177273"/>
    <w:rsid w:val="001774A6"/>
    <w:rsid w:val="00177F8D"/>
    <w:rsid w:val="001813E4"/>
    <w:rsid w:val="001819D6"/>
    <w:rsid w:val="00182002"/>
    <w:rsid w:val="00182A77"/>
    <w:rsid w:val="00182E66"/>
    <w:rsid w:val="00182F38"/>
    <w:rsid w:val="001830FD"/>
    <w:rsid w:val="0018407F"/>
    <w:rsid w:val="00184420"/>
    <w:rsid w:val="00184903"/>
    <w:rsid w:val="00185BBF"/>
    <w:rsid w:val="00185C2A"/>
    <w:rsid w:val="00185F2E"/>
    <w:rsid w:val="00185F4A"/>
    <w:rsid w:val="001860C1"/>
    <w:rsid w:val="00186F09"/>
    <w:rsid w:val="001874D5"/>
    <w:rsid w:val="001917B6"/>
    <w:rsid w:val="00191DC8"/>
    <w:rsid w:val="00192877"/>
    <w:rsid w:val="00193358"/>
    <w:rsid w:val="0019355E"/>
    <w:rsid w:val="0019420A"/>
    <w:rsid w:val="00194C8F"/>
    <w:rsid w:val="001958EA"/>
    <w:rsid w:val="00196342"/>
    <w:rsid w:val="00196A45"/>
    <w:rsid w:val="00197EC9"/>
    <w:rsid w:val="001A0249"/>
    <w:rsid w:val="001A0B72"/>
    <w:rsid w:val="001A1129"/>
    <w:rsid w:val="001A17C0"/>
    <w:rsid w:val="001A185F"/>
    <w:rsid w:val="001A1A5B"/>
    <w:rsid w:val="001A242D"/>
    <w:rsid w:val="001A2585"/>
    <w:rsid w:val="001A2B62"/>
    <w:rsid w:val="001A32C4"/>
    <w:rsid w:val="001A33B9"/>
    <w:rsid w:val="001A3AC7"/>
    <w:rsid w:val="001A3DF9"/>
    <w:rsid w:val="001A53D2"/>
    <w:rsid w:val="001A593B"/>
    <w:rsid w:val="001A6956"/>
    <w:rsid w:val="001A74FA"/>
    <w:rsid w:val="001A76C6"/>
    <w:rsid w:val="001A7C5C"/>
    <w:rsid w:val="001B067F"/>
    <w:rsid w:val="001B0D76"/>
    <w:rsid w:val="001B0DF3"/>
    <w:rsid w:val="001B173A"/>
    <w:rsid w:val="001B1894"/>
    <w:rsid w:val="001B25B1"/>
    <w:rsid w:val="001B2762"/>
    <w:rsid w:val="001B2D38"/>
    <w:rsid w:val="001B2FFF"/>
    <w:rsid w:val="001B31CE"/>
    <w:rsid w:val="001B323B"/>
    <w:rsid w:val="001B347C"/>
    <w:rsid w:val="001B4902"/>
    <w:rsid w:val="001B4EFD"/>
    <w:rsid w:val="001B5560"/>
    <w:rsid w:val="001B5BE8"/>
    <w:rsid w:val="001B6333"/>
    <w:rsid w:val="001B6A8D"/>
    <w:rsid w:val="001B7410"/>
    <w:rsid w:val="001B74DC"/>
    <w:rsid w:val="001B764F"/>
    <w:rsid w:val="001C02C1"/>
    <w:rsid w:val="001C229A"/>
    <w:rsid w:val="001C23FA"/>
    <w:rsid w:val="001C25CE"/>
    <w:rsid w:val="001C286D"/>
    <w:rsid w:val="001C29C9"/>
    <w:rsid w:val="001C4C79"/>
    <w:rsid w:val="001C525E"/>
    <w:rsid w:val="001D04BE"/>
    <w:rsid w:val="001D0C6A"/>
    <w:rsid w:val="001D1B7B"/>
    <w:rsid w:val="001D1FBB"/>
    <w:rsid w:val="001D2640"/>
    <w:rsid w:val="001D2AFE"/>
    <w:rsid w:val="001D34C9"/>
    <w:rsid w:val="001D3894"/>
    <w:rsid w:val="001D3AE7"/>
    <w:rsid w:val="001D6533"/>
    <w:rsid w:val="001D6670"/>
    <w:rsid w:val="001D7279"/>
    <w:rsid w:val="001D78D3"/>
    <w:rsid w:val="001D7ACA"/>
    <w:rsid w:val="001D7C7B"/>
    <w:rsid w:val="001E070D"/>
    <w:rsid w:val="001E0F43"/>
    <w:rsid w:val="001E11EB"/>
    <w:rsid w:val="001E12D1"/>
    <w:rsid w:val="001E15B4"/>
    <w:rsid w:val="001E20D2"/>
    <w:rsid w:val="001E2447"/>
    <w:rsid w:val="001E3963"/>
    <w:rsid w:val="001E39A3"/>
    <w:rsid w:val="001E4094"/>
    <w:rsid w:val="001E62D7"/>
    <w:rsid w:val="001E7130"/>
    <w:rsid w:val="001E788F"/>
    <w:rsid w:val="001F07A9"/>
    <w:rsid w:val="001F1E37"/>
    <w:rsid w:val="001F1FAE"/>
    <w:rsid w:val="001F2008"/>
    <w:rsid w:val="001F2688"/>
    <w:rsid w:val="001F2F5D"/>
    <w:rsid w:val="001F313A"/>
    <w:rsid w:val="001F3211"/>
    <w:rsid w:val="001F3CF9"/>
    <w:rsid w:val="001F3E6A"/>
    <w:rsid w:val="001F4E37"/>
    <w:rsid w:val="001F4E56"/>
    <w:rsid w:val="001F5045"/>
    <w:rsid w:val="001F5EF0"/>
    <w:rsid w:val="001F65B0"/>
    <w:rsid w:val="001F765A"/>
    <w:rsid w:val="001F7A99"/>
    <w:rsid w:val="001F7B42"/>
    <w:rsid w:val="0020080A"/>
    <w:rsid w:val="00200AF5"/>
    <w:rsid w:val="00200FC7"/>
    <w:rsid w:val="0020167B"/>
    <w:rsid w:val="0020173B"/>
    <w:rsid w:val="00201BB6"/>
    <w:rsid w:val="00201F41"/>
    <w:rsid w:val="00203159"/>
    <w:rsid w:val="00203C4C"/>
    <w:rsid w:val="00203EBF"/>
    <w:rsid w:val="0020406C"/>
    <w:rsid w:val="00204462"/>
    <w:rsid w:val="00205168"/>
    <w:rsid w:val="002053CA"/>
    <w:rsid w:val="002057F7"/>
    <w:rsid w:val="00206650"/>
    <w:rsid w:val="00206B8C"/>
    <w:rsid w:val="00207731"/>
    <w:rsid w:val="00210067"/>
    <w:rsid w:val="00211888"/>
    <w:rsid w:val="00211E02"/>
    <w:rsid w:val="00212CF7"/>
    <w:rsid w:val="00213997"/>
    <w:rsid w:val="00214154"/>
    <w:rsid w:val="00214FEC"/>
    <w:rsid w:val="002159F4"/>
    <w:rsid w:val="002168F9"/>
    <w:rsid w:val="00217174"/>
    <w:rsid w:val="00217E88"/>
    <w:rsid w:val="002200F6"/>
    <w:rsid w:val="0022057B"/>
    <w:rsid w:val="00220AC8"/>
    <w:rsid w:val="002247BD"/>
    <w:rsid w:val="00224B3C"/>
    <w:rsid w:val="00224E86"/>
    <w:rsid w:val="002257D1"/>
    <w:rsid w:val="00227540"/>
    <w:rsid w:val="00227E05"/>
    <w:rsid w:val="00227FFE"/>
    <w:rsid w:val="002302AA"/>
    <w:rsid w:val="002302F5"/>
    <w:rsid w:val="00230880"/>
    <w:rsid w:val="002316DC"/>
    <w:rsid w:val="00231FA2"/>
    <w:rsid w:val="00232478"/>
    <w:rsid w:val="00233CAE"/>
    <w:rsid w:val="0023594E"/>
    <w:rsid w:val="00235EDA"/>
    <w:rsid w:val="00236217"/>
    <w:rsid w:val="00237956"/>
    <w:rsid w:val="00237BBC"/>
    <w:rsid w:val="002418BD"/>
    <w:rsid w:val="00241D6D"/>
    <w:rsid w:val="00242D59"/>
    <w:rsid w:val="00242E15"/>
    <w:rsid w:val="00243A90"/>
    <w:rsid w:val="00244021"/>
    <w:rsid w:val="00247909"/>
    <w:rsid w:val="00247E02"/>
    <w:rsid w:val="00247EBE"/>
    <w:rsid w:val="00250AF5"/>
    <w:rsid w:val="00250F34"/>
    <w:rsid w:val="00251971"/>
    <w:rsid w:val="00251EF0"/>
    <w:rsid w:val="00253B56"/>
    <w:rsid w:val="00253D45"/>
    <w:rsid w:val="00254010"/>
    <w:rsid w:val="00254892"/>
    <w:rsid w:val="00254B12"/>
    <w:rsid w:val="00256565"/>
    <w:rsid w:val="002566AC"/>
    <w:rsid w:val="00257099"/>
    <w:rsid w:val="002579D2"/>
    <w:rsid w:val="002601CA"/>
    <w:rsid w:val="00260A50"/>
    <w:rsid w:val="00261C89"/>
    <w:rsid w:val="00261F5D"/>
    <w:rsid w:val="00261F80"/>
    <w:rsid w:val="00262004"/>
    <w:rsid w:val="00262379"/>
    <w:rsid w:val="00262CF2"/>
    <w:rsid w:val="00262D2B"/>
    <w:rsid w:val="00262D7D"/>
    <w:rsid w:val="00262FE6"/>
    <w:rsid w:val="00263FCF"/>
    <w:rsid w:val="002649D5"/>
    <w:rsid w:val="00264E64"/>
    <w:rsid w:val="002667D8"/>
    <w:rsid w:val="00266DC5"/>
    <w:rsid w:val="00267D07"/>
    <w:rsid w:val="002701EA"/>
    <w:rsid w:val="002706C9"/>
    <w:rsid w:val="0027183F"/>
    <w:rsid w:val="00271CE1"/>
    <w:rsid w:val="002743E8"/>
    <w:rsid w:val="00274D46"/>
    <w:rsid w:val="0027523B"/>
    <w:rsid w:val="002755FB"/>
    <w:rsid w:val="00275A81"/>
    <w:rsid w:val="002760E6"/>
    <w:rsid w:val="002764D5"/>
    <w:rsid w:val="00277D2A"/>
    <w:rsid w:val="00280A22"/>
    <w:rsid w:val="00280A42"/>
    <w:rsid w:val="002810AE"/>
    <w:rsid w:val="002817F7"/>
    <w:rsid w:val="00282FD9"/>
    <w:rsid w:val="002859AB"/>
    <w:rsid w:val="00287F44"/>
    <w:rsid w:val="00290C69"/>
    <w:rsid w:val="00291681"/>
    <w:rsid w:val="00291CE7"/>
    <w:rsid w:val="00291FEC"/>
    <w:rsid w:val="00294662"/>
    <w:rsid w:val="0029547C"/>
    <w:rsid w:val="00295D17"/>
    <w:rsid w:val="00296775"/>
    <w:rsid w:val="002972FE"/>
    <w:rsid w:val="002978B4"/>
    <w:rsid w:val="002A1BD4"/>
    <w:rsid w:val="002A1E3D"/>
    <w:rsid w:val="002A269D"/>
    <w:rsid w:val="002A2A93"/>
    <w:rsid w:val="002A32B7"/>
    <w:rsid w:val="002A37C7"/>
    <w:rsid w:val="002A3811"/>
    <w:rsid w:val="002A3C4C"/>
    <w:rsid w:val="002A3D6C"/>
    <w:rsid w:val="002A4B33"/>
    <w:rsid w:val="002A4D40"/>
    <w:rsid w:val="002A566A"/>
    <w:rsid w:val="002A7C3F"/>
    <w:rsid w:val="002A7D5A"/>
    <w:rsid w:val="002A7E59"/>
    <w:rsid w:val="002B0FF9"/>
    <w:rsid w:val="002B0FFC"/>
    <w:rsid w:val="002B1D5E"/>
    <w:rsid w:val="002B2E02"/>
    <w:rsid w:val="002B4873"/>
    <w:rsid w:val="002B6DD6"/>
    <w:rsid w:val="002B70E5"/>
    <w:rsid w:val="002B76F3"/>
    <w:rsid w:val="002C0039"/>
    <w:rsid w:val="002C06D1"/>
    <w:rsid w:val="002C1292"/>
    <w:rsid w:val="002C12BC"/>
    <w:rsid w:val="002C1947"/>
    <w:rsid w:val="002C4051"/>
    <w:rsid w:val="002C459B"/>
    <w:rsid w:val="002C471E"/>
    <w:rsid w:val="002C4F07"/>
    <w:rsid w:val="002C5373"/>
    <w:rsid w:val="002C579B"/>
    <w:rsid w:val="002C59D4"/>
    <w:rsid w:val="002C792A"/>
    <w:rsid w:val="002D031A"/>
    <w:rsid w:val="002D0F2F"/>
    <w:rsid w:val="002D1663"/>
    <w:rsid w:val="002D2200"/>
    <w:rsid w:val="002D2BE8"/>
    <w:rsid w:val="002D37E7"/>
    <w:rsid w:val="002D4234"/>
    <w:rsid w:val="002D438B"/>
    <w:rsid w:val="002D5D5E"/>
    <w:rsid w:val="002D6866"/>
    <w:rsid w:val="002D68A7"/>
    <w:rsid w:val="002D7175"/>
    <w:rsid w:val="002D771F"/>
    <w:rsid w:val="002E0EDF"/>
    <w:rsid w:val="002E1333"/>
    <w:rsid w:val="002E1B3D"/>
    <w:rsid w:val="002E232B"/>
    <w:rsid w:val="002E2877"/>
    <w:rsid w:val="002E2885"/>
    <w:rsid w:val="002E4968"/>
    <w:rsid w:val="002E4C42"/>
    <w:rsid w:val="002E511D"/>
    <w:rsid w:val="002E555E"/>
    <w:rsid w:val="002E690D"/>
    <w:rsid w:val="002E7744"/>
    <w:rsid w:val="002E7FBE"/>
    <w:rsid w:val="002F33C6"/>
    <w:rsid w:val="002F3BCB"/>
    <w:rsid w:val="002F3FC9"/>
    <w:rsid w:val="002F42DF"/>
    <w:rsid w:val="002F43A4"/>
    <w:rsid w:val="002F6376"/>
    <w:rsid w:val="002F67F1"/>
    <w:rsid w:val="002F7739"/>
    <w:rsid w:val="0030369F"/>
    <w:rsid w:val="00303C7A"/>
    <w:rsid w:val="00304484"/>
    <w:rsid w:val="00304817"/>
    <w:rsid w:val="00305AB4"/>
    <w:rsid w:val="00305D05"/>
    <w:rsid w:val="00306802"/>
    <w:rsid w:val="003070C9"/>
    <w:rsid w:val="00310354"/>
    <w:rsid w:val="00310762"/>
    <w:rsid w:val="00310AFB"/>
    <w:rsid w:val="00311301"/>
    <w:rsid w:val="00311B21"/>
    <w:rsid w:val="0031361E"/>
    <w:rsid w:val="003137D7"/>
    <w:rsid w:val="00313922"/>
    <w:rsid w:val="00314569"/>
    <w:rsid w:val="003159A4"/>
    <w:rsid w:val="003159FD"/>
    <w:rsid w:val="0032000A"/>
    <w:rsid w:val="003200E9"/>
    <w:rsid w:val="003211BC"/>
    <w:rsid w:val="00321B45"/>
    <w:rsid w:val="00323162"/>
    <w:rsid w:val="00323879"/>
    <w:rsid w:val="003261F5"/>
    <w:rsid w:val="00326395"/>
    <w:rsid w:val="0032645B"/>
    <w:rsid w:val="0032648D"/>
    <w:rsid w:val="003279D7"/>
    <w:rsid w:val="00327F46"/>
    <w:rsid w:val="00330E22"/>
    <w:rsid w:val="00331315"/>
    <w:rsid w:val="0033371D"/>
    <w:rsid w:val="00334E48"/>
    <w:rsid w:val="003351E5"/>
    <w:rsid w:val="003364C0"/>
    <w:rsid w:val="003378A3"/>
    <w:rsid w:val="00337C63"/>
    <w:rsid w:val="00337FF9"/>
    <w:rsid w:val="0034123D"/>
    <w:rsid w:val="003415A9"/>
    <w:rsid w:val="003419D4"/>
    <w:rsid w:val="00341A86"/>
    <w:rsid w:val="00341B1F"/>
    <w:rsid w:val="0034288B"/>
    <w:rsid w:val="0034342B"/>
    <w:rsid w:val="00344106"/>
    <w:rsid w:val="00345290"/>
    <w:rsid w:val="0034659B"/>
    <w:rsid w:val="003469AB"/>
    <w:rsid w:val="00346EDD"/>
    <w:rsid w:val="00350960"/>
    <w:rsid w:val="00350C3C"/>
    <w:rsid w:val="00351463"/>
    <w:rsid w:val="00351741"/>
    <w:rsid w:val="00351818"/>
    <w:rsid w:val="00353D32"/>
    <w:rsid w:val="00354651"/>
    <w:rsid w:val="0035467D"/>
    <w:rsid w:val="0035496C"/>
    <w:rsid w:val="00354C16"/>
    <w:rsid w:val="00355E4A"/>
    <w:rsid w:val="00355E7E"/>
    <w:rsid w:val="00356325"/>
    <w:rsid w:val="00357D57"/>
    <w:rsid w:val="003602E8"/>
    <w:rsid w:val="003604A8"/>
    <w:rsid w:val="003610C8"/>
    <w:rsid w:val="00362FDF"/>
    <w:rsid w:val="00363E67"/>
    <w:rsid w:val="003640C9"/>
    <w:rsid w:val="0036482C"/>
    <w:rsid w:val="00365DCA"/>
    <w:rsid w:val="0037172E"/>
    <w:rsid w:val="00372B05"/>
    <w:rsid w:val="00373268"/>
    <w:rsid w:val="00373CDC"/>
    <w:rsid w:val="00375293"/>
    <w:rsid w:val="0038089C"/>
    <w:rsid w:val="00382328"/>
    <w:rsid w:val="0038432B"/>
    <w:rsid w:val="003847D7"/>
    <w:rsid w:val="0038481B"/>
    <w:rsid w:val="00384D27"/>
    <w:rsid w:val="003850B4"/>
    <w:rsid w:val="00386263"/>
    <w:rsid w:val="00391C64"/>
    <w:rsid w:val="00391EDF"/>
    <w:rsid w:val="0039217A"/>
    <w:rsid w:val="003924C9"/>
    <w:rsid w:val="00392EB4"/>
    <w:rsid w:val="00392FDD"/>
    <w:rsid w:val="00393D5C"/>
    <w:rsid w:val="00394883"/>
    <w:rsid w:val="00394BDC"/>
    <w:rsid w:val="00394FA8"/>
    <w:rsid w:val="003953E5"/>
    <w:rsid w:val="00395945"/>
    <w:rsid w:val="00395BD1"/>
    <w:rsid w:val="0039662C"/>
    <w:rsid w:val="00396644"/>
    <w:rsid w:val="00397531"/>
    <w:rsid w:val="003979D8"/>
    <w:rsid w:val="00397CA9"/>
    <w:rsid w:val="003A2037"/>
    <w:rsid w:val="003A2CF9"/>
    <w:rsid w:val="003A30D1"/>
    <w:rsid w:val="003A389E"/>
    <w:rsid w:val="003A41BE"/>
    <w:rsid w:val="003A44DB"/>
    <w:rsid w:val="003A485B"/>
    <w:rsid w:val="003A4F7D"/>
    <w:rsid w:val="003A626B"/>
    <w:rsid w:val="003A783F"/>
    <w:rsid w:val="003A7F99"/>
    <w:rsid w:val="003B07A4"/>
    <w:rsid w:val="003B1408"/>
    <w:rsid w:val="003B3170"/>
    <w:rsid w:val="003B376F"/>
    <w:rsid w:val="003B3E1B"/>
    <w:rsid w:val="003B4F3D"/>
    <w:rsid w:val="003B4F7C"/>
    <w:rsid w:val="003B56C7"/>
    <w:rsid w:val="003B5EE6"/>
    <w:rsid w:val="003B65CD"/>
    <w:rsid w:val="003B6A54"/>
    <w:rsid w:val="003C0C0B"/>
    <w:rsid w:val="003C373D"/>
    <w:rsid w:val="003C3929"/>
    <w:rsid w:val="003C403D"/>
    <w:rsid w:val="003C49E9"/>
    <w:rsid w:val="003C4A29"/>
    <w:rsid w:val="003C4BD8"/>
    <w:rsid w:val="003C50FE"/>
    <w:rsid w:val="003C57BF"/>
    <w:rsid w:val="003C6165"/>
    <w:rsid w:val="003C6797"/>
    <w:rsid w:val="003C6F0D"/>
    <w:rsid w:val="003C72D0"/>
    <w:rsid w:val="003C7996"/>
    <w:rsid w:val="003D09FA"/>
    <w:rsid w:val="003D1321"/>
    <w:rsid w:val="003D13AE"/>
    <w:rsid w:val="003D1666"/>
    <w:rsid w:val="003D1CC7"/>
    <w:rsid w:val="003D259C"/>
    <w:rsid w:val="003D2956"/>
    <w:rsid w:val="003D2C52"/>
    <w:rsid w:val="003D3F77"/>
    <w:rsid w:val="003D4374"/>
    <w:rsid w:val="003D4D11"/>
    <w:rsid w:val="003D4E6F"/>
    <w:rsid w:val="003D5486"/>
    <w:rsid w:val="003D7C3D"/>
    <w:rsid w:val="003E008F"/>
    <w:rsid w:val="003E0296"/>
    <w:rsid w:val="003E0495"/>
    <w:rsid w:val="003E1464"/>
    <w:rsid w:val="003E19D3"/>
    <w:rsid w:val="003E1CDD"/>
    <w:rsid w:val="003E2B48"/>
    <w:rsid w:val="003E3E9C"/>
    <w:rsid w:val="003E470A"/>
    <w:rsid w:val="003E4C8C"/>
    <w:rsid w:val="003E6C8E"/>
    <w:rsid w:val="003E796F"/>
    <w:rsid w:val="003F04BF"/>
    <w:rsid w:val="003F0801"/>
    <w:rsid w:val="003F0A66"/>
    <w:rsid w:val="003F2308"/>
    <w:rsid w:val="003F2F5E"/>
    <w:rsid w:val="003F30D8"/>
    <w:rsid w:val="003F364F"/>
    <w:rsid w:val="003F38CF"/>
    <w:rsid w:val="003F4730"/>
    <w:rsid w:val="003F4DB1"/>
    <w:rsid w:val="003F69FC"/>
    <w:rsid w:val="003F7B0C"/>
    <w:rsid w:val="003F7CA6"/>
    <w:rsid w:val="003F7D4C"/>
    <w:rsid w:val="00400EB6"/>
    <w:rsid w:val="004029BE"/>
    <w:rsid w:val="00403C99"/>
    <w:rsid w:val="00404B61"/>
    <w:rsid w:val="0040564B"/>
    <w:rsid w:val="004064C1"/>
    <w:rsid w:val="00406AB4"/>
    <w:rsid w:val="00407192"/>
    <w:rsid w:val="0040792F"/>
    <w:rsid w:val="00407A95"/>
    <w:rsid w:val="00407E4E"/>
    <w:rsid w:val="0041041A"/>
    <w:rsid w:val="00410CA9"/>
    <w:rsid w:val="00411812"/>
    <w:rsid w:val="00413858"/>
    <w:rsid w:val="00414A15"/>
    <w:rsid w:val="004159D1"/>
    <w:rsid w:val="00416809"/>
    <w:rsid w:val="00420BBA"/>
    <w:rsid w:val="00420BFA"/>
    <w:rsid w:val="00420CF9"/>
    <w:rsid w:val="004220A5"/>
    <w:rsid w:val="00422B5E"/>
    <w:rsid w:val="00422CE2"/>
    <w:rsid w:val="00423E88"/>
    <w:rsid w:val="00425381"/>
    <w:rsid w:val="00425D25"/>
    <w:rsid w:val="00425D45"/>
    <w:rsid w:val="00427386"/>
    <w:rsid w:val="00427B25"/>
    <w:rsid w:val="00430392"/>
    <w:rsid w:val="00430A00"/>
    <w:rsid w:val="00431849"/>
    <w:rsid w:val="00431BCE"/>
    <w:rsid w:val="004338EB"/>
    <w:rsid w:val="00433A8E"/>
    <w:rsid w:val="004354BF"/>
    <w:rsid w:val="00435824"/>
    <w:rsid w:val="004358A5"/>
    <w:rsid w:val="00435C42"/>
    <w:rsid w:val="00435E7B"/>
    <w:rsid w:val="00436279"/>
    <w:rsid w:val="00436962"/>
    <w:rsid w:val="00437FCC"/>
    <w:rsid w:val="004401E7"/>
    <w:rsid w:val="0044039B"/>
    <w:rsid w:val="00441BCA"/>
    <w:rsid w:val="00441D7C"/>
    <w:rsid w:val="00442451"/>
    <w:rsid w:val="00442750"/>
    <w:rsid w:val="00442A10"/>
    <w:rsid w:val="00442A5D"/>
    <w:rsid w:val="00442D2F"/>
    <w:rsid w:val="004434B4"/>
    <w:rsid w:val="00444EA5"/>
    <w:rsid w:val="0044519D"/>
    <w:rsid w:val="0044577F"/>
    <w:rsid w:val="00446D74"/>
    <w:rsid w:val="004470BB"/>
    <w:rsid w:val="00450552"/>
    <w:rsid w:val="00450A51"/>
    <w:rsid w:val="0045163A"/>
    <w:rsid w:val="0045170D"/>
    <w:rsid w:val="004538FF"/>
    <w:rsid w:val="00453C48"/>
    <w:rsid w:val="00453D00"/>
    <w:rsid w:val="00453E44"/>
    <w:rsid w:val="0045495B"/>
    <w:rsid w:val="00454FEC"/>
    <w:rsid w:val="00455E5D"/>
    <w:rsid w:val="0045604C"/>
    <w:rsid w:val="0045616F"/>
    <w:rsid w:val="004562CB"/>
    <w:rsid w:val="00456536"/>
    <w:rsid w:val="00456DEB"/>
    <w:rsid w:val="004619EB"/>
    <w:rsid w:val="00461D80"/>
    <w:rsid w:val="00462F75"/>
    <w:rsid w:val="004641C4"/>
    <w:rsid w:val="004664E0"/>
    <w:rsid w:val="00466A31"/>
    <w:rsid w:val="00466C48"/>
    <w:rsid w:val="00466D56"/>
    <w:rsid w:val="00470A7E"/>
    <w:rsid w:val="00471757"/>
    <w:rsid w:val="004732FA"/>
    <w:rsid w:val="00473A28"/>
    <w:rsid w:val="00473C90"/>
    <w:rsid w:val="0047413D"/>
    <w:rsid w:val="00474B97"/>
    <w:rsid w:val="00474D68"/>
    <w:rsid w:val="00476D4B"/>
    <w:rsid w:val="0047704E"/>
    <w:rsid w:val="004774DB"/>
    <w:rsid w:val="00477D2D"/>
    <w:rsid w:val="004800E2"/>
    <w:rsid w:val="00480881"/>
    <w:rsid w:val="00480EEA"/>
    <w:rsid w:val="0048120C"/>
    <w:rsid w:val="00481D2F"/>
    <w:rsid w:val="0048338D"/>
    <w:rsid w:val="0048442C"/>
    <w:rsid w:val="004848F1"/>
    <w:rsid w:val="00485927"/>
    <w:rsid w:val="00485CEA"/>
    <w:rsid w:val="004865C5"/>
    <w:rsid w:val="00487F12"/>
    <w:rsid w:val="004908D7"/>
    <w:rsid w:val="004909D9"/>
    <w:rsid w:val="00490E54"/>
    <w:rsid w:val="00491C22"/>
    <w:rsid w:val="00491D97"/>
    <w:rsid w:val="00492D31"/>
    <w:rsid w:val="00493012"/>
    <w:rsid w:val="00493857"/>
    <w:rsid w:val="0049433E"/>
    <w:rsid w:val="004943B0"/>
    <w:rsid w:val="0049468C"/>
    <w:rsid w:val="00495E6E"/>
    <w:rsid w:val="0049629C"/>
    <w:rsid w:val="00496748"/>
    <w:rsid w:val="00496CD4"/>
    <w:rsid w:val="004977A0"/>
    <w:rsid w:val="00497A1C"/>
    <w:rsid w:val="004A1353"/>
    <w:rsid w:val="004A2404"/>
    <w:rsid w:val="004A2A9F"/>
    <w:rsid w:val="004A312D"/>
    <w:rsid w:val="004A34CA"/>
    <w:rsid w:val="004A35E0"/>
    <w:rsid w:val="004A38A9"/>
    <w:rsid w:val="004A4501"/>
    <w:rsid w:val="004A4D00"/>
    <w:rsid w:val="004A57FC"/>
    <w:rsid w:val="004A59EC"/>
    <w:rsid w:val="004A5E45"/>
    <w:rsid w:val="004A6293"/>
    <w:rsid w:val="004A7E9E"/>
    <w:rsid w:val="004B094A"/>
    <w:rsid w:val="004B17F4"/>
    <w:rsid w:val="004B1909"/>
    <w:rsid w:val="004B19B2"/>
    <w:rsid w:val="004B3265"/>
    <w:rsid w:val="004B337C"/>
    <w:rsid w:val="004B406B"/>
    <w:rsid w:val="004B4673"/>
    <w:rsid w:val="004B4A86"/>
    <w:rsid w:val="004B51DE"/>
    <w:rsid w:val="004B5DCA"/>
    <w:rsid w:val="004B5F55"/>
    <w:rsid w:val="004B67EE"/>
    <w:rsid w:val="004B6CBC"/>
    <w:rsid w:val="004B6EF4"/>
    <w:rsid w:val="004B79FA"/>
    <w:rsid w:val="004B7C98"/>
    <w:rsid w:val="004B7F32"/>
    <w:rsid w:val="004C17DD"/>
    <w:rsid w:val="004C1E48"/>
    <w:rsid w:val="004C29BF"/>
    <w:rsid w:val="004C53E3"/>
    <w:rsid w:val="004C53EB"/>
    <w:rsid w:val="004C54AA"/>
    <w:rsid w:val="004C61B9"/>
    <w:rsid w:val="004C63E3"/>
    <w:rsid w:val="004C78C8"/>
    <w:rsid w:val="004D037B"/>
    <w:rsid w:val="004D05FC"/>
    <w:rsid w:val="004D11A6"/>
    <w:rsid w:val="004D1688"/>
    <w:rsid w:val="004D1E0A"/>
    <w:rsid w:val="004D1EFB"/>
    <w:rsid w:val="004D1F01"/>
    <w:rsid w:val="004D29DB"/>
    <w:rsid w:val="004D3C0E"/>
    <w:rsid w:val="004D47BF"/>
    <w:rsid w:val="004D4D2C"/>
    <w:rsid w:val="004D4DFB"/>
    <w:rsid w:val="004D577F"/>
    <w:rsid w:val="004E0B08"/>
    <w:rsid w:val="004E0CB9"/>
    <w:rsid w:val="004E0D69"/>
    <w:rsid w:val="004E140E"/>
    <w:rsid w:val="004E27BB"/>
    <w:rsid w:val="004E33BB"/>
    <w:rsid w:val="004E4E59"/>
    <w:rsid w:val="004E518B"/>
    <w:rsid w:val="004E5A4E"/>
    <w:rsid w:val="004E5D97"/>
    <w:rsid w:val="004E7C1F"/>
    <w:rsid w:val="004F101B"/>
    <w:rsid w:val="004F126E"/>
    <w:rsid w:val="004F1DF4"/>
    <w:rsid w:val="004F26AC"/>
    <w:rsid w:val="004F2703"/>
    <w:rsid w:val="004F2DFA"/>
    <w:rsid w:val="004F3171"/>
    <w:rsid w:val="004F3660"/>
    <w:rsid w:val="004F3E17"/>
    <w:rsid w:val="004F49E9"/>
    <w:rsid w:val="004F63D8"/>
    <w:rsid w:val="004F662F"/>
    <w:rsid w:val="004F68D6"/>
    <w:rsid w:val="004F7134"/>
    <w:rsid w:val="004F775E"/>
    <w:rsid w:val="004F78A3"/>
    <w:rsid w:val="004F7A27"/>
    <w:rsid w:val="004F7C5C"/>
    <w:rsid w:val="005005A4"/>
    <w:rsid w:val="005005F3"/>
    <w:rsid w:val="005006E1"/>
    <w:rsid w:val="00500C1D"/>
    <w:rsid w:val="00501278"/>
    <w:rsid w:val="0050408E"/>
    <w:rsid w:val="00504243"/>
    <w:rsid w:val="00504636"/>
    <w:rsid w:val="0050513B"/>
    <w:rsid w:val="00505BD7"/>
    <w:rsid w:val="00505E0C"/>
    <w:rsid w:val="005061CA"/>
    <w:rsid w:val="00507541"/>
    <w:rsid w:val="00507E7F"/>
    <w:rsid w:val="005114D8"/>
    <w:rsid w:val="0051312C"/>
    <w:rsid w:val="0051369A"/>
    <w:rsid w:val="00513B65"/>
    <w:rsid w:val="00514381"/>
    <w:rsid w:val="00514626"/>
    <w:rsid w:val="00514E39"/>
    <w:rsid w:val="00515409"/>
    <w:rsid w:val="005158AE"/>
    <w:rsid w:val="00515FDD"/>
    <w:rsid w:val="00516129"/>
    <w:rsid w:val="005162FE"/>
    <w:rsid w:val="0051673A"/>
    <w:rsid w:val="00516F1D"/>
    <w:rsid w:val="00517D0C"/>
    <w:rsid w:val="00521300"/>
    <w:rsid w:val="00521481"/>
    <w:rsid w:val="00521639"/>
    <w:rsid w:val="00522453"/>
    <w:rsid w:val="00522909"/>
    <w:rsid w:val="0052326F"/>
    <w:rsid w:val="00523495"/>
    <w:rsid w:val="0052396F"/>
    <w:rsid w:val="00523AD8"/>
    <w:rsid w:val="00523AD9"/>
    <w:rsid w:val="005253FF"/>
    <w:rsid w:val="00525461"/>
    <w:rsid w:val="0052565F"/>
    <w:rsid w:val="00526C74"/>
    <w:rsid w:val="005271E2"/>
    <w:rsid w:val="0052738A"/>
    <w:rsid w:val="00530225"/>
    <w:rsid w:val="0053059C"/>
    <w:rsid w:val="005314E4"/>
    <w:rsid w:val="005315E4"/>
    <w:rsid w:val="00532BB6"/>
    <w:rsid w:val="00532D65"/>
    <w:rsid w:val="0053347E"/>
    <w:rsid w:val="005336B2"/>
    <w:rsid w:val="005338B8"/>
    <w:rsid w:val="005339D7"/>
    <w:rsid w:val="00533D5A"/>
    <w:rsid w:val="00533F45"/>
    <w:rsid w:val="005347BA"/>
    <w:rsid w:val="00537C1B"/>
    <w:rsid w:val="00537D37"/>
    <w:rsid w:val="0054009D"/>
    <w:rsid w:val="0054091D"/>
    <w:rsid w:val="0054098A"/>
    <w:rsid w:val="005436D4"/>
    <w:rsid w:val="005441AD"/>
    <w:rsid w:val="0054483D"/>
    <w:rsid w:val="00544CA3"/>
    <w:rsid w:val="00544DC6"/>
    <w:rsid w:val="0054590B"/>
    <w:rsid w:val="00546148"/>
    <w:rsid w:val="005523F9"/>
    <w:rsid w:val="0055295E"/>
    <w:rsid w:val="0055312F"/>
    <w:rsid w:val="00554E64"/>
    <w:rsid w:val="00554F7B"/>
    <w:rsid w:val="005550D0"/>
    <w:rsid w:val="005559B8"/>
    <w:rsid w:val="0055726C"/>
    <w:rsid w:val="005575EF"/>
    <w:rsid w:val="00557E0A"/>
    <w:rsid w:val="00560263"/>
    <w:rsid w:val="0056066B"/>
    <w:rsid w:val="00560AFB"/>
    <w:rsid w:val="00561582"/>
    <w:rsid w:val="005615DE"/>
    <w:rsid w:val="00561C2B"/>
    <w:rsid w:val="005624CC"/>
    <w:rsid w:val="0056272C"/>
    <w:rsid w:val="00562730"/>
    <w:rsid w:val="00562880"/>
    <w:rsid w:val="00562B4A"/>
    <w:rsid w:val="00563915"/>
    <w:rsid w:val="00563DBB"/>
    <w:rsid w:val="00564057"/>
    <w:rsid w:val="005643FB"/>
    <w:rsid w:val="005646D0"/>
    <w:rsid w:val="00564844"/>
    <w:rsid w:val="0056488B"/>
    <w:rsid w:val="00565047"/>
    <w:rsid w:val="0056526B"/>
    <w:rsid w:val="00566310"/>
    <w:rsid w:val="0056744A"/>
    <w:rsid w:val="00571199"/>
    <w:rsid w:val="00571854"/>
    <w:rsid w:val="005734DA"/>
    <w:rsid w:val="00573624"/>
    <w:rsid w:val="00574786"/>
    <w:rsid w:val="00574EE6"/>
    <w:rsid w:val="00575EDB"/>
    <w:rsid w:val="00576B17"/>
    <w:rsid w:val="005775A4"/>
    <w:rsid w:val="005779B1"/>
    <w:rsid w:val="00580602"/>
    <w:rsid w:val="00581D3B"/>
    <w:rsid w:val="00581EDE"/>
    <w:rsid w:val="005825A2"/>
    <w:rsid w:val="0058295F"/>
    <w:rsid w:val="00582A01"/>
    <w:rsid w:val="00582B6F"/>
    <w:rsid w:val="00583E7A"/>
    <w:rsid w:val="00584F1B"/>
    <w:rsid w:val="0058583F"/>
    <w:rsid w:val="00586071"/>
    <w:rsid w:val="0058625D"/>
    <w:rsid w:val="005864D7"/>
    <w:rsid w:val="00590450"/>
    <w:rsid w:val="00590A01"/>
    <w:rsid w:val="00591804"/>
    <w:rsid w:val="00591CCC"/>
    <w:rsid w:val="00591FD3"/>
    <w:rsid w:val="005920B6"/>
    <w:rsid w:val="00593785"/>
    <w:rsid w:val="0059405B"/>
    <w:rsid w:val="005943B9"/>
    <w:rsid w:val="00595A8E"/>
    <w:rsid w:val="005963D1"/>
    <w:rsid w:val="005A11BB"/>
    <w:rsid w:val="005A165B"/>
    <w:rsid w:val="005A1A37"/>
    <w:rsid w:val="005A1B05"/>
    <w:rsid w:val="005A3378"/>
    <w:rsid w:val="005A3FD0"/>
    <w:rsid w:val="005A5CAA"/>
    <w:rsid w:val="005A6174"/>
    <w:rsid w:val="005A649D"/>
    <w:rsid w:val="005A6B06"/>
    <w:rsid w:val="005A707E"/>
    <w:rsid w:val="005A7659"/>
    <w:rsid w:val="005A7708"/>
    <w:rsid w:val="005A7B3D"/>
    <w:rsid w:val="005A7BF9"/>
    <w:rsid w:val="005B03DD"/>
    <w:rsid w:val="005B1032"/>
    <w:rsid w:val="005B1A8B"/>
    <w:rsid w:val="005B2371"/>
    <w:rsid w:val="005B3F1C"/>
    <w:rsid w:val="005B4860"/>
    <w:rsid w:val="005B4BC3"/>
    <w:rsid w:val="005B70A0"/>
    <w:rsid w:val="005C01C3"/>
    <w:rsid w:val="005C0597"/>
    <w:rsid w:val="005C0666"/>
    <w:rsid w:val="005C0A5A"/>
    <w:rsid w:val="005C1769"/>
    <w:rsid w:val="005C21E7"/>
    <w:rsid w:val="005C2297"/>
    <w:rsid w:val="005C27F2"/>
    <w:rsid w:val="005C2FFE"/>
    <w:rsid w:val="005C31FC"/>
    <w:rsid w:val="005C4197"/>
    <w:rsid w:val="005C499D"/>
    <w:rsid w:val="005C4DD4"/>
    <w:rsid w:val="005C74AC"/>
    <w:rsid w:val="005D049B"/>
    <w:rsid w:val="005D0B7D"/>
    <w:rsid w:val="005D19B5"/>
    <w:rsid w:val="005D2F71"/>
    <w:rsid w:val="005D2F8F"/>
    <w:rsid w:val="005D4D2B"/>
    <w:rsid w:val="005D756A"/>
    <w:rsid w:val="005E0EA6"/>
    <w:rsid w:val="005E155D"/>
    <w:rsid w:val="005E15F7"/>
    <w:rsid w:val="005E207F"/>
    <w:rsid w:val="005E2769"/>
    <w:rsid w:val="005E3365"/>
    <w:rsid w:val="005E36F3"/>
    <w:rsid w:val="005E3A96"/>
    <w:rsid w:val="005E49B3"/>
    <w:rsid w:val="005E4FC4"/>
    <w:rsid w:val="005E5E8D"/>
    <w:rsid w:val="005E6EB3"/>
    <w:rsid w:val="005E719B"/>
    <w:rsid w:val="005E7CF7"/>
    <w:rsid w:val="005E7D00"/>
    <w:rsid w:val="005F018E"/>
    <w:rsid w:val="005F1193"/>
    <w:rsid w:val="005F160B"/>
    <w:rsid w:val="005F1EEA"/>
    <w:rsid w:val="005F2108"/>
    <w:rsid w:val="005F23A6"/>
    <w:rsid w:val="005F5195"/>
    <w:rsid w:val="005F59DA"/>
    <w:rsid w:val="005F651F"/>
    <w:rsid w:val="005F7FA8"/>
    <w:rsid w:val="0060010C"/>
    <w:rsid w:val="00602B2A"/>
    <w:rsid w:val="0060496B"/>
    <w:rsid w:val="00604A03"/>
    <w:rsid w:val="0060621D"/>
    <w:rsid w:val="00606275"/>
    <w:rsid w:val="006064B4"/>
    <w:rsid w:val="00606ACE"/>
    <w:rsid w:val="00606C54"/>
    <w:rsid w:val="00606DCD"/>
    <w:rsid w:val="00607610"/>
    <w:rsid w:val="00611302"/>
    <w:rsid w:val="00611543"/>
    <w:rsid w:val="00611D75"/>
    <w:rsid w:val="00612C1F"/>
    <w:rsid w:val="006147E1"/>
    <w:rsid w:val="00614A38"/>
    <w:rsid w:val="006156AC"/>
    <w:rsid w:val="006167F6"/>
    <w:rsid w:val="00617FE7"/>
    <w:rsid w:val="006201EA"/>
    <w:rsid w:val="006204B6"/>
    <w:rsid w:val="006215A4"/>
    <w:rsid w:val="00622A15"/>
    <w:rsid w:val="00622EC7"/>
    <w:rsid w:val="006236D6"/>
    <w:rsid w:val="00624329"/>
    <w:rsid w:val="0062567C"/>
    <w:rsid w:val="00626230"/>
    <w:rsid w:val="00630C65"/>
    <w:rsid w:val="006314AF"/>
    <w:rsid w:val="0063373E"/>
    <w:rsid w:val="00634216"/>
    <w:rsid w:val="006347F5"/>
    <w:rsid w:val="00634DF6"/>
    <w:rsid w:val="00635593"/>
    <w:rsid w:val="00635D28"/>
    <w:rsid w:val="00635E35"/>
    <w:rsid w:val="0063739B"/>
    <w:rsid w:val="006377D1"/>
    <w:rsid w:val="00640571"/>
    <w:rsid w:val="00641499"/>
    <w:rsid w:val="00641685"/>
    <w:rsid w:val="00641C4D"/>
    <w:rsid w:val="00641CA3"/>
    <w:rsid w:val="0064250B"/>
    <w:rsid w:val="00642A97"/>
    <w:rsid w:val="00642C7F"/>
    <w:rsid w:val="006438A8"/>
    <w:rsid w:val="006439B8"/>
    <w:rsid w:val="00643DC0"/>
    <w:rsid w:val="0064603D"/>
    <w:rsid w:val="0064742C"/>
    <w:rsid w:val="006477C8"/>
    <w:rsid w:val="00647D2B"/>
    <w:rsid w:val="006500C3"/>
    <w:rsid w:val="00651A5A"/>
    <w:rsid w:val="00651DEC"/>
    <w:rsid w:val="006523BD"/>
    <w:rsid w:val="006524AE"/>
    <w:rsid w:val="00652E55"/>
    <w:rsid w:val="00654263"/>
    <w:rsid w:val="00655184"/>
    <w:rsid w:val="006552C5"/>
    <w:rsid w:val="006554C5"/>
    <w:rsid w:val="006560F2"/>
    <w:rsid w:val="006562E4"/>
    <w:rsid w:val="006564CE"/>
    <w:rsid w:val="00657534"/>
    <w:rsid w:val="006600B1"/>
    <w:rsid w:val="0066117D"/>
    <w:rsid w:val="00661832"/>
    <w:rsid w:val="00661A24"/>
    <w:rsid w:val="00662805"/>
    <w:rsid w:val="00662926"/>
    <w:rsid w:val="00663DCE"/>
    <w:rsid w:val="00664FA8"/>
    <w:rsid w:val="00665110"/>
    <w:rsid w:val="00665847"/>
    <w:rsid w:val="00665BF0"/>
    <w:rsid w:val="00667776"/>
    <w:rsid w:val="0066794F"/>
    <w:rsid w:val="00670405"/>
    <w:rsid w:val="006709F1"/>
    <w:rsid w:val="0067209B"/>
    <w:rsid w:val="00672651"/>
    <w:rsid w:val="006726F4"/>
    <w:rsid w:val="0067296D"/>
    <w:rsid w:val="00673A01"/>
    <w:rsid w:val="00674136"/>
    <w:rsid w:val="006741E3"/>
    <w:rsid w:val="006741F9"/>
    <w:rsid w:val="006742F6"/>
    <w:rsid w:val="0067453F"/>
    <w:rsid w:val="006749A0"/>
    <w:rsid w:val="00674CA0"/>
    <w:rsid w:val="00675353"/>
    <w:rsid w:val="0067583D"/>
    <w:rsid w:val="00675C9C"/>
    <w:rsid w:val="00675E79"/>
    <w:rsid w:val="006768DF"/>
    <w:rsid w:val="00677B0A"/>
    <w:rsid w:val="00680BFB"/>
    <w:rsid w:val="0068126D"/>
    <w:rsid w:val="006837B2"/>
    <w:rsid w:val="006845BC"/>
    <w:rsid w:val="0068539F"/>
    <w:rsid w:val="00685606"/>
    <w:rsid w:val="00685896"/>
    <w:rsid w:val="00685B0D"/>
    <w:rsid w:val="00687027"/>
    <w:rsid w:val="00690BE2"/>
    <w:rsid w:val="00691B1F"/>
    <w:rsid w:val="00693A0E"/>
    <w:rsid w:val="0069594D"/>
    <w:rsid w:val="006964A4"/>
    <w:rsid w:val="00696B03"/>
    <w:rsid w:val="006970D5"/>
    <w:rsid w:val="00697D2D"/>
    <w:rsid w:val="006A1A3F"/>
    <w:rsid w:val="006A2ECE"/>
    <w:rsid w:val="006A38CF"/>
    <w:rsid w:val="006A3B81"/>
    <w:rsid w:val="006A441F"/>
    <w:rsid w:val="006A4EEF"/>
    <w:rsid w:val="006A5D83"/>
    <w:rsid w:val="006A62C7"/>
    <w:rsid w:val="006A7ABB"/>
    <w:rsid w:val="006B17C5"/>
    <w:rsid w:val="006B1BBD"/>
    <w:rsid w:val="006B2A59"/>
    <w:rsid w:val="006B2C83"/>
    <w:rsid w:val="006B30DD"/>
    <w:rsid w:val="006B402D"/>
    <w:rsid w:val="006B4A70"/>
    <w:rsid w:val="006B4E55"/>
    <w:rsid w:val="006B6D6A"/>
    <w:rsid w:val="006B71A5"/>
    <w:rsid w:val="006B7528"/>
    <w:rsid w:val="006B7A2E"/>
    <w:rsid w:val="006B7C39"/>
    <w:rsid w:val="006C16F4"/>
    <w:rsid w:val="006C4160"/>
    <w:rsid w:val="006C53F7"/>
    <w:rsid w:val="006C604A"/>
    <w:rsid w:val="006C60E6"/>
    <w:rsid w:val="006C6171"/>
    <w:rsid w:val="006C625C"/>
    <w:rsid w:val="006C63B7"/>
    <w:rsid w:val="006C68F1"/>
    <w:rsid w:val="006C6C22"/>
    <w:rsid w:val="006C6DF0"/>
    <w:rsid w:val="006C6EA6"/>
    <w:rsid w:val="006C7A91"/>
    <w:rsid w:val="006C7DD2"/>
    <w:rsid w:val="006D256F"/>
    <w:rsid w:val="006D52F0"/>
    <w:rsid w:val="006D5314"/>
    <w:rsid w:val="006D5AEF"/>
    <w:rsid w:val="006D5F0E"/>
    <w:rsid w:val="006D6ABA"/>
    <w:rsid w:val="006D734A"/>
    <w:rsid w:val="006E052D"/>
    <w:rsid w:val="006E0C33"/>
    <w:rsid w:val="006E10D4"/>
    <w:rsid w:val="006E2021"/>
    <w:rsid w:val="006E2076"/>
    <w:rsid w:val="006E2F6E"/>
    <w:rsid w:val="006E33B9"/>
    <w:rsid w:val="006E35E5"/>
    <w:rsid w:val="006E4817"/>
    <w:rsid w:val="006E482A"/>
    <w:rsid w:val="006E4A06"/>
    <w:rsid w:val="006E61DD"/>
    <w:rsid w:val="006F0567"/>
    <w:rsid w:val="006F08EF"/>
    <w:rsid w:val="006F0B00"/>
    <w:rsid w:val="006F0CEC"/>
    <w:rsid w:val="006F0FAE"/>
    <w:rsid w:val="006F107F"/>
    <w:rsid w:val="006F1524"/>
    <w:rsid w:val="006F163A"/>
    <w:rsid w:val="006F2671"/>
    <w:rsid w:val="006F3F67"/>
    <w:rsid w:val="006F5148"/>
    <w:rsid w:val="006F5D85"/>
    <w:rsid w:val="006F7FFA"/>
    <w:rsid w:val="007001DF"/>
    <w:rsid w:val="00700255"/>
    <w:rsid w:val="00700642"/>
    <w:rsid w:val="00701362"/>
    <w:rsid w:val="00701B11"/>
    <w:rsid w:val="00701B60"/>
    <w:rsid w:val="0070222C"/>
    <w:rsid w:val="00702935"/>
    <w:rsid w:val="00703178"/>
    <w:rsid w:val="00703975"/>
    <w:rsid w:val="00703B26"/>
    <w:rsid w:val="0070411C"/>
    <w:rsid w:val="00704661"/>
    <w:rsid w:val="007056CB"/>
    <w:rsid w:val="00705A0B"/>
    <w:rsid w:val="00705A0E"/>
    <w:rsid w:val="00705E56"/>
    <w:rsid w:val="007060D2"/>
    <w:rsid w:val="00710852"/>
    <w:rsid w:val="00711381"/>
    <w:rsid w:val="007118D8"/>
    <w:rsid w:val="00712560"/>
    <w:rsid w:val="00713E87"/>
    <w:rsid w:val="00714372"/>
    <w:rsid w:val="00715276"/>
    <w:rsid w:val="00717203"/>
    <w:rsid w:val="00717430"/>
    <w:rsid w:val="00717C4A"/>
    <w:rsid w:val="00720969"/>
    <w:rsid w:val="00721056"/>
    <w:rsid w:val="007219A2"/>
    <w:rsid w:val="0072253F"/>
    <w:rsid w:val="0072277C"/>
    <w:rsid w:val="007227DE"/>
    <w:rsid w:val="00724009"/>
    <w:rsid w:val="00724403"/>
    <w:rsid w:val="00726E24"/>
    <w:rsid w:val="00726E30"/>
    <w:rsid w:val="00726EA1"/>
    <w:rsid w:val="00727750"/>
    <w:rsid w:val="007306F7"/>
    <w:rsid w:val="00730A6E"/>
    <w:rsid w:val="00730DB1"/>
    <w:rsid w:val="007312C0"/>
    <w:rsid w:val="00731CB2"/>
    <w:rsid w:val="00732B26"/>
    <w:rsid w:val="0073346C"/>
    <w:rsid w:val="007338E4"/>
    <w:rsid w:val="00734A9E"/>
    <w:rsid w:val="0073530C"/>
    <w:rsid w:val="00735781"/>
    <w:rsid w:val="0073630D"/>
    <w:rsid w:val="0073693C"/>
    <w:rsid w:val="00736BAF"/>
    <w:rsid w:val="0074020D"/>
    <w:rsid w:val="0074055D"/>
    <w:rsid w:val="00741FCC"/>
    <w:rsid w:val="007434AC"/>
    <w:rsid w:val="00743922"/>
    <w:rsid w:val="00743F97"/>
    <w:rsid w:val="00744061"/>
    <w:rsid w:val="007445BB"/>
    <w:rsid w:val="00744A2F"/>
    <w:rsid w:val="0074508E"/>
    <w:rsid w:val="00745D0E"/>
    <w:rsid w:val="00746877"/>
    <w:rsid w:val="007471CC"/>
    <w:rsid w:val="00747AE0"/>
    <w:rsid w:val="00750D46"/>
    <w:rsid w:val="0075124C"/>
    <w:rsid w:val="0075157A"/>
    <w:rsid w:val="0075253F"/>
    <w:rsid w:val="00753114"/>
    <w:rsid w:val="00753339"/>
    <w:rsid w:val="00753687"/>
    <w:rsid w:val="00754836"/>
    <w:rsid w:val="00754C5E"/>
    <w:rsid w:val="00757448"/>
    <w:rsid w:val="007604C8"/>
    <w:rsid w:val="00760CED"/>
    <w:rsid w:val="00761078"/>
    <w:rsid w:val="00761A41"/>
    <w:rsid w:val="00762184"/>
    <w:rsid w:val="0076238A"/>
    <w:rsid w:val="007627F3"/>
    <w:rsid w:val="007629C3"/>
    <w:rsid w:val="00762D35"/>
    <w:rsid w:val="0076339B"/>
    <w:rsid w:val="0076487E"/>
    <w:rsid w:val="00764D03"/>
    <w:rsid w:val="00765084"/>
    <w:rsid w:val="00765196"/>
    <w:rsid w:val="007653F9"/>
    <w:rsid w:val="007700EC"/>
    <w:rsid w:val="00770156"/>
    <w:rsid w:val="00771F9C"/>
    <w:rsid w:val="00772B14"/>
    <w:rsid w:val="00772B33"/>
    <w:rsid w:val="00772E45"/>
    <w:rsid w:val="00775B49"/>
    <w:rsid w:val="00777151"/>
    <w:rsid w:val="00777183"/>
    <w:rsid w:val="00777590"/>
    <w:rsid w:val="00781B1F"/>
    <w:rsid w:val="00783A27"/>
    <w:rsid w:val="0078671A"/>
    <w:rsid w:val="007867FB"/>
    <w:rsid w:val="00786994"/>
    <w:rsid w:val="0078735B"/>
    <w:rsid w:val="00787624"/>
    <w:rsid w:val="00787A93"/>
    <w:rsid w:val="007905B3"/>
    <w:rsid w:val="00790A4F"/>
    <w:rsid w:val="00790E2A"/>
    <w:rsid w:val="00790F1F"/>
    <w:rsid w:val="00791168"/>
    <w:rsid w:val="00791718"/>
    <w:rsid w:val="0079201A"/>
    <w:rsid w:val="007921CC"/>
    <w:rsid w:val="007922DA"/>
    <w:rsid w:val="00792793"/>
    <w:rsid w:val="00793AEF"/>
    <w:rsid w:val="007957D8"/>
    <w:rsid w:val="00796E1F"/>
    <w:rsid w:val="007979C3"/>
    <w:rsid w:val="007A1006"/>
    <w:rsid w:val="007A161C"/>
    <w:rsid w:val="007A1765"/>
    <w:rsid w:val="007A2F73"/>
    <w:rsid w:val="007A40C1"/>
    <w:rsid w:val="007A420E"/>
    <w:rsid w:val="007A44B0"/>
    <w:rsid w:val="007A4AEF"/>
    <w:rsid w:val="007A5318"/>
    <w:rsid w:val="007A53BB"/>
    <w:rsid w:val="007A5513"/>
    <w:rsid w:val="007A68AF"/>
    <w:rsid w:val="007A75F2"/>
    <w:rsid w:val="007A76AE"/>
    <w:rsid w:val="007A7A34"/>
    <w:rsid w:val="007B07CE"/>
    <w:rsid w:val="007B0940"/>
    <w:rsid w:val="007B0D83"/>
    <w:rsid w:val="007B10A3"/>
    <w:rsid w:val="007B168B"/>
    <w:rsid w:val="007B2AD4"/>
    <w:rsid w:val="007B306C"/>
    <w:rsid w:val="007B40B2"/>
    <w:rsid w:val="007B49E7"/>
    <w:rsid w:val="007B5CB7"/>
    <w:rsid w:val="007B642A"/>
    <w:rsid w:val="007B752A"/>
    <w:rsid w:val="007B7D9F"/>
    <w:rsid w:val="007C0473"/>
    <w:rsid w:val="007C0CDE"/>
    <w:rsid w:val="007C17F7"/>
    <w:rsid w:val="007C1D4F"/>
    <w:rsid w:val="007C2A38"/>
    <w:rsid w:val="007C2F14"/>
    <w:rsid w:val="007C38AA"/>
    <w:rsid w:val="007C43EF"/>
    <w:rsid w:val="007C49FC"/>
    <w:rsid w:val="007C4B1B"/>
    <w:rsid w:val="007C5516"/>
    <w:rsid w:val="007C6DA9"/>
    <w:rsid w:val="007C7696"/>
    <w:rsid w:val="007D05DB"/>
    <w:rsid w:val="007D0AF6"/>
    <w:rsid w:val="007D26E1"/>
    <w:rsid w:val="007D3600"/>
    <w:rsid w:val="007D3716"/>
    <w:rsid w:val="007D3846"/>
    <w:rsid w:val="007D38A2"/>
    <w:rsid w:val="007D3DE5"/>
    <w:rsid w:val="007D3E80"/>
    <w:rsid w:val="007D4301"/>
    <w:rsid w:val="007D480C"/>
    <w:rsid w:val="007D486E"/>
    <w:rsid w:val="007D53B9"/>
    <w:rsid w:val="007D56DB"/>
    <w:rsid w:val="007D573C"/>
    <w:rsid w:val="007D5E36"/>
    <w:rsid w:val="007D607B"/>
    <w:rsid w:val="007D6277"/>
    <w:rsid w:val="007D7142"/>
    <w:rsid w:val="007E008D"/>
    <w:rsid w:val="007E00BF"/>
    <w:rsid w:val="007E206B"/>
    <w:rsid w:val="007E2D7C"/>
    <w:rsid w:val="007E3925"/>
    <w:rsid w:val="007E3AF8"/>
    <w:rsid w:val="007E400F"/>
    <w:rsid w:val="007E4149"/>
    <w:rsid w:val="007E5462"/>
    <w:rsid w:val="007E5885"/>
    <w:rsid w:val="007E5E49"/>
    <w:rsid w:val="007E7FB8"/>
    <w:rsid w:val="007F082C"/>
    <w:rsid w:val="007F13ED"/>
    <w:rsid w:val="007F1AB5"/>
    <w:rsid w:val="007F2C8D"/>
    <w:rsid w:val="007F3F75"/>
    <w:rsid w:val="007F4B19"/>
    <w:rsid w:val="007F5829"/>
    <w:rsid w:val="007F6503"/>
    <w:rsid w:val="007F6DA3"/>
    <w:rsid w:val="007F6F28"/>
    <w:rsid w:val="00800F45"/>
    <w:rsid w:val="00801710"/>
    <w:rsid w:val="00801AFD"/>
    <w:rsid w:val="00801BFE"/>
    <w:rsid w:val="00802CC0"/>
    <w:rsid w:val="00802FBB"/>
    <w:rsid w:val="00803225"/>
    <w:rsid w:val="00803854"/>
    <w:rsid w:val="00804506"/>
    <w:rsid w:val="00804ADC"/>
    <w:rsid w:val="00804C19"/>
    <w:rsid w:val="00804F50"/>
    <w:rsid w:val="008055C1"/>
    <w:rsid w:val="008060FD"/>
    <w:rsid w:val="0080653F"/>
    <w:rsid w:val="008065D2"/>
    <w:rsid w:val="0080705F"/>
    <w:rsid w:val="0080712E"/>
    <w:rsid w:val="008071DD"/>
    <w:rsid w:val="008077F7"/>
    <w:rsid w:val="00807A5A"/>
    <w:rsid w:val="008108E0"/>
    <w:rsid w:val="00810B34"/>
    <w:rsid w:val="00811025"/>
    <w:rsid w:val="008113B5"/>
    <w:rsid w:val="00811D60"/>
    <w:rsid w:val="00811FF1"/>
    <w:rsid w:val="0081241D"/>
    <w:rsid w:val="008138E9"/>
    <w:rsid w:val="00814621"/>
    <w:rsid w:val="0081556D"/>
    <w:rsid w:val="008156A7"/>
    <w:rsid w:val="008159BE"/>
    <w:rsid w:val="0081616E"/>
    <w:rsid w:val="008164C0"/>
    <w:rsid w:val="00816F3C"/>
    <w:rsid w:val="0082097E"/>
    <w:rsid w:val="0082316E"/>
    <w:rsid w:val="0082367D"/>
    <w:rsid w:val="008242DD"/>
    <w:rsid w:val="0082482A"/>
    <w:rsid w:val="00825325"/>
    <w:rsid w:val="0082622B"/>
    <w:rsid w:val="008262FA"/>
    <w:rsid w:val="008267D5"/>
    <w:rsid w:val="008277B1"/>
    <w:rsid w:val="00827B6B"/>
    <w:rsid w:val="0083092B"/>
    <w:rsid w:val="00830949"/>
    <w:rsid w:val="00830D36"/>
    <w:rsid w:val="00830D62"/>
    <w:rsid w:val="0083121D"/>
    <w:rsid w:val="0083129E"/>
    <w:rsid w:val="008317EB"/>
    <w:rsid w:val="00831CDA"/>
    <w:rsid w:val="00831DA5"/>
    <w:rsid w:val="00832FB1"/>
    <w:rsid w:val="008348FB"/>
    <w:rsid w:val="008358FB"/>
    <w:rsid w:val="00835CA7"/>
    <w:rsid w:val="00835F2A"/>
    <w:rsid w:val="00836545"/>
    <w:rsid w:val="00836BA9"/>
    <w:rsid w:val="00836CE9"/>
    <w:rsid w:val="0083784D"/>
    <w:rsid w:val="00837914"/>
    <w:rsid w:val="00837E16"/>
    <w:rsid w:val="0084000A"/>
    <w:rsid w:val="00840FE0"/>
    <w:rsid w:val="00841053"/>
    <w:rsid w:val="00842562"/>
    <w:rsid w:val="00842A3D"/>
    <w:rsid w:val="00843AC8"/>
    <w:rsid w:val="0084461C"/>
    <w:rsid w:val="00844669"/>
    <w:rsid w:val="008453F5"/>
    <w:rsid w:val="00845CD4"/>
    <w:rsid w:val="00846336"/>
    <w:rsid w:val="00846C2A"/>
    <w:rsid w:val="0084773C"/>
    <w:rsid w:val="0084783B"/>
    <w:rsid w:val="008479D4"/>
    <w:rsid w:val="00847DFB"/>
    <w:rsid w:val="0085012A"/>
    <w:rsid w:val="0085041E"/>
    <w:rsid w:val="00850970"/>
    <w:rsid w:val="00851150"/>
    <w:rsid w:val="008525E6"/>
    <w:rsid w:val="0085463E"/>
    <w:rsid w:val="00854B80"/>
    <w:rsid w:val="0085527C"/>
    <w:rsid w:val="00855810"/>
    <w:rsid w:val="00855FC0"/>
    <w:rsid w:val="00856856"/>
    <w:rsid w:val="00857220"/>
    <w:rsid w:val="00861036"/>
    <w:rsid w:val="0086145F"/>
    <w:rsid w:val="00861791"/>
    <w:rsid w:val="008617CA"/>
    <w:rsid w:val="00862C5C"/>
    <w:rsid w:val="00865C1A"/>
    <w:rsid w:val="0086658F"/>
    <w:rsid w:val="00866B52"/>
    <w:rsid w:val="0087007B"/>
    <w:rsid w:val="008739B3"/>
    <w:rsid w:val="00873CF6"/>
    <w:rsid w:val="008742D6"/>
    <w:rsid w:val="008744D7"/>
    <w:rsid w:val="008747CA"/>
    <w:rsid w:val="00874FE7"/>
    <w:rsid w:val="00875FFE"/>
    <w:rsid w:val="00876B09"/>
    <w:rsid w:val="00876E66"/>
    <w:rsid w:val="0087725A"/>
    <w:rsid w:val="0087728C"/>
    <w:rsid w:val="008801B0"/>
    <w:rsid w:val="00880C4F"/>
    <w:rsid w:val="00880F24"/>
    <w:rsid w:val="00880F4D"/>
    <w:rsid w:val="008812D1"/>
    <w:rsid w:val="008815D9"/>
    <w:rsid w:val="00881DD9"/>
    <w:rsid w:val="00883025"/>
    <w:rsid w:val="008847CB"/>
    <w:rsid w:val="00884A5A"/>
    <w:rsid w:val="00884D0A"/>
    <w:rsid w:val="00885283"/>
    <w:rsid w:val="00886690"/>
    <w:rsid w:val="0088675F"/>
    <w:rsid w:val="008867F4"/>
    <w:rsid w:val="008868B7"/>
    <w:rsid w:val="00887127"/>
    <w:rsid w:val="0088793B"/>
    <w:rsid w:val="00890099"/>
    <w:rsid w:val="008908F3"/>
    <w:rsid w:val="00890928"/>
    <w:rsid w:val="00891605"/>
    <w:rsid w:val="00891643"/>
    <w:rsid w:val="008918A7"/>
    <w:rsid w:val="00891BFE"/>
    <w:rsid w:val="008920FE"/>
    <w:rsid w:val="00892903"/>
    <w:rsid w:val="00892C38"/>
    <w:rsid w:val="00893073"/>
    <w:rsid w:val="00894262"/>
    <w:rsid w:val="008943EC"/>
    <w:rsid w:val="00895618"/>
    <w:rsid w:val="00895C28"/>
    <w:rsid w:val="00895C9A"/>
    <w:rsid w:val="0089616F"/>
    <w:rsid w:val="0089620F"/>
    <w:rsid w:val="00896466"/>
    <w:rsid w:val="008966FC"/>
    <w:rsid w:val="00897315"/>
    <w:rsid w:val="00897830"/>
    <w:rsid w:val="008A01B4"/>
    <w:rsid w:val="008A11F7"/>
    <w:rsid w:val="008A13DC"/>
    <w:rsid w:val="008A1E86"/>
    <w:rsid w:val="008A2F2D"/>
    <w:rsid w:val="008A386C"/>
    <w:rsid w:val="008A4465"/>
    <w:rsid w:val="008A4475"/>
    <w:rsid w:val="008A4A73"/>
    <w:rsid w:val="008A5307"/>
    <w:rsid w:val="008A5E9F"/>
    <w:rsid w:val="008A5FC3"/>
    <w:rsid w:val="008A6899"/>
    <w:rsid w:val="008A7C42"/>
    <w:rsid w:val="008B0302"/>
    <w:rsid w:val="008B0C61"/>
    <w:rsid w:val="008B1CC1"/>
    <w:rsid w:val="008B2448"/>
    <w:rsid w:val="008B2AA1"/>
    <w:rsid w:val="008B3861"/>
    <w:rsid w:val="008B3B76"/>
    <w:rsid w:val="008B45D7"/>
    <w:rsid w:val="008B5239"/>
    <w:rsid w:val="008B5D76"/>
    <w:rsid w:val="008B6DA5"/>
    <w:rsid w:val="008B79B9"/>
    <w:rsid w:val="008C0093"/>
    <w:rsid w:val="008C0802"/>
    <w:rsid w:val="008C1030"/>
    <w:rsid w:val="008C3E62"/>
    <w:rsid w:val="008C3FB5"/>
    <w:rsid w:val="008C577A"/>
    <w:rsid w:val="008C58EB"/>
    <w:rsid w:val="008C6136"/>
    <w:rsid w:val="008C6583"/>
    <w:rsid w:val="008C748E"/>
    <w:rsid w:val="008D30E9"/>
    <w:rsid w:val="008D3610"/>
    <w:rsid w:val="008D38BE"/>
    <w:rsid w:val="008D3E06"/>
    <w:rsid w:val="008D45AF"/>
    <w:rsid w:val="008D497D"/>
    <w:rsid w:val="008D4C75"/>
    <w:rsid w:val="008D5682"/>
    <w:rsid w:val="008D5B14"/>
    <w:rsid w:val="008D68AE"/>
    <w:rsid w:val="008D7A33"/>
    <w:rsid w:val="008E05BD"/>
    <w:rsid w:val="008E0FB3"/>
    <w:rsid w:val="008E1BC0"/>
    <w:rsid w:val="008E278C"/>
    <w:rsid w:val="008E3FC5"/>
    <w:rsid w:val="008E4965"/>
    <w:rsid w:val="008E4A21"/>
    <w:rsid w:val="008E54D6"/>
    <w:rsid w:val="008E6760"/>
    <w:rsid w:val="008E6A0B"/>
    <w:rsid w:val="008E6C26"/>
    <w:rsid w:val="008E7F94"/>
    <w:rsid w:val="008F00E0"/>
    <w:rsid w:val="008F02FE"/>
    <w:rsid w:val="008F0FF3"/>
    <w:rsid w:val="008F1B94"/>
    <w:rsid w:val="008F1C0F"/>
    <w:rsid w:val="008F2D44"/>
    <w:rsid w:val="008F2F61"/>
    <w:rsid w:val="008F31CD"/>
    <w:rsid w:val="008F3221"/>
    <w:rsid w:val="008F3CA3"/>
    <w:rsid w:val="008F4C86"/>
    <w:rsid w:val="008F5FDA"/>
    <w:rsid w:val="008F64DA"/>
    <w:rsid w:val="008F78C7"/>
    <w:rsid w:val="008F7A4A"/>
    <w:rsid w:val="0090100A"/>
    <w:rsid w:val="009010F2"/>
    <w:rsid w:val="009011E5"/>
    <w:rsid w:val="0090355F"/>
    <w:rsid w:val="009046FE"/>
    <w:rsid w:val="00904767"/>
    <w:rsid w:val="009064CD"/>
    <w:rsid w:val="0090701A"/>
    <w:rsid w:val="009070B0"/>
    <w:rsid w:val="00907AF1"/>
    <w:rsid w:val="0091015E"/>
    <w:rsid w:val="0091017F"/>
    <w:rsid w:val="009104DC"/>
    <w:rsid w:val="00911916"/>
    <w:rsid w:val="00911A6B"/>
    <w:rsid w:val="00911D23"/>
    <w:rsid w:val="00912446"/>
    <w:rsid w:val="00912496"/>
    <w:rsid w:val="00912D2A"/>
    <w:rsid w:val="00912EA6"/>
    <w:rsid w:val="0091355B"/>
    <w:rsid w:val="00913884"/>
    <w:rsid w:val="0091391D"/>
    <w:rsid w:val="00913A10"/>
    <w:rsid w:val="00913C1C"/>
    <w:rsid w:val="00913D7E"/>
    <w:rsid w:val="0091498A"/>
    <w:rsid w:val="00915F1E"/>
    <w:rsid w:val="009165D1"/>
    <w:rsid w:val="00917EA0"/>
    <w:rsid w:val="009203C6"/>
    <w:rsid w:val="00920907"/>
    <w:rsid w:val="00920B35"/>
    <w:rsid w:val="0092112E"/>
    <w:rsid w:val="009217DF"/>
    <w:rsid w:val="009218CD"/>
    <w:rsid w:val="00921E32"/>
    <w:rsid w:val="00921EF0"/>
    <w:rsid w:val="009226B1"/>
    <w:rsid w:val="009228C8"/>
    <w:rsid w:val="00922F57"/>
    <w:rsid w:val="00923024"/>
    <w:rsid w:val="00925B19"/>
    <w:rsid w:val="0092643F"/>
    <w:rsid w:val="00930C2E"/>
    <w:rsid w:val="00931281"/>
    <w:rsid w:val="00931965"/>
    <w:rsid w:val="00931A7F"/>
    <w:rsid w:val="00931D4E"/>
    <w:rsid w:val="009322E3"/>
    <w:rsid w:val="009328AB"/>
    <w:rsid w:val="00933BEF"/>
    <w:rsid w:val="0093455A"/>
    <w:rsid w:val="00934C40"/>
    <w:rsid w:val="00934CF5"/>
    <w:rsid w:val="00934EBE"/>
    <w:rsid w:val="00936195"/>
    <w:rsid w:val="00936925"/>
    <w:rsid w:val="00937749"/>
    <w:rsid w:val="00937C24"/>
    <w:rsid w:val="00937EB9"/>
    <w:rsid w:val="0094060B"/>
    <w:rsid w:val="00940ABE"/>
    <w:rsid w:val="00941021"/>
    <w:rsid w:val="00941F79"/>
    <w:rsid w:val="00942F59"/>
    <w:rsid w:val="00943C86"/>
    <w:rsid w:val="00943CF6"/>
    <w:rsid w:val="00943EB9"/>
    <w:rsid w:val="009461E4"/>
    <w:rsid w:val="0095077A"/>
    <w:rsid w:val="00950AB7"/>
    <w:rsid w:val="00950F2B"/>
    <w:rsid w:val="0095145B"/>
    <w:rsid w:val="00951538"/>
    <w:rsid w:val="00952F7D"/>
    <w:rsid w:val="00954676"/>
    <w:rsid w:val="0095496A"/>
    <w:rsid w:val="00954C29"/>
    <w:rsid w:val="00955607"/>
    <w:rsid w:val="009560A2"/>
    <w:rsid w:val="00957DDC"/>
    <w:rsid w:val="00957FD3"/>
    <w:rsid w:val="009605DE"/>
    <w:rsid w:val="0096121F"/>
    <w:rsid w:val="009612C0"/>
    <w:rsid w:val="00963424"/>
    <w:rsid w:val="009635A1"/>
    <w:rsid w:val="00964161"/>
    <w:rsid w:val="00964C08"/>
    <w:rsid w:val="00964C7D"/>
    <w:rsid w:val="00965006"/>
    <w:rsid w:val="0096559A"/>
    <w:rsid w:val="00965903"/>
    <w:rsid w:val="00965DE7"/>
    <w:rsid w:val="00965E0E"/>
    <w:rsid w:val="00965EAD"/>
    <w:rsid w:val="0096609A"/>
    <w:rsid w:val="00967D02"/>
    <w:rsid w:val="00967EC2"/>
    <w:rsid w:val="0097026D"/>
    <w:rsid w:val="0097270A"/>
    <w:rsid w:val="00972C5A"/>
    <w:rsid w:val="009759BD"/>
    <w:rsid w:val="00975C1E"/>
    <w:rsid w:val="00975F82"/>
    <w:rsid w:val="0097610D"/>
    <w:rsid w:val="00976BB9"/>
    <w:rsid w:val="00977C54"/>
    <w:rsid w:val="009804D7"/>
    <w:rsid w:val="009816E1"/>
    <w:rsid w:val="009817E3"/>
    <w:rsid w:val="00981CD4"/>
    <w:rsid w:val="00981D68"/>
    <w:rsid w:val="00983A9E"/>
    <w:rsid w:val="009840FB"/>
    <w:rsid w:val="00984908"/>
    <w:rsid w:val="00985721"/>
    <w:rsid w:val="0098613D"/>
    <w:rsid w:val="00986C0B"/>
    <w:rsid w:val="00986ED4"/>
    <w:rsid w:val="009876B9"/>
    <w:rsid w:val="00987AF7"/>
    <w:rsid w:val="00990392"/>
    <w:rsid w:val="009904BE"/>
    <w:rsid w:val="00990707"/>
    <w:rsid w:val="0099161F"/>
    <w:rsid w:val="00992453"/>
    <w:rsid w:val="009929E8"/>
    <w:rsid w:val="00992BC7"/>
    <w:rsid w:val="00992E36"/>
    <w:rsid w:val="00992EAD"/>
    <w:rsid w:val="00993451"/>
    <w:rsid w:val="00993630"/>
    <w:rsid w:val="00993937"/>
    <w:rsid w:val="00993D28"/>
    <w:rsid w:val="00994087"/>
    <w:rsid w:val="00996078"/>
    <w:rsid w:val="009960FF"/>
    <w:rsid w:val="009967EC"/>
    <w:rsid w:val="009A0190"/>
    <w:rsid w:val="009A0B3B"/>
    <w:rsid w:val="009A0C02"/>
    <w:rsid w:val="009A1145"/>
    <w:rsid w:val="009A1225"/>
    <w:rsid w:val="009A1992"/>
    <w:rsid w:val="009A1EF0"/>
    <w:rsid w:val="009A23D7"/>
    <w:rsid w:val="009A302E"/>
    <w:rsid w:val="009A304B"/>
    <w:rsid w:val="009A38BA"/>
    <w:rsid w:val="009A3973"/>
    <w:rsid w:val="009A4CB5"/>
    <w:rsid w:val="009A5067"/>
    <w:rsid w:val="009A591A"/>
    <w:rsid w:val="009A5B0D"/>
    <w:rsid w:val="009A6856"/>
    <w:rsid w:val="009A69E3"/>
    <w:rsid w:val="009A7371"/>
    <w:rsid w:val="009A79D3"/>
    <w:rsid w:val="009A7C83"/>
    <w:rsid w:val="009B032E"/>
    <w:rsid w:val="009B1352"/>
    <w:rsid w:val="009B1769"/>
    <w:rsid w:val="009B17A0"/>
    <w:rsid w:val="009B20CE"/>
    <w:rsid w:val="009B24FC"/>
    <w:rsid w:val="009B310B"/>
    <w:rsid w:val="009B3271"/>
    <w:rsid w:val="009B3BE6"/>
    <w:rsid w:val="009B3E37"/>
    <w:rsid w:val="009B42B1"/>
    <w:rsid w:val="009B5ECA"/>
    <w:rsid w:val="009B6737"/>
    <w:rsid w:val="009B69A2"/>
    <w:rsid w:val="009B7D4F"/>
    <w:rsid w:val="009C2580"/>
    <w:rsid w:val="009C36D0"/>
    <w:rsid w:val="009C3AF8"/>
    <w:rsid w:val="009C5334"/>
    <w:rsid w:val="009C692E"/>
    <w:rsid w:val="009C6F2F"/>
    <w:rsid w:val="009D134F"/>
    <w:rsid w:val="009D15DF"/>
    <w:rsid w:val="009D164D"/>
    <w:rsid w:val="009D1B84"/>
    <w:rsid w:val="009D301D"/>
    <w:rsid w:val="009D3723"/>
    <w:rsid w:val="009D38B7"/>
    <w:rsid w:val="009D4071"/>
    <w:rsid w:val="009D5499"/>
    <w:rsid w:val="009D5AC3"/>
    <w:rsid w:val="009D5D9B"/>
    <w:rsid w:val="009D6E9C"/>
    <w:rsid w:val="009D7942"/>
    <w:rsid w:val="009E11A7"/>
    <w:rsid w:val="009E18EC"/>
    <w:rsid w:val="009E1A81"/>
    <w:rsid w:val="009E201A"/>
    <w:rsid w:val="009E284C"/>
    <w:rsid w:val="009E31FF"/>
    <w:rsid w:val="009E3326"/>
    <w:rsid w:val="009E432C"/>
    <w:rsid w:val="009E63A7"/>
    <w:rsid w:val="009E6430"/>
    <w:rsid w:val="009E7265"/>
    <w:rsid w:val="009E7E35"/>
    <w:rsid w:val="009F0DA7"/>
    <w:rsid w:val="009F119D"/>
    <w:rsid w:val="009F1757"/>
    <w:rsid w:val="009F22DC"/>
    <w:rsid w:val="009F22EE"/>
    <w:rsid w:val="009F2475"/>
    <w:rsid w:val="009F2A8A"/>
    <w:rsid w:val="009F2E10"/>
    <w:rsid w:val="009F3215"/>
    <w:rsid w:val="009F329C"/>
    <w:rsid w:val="009F518E"/>
    <w:rsid w:val="009F6711"/>
    <w:rsid w:val="009F67B3"/>
    <w:rsid w:val="009F74ED"/>
    <w:rsid w:val="009F77B8"/>
    <w:rsid w:val="009F7E8E"/>
    <w:rsid w:val="00A00540"/>
    <w:rsid w:val="00A0095C"/>
    <w:rsid w:val="00A00D20"/>
    <w:rsid w:val="00A015CF"/>
    <w:rsid w:val="00A018BD"/>
    <w:rsid w:val="00A0190F"/>
    <w:rsid w:val="00A01CCE"/>
    <w:rsid w:val="00A02796"/>
    <w:rsid w:val="00A02DBF"/>
    <w:rsid w:val="00A05714"/>
    <w:rsid w:val="00A06376"/>
    <w:rsid w:val="00A0653A"/>
    <w:rsid w:val="00A06A5F"/>
    <w:rsid w:val="00A06AF7"/>
    <w:rsid w:val="00A075FC"/>
    <w:rsid w:val="00A076C1"/>
    <w:rsid w:val="00A079A4"/>
    <w:rsid w:val="00A1173A"/>
    <w:rsid w:val="00A123A4"/>
    <w:rsid w:val="00A12C07"/>
    <w:rsid w:val="00A130CA"/>
    <w:rsid w:val="00A13CC4"/>
    <w:rsid w:val="00A1551A"/>
    <w:rsid w:val="00A161CB"/>
    <w:rsid w:val="00A16AE1"/>
    <w:rsid w:val="00A2033C"/>
    <w:rsid w:val="00A20513"/>
    <w:rsid w:val="00A225C9"/>
    <w:rsid w:val="00A22F90"/>
    <w:rsid w:val="00A23796"/>
    <w:rsid w:val="00A2467D"/>
    <w:rsid w:val="00A24DD9"/>
    <w:rsid w:val="00A25FE8"/>
    <w:rsid w:val="00A26011"/>
    <w:rsid w:val="00A26F07"/>
    <w:rsid w:val="00A27596"/>
    <w:rsid w:val="00A27A5C"/>
    <w:rsid w:val="00A27EF0"/>
    <w:rsid w:val="00A312A2"/>
    <w:rsid w:val="00A31610"/>
    <w:rsid w:val="00A31A25"/>
    <w:rsid w:val="00A31C66"/>
    <w:rsid w:val="00A3213A"/>
    <w:rsid w:val="00A32DD3"/>
    <w:rsid w:val="00A33553"/>
    <w:rsid w:val="00A33564"/>
    <w:rsid w:val="00A342E6"/>
    <w:rsid w:val="00A352DB"/>
    <w:rsid w:val="00A35DA8"/>
    <w:rsid w:val="00A369C4"/>
    <w:rsid w:val="00A36D20"/>
    <w:rsid w:val="00A3716A"/>
    <w:rsid w:val="00A373F0"/>
    <w:rsid w:val="00A378CB"/>
    <w:rsid w:val="00A37DA2"/>
    <w:rsid w:val="00A40B7E"/>
    <w:rsid w:val="00A413D8"/>
    <w:rsid w:val="00A42BCE"/>
    <w:rsid w:val="00A46BF6"/>
    <w:rsid w:val="00A46EA6"/>
    <w:rsid w:val="00A46FBC"/>
    <w:rsid w:val="00A5018C"/>
    <w:rsid w:val="00A501DF"/>
    <w:rsid w:val="00A50241"/>
    <w:rsid w:val="00A502BC"/>
    <w:rsid w:val="00A50973"/>
    <w:rsid w:val="00A51DD0"/>
    <w:rsid w:val="00A51DD3"/>
    <w:rsid w:val="00A5284D"/>
    <w:rsid w:val="00A534F8"/>
    <w:rsid w:val="00A53E93"/>
    <w:rsid w:val="00A53EEA"/>
    <w:rsid w:val="00A5405D"/>
    <w:rsid w:val="00A542F4"/>
    <w:rsid w:val="00A54D7A"/>
    <w:rsid w:val="00A551E0"/>
    <w:rsid w:val="00A56C41"/>
    <w:rsid w:val="00A56CF5"/>
    <w:rsid w:val="00A56EEA"/>
    <w:rsid w:val="00A57C39"/>
    <w:rsid w:val="00A60161"/>
    <w:rsid w:val="00A60DDE"/>
    <w:rsid w:val="00A623C5"/>
    <w:rsid w:val="00A62714"/>
    <w:rsid w:val="00A63266"/>
    <w:rsid w:val="00A63A48"/>
    <w:rsid w:val="00A644B7"/>
    <w:rsid w:val="00A64641"/>
    <w:rsid w:val="00A64DB9"/>
    <w:rsid w:val="00A65217"/>
    <w:rsid w:val="00A65300"/>
    <w:rsid w:val="00A667E4"/>
    <w:rsid w:val="00A670C3"/>
    <w:rsid w:val="00A67F14"/>
    <w:rsid w:val="00A707A4"/>
    <w:rsid w:val="00A71429"/>
    <w:rsid w:val="00A71557"/>
    <w:rsid w:val="00A71736"/>
    <w:rsid w:val="00A71FB7"/>
    <w:rsid w:val="00A733F4"/>
    <w:rsid w:val="00A73568"/>
    <w:rsid w:val="00A736BE"/>
    <w:rsid w:val="00A73BDD"/>
    <w:rsid w:val="00A748CA"/>
    <w:rsid w:val="00A75077"/>
    <w:rsid w:val="00A7571C"/>
    <w:rsid w:val="00A75FA2"/>
    <w:rsid w:val="00A760C7"/>
    <w:rsid w:val="00A77EB1"/>
    <w:rsid w:val="00A80914"/>
    <w:rsid w:val="00A80AB4"/>
    <w:rsid w:val="00A814FF"/>
    <w:rsid w:val="00A81D0F"/>
    <w:rsid w:val="00A82692"/>
    <w:rsid w:val="00A82ECC"/>
    <w:rsid w:val="00A849DA"/>
    <w:rsid w:val="00A85906"/>
    <w:rsid w:val="00A86DA7"/>
    <w:rsid w:val="00A87983"/>
    <w:rsid w:val="00A9152A"/>
    <w:rsid w:val="00A91D91"/>
    <w:rsid w:val="00A91F3F"/>
    <w:rsid w:val="00A9284C"/>
    <w:rsid w:val="00A92D24"/>
    <w:rsid w:val="00A93906"/>
    <w:rsid w:val="00A93A73"/>
    <w:rsid w:val="00A94011"/>
    <w:rsid w:val="00A942E7"/>
    <w:rsid w:val="00A943E0"/>
    <w:rsid w:val="00A951E6"/>
    <w:rsid w:val="00A963B6"/>
    <w:rsid w:val="00AA058C"/>
    <w:rsid w:val="00AA1B2A"/>
    <w:rsid w:val="00AA315D"/>
    <w:rsid w:val="00AA334E"/>
    <w:rsid w:val="00AA35B8"/>
    <w:rsid w:val="00AA3E4E"/>
    <w:rsid w:val="00AA4EAA"/>
    <w:rsid w:val="00AB0C49"/>
    <w:rsid w:val="00AB1595"/>
    <w:rsid w:val="00AB20FF"/>
    <w:rsid w:val="00AB25F9"/>
    <w:rsid w:val="00AB262B"/>
    <w:rsid w:val="00AB3304"/>
    <w:rsid w:val="00AB35F5"/>
    <w:rsid w:val="00AB3658"/>
    <w:rsid w:val="00AB3730"/>
    <w:rsid w:val="00AB4268"/>
    <w:rsid w:val="00AB4BA9"/>
    <w:rsid w:val="00AB5AFC"/>
    <w:rsid w:val="00AB6CD8"/>
    <w:rsid w:val="00AB6FBA"/>
    <w:rsid w:val="00AB724A"/>
    <w:rsid w:val="00AB7396"/>
    <w:rsid w:val="00AC0B88"/>
    <w:rsid w:val="00AC35A9"/>
    <w:rsid w:val="00AC3848"/>
    <w:rsid w:val="00AC3B8A"/>
    <w:rsid w:val="00AC4A0F"/>
    <w:rsid w:val="00AC4F8F"/>
    <w:rsid w:val="00AC50F1"/>
    <w:rsid w:val="00AC61A9"/>
    <w:rsid w:val="00AC6369"/>
    <w:rsid w:val="00AC6422"/>
    <w:rsid w:val="00AD0404"/>
    <w:rsid w:val="00AD05B1"/>
    <w:rsid w:val="00AD116F"/>
    <w:rsid w:val="00AD271E"/>
    <w:rsid w:val="00AD2C8F"/>
    <w:rsid w:val="00AD2CD8"/>
    <w:rsid w:val="00AD379B"/>
    <w:rsid w:val="00AD3864"/>
    <w:rsid w:val="00AD3AC3"/>
    <w:rsid w:val="00AD4468"/>
    <w:rsid w:val="00AD4D3D"/>
    <w:rsid w:val="00AD575D"/>
    <w:rsid w:val="00AD5C7A"/>
    <w:rsid w:val="00AD5CAC"/>
    <w:rsid w:val="00AD6277"/>
    <w:rsid w:val="00AD66D2"/>
    <w:rsid w:val="00AD676E"/>
    <w:rsid w:val="00AD716F"/>
    <w:rsid w:val="00AE08B7"/>
    <w:rsid w:val="00AE1252"/>
    <w:rsid w:val="00AE14FB"/>
    <w:rsid w:val="00AE1776"/>
    <w:rsid w:val="00AE274F"/>
    <w:rsid w:val="00AE3C3F"/>
    <w:rsid w:val="00AE4534"/>
    <w:rsid w:val="00AE47C9"/>
    <w:rsid w:val="00AE4EB3"/>
    <w:rsid w:val="00AE6BC9"/>
    <w:rsid w:val="00AE6CC0"/>
    <w:rsid w:val="00AE71AF"/>
    <w:rsid w:val="00AE7E32"/>
    <w:rsid w:val="00AF0058"/>
    <w:rsid w:val="00AF0377"/>
    <w:rsid w:val="00AF0633"/>
    <w:rsid w:val="00AF1153"/>
    <w:rsid w:val="00AF1413"/>
    <w:rsid w:val="00AF154E"/>
    <w:rsid w:val="00AF1576"/>
    <w:rsid w:val="00AF2807"/>
    <w:rsid w:val="00AF2CB4"/>
    <w:rsid w:val="00AF3564"/>
    <w:rsid w:val="00AF5E18"/>
    <w:rsid w:val="00AF64A9"/>
    <w:rsid w:val="00AF6A11"/>
    <w:rsid w:val="00AF6CF3"/>
    <w:rsid w:val="00AF6E5D"/>
    <w:rsid w:val="00AF73B4"/>
    <w:rsid w:val="00AF73DB"/>
    <w:rsid w:val="00AF79B4"/>
    <w:rsid w:val="00B01100"/>
    <w:rsid w:val="00B01C9F"/>
    <w:rsid w:val="00B02334"/>
    <w:rsid w:val="00B02F7D"/>
    <w:rsid w:val="00B057E6"/>
    <w:rsid w:val="00B058F5"/>
    <w:rsid w:val="00B05BB5"/>
    <w:rsid w:val="00B0624A"/>
    <w:rsid w:val="00B0675B"/>
    <w:rsid w:val="00B06A27"/>
    <w:rsid w:val="00B07AD7"/>
    <w:rsid w:val="00B10D78"/>
    <w:rsid w:val="00B10F29"/>
    <w:rsid w:val="00B1106E"/>
    <w:rsid w:val="00B110E8"/>
    <w:rsid w:val="00B110E9"/>
    <w:rsid w:val="00B1161D"/>
    <w:rsid w:val="00B1165A"/>
    <w:rsid w:val="00B11B17"/>
    <w:rsid w:val="00B11E67"/>
    <w:rsid w:val="00B11EC4"/>
    <w:rsid w:val="00B124DE"/>
    <w:rsid w:val="00B12A6E"/>
    <w:rsid w:val="00B12DAA"/>
    <w:rsid w:val="00B12E0C"/>
    <w:rsid w:val="00B12E23"/>
    <w:rsid w:val="00B12EE9"/>
    <w:rsid w:val="00B13641"/>
    <w:rsid w:val="00B13849"/>
    <w:rsid w:val="00B13C98"/>
    <w:rsid w:val="00B143E4"/>
    <w:rsid w:val="00B1533D"/>
    <w:rsid w:val="00B153A0"/>
    <w:rsid w:val="00B15C5C"/>
    <w:rsid w:val="00B160B7"/>
    <w:rsid w:val="00B1655D"/>
    <w:rsid w:val="00B172D9"/>
    <w:rsid w:val="00B2125A"/>
    <w:rsid w:val="00B21349"/>
    <w:rsid w:val="00B21B8B"/>
    <w:rsid w:val="00B21D2B"/>
    <w:rsid w:val="00B21EC8"/>
    <w:rsid w:val="00B22B53"/>
    <w:rsid w:val="00B22C64"/>
    <w:rsid w:val="00B23203"/>
    <w:rsid w:val="00B246F2"/>
    <w:rsid w:val="00B250C9"/>
    <w:rsid w:val="00B25705"/>
    <w:rsid w:val="00B25855"/>
    <w:rsid w:val="00B260F2"/>
    <w:rsid w:val="00B2783E"/>
    <w:rsid w:val="00B278E0"/>
    <w:rsid w:val="00B30E48"/>
    <w:rsid w:val="00B31348"/>
    <w:rsid w:val="00B316CD"/>
    <w:rsid w:val="00B31973"/>
    <w:rsid w:val="00B338D3"/>
    <w:rsid w:val="00B33C8C"/>
    <w:rsid w:val="00B356FF"/>
    <w:rsid w:val="00B35821"/>
    <w:rsid w:val="00B35E5B"/>
    <w:rsid w:val="00B35F74"/>
    <w:rsid w:val="00B36496"/>
    <w:rsid w:val="00B37AAD"/>
    <w:rsid w:val="00B41402"/>
    <w:rsid w:val="00B42629"/>
    <w:rsid w:val="00B43187"/>
    <w:rsid w:val="00B43844"/>
    <w:rsid w:val="00B43E11"/>
    <w:rsid w:val="00B4588C"/>
    <w:rsid w:val="00B45B27"/>
    <w:rsid w:val="00B466C4"/>
    <w:rsid w:val="00B47925"/>
    <w:rsid w:val="00B5014F"/>
    <w:rsid w:val="00B510CE"/>
    <w:rsid w:val="00B526C3"/>
    <w:rsid w:val="00B52824"/>
    <w:rsid w:val="00B52EEC"/>
    <w:rsid w:val="00B53A8D"/>
    <w:rsid w:val="00B54C87"/>
    <w:rsid w:val="00B564E4"/>
    <w:rsid w:val="00B5698A"/>
    <w:rsid w:val="00B577E6"/>
    <w:rsid w:val="00B578E5"/>
    <w:rsid w:val="00B607AC"/>
    <w:rsid w:val="00B609A8"/>
    <w:rsid w:val="00B612FA"/>
    <w:rsid w:val="00B61306"/>
    <w:rsid w:val="00B613B7"/>
    <w:rsid w:val="00B627D8"/>
    <w:rsid w:val="00B6359D"/>
    <w:rsid w:val="00B635E1"/>
    <w:rsid w:val="00B6364C"/>
    <w:rsid w:val="00B64495"/>
    <w:rsid w:val="00B64818"/>
    <w:rsid w:val="00B648C6"/>
    <w:rsid w:val="00B64C38"/>
    <w:rsid w:val="00B64F30"/>
    <w:rsid w:val="00B65728"/>
    <w:rsid w:val="00B66A75"/>
    <w:rsid w:val="00B66D08"/>
    <w:rsid w:val="00B67E86"/>
    <w:rsid w:val="00B70031"/>
    <w:rsid w:val="00B7057B"/>
    <w:rsid w:val="00B70DC5"/>
    <w:rsid w:val="00B71429"/>
    <w:rsid w:val="00B71BB2"/>
    <w:rsid w:val="00B71DC6"/>
    <w:rsid w:val="00B722E5"/>
    <w:rsid w:val="00B72E96"/>
    <w:rsid w:val="00B730A0"/>
    <w:rsid w:val="00B74F77"/>
    <w:rsid w:val="00B75375"/>
    <w:rsid w:val="00B76639"/>
    <w:rsid w:val="00B7782A"/>
    <w:rsid w:val="00B804AD"/>
    <w:rsid w:val="00B81EAE"/>
    <w:rsid w:val="00B825C9"/>
    <w:rsid w:val="00B82868"/>
    <w:rsid w:val="00B82FA2"/>
    <w:rsid w:val="00B83252"/>
    <w:rsid w:val="00B83D98"/>
    <w:rsid w:val="00B83F71"/>
    <w:rsid w:val="00B846CB"/>
    <w:rsid w:val="00B85DEE"/>
    <w:rsid w:val="00B860B8"/>
    <w:rsid w:val="00B87355"/>
    <w:rsid w:val="00B905CE"/>
    <w:rsid w:val="00B91288"/>
    <w:rsid w:val="00B913F2"/>
    <w:rsid w:val="00B91591"/>
    <w:rsid w:val="00B91C44"/>
    <w:rsid w:val="00B92701"/>
    <w:rsid w:val="00B929DA"/>
    <w:rsid w:val="00B93C05"/>
    <w:rsid w:val="00B948B5"/>
    <w:rsid w:val="00B95CA8"/>
    <w:rsid w:val="00B95EB8"/>
    <w:rsid w:val="00B96574"/>
    <w:rsid w:val="00B97829"/>
    <w:rsid w:val="00BA03ED"/>
    <w:rsid w:val="00BA06FE"/>
    <w:rsid w:val="00BA0CE2"/>
    <w:rsid w:val="00BA10D2"/>
    <w:rsid w:val="00BA1ECC"/>
    <w:rsid w:val="00BA379E"/>
    <w:rsid w:val="00BA3FBF"/>
    <w:rsid w:val="00BA55AC"/>
    <w:rsid w:val="00BA5625"/>
    <w:rsid w:val="00BA67AF"/>
    <w:rsid w:val="00BA6852"/>
    <w:rsid w:val="00BA7FCA"/>
    <w:rsid w:val="00BA7FE1"/>
    <w:rsid w:val="00BB041B"/>
    <w:rsid w:val="00BB12A1"/>
    <w:rsid w:val="00BB305D"/>
    <w:rsid w:val="00BB3366"/>
    <w:rsid w:val="00BB512E"/>
    <w:rsid w:val="00BB5297"/>
    <w:rsid w:val="00BB54A7"/>
    <w:rsid w:val="00BB6194"/>
    <w:rsid w:val="00BB732C"/>
    <w:rsid w:val="00BB7448"/>
    <w:rsid w:val="00BB76F0"/>
    <w:rsid w:val="00BB7C84"/>
    <w:rsid w:val="00BC0927"/>
    <w:rsid w:val="00BC0C83"/>
    <w:rsid w:val="00BC17E1"/>
    <w:rsid w:val="00BC3217"/>
    <w:rsid w:val="00BC32ED"/>
    <w:rsid w:val="00BC3B28"/>
    <w:rsid w:val="00BC4ABE"/>
    <w:rsid w:val="00BC4DFF"/>
    <w:rsid w:val="00BC597F"/>
    <w:rsid w:val="00BC673F"/>
    <w:rsid w:val="00BC68CF"/>
    <w:rsid w:val="00BD0B21"/>
    <w:rsid w:val="00BD1177"/>
    <w:rsid w:val="00BD19AE"/>
    <w:rsid w:val="00BD20DC"/>
    <w:rsid w:val="00BD2241"/>
    <w:rsid w:val="00BD2B2C"/>
    <w:rsid w:val="00BD427E"/>
    <w:rsid w:val="00BD535D"/>
    <w:rsid w:val="00BD569A"/>
    <w:rsid w:val="00BD5CD8"/>
    <w:rsid w:val="00BD5CFF"/>
    <w:rsid w:val="00BD5F01"/>
    <w:rsid w:val="00BD69FB"/>
    <w:rsid w:val="00BD7981"/>
    <w:rsid w:val="00BD7B77"/>
    <w:rsid w:val="00BD7E52"/>
    <w:rsid w:val="00BE0893"/>
    <w:rsid w:val="00BE089E"/>
    <w:rsid w:val="00BE0D50"/>
    <w:rsid w:val="00BE1A27"/>
    <w:rsid w:val="00BE2226"/>
    <w:rsid w:val="00BE26FF"/>
    <w:rsid w:val="00BE3083"/>
    <w:rsid w:val="00BE3B3D"/>
    <w:rsid w:val="00BE46B4"/>
    <w:rsid w:val="00BE4806"/>
    <w:rsid w:val="00BE4FFA"/>
    <w:rsid w:val="00BE5E29"/>
    <w:rsid w:val="00BF13AB"/>
    <w:rsid w:val="00BF1DD0"/>
    <w:rsid w:val="00BF234E"/>
    <w:rsid w:val="00BF3A17"/>
    <w:rsid w:val="00BF446D"/>
    <w:rsid w:val="00BF45B3"/>
    <w:rsid w:val="00BF55E9"/>
    <w:rsid w:val="00BF66B0"/>
    <w:rsid w:val="00BF6B69"/>
    <w:rsid w:val="00BF6DAD"/>
    <w:rsid w:val="00C000A8"/>
    <w:rsid w:val="00C00537"/>
    <w:rsid w:val="00C008B9"/>
    <w:rsid w:val="00C00F3D"/>
    <w:rsid w:val="00C01118"/>
    <w:rsid w:val="00C01892"/>
    <w:rsid w:val="00C019D8"/>
    <w:rsid w:val="00C0210D"/>
    <w:rsid w:val="00C02521"/>
    <w:rsid w:val="00C027EC"/>
    <w:rsid w:val="00C032A5"/>
    <w:rsid w:val="00C034CC"/>
    <w:rsid w:val="00C03739"/>
    <w:rsid w:val="00C03BB8"/>
    <w:rsid w:val="00C03D26"/>
    <w:rsid w:val="00C03E49"/>
    <w:rsid w:val="00C03E4D"/>
    <w:rsid w:val="00C03F81"/>
    <w:rsid w:val="00C04A61"/>
    <w:rsid w:val="00C04E47"/>
    <w:rsid w:val="00C05454"/>
    <w:rsid w:val="00C06668"/>
    <w:rsid w:val="00C06840"/>
    <w:rsid w:val="00C06974"/>
    <w:rsid w:val="00C06DAA"/>
    <w:rsid w:val="00C07E46"/>
    <w:rsid w:val="00C10022"/>
    <w:rsid w:val="00C11A27"/>
    <w:rsid w:val="00C12987"/>
    <w:rsid w:val="00C130DA"/>
    <w:rsid w:val="00C13F97"/>
    <w:rsid w:val="00C14E85"/>
    <w:rsid w:val="00C1571F"/>
    <w:rsid w:val="00C16492"/>
    <w:rsid w:val="00C166CC"/>
    <w:rsid w:val="00C1719C"/>
    <w:rsid w:val="00C20C94"/>
    <w:rsid w:val="00C21440"/>
    <w:rsid w:val="00C22B30"/>
    <w:rsid w:val="00C23EEC"/>
    <w:rsid w:val="00C24FCF"/>
    <w:rsid w:val="00C26C49"/>
    <w:rsid w:val="00C26D6B"/>
    <w:rsid w:val="00C277FE"/>
    <w:rsid w:val="00C27F11"/>
    <w:rsid w:val="00C3019D"/>
    <w:rsid w:val="00C30D90"/>
    <w:rsid w:val="00C322AD"/>
    <w:rsid w:val="00C335FC"/>
    <w:rsid w:val="00C33AF3"/>
    <w:rsid w:val="00C343DA"/>
    <w:rsid w:val="00C34426"/>
    <w:rsid w:val="00C36718"/>
    <w:rsid w:val="00C36736"/>
    <w:rsid w:val="00C37105"/>
    <w:rsid w:val="00C405A2"/>
    <w:rsid w:val="00C40D46"/>
    <w:rsid w:val="00C41713"/>
    <w:rsid w:val="00C42322"/>
    <w:rsid w:val="00C42AE6"/>
    <w:rsid w:val="00C42C8F"/>
    <w:rsid w:val="00C439A2"/>
    <w:rsid w:val="00C4424C"/>
    <w:rsid w:val="00C44659"/>
    <w:rsid w:val="00C449A9"/>
    <w:rsid w:val="00C449E0"/>
    <w:rsid w:val="00C44F7A"/>
    <w:rsid w:val="00C458DC"/>
    <w:rsid w:val="00C459B6"/>
    <w:rsid w:val="00C46AF7"/>
    <w:rsid w:val="00C46EC5"/>
    <w:rsid w:val="00C477AA"/>
    <w:rsid w:val="00C479FD"/>
    <w:rsid w:val="00C47C78"/>
    <w:rsid w:val="00C512D0"/>
    <w:rsid w:val="00C51859"/>
    <w:rsid w:val="00C51AAB"/>
    <w:rsid w:val="00C548D0"/>
    <w:rsid w:val="00C549E5"/>
    <w:rsid w:val="00C54F48"/>
    <w:rsid w:val="00C5568F"/>
    <w:rsid w:val="00C55CD0"/>
    <w:rsid w:val="00C55FD5"/>
    <w:rsid w:val="00C60051"/>
    <w:rsid w:val="00C600AD"/>
    <w:rsid w:val="00C607B5"/>
    <w:rsid w:val="00C60ACC"/>
    <w:rsid w:val="00C61298"/>
    <w:rsid w:val="00C623BF"/>
    <w:rsid w:val="00C633FD"/>
    <w:rsid w:val="00C63455"/>
    <w:rsid w:val="00C63B2E"/>
    <w:rsid w:val="00C6408F"/>
    <w:rsid w:val="00C64CC3"/>
    <w:rsid w:val="00C65ADD"/>
    <w:rsid w:val="00C65C18"/>
    <w:rsid w:val="00C664FB"/>
    <w:rsid w:val="00C66C27"/>
    <w:rsid w:val="00C66D38"/>
    <w:rsid w:val="00C67382"/>
    <w:rsid w:val="00C6770E"/>
    <w:rsid w:val="00C70564"/>
    <w:rsid w:val="00C70A71"/>
    <w:rsid w:val="00C71AFE"/>
    <w:rsid w:val="00C7274F"/>
    <w:rsid w:val="00C73073"/>
    <w:rsid w:val="00C73681"/>
    <w:rsid w:val="00C7522F"/>
    <w:rsid w:val="00C755AB"/>
    <w:rsid w:val="00C7587B"/>
    <w:rsid w:val="00C77566"/>
    <w:rsid w:val="00C800A4"/>
    <w:rsid w:val="00C80120"/>
    <w:rsid w:val="00C80189"/>
    <w:rsid w:val="00C80612"/>
    <w:rsid w:val="00C8114C"/>
    <w:rsid w:val="00C8148C"/>
    <w:rsid w:val="00C81510"/>
    <w:rsid w:val="00C81EC2"/>
    <w:rsid w:val="00C81F45"/>
    <w:rsid w:val="00C82CAF"/>
    <w:rsid w:val="00C83009"/>
    <w:rsid w:val="00C83643"/>
    <w:rsid w:val="00C84661"/>
    <w:rsid w:val="00C852AA"/>
    <w:rsid w:val="00C8540D"/>
    <w:rsid w:val="00C85AC2"/>
    <w:rsid w:val="00C85F1E"/>
    <w:rsid w:val="00C868BA"/>
    <w:rsid w:val="00C870C7"/>
    <w:rsid w:val="00C90021"/>
    <w:rsid w:val="00C9068C"/>
    <w:rsid w:val="00C906EB"/>
    <w:rsid w:val="00C92E6E"/>
    <w:rsid w:val="00C940B3"/>
    <w:rsid w:val="00C95391"/>
    <w:rsid w:val="00C95F94"/>
    <w:rsid w:val="00C967D7"/>
    <w:rsid w:val="00C97EA8"/>
    <w:rsid w:val="00CA07BE"/>
    <w:rsid w:val="00CA0BDF"/>
    <w:rsid w:val="00CA281B"/>
    <w:rsid w:val="00CA2E41"/>
    <w:rsid w:val="00CA3757"/>
    <w:rsid w:val="00CA4A69"/>
    <w:rsid w:val="00CA506B"/>
    <w:rsid w:val="00CA560C"/>
    <w:rsid w:val="00CA57F2"/>
    <w:rsid w:val="00CA6557"/>
    <w:rsid w:val="00CA6670"/>
    <w:rsid w:val="00CA689D"/>
    <w:rsid w:val="00CA7813"/>
    <w:rsid w:val="00CB0DA0"/>
    <w:rsid w:val="00CB0F13"/>
    <w:rsid w:val="00CB1387"/>
    <w:rsid w:val="00CB2A8C"/>
    <w:rsid w:val="00CB3800"/>
    <w:rsid w:val="00CB5D27"/>
    <w:rsid w:val="00CB64F1"/>
    <w:rsid w:val="00CB6934"/>
    <w:rsid w:val="00CB7A24"/>
    <w:rsid w:val="00CC1408"/>
    <w:rsid w:val="00CC1AA3"/>
    <w:rsid w:val="00CC2DB5"/>
    <w:rsid w:val="00CC33DB"/>
    <w:rsid w:val="00CC439F"/>
    <w:rsid w:val="00CC4FD7"/>
    <w:rsid w:val="00CC79C8"/>
    <w:rsid w:val="00CD0A02"/>
    <w:rsid w:val="00CD2506"/>
    <w:rsid w:val="00CD29B4"/>
    <w:rsid w:val="00CD35FF"/>
    <w:rsid w:val="00CD399D"/>
    <w:rsid w:val="00CD3B69"/>
    <w:rsid w:val="00CD3B8E"/>
    <w:rsid w:val="00CD3FDA"/>
    <w:rsid w:val="00CD4525"/>
    <w:rsid w:val="00CD47F3"/>
    <w:rsid w:val="00CD486A"/>
    <w:rsid w:val="00CD63EE"/>
    <w:rsid w:val="00CD6831"/>
    <w:rsid w:val="00CD6AFB"/>
    <w:rsid w:val="00CD6C30"/>
    <w:rsid w:val="00CD7916"/>
    <w:rsid w:val="00CD79CA"/>
    <w:rsid w:val="00CD7C09"/>
    <w:rsid w:val="00CD7E9A"/>
    <w:rsid w:val="00CE123D"/>
    <w:rsid w:val="00CE1975"/>
    <w:rsid w:val="00CE1FCC"/>
    <w:rsid w:val="00CE2053"/>
    <w:rsid w:val="00CE274D"/>
    <w:rsid w:val="00CE27D7"/>
    <w:rsid w:val="00CE2838"/>
    <w:rsid w:val="00CE3341"/>
    <w:rsid w:val="00CE3C79"/>
    <w:rsid w:val="00CE58C2"/>
    <w:rsid w:val="00CE5AC2"/>
    <w:rsid w:val="00CE6219"/>
    <w:rsid w:val="00CE692B"/>
    <w:rsid w:val="00CF0699"/>
    <w:rsid w:val="00CF17C5"/>
    <w:rsid w:val="00CF1A33"/>
    <w:rsid w:val="00CF20EA"/>
    <w:rsid w:val="00CF2432"/>
    <w:rsid w:val="00CF36EB"/>
    <w:rsid w:val="00CF4C3B"/>
    <w:rsid w:val="00CF5BA6"/>
    <w:rsid w:val="00CF749D"/>
    <w:rsid w:val="00D00301"/>
    <w:rsid w:val="00D0089D"/>
    <w:rsid w:val="00D01425"/>
    <w:rsid w:val="00D01892"/>
    <w:rsid w:val="00D018BE"/>
    <w:rsid w:val="00D02232"/>
    <w:rsid w:val="00D02F2C"/>
    <w:rsid w:val="00D02F86"/>
    <w:rsid w:val="00D037D0"/>
    <w:rsid w:val="00D03ACB"/>
    <w:rsid w:val="00D03B30"/>
    <w:rsid w:val="00D0409B"/>
    <w:rsid w:val="00D04179"/>
    <w:rsid w:val="00D04703"/>
    <w:rsid w:val="00D04BB8"/>
    <w:rsid w:val="00D0577A"/>
    <w:rsid w:val="00D06C47"/>
    <w:rsid w:val="00D10BF5"/>
    <w:rsid w:val="00D11BC2"/>
    <w:rsid w:val="00D11D25"/>
    <w:rsid w:val="00D124AB"/>
    <w:rsid w:val="00D125FF"/>
    <w:rsid w:val="00D12B03"/>
    <w:rsid w:val="00D12E70"/>
    <w:rsid w:val="00D1354D"/>
    <w:rsid w:val="00D13A07"/>
    <w:rsid w:val="00D1434D"/>
    <w:rsid w:val="00D14C0C"/>
    <w:rsid w:val="00D14D35"/>
    <w:rsid w:val="00D16346"/>
    <w:rsid w:val="00D1678E"/>
    <w:rsid w:val="00D16A1D"/>
    <w:rsid w:val="00D2020B"/>
    <w:rsid w:val="00D21567"/>
    <w:rsid w:val="00D22038"/>
    <w:rsid w:val="00D228B8"/>
    <w:rsid w:val="00D25E06"/>
    <w:rsid w:val="00D3030C"/>
    <w:rsid w:val="00D307F8"/>
    <w:rsid w:val="00D31666"/>
    <w:rsid w:val="00D31D68"/>
    <w:rsid w:val="00D31EC5"/>
    <w:rsid w:val="00D322E8"/>
    <w:rsid w:val="00D327BB"/>
    <w:rsid w:val="00D35067"/>
    <w:rsid w:val="00D4089C"/>
    <w:rsid w:val="00D41264"/>
    <w:rsid w:val="00D415A3"/>
    <w:rsid w:val="00D416F8"/>
    <w:rsid w:val="00D41B38"/>
    <w:rsid w:val="00D4207C"/>
    <w:rsid w:val="00D42137"/>
    <w:rsid w:val="00D42EEF"/>
    <w:rsid w:val="00D42FFA"/>
    <w:rsid w:val="00D43125"/>
    <w:rsid w:val="00D444A7"/>
    <w:rsid w:val="00D445D5"/>
    <w:rsid w:val="00D446E7"/>
    <w:rsid w:val="00D449D2"/>
    <w:rsid w:val="00D45601"/>
    <w:rsid w:val="00D504D0"/>
    <w:rsid w:val="00D50836"/>
    <w:rsid w:val="00D50C12"/>
    <w:rsid w:val="00D51E9D"/>
    <w:rsid w:val="00D52EBE"/>
    <w:rsid w:val="00D53224"/>
    <w:rsid w:val="00D53687"/>
    <w:rsid w:val="00D5444A"/>
    <w:rsid w:val="00D547CF"/>
    <w:rsid w:val="00D5577F"/>
    <w:rsid w:val="00D559FD"/>
    <w:rsid w:val="00D57038"/>
    <w:rsid w:val="00D57B11"/>
    <w:rsid w:val="00D60CBB"/>
    <w:rsid w:val="00D60EEE"/>
    <w:rsid w:val="00D61314"/>
    <w:rsid w:val="00D61E7C"/>
    <w:rsid w:val="00D63216"/>
    <w:rsid w:val="00D636F2"/>
    <w:rsid w:val="00D66894"/>
    <w:rsid w:val="00D66974"/>
    <w:rsid w:val="00D66A3A"/>
    <w:rsid w:val="00D67B97"/>
    <w:rsid w:val="00D70AD6"/>
    <w:rsid w:val="00D71882"/>
    <w:rsid w:val="00D71C58"/>
    <w:rsid w:val="00D728D0"/>
    <w:rsid w:val="00D733F8"/>
    <w:rsid w:val="00D73A81"/>
    <w:rsid w:val="00D755C8"/>
    <w:rsid w:val="00D76150"/>
    <w:rsid w:val="00D763D8"/>
    <w:rsid w:val="00D76858"/>
    <w:rsid w:val="00D77C2B"/>
    <w:rsid w:val="00D77D07"/>
    <w:rsid w:val="00D77D14"/>
    <w:rsid w:val="00D81046"/>
    <w:rsid w:val="00D815B0"/>
    <w:rsid w:val="00D81950"/>
    <w:rsid w:val="00D8235E"/>
    <w:rsid w:val="00D82DCF"/>
    <w:rsid w:val="00D832ED"/>
    <w:rsid w:val="00D839C7"/>
    <w:rsid w:val="00D842B9"/>
    <w:rsid w:val="00D8495E"/>
    <w:rsid w:val="00D84F7F"/>
    <w:rsid w:val="00D85775"/>
    <w:rsid w:val="00D8597B"/>
    <w:rsid w:val="00D85AE6"/>
    <w:rsid w:val="00D8671F"/>
    <w:rsid w:val="00D90573"/>
    <w:rsid w:val="00D913ED"/>
    <w:rsid w:val="00D920F7"/>
    <w:rsid w:val="00D939E7"/>
    <w:rsid w:val="00D96C14"/>
    <w:rsid w:val="00D97A58"/>
    <w:rsid w:val="00D97AB5"/>
    <w:rsid w:val="00D97DEF"/>
    <w:rsid w:val="00DA13A1"/>
    <w:rsid w:val="00DA1AD6"/>
    <w:rsid w:val="00DA2085"/>
    <w:rsid w:val="00DA228E"/>
    <w:rsid w:val="00DA2509"/>
    <w:rsid w:val="00DA29DC"/>
    <w:rsid w:val="00DA3CB5"/>
    <w:rsid w:val="00DA40A2"/>
    <w:rsid w:val="00DA5645"/>
    <w:rsid w:val="00DA5E48"/>
    <w:rsid w:val="00DA6230"/>
    <w:rsid w:val="00DA7758"/>
    <w:rsid w:val="00DA7D38"/>
    <w:rsid w:val="00DB0120"/>
    <w:rsid w:val="00DB24F3"/>
    <w:rsid w:val="00DB278D"/>
    <w:rsid w:val="00DB28C2"/>
    <w:rsid w:val="00DB2F6E"/>
    <w:rsid w:val="00DB30FF"/>
    <w:rsid w:val="00DB4040"/>
    <w:rsid w:val="00DB5648"/>
    <w:rsid w:val="00DB71EC"/>
    <w:rsid w:val="00DB782F"/>
    <w:rsid w:val="00DB790E"/>
    <w:rsid w:val="00DB7CAE"/>
    <w:rsid w:val="00DC0783"/>
    <w:rsid w:val="00DC0830"/>
    <w:rsid w:val="00DC12CC"/>
    <w:rsid w:val="00DC19DE"/>
    <w:rsid w:val="00DC2B92"/>
    <w:rsid w:val="00DC3448"/>
    <w:rsid w:val="00DC359F"/>
    <w:rsid w:val="00DC40F5"/>
    <w:rsid w:val="00DC4119"/>
    <w:rsid w:val="00DC43A5"/>
    <w:rsid w:val="00DC4628"/>
    <w:rsid w:val="00DC46EE"/>
    <w:rsid w:val="00DC4F15"/>
    <w:rsid w:val="00DC4F1C"/>
    <w:rsid w:val="00DC5835"/>
    <w:rsid w:val="00DC59FA"/>
    <w:rsid w:val="00DC6F2B"/>
    <w:rsid w:val="00DC71EA"/>
    <w:rsid w:val="00DC7373"/>
    <w:rsid w:val="00DD03C5"/>
    <w:rsid w:val="00DD0646"/>
    <w:rsid w:val="00DD06E8"/>
    <w:rsid w:val="00DD094D"/>
    <w:rsid w:val="00DD1B88"/>
    <w:rsid w:val="00DD2245"/>
    <w:rsid w:val="00DD37B1"/>
    <w:rsid w:val="00DD4534"/>
    <w:rsid w:val="00DD4A64"/>
    <w:rsid w:val="00DD78B5"/>
    <w:rsid w:val="00DD7A6D"/>
    <w:rsid w:val="00DE04D2"/>
    <w:rsid w:val="00DE0533"/>
    <w:rsid w:val="00DE07F0"/>
    <w:rsid w:val="00DE0940"/>
    <w:rsid w:val="00DE0A19"/>
    <w:rsid w:val="00DE1823"/>
    <w:rsid w:val="00DE4227"/>
    <w:rsid w:val="00DE4F97"/>
    <w:rsid w:val="00DE6467"/>
    <w:rsid w:val="00DE71FF"/>
    <w:rsid w:val="00DE7243"/>
    <w:rsid w:val="00DE76F6"/>
    <w:rsid w:val="00DE79A8"/>
    <w:rsid w:val="00DE7F93"/>
    <w:rsid w:val="00DF032F"/>
    <w:rsid w:val="00DF0B1B"/>
    <w:rsid w:val="00DF1113"/>
    <w:rsid w:val="00DF198B"/>
    <w:rsid w:val="00DF1C09"/>
    <w:rsid w:val="00DF27F2"/>
    <w:rsid w:val="00DF3228"/>
    <w:rsid w:val="00DF3407"/>
    <w:rsid w:val="00DF4511"/>
    <w:rsid w:val="00DF495C"/>
    <w:rsid w:val="00DF4BE9"/>
    <w:rsid w:val="00DF4C24"/>
    <w:rsid w:val="00DF5AA9"/>
    <w:rsid w:val="00DF6609"/>
    <w:rsid w:val="00DF676A"/>
    <w:rsid w:val="00DF76D3"/>
    <w:rsid w:val="00E00114"/>
    <w:rsid w:val="00E0110A"/>
    <w:rsid w:val="00E0122E"/>
    <w:rsid w:val="00E02AA0"/>
    <w:rsid w:val="00E02E55"/>
    <w:rsid w:val="00E04E7A"/>
    <w:rsid w:val="00E050CF"/>
    <w:rsid w:val="00E05E4D"/>
    <w:rsid w:val="00E068AA"/>
    <w:rsid w:val="00E10AE0"/>
    <w:rsid w:val="00E11421"/>
    <w:rsid w:val="00E12306"/>
    <w:rsid w:val="00E12805"/>
    <w:rsid w:val="00E14943"/>
    <w:rsid w:val="00E150F9"/>
    <w:rsid w:val="00E15776"/>
    <w:rsid w:val="00E167B8"/>
    <w:rsid w:val="00E17382"/>
    <w:rsid w:val="00E17540"/>
    <w:rsid w:val="00E17CA6"/>
    <w:rsid w:val="00E17D5D"/>
    <w:rsid w:val="00E200A0"/>
    <w:rsid w:val="00E20FCC"/>
    <w:rsid w:val="00E21DD8"/>
    <w:rsid w:val="00E21ED6"/>
    <w:rsid w:val="00E2341E"/>
    <w:rsid w:val="00E24255"/>
    <w:rsid w:val="00E24344"/>
    <w:rsid w:val="00E247C3"/>
    <w:rsid w:val="00E24DA4"/>
    <w:rsid w:val="00E24F17"/>
    <w:rsid w:val="00E2543B"/>
    <w:rsid w:val="00E25C15"/>
    <w:rsid w:val="00E2616C"/>
    <w:rsid w:val="00E26288"/>
    <w:rsid w:val="00E26989"/>
    <w:rsid w:val="00E26D44"/>
    <w:rsid w:val="00E2717A"/>
    <w:rsid w:val="00E27B54"/>
    <w:rsid w:val="00E31434"/>
    <w:rsid w:val="00E316CF"/>
    <w:rsid w:val="00E319A0"/>
    <w:rsid w:val="00E31AF2"/>
    <w:rsid w:val="00E320A8"/>
    <w:rsid w:val="00E33106"/>
    <w:rsid w:val="00E34B3A"/>
    <w:rsid w:val="00E357F1"/>
    <w:rsid w:val="00E4008A"/>
    <w:rsid w:val="00E407CB"/>
    <w:rsid w:val="00E41704"/>
    <w:rsid w:val="00E42081"/>
    <w:rsid w:val="00E424C2"/>
    <w:rsid w:val="00E4423E"/>
    <w:rsid w:val="00E444DB"/>
    <w:rsid w:val="00E4457F"/>
    <w:rsid w:val="00E451A4"/>
    <w:rsid w:val="00E4523D"/>
    <w:rsid w:val="00E47BDE"/>
    <w:rsid w:val="00E5022C"/>
    <w:rsid w:val="00E50300"/>
    <w:rsid w:val="00E50F50"/>
    <w:rsid w:val="00E51802"/>
    <w:rsid w:val="00E51968"/>
    <w:rsid w:val="00E51CBC"/>
    <w:rsid w:val="00E51D34"/>
    <w:rsid w:val="00E52251"/>
    <w:rsid w:val="00E523F5"/>
    <w:rsid w:val="00E52490"/>
    <w:rsid w:val="00E52E3F"/>
    <w:rsid w:val="00E536A5"/>
    <w:rsid w:val="00E539C3"/>
    <w:rsid w:val="00E547BE"/>
    <w:rsid w:val="00E54FDA"/>
    <w:rsid w:val="00E5522E"/>
    <w:rsid w:val="00E56098"/>
    <w:rsid w:val="00E56CB1"/>
    <w:rsid w:val="00E57385"/>
    <w:rsid w:val="00E57BB5"/>
    <w:rsid w:val="00E57C1B"/>
    <w:rsid w:val="00E57FE3"/>
    <w:rsid w:val="00E601FE"/>
    <w:rsid w:val="00E61349"/>
    <w:rsid w:val="00E61B69"/>
    <w:rsid w:val="00E625AF"/>
    <w:rsid w:val="00E6364A"/>
    <w:rsid w:val="00E63F13"/>
    <w:rsid w:val="00E64492"/>
    <w:rsid w:val="00E6565D"/>
    <w:rsid w:val="00E65B29"/>
    <w:rsid w:val="00E65B90"/>
    <w:rsid w:val="00E6710D"/>
    <w:rsid w:val="00E70B58"/>
    <w:rsid w:val="00E71240"/>
    <w:rsid w:val="00E715B9"/>
    <w:rsid w:val="00E719B6"/>
    <w:rsid w:val="00E72BBC"/>
    <w:rsid w:val="00E731BD"/>
    <w:rsid w:val="00E74520"/>
    <w:rsid w:val="00E74B29"/>
    <w:rsid w:val="00E759BA"/>
    <w:rsid w:val="00E75F52"/>
    <w:rsid w:val="00E76066"/>
    <w:rsid w:val="00E776E0"/>
    <w:rsid w:val="00E77DF8"/>
    <w:rsid w:val="00E8031E"/>
    <w:rsid w:val="00E8061C"/>
    <w:rsid w:val="00E80F9F"/>
    <w:rsid w:val="00E8180B"/>
    <w:rsid w:val="00E81D8C"/>
    <w:rsid w:val="00E82171"/>
    <w:rsid w:val="00E82A1D"/>
    <w:rsid w:val="00E83C65"/>
    <w:rsid w:val="00E843EF"/>
    <w:rsid w:val="00E849E0"/>
    <w:rsid w:val="00E84DFC"/>
    <w:rsid w:val="00E8649B"/>
    <w:rsid w:val="00E864B6"/>
    <w:rsid w:val="00E905A8"/>
    <w:rsid w:val="00E9131B"/>
    <w:rsid w:val="00E91678"/>
    <w:rsid w:val="00E91DF4"/>
    <w:rsid w:val="00E91DFB"/>
    <w:rsid w:val="00E920A3"/>
    <w:rsid w:val="00E9229F"/>
    <w:rsid w:val="00E92454"/>
    <w:rsid w:val="00E94BBC"/>
    <w:rsid w:val="00E953A2"/>
    <w:rsid w:val="00E95561"/>
    <w:rsid w:val="00E962BF"/>
    <w:rsid w:val="00E96607"/>
    <w:rsid w:val="00E97E16"/>
    <w:rsid w:val="00E97FB9"/>
    <w:rsid w:val="00EA0915"/>
    <w:rsid w:val="00EA0C76"/>
    <w:rsid w:val="00EA1360"/>
    <w:rsid w:val="00EA1C4E"/>
    <w:rsid w:val="00EA1D0C"/>
    <w:rsid w:val="00EA4302"/>
    <w:rsid w:val="00EA4F88"/>
    <w:rsid w:val="00EA5B1A"/>
    <w:rsid w:val="00EA5BFC"/>
    <w:rsid w:val="00EA6CE6"/>
    <w:rsid w:val="00EA726C"/>
    <w:rsid w:val="00EA7924"/>
    <w:rsid w:val="00EA7BA0"/>
    <w:rsid w:val="00EB1625"/>
    <w:rsid w:val="00EB2AAC"/>
    <w:rsid w:val="00EB3600"/>
    <w:rsid w:val="00EB46BC"/>
    <w:rsid w:val="00EB47EA"/>
    <w:rsid w:val="00EB4E20"/>
    <w:rsid w:val="00EB5A1B"/>
    <w:rsid w:val="00EB65DA"/>
    <w:rsid w:val="00EB7C9D"/>
    <w:rsid w:val="00EC018C"/>
    <w:rsid w:val="00EC02B8"/>
    <w:rsid w:val="00EC0421"/>
    <w:rsid w:val="00EC0FE7"/>
    <w:rsid w:val="00EC3069"/>
    <w:rsid w:val="00EC460C"/>
    <w:rsid w:val="00EC5486"/>
    <w:rsid w:val="00EC6B2B"/>
    <w:rsid w:val="00EC7524"/>
    <w:rsid w:val="00EC766E"/>
    <w:rsid w:val="00EC76BF"/>
    <w:rsid w:val="00EC787C"/>
    <w:rsid w:val="00EC7D60"/>
    <w:rsid w:val="00EC7E90"/>
    <w:rsid w:val="00ED05B2"/>
    <w:rsid w:val="00ED1257"/>
    <w:rsid w:val="00ED129E"/>
    <w:rsid w:val="00ED143D"/>
    <w:rsid w:val="00ED1C03"/>
    <w:rsid w:val="00ED2489"/>
    <w:rsid w:val="00ED2754"/>
    <w:rsid w:val="00ED4072"/>
    <w:rsid w:val="00ED5670"/>
    <w:rsid w:val="00ED5803"/>
    <w:rsid w:val="00ED7135"/>
    <w:rsid w:val="00EE006C"/>
    <w:rsid w:val="00EE1610"/>
    <w:rsid w:val="00EE2067"/>
    <w:rsid w:val="00EE20BC"/>
    <w:rsid w:val="00EE2900"/>
    <w:rsid w:val="00EE2D4A"/>
    <w:rsid w:val="00EE4DD7"/>
    <w:rsid w:val="00EE5DC2"/>
    <w:rsid w:val="00EE5E1F"/>
    <w:rsid w:val="00EE7B7C"/>
    <w:rsid w:val="00EF11A9"/>
    <w:rsid w:val="00EF29AB"/>
    <w:rsid w:val="00EF2EA9"/>
    <w:rsid w:val="00EF2F27"/>
    <w:rsid w:val="00EF473E"/>
    <w:rsid w:val="00EF53FF"/>
    <w:rsid w:val="00EF54A5"/>
    <w:rsid w:val="00EF6312"/>
    <w:rsid w:val="00EF6872"/>
    <w:rsid w:val="00EF7DBF"/>
    <w:rsid w:val="00F0297D"/>
    <w:rsid w:val="00F02EE5"/>
    <w:rsid w:val="00F039DE"/>
    <w:rsid w:val="00F03A9A"/>
    <w:rsid w:val="00F03CB0"/>
    <w:rsid w:val="00F03F72"/>
    <w:rsid w:val="00F04E82"/>
    <w:rsid w:val="00F0526E"/>
    <w:rsid w:val="00F05429"/>
    <w:rsid w:val="00F05AAB"/>
    <w:rsid w:val="00F05B69"/>
    <w:rsid w:val="00F05C15"/>
    <w:rsid w:val="00F07C8A"/>
    <w:rsid w:val="00F07E01"/>
    <w:rsid w:val="00F10276"/>
    <w:rsid w:val="00F10B3F"/>
    <w:rsid w:val="00F10FD0"/>
    <w:rsid w:val="00F12731"/>
    <w:rsid w:val="00F127C4"/>
    <w:rsid w:val="00F12A35"/>
    <w:rsid w:val="00F131E6"/>
    <w:rsid w:val="00F13A5F"/>
    <w:rsid w:val="00F15C02"/>
    <w:rsid w:val="00F163E3"/>
    <w:rsid w:val="00F17E4D"/>
    <w:rsid w:val="00F2036B"/>
    <w:rsid w:val="00F203FD"/>
    <w:rsid w:val="00F2072C"/>
    <w:rsid w:val="00F20767"/>
    <w:rsid w:val="00F207A7"/>
    <w:rsid w:val="00F209F8"/>
    <w:rsid w:val="00F21433"/>
    <w:rsid w:val="00F22668"/>
    <w:rsid w:val="00F22D08"/>
    <w:rsid w:val="00F230B6"/>
    <w:rsid w:val="00F243E5"/>
    <w:rsid w:val="00F244BC"/>
    <w:rsid w:val="00F249ED"/>
    <w:rsid w:val="00F24B85"/>
    <w:rsid w:val="00F24D8D"/>
    <w:rsid w:val="00F25309"/>
    <w:rsid w:val="00F25325"/>
    <w:rsid w:val="00F25819"/>
    <w:rsid w:val="00F25A6F"/>
    <w:rsid w:val="00F263DB"/>
    <w:rsid w:val="00F26611"/>
    <w:rsid w:val="00F271BF"/>
    <w:rsid w:val="00F27473"/>
    <w:rsid w:val="00F27D5E"/>
    <w:rsid w:val="00F31805"/>
    <w:rsid w:val="00F31AE8"/>
    <w:rsid w:val="00F321EE"/>
    <w:rsid w:val="00F32E3B"/>
    <w:rsid w:val="00F33334"/>
    <w:rsid w:val="00F35056"/>
    <w:rsid w:val="00F41306"/>
    <w:rsid w:val="00F415D5"/>
    <w:rsid w:val="00F41BAC"/>
    <w:rsid w:val="00F42105"/>
    <w:rsid w:val="00F42198"/>
    <w:rsid w:val="00F42570"/>
    <w:rsid w:val="00F43DD5"/>
    <w:rsid w:val="00F44459"/>
    <w:rsid w:val="00F45381"/>
    <w:rsid w:val="00F4584B"/>
    <w:rsid w:val="00F46A56"/>
    <w:rsid w:val="00F47569"/>
    <w:rsid w:val="00F47E13"/>
    <w:rsid w:val="00F50791"/>
    <w:rsid w:val="00F51674"/>
    <w:rsid w:val="00F516FD"/>
    <w:rsid w:val="00F51E28"/>
    <w:rsid w:val="00F52C17"/>
    <w:rsid w:val="00F52F7F"/>
    <w:rsid w:val="00F534C4"/>
    <w:rsid w:val="00F541BF"/>
    <w:rsid w:val="00F544B1"/>
    <w:rsid w:val="00F54835"/>
    <w:rsid w:val="00F55477"/>
    <w:rsid w:val="00F55F74"/>
    <w:rsid w:val="00F563BA"/>
    <w:rsid w:val="00F56E90"/>
    <w:rsid w:val="00F57E22"/>
    <w:rsid w:val="00F61A76"/>
    <w:rsid w:val="00F625AB"/>
    <w:rsid w:val="00F6260E"/>
    <w:rsid w:val="00F62CA7"/>
    <w:rsid w:val="00F62E9C"/>
    <w:rsid w:val="00F63578"/>
    <w:rsid w:val="00F6398B"/>
    <w:rsid w:val="00F63DE3"/>
    <w:rsid w:val="00F6403C"/>
    <w:rsid w:val="00F6409E"/>
    <w:rsid w:val="00F64A91"/>
    <w:rsid w:val="00F64BED"/>
    <w:rsid w:val="00F65779"/>
    <w:rsid w:val="00F65A42"/>
    <w:rsid w:val="00F6675A"/>
    <w:rsid w:val="00F6697B"/>
    <w:rsid w:val="00F679DE"/>
    <w:rsid w:val="00F702B4"/>
    <w:rsid w:val="00F706A2"/>
    <w:rsid w:val="00F7240D"/>
    <w:rsid w:val="00F72589"/>
    <w:rsid w:val="00F72A0A"/>
    <w:rsid w:val="00F72A3D"/>
    <w:rsid w:val="00F72F19"/>
    <w:rsid w:val="00F7313B"/>
    <w:rsid w:val="00F734E8"/>
    <w:rsid w:val="00F73B4A"/>
    <w:rsid w:val="00F75443"/>
    <w:rsid w:val="00F76EAA"/>
    <w:rsid w:val="00F777E1"/>
    <w:rsid w:val="00F77F6E"/>
    <w:rsid w:val="00F819D1"/>
    <w:rsid w:val="00F83F95"/>
    <w:rsid w:val="00F8404B"/>
    <w:rsid w:val="00F84083"/>
    <w:rsid w:val="00F84A1C"/>
    <w:rsid w:val="00F853E7"/>
    <w:rsid w:val="00F85D9C"/>
    <w:rsid w:val="00F9016B"/>
    <w:rsid w:val="00F90463"/>
    <w:rsid w:val="00F9174C"/>
    <w:rsid w:val="00F91A3E"/>
    <w:rsid w:val="00F91BA9"/>
    <w:rsid w:val="00F91F5D"/>
    <w:rsid w:val="00F9275D"/>
    <w:rsid w:val="00F93014"/>
    <w:rsid w:val="00F93030"/>
    <w:rsid w:val="00F930B1"/>
    <w:rsid w:val="00F930D0"/>
    <w:rsid w:val="00F932EE"/>
    <w:rsid w:val="00F941F1"/>
    <w:rsid w:val="00F9438C"/>
    <w:rsid w:val="00F94490"/>
    <w:rsid w:val="00F95194"/>
    <w:rsid w:val="00F964D4"/>
    <w:rsid w:val="00FA0CCF"/>
    <w:rsid w:val="00FA14E6"/>
    <w:rsid w:val="00FA1B3B"/>
    <w:rsid w:val="00FA2989"/>
    <w:rsid w:val="00FA370F"/>
    <w:rsid w:val="00FA3B99"/>
    <w:rsid w:val="00FA3F93"/>
    <w:rsid w:val="00FA4524"/>
    <w:rsid w:val="00FA4F9C"/>
    <w:rsid w:val="00FA5E66"/>
    <w:rsid w:val="00FA61ED"/>
    <w:rsid w:val="00FA6244"/>
    <w:rsid w:val="00FA63D6"/>
    <w:rsid w:val="00FA7352"/>
    <w:rsid w:val="00FA7DF9"/>
    <w:rsid w:val="00FA7E7A"/>
    <w:rsid w:val="00FA7FC0"/>
    <w:rsid w:val="00FB00F3"/>
    <w:rsid w:val="00FB0292"/>
    <w:rsid w:val="00FB07E5"/>
    <w:rsid w:val="00FB07EA"/>
    <w:rsid w:val="00FB1426"/>
    <w:rsid w:val="00FB2F1A"/>
    <w:rsid w:val="00FB3124"/>
    <w:rsid w:val="00FB3B73"/>
    <w:rsid w:val="00FB5592"/>
    <w:rsid w:val="00FB60D3"/>
    <w:rsid w:val="00FB7871"/>
    <w:rsid w:val="00FB7A9E"/>
    <w:rsid w:val="00FB7AD4"/>
    <w:rsid w:val="00FC005A"/>
    <w:rsid w:val="00FC00EC"/>
    <w:rsid w:val="00FC081C"/>
    <w:rsid w:val="00FC0E9F"/>
    <w:rsid w:val="00FC2985"/>
    <w:rsid w:val="00FC43B1"/>
    <w:rsid w:val="00FC4ED3"/>
    <w:rsid w:val="00FC56C9"/>
    <w:rsid w:val="00FC74C8"/>
    <w:rsid w:val="00FC759E"/>
    <w:rsid w:val="00FD1472"/>
    <w:rsid w:val="00FD1A0F"/>
    <w:rsid w:val="00FD2276"/>
    <w:rsid w:val="00FD227E"/>
    <w:rsid w:val="00FD2813"/>
    <w:rsid w:val="00FD316B"/>
    <w:rsid w:val="00FD4226"/>
    <w:rsid w:val="00FD4B7C"/>
    <w:rsid w:val="00FD4F94"/>
    <w:rsid w:val="00FD5440"/>
    <w:rsid w:val="00FD5986"/>
    <w:rsid w:val="00FD6763"/>
    <w:rsid w:val="00FE07EF"/>
    <w:rsid w:val="00FE084A"/>
    <w:rsid w:val="00FE0B78"/>
    <w:rsid w:val="00FE118F"/>
    <w:rsid w:val="00FE2C2B"/>
    <w:rsid w:val="00FE2E4D"/>
    <w:rsid w:val="00FE438B"/>
    <w:rsid w:val="00FE5E1B"/>
    <w:rsid w:val="00FE64AA"/>
    <w:rsid w:val="00FE6B91"/>
    <w:rsid w:val="00FF0552"/>
    <w:rsid w:val="00FF09B3"/>
    <w:rsid w:val="00FF0B81"/>
    <w:rsid w:val="00FF0ED4"/>
    <w:rsid w:val="00FF16EE"/>
    <w:rsid w:val="00FF184F"/>
    <w:rsid w:val="00FF1BEB"/>
    <w:rsid w:val="00FF1FB6"/>
    <w:rsid w:val="00FF251C"/>
    <w:rsid w:val="00FF3B9B"/>
    <w:rsid w:val="00FF3D5D"/>
    <w:rsid w:val="00FF47A8"/>
    <w:rsid w:val="00FF6996"/>
    <w:rsid w:val="00FF74E3"/>
    <w:rsid w:val="00FF77E9"/>
    <w:rsid w:val="00FF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1C8D0"/>
  <w15:chartTrackingRefBased/>
  <w15:docId w15:val="{C3FF5011-E18E-49C7-8EE3-B8A157B9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46EDD"/>
    <w:rPr>
      <w:lang w:val="en-GB"/>
    </w:rPr>
  </w:style>
  <w:style w:type="paragraph" w:styleId="Heading1">
    <w:name w:val="heading 1"/>
    <w:basedOn w:val="Normal"/>
    <w:next w:val="Normal"/>
    <w:link w:val="Heading1Char"/>
    <w:qFormat/>
    <w:rsid w:val="00B1161D"/>
    <w:pPr>
      <w:outlineLvl w:val="0"/>
    </w:pPr>
    <w:rPr>
      <w:rFonts w:asciiTheme="majorHAnsi" w:hAnsiTheme="majorHAnsi"/>
      <w:b/>
      <w:color w:val="262626" w:themeColor="text1" w:themeTint="D9"/>
      <w:sz w:val="52"/>
      <w:szCs w:val="52"/>
    </w:rPr>
  </w:style>
  <w:style w:type="paragraph" w:styleId="Heading2">
    <w:name w:val="heading 2"/>
    <w:basedOn w:val="Normal"/>
    <w:next w:val="Normal"/>
    <w:link w:val="Heading2Char"/>
    <w:uiPriority w:val="1"/>
    <w:qFormat/>
    <w:rsid w:val="00237956"/>
    <w:pP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642C7F"/>
    <w:pP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1161D"/>
    <w:rPr>
      <w:rFonts w:asciiTheme="majorHAnsi" w:hAnsiTheme="majorHAnsi"/>
      <w:b/>
      <w:color w:val="262626" w:themeColor="text1" w:themeTint="D9"/>
      <w:sz w:val="52"/>
      <w:szCs w:val="52"/>
    </w:rPr>
  </w:style>
  <w:style w:type="character" w:customStyle="1" w:styleId="Heading2Char">
    <w:name w:val="Heading 2 Char"/>
    <w:basedOn w:val="DefaultParagraphFont"/>
    <w:link w:val="Heading2"/>
    <w:uiPriority w:val="1"/>
    <w:rsid w:val="00237956"/>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642C7F"/>
    <w:rPr>
      <w:rFonts w:asciiTheme="majorHAnsi" w:hAnsiTheme="majorHAnsi"/>
      <w:b/>
      <w:color w:val="476166" w:themeColor="accent1"/>
      <w:sz w:val="28"/>
      <w:szCs w:val="28"/>
    </w:rPr>
  </w:style>
  <w:style w:type="paragraph" w:customStyle="1" w:styleId="Text">
    <w:name w:val="Text"/>
    <w:basedOn w:val="Normal"/>
    <w:uiPriority w:val="5"/>
    <w:qFormat/>
    <w:rsid w:val="009F518E"/>
    <w:rPr>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491D97"/>
    <w:pPr>
      <w:keepNext/>
      <w:keepLines/>
      <w:spacing w:before="240" w:line="259" w:lineRule="auto"/>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91D97"/>
    <w:pPr>
      <w:spacing w:after="100"/>
    </w:pPr>
  </w:style>
  <w:style w:type="paragraph" w:styleId="TOC2">
    <w:name w:val="toc 2"/>
    <w:basedOn w:val="Normal"/>
    <w:next w:val="Normal"/>
    <w:autoRedefine/>
    <w:uiPriority w:val="39"/>
    <w:rsid w:val="00491D97"/>
    <w:pPr>
      <w:spacing w:after="100"/>
      <w:ind w:left="240"/>
    </w:pPr>
  </w:style>
  <w:style w:type="character" w:styleId="Hyperlink">
    <w:name w:val="Hyperlink"/>
    <w:basedOn w:val="DefaultParagraphFont"/>
    <w:uiPriority w:val="99"/>
    <w:unhideWhenUsed/>
    <w:rsid w:val="00491D97"/>
    <w:rPr>
      <w:color w:val="0000FF" w:themeColor="hyperlink"/>
      <w:u w:val="single"/>
    </w:rPr>
  </w:style>
  <w:style w:type="paragraph" w:styleId="TOC3">
    <w:name w:val="toc 3"/>
    <w:basedOn w:val="Normal"/>
    <w:next w:val="Normal"/>
    <w:autoRedefine/>
    <w:uiPriority w:val="39"/>
    <w:unhideWhenUsed/>
    <w:rsid w:val="00BB5297"/>
    <w:pPr>
      <w:spacing w:after="100" w:line="259" w:lineRule="auto"/>
      <w:ind w:left="440"/>
    </w:pPr>
    <w:rPr>
      <w:rFonts w:eastAsiaTheme="minorEastAsia" w:cs="Times New Roman"/>
      <w:sz w:val="22"/>
      <w:szCs w:val="22"/>
    </w:rPr>
  </w:style>
  <w:style w:type="paragraph" w:styleId="ListParagraph">
    <w:name w:val="List Paragraph"/>
    <w:basedOn w:val="Normal"/>
    <w:uiPriority w:val="34"/>
    <w:qFormat/>
    <w:rsid w:val="00B10D78"/>
    <w:pPr>
      <w:ind w:left="720"/>
      <w:contextualSpacing/>
    </w:pPr>
  </w:style>
  <w:style w:type="paragraph" w:styleId="NormalWeb">
    <w:name w:val="Normal (Web)"/>
    <w:basedOn w:val="Normal"/>
    <w:uiPriority w:val="99"/>
    <w:unhideWhenUsed/>
    <w:rsid w:val="00AD575D"/>
    <w:pPr>
      <w:spacing w:before="100" w:beforeAutospacing="1" w:after="100" w:afterAutospacing="1"/>
    </w:pPr>
    <w:rPr>
      <w:rFonts w:ascii="Times New Roman" w:eastAsia="Times New Roman" w:hAnsi="Times New Roman" w:cs="Times New Roman"/>
      <w:lang w:val="en-SG" w:eastAsia="en-SG"/>
    </w:rPr>
  </w:style>
  <w:style w:type="table" w:styleId="PlainTable5">
    <w:name w:val="Plain Table 5"/>
    <w:basedOn w:val="TableNormal"/>
    <w:uiPriority w:val="45"/>
    <w:rsid w:val="00AD57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D57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qFormat/>
    <w:rsid w:val="00AD575D"/>
    <w:pPr>
      <w:spacing w:after="200"/>
    </w:pPr>
    <w:rPr>
      <w:i/>
      <w:iCs/>
      <w:color w:val="5E5E5E" w:themeColor="text2"/>
      <w:sz w:val="18"/>
      <w:szCs w:val="18"/>
    </w:rPr>
  </w:style>
  <w:style w:type="character" w:styleId="UnresolvedMention">
    <w:name w:val="Unresolved Mention"/>
    <w:basedOn w:val="DefaultParagraphFont"/>
    <w:uiPriority w:val="99"/>
    <w:semiHidden/>
    <w:unhideWhenUsed/>
    <w:rsid w:val="00DA2509"/>
    <w:rPr>
      <w:color w:val="605E5C"/>
      <w:shd w:val="clear" w:color="auto" w:fill="E1DFDD"/>
    </w:rPr>
  </w:style>
  <w:style w:type="character" w:styleId="FollowedHyperlink">
    <w:name w:val="FollowedHyperlink"/>
    <w:basedOn w:val="DefaultParagraphFont"/>
    <w:uiPriority w:val="99"/>
    <w:semiHidden/>
    <w:rsid w:val="00F41BAC"/>
    <w:rPr>
      <w:color w:val="FF00FF" w:themeColor="followedHyperlink"/>
      <w:u w:val="single"/>
    </w:rPr>
  </w:style>
  <w:style w:type="character" w:styleId="CommentReference">
    <w:name w:val="annotation reference"/>
    <w:basedOn w:val="DefaultParagraphFont"/>
    <w:uiPriority w:val="99"/>
    <w:semiHidden/>
    <w:rsid w:val="00173681"/>
    <w:rPr>
      <w:sz w:val="16"/>
      <w:szCs w:val="16"/>
    </w:rPr>
  </w:style>
  <w:style w:type="paragraph" w:styleId="CommentText">
    <w:name w:val="annotation text"/>
    <w:basedOn w:val="Normal"/>
    <w:link w:val="CommentTextChar"/>
    <w:uiPriority w:val="99"/>
    <w:semiHidden/>
    <w:rsid w:val="00173681"/>
    <w:rPr>
      <w:sz w:val="20"/>
      <w:szCs w:val="20"/>
    </w:rPr>
  </w:style>
  <w:style w:type="character" w:customStyle="1" w:styleId="CommentTextChar">
    <w:name w:val="Comment Text Char"/>
    <w:basedOn w:val="DefaultParagraphFont"/>
    <w:link w:val="CommentText"/>
    <w:uiPriority w:val="99"/>
    <w:semiHidden/>
    <w:rsid w:val="00173681"/>
    <w:rPr>
      <w:sz w:val="20"/>
      <w:szCs w:val="20"/>
    </w:rPr>
  </w:style>
  <w:style w:type="paragraph" w:styleId="CommentSubject">
    <w:name w:val="annotation subject"/>
    <w:basedOn w:val="CommentText"/>
    <w:next w:val="CommentText"/>
    <w:link w:val="CommentSubjectChar"/>
    <w:uiPriority w:val="99"/>
    <w:semiHidden/>
    <w:unhideWhenUsed/>
    <w:rsid w:val="00173681"/>
    <w:rPr>
      <w:b/>
      <w:bCs/>
    </w:rPr>
  </w:style>
  <w:style w:type="character" w:customStyle="1" w:styleId="CommentSubjectChar">
    <w:name w:val="Comment Subject Char"/>
    <w:basedOn w:val="CommentTextChar"/>
    <w:link w:val="CommentSubject"/>
    <w:uiPriority w:val="99"/>
    <w:semiHidden/>
    <w:rsid w:val="00173681"/>
    <w:rPr>
      <w:b/>
      <w:bCs/>
      <w:sz w:val="20"/>
      <w:szCs w:val="20"/>
    </w:rPr>
  </w:style>
  <w:style w:type="table" w:customStyle="1" w:styleId="TableGrid1">
    <w:name w:val="Table Grid1"/>
    <w:basedOn w:val="TableNormal"/>
    <w:next w:val="TableGrid"/>
    <w:uiPriority w:val="39"/>
    <w:rsid w:val="00F7258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8286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32FA"/>
    <w:rPr>
      <w:b/>
      <w:bCs/>
    </w:rPr>
  </w:style>
  <w:style w:type="character" w:styleId="Emphasis">
    <w:name w:val="Emphasis"/>
    <w:basedOn w:val="DefaultParagraphFont"/>
    <w:uiPriority w:val="20"/>
    <w:qFormat/>
    <w:rsid w:val="004732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3132">
      <w:bodyDiv w:val="1"/>
      <w:marLeft w:val="0"/>
      <w:marRight w:val="0"/>
      <w:marTop w:val="0"/>
      <w:marBottom w:val="0"/>
      <w:divBdr>
        <w:top w:val="none" w:sz="0" w:space="0" w:color="auto"/>
        <w:left w:val="none" w:sz="0" w:space="0" w:color="auto"/>
        <w:bottom w:val="none" w:sz="0" w:space="0" w:color="auto"/>
        <w:right w:val="none" w:sz="0" w:space="0" w:color="auto"/>
      </w:divBdr>
    </w:div>
    <w:div w:id="23219338">
      <w:bodyDiv w:val="1"/>
      <w:marLeft w:val="0"/>
      <w:marRight w:val="0"/>
      <w:marTop w:val="0"/>
      <w:marBottom w:val="0"/>
      <w:divBdr>
        <w:top w:val="none" w:sz="0" w:space="0" w:color="auto"/>
        <w:left w:val="none" w:sz="0" w:space="0" w:color="auto"/>
        <w:bottom w:val="none" w:sz="0" w:space="0" w:color="auto"/>
        <w:right w:val="none" w:sz="0" w:space="0" w:color="auto"/>
      </w:divBdr>
    </w:div>
    <w:div w:id="71052197">
      <w:bodyDiv w:val="1"/>
      <w:marLeft w:val="0"/>
      <w:marRight w:val="0"/>
      <w:marTop w:val="0"/>
      <w:marBottom w:val="0"/>
      <w:divBdr>
        <w:top w:val="none" w:sz="0" w:space="0" w:color="auto"/>
        <w:left w:val="none" w:sz="0" w:space="0" w:color="auto"/>
        <w:bottom w:val="none" w:sz="0" w:space="0" w:color="auto"/>
        <w:right w:val="none" w:sz="0" w:space="0" w:color="auto"/>
      </w:divBdr>
      <w:divsChild>
        <w:div w:id="801655099">
          <w:marLeft w:val="0"/>
          <w:marRight w:val="720"/>
          <w:marTop w:val="0"/>
          <w:marBottom w:val="0"/>
          <w:divBdr>
            <w:top w:val="none" w:sz="0" w:space="0" w:color="auto"/>
            <w:left w:val="none" w:sz="0" w:space="0" w:color="auto"/>
            <w:bottom w:val="none" w:sz="0" w:space="0" w:color="auto"/>
            <w:right w:val="none" w:sz="0" w:space="0" w:color="auto"/>
          </w:divBdr>
        </w:div>
        <w:div w:id="1770541602">
          <w:marLeft w:val="0"/>
          <w:marRight w:val="0"/>
          <w:marTop w:val="0"/>
          <w:marBottom w:val="0"/>
          <w:divBdr>
            <w:top w:val="none" w:sz="0" w:space="0" w:color="auto"/>
            <w:left w:val="none" w:sz="0" w:space="0" w:color="auto"/>
            <w:bottom w:val="none" w:sz="0" w:space="0" w:color="auto"/>
            <w:right w:val="none" w:sz="0" w:space="0" w:color="auto"/>
          </w:divBdr>
        </w:div>
      </w:divsChild>
    </w:div>
    <w:div w:id="130101057">
      <w:bodyDiv w:val="1"/>
      <w:marLeft w:val="0"/>
      <w:marRight w:val="0"/>
      <w:marTop w:val="0"/>
      <w:marBottom w:val="0"/>
      <w:divBdr>
        <w:top w:val="none" w:sz="0" w:space="0" w:color="auto"/>
        <w:left w:val="none" w:sz="0" w:space="0" w:color="auto"/>
        <w:bottom w:val="none" w:sz="0" w:space="0" w:color="auto"/>
        <w:right w:val="none" w:sz="0" w:space="0" w:color="auto"/>
      </w:divBdr>
    </w:div>
    <w:div w:id="156771791">
      <w:bodyDiv w:val="1"/>
      <w:marLeft w:val="0"/>
      <w:marRight w:val="0"/>
      <w:marTop w:val="0"/>
      <w:marBottom w:val="0"/>
      <w:divBdr>
        <w:top w:val="none" w:sz="0" w:space="0" w:color="auto"/>
        <w:left w:val="none" w:sz="0" w:space="0" w:color="auto"/>
        <w:bottom w:val="none" w:sz="0" w:space="0" w:color="auto"/>
        <w:right w:val="none" w:sz="0" w:space="0" w:color="auto"/>
      </w:divBdr>
      <w:divsChild>
        <w:div w:id="374937395">
          <w:marLeft w:val="0"/>
          <w:marRight w:val="0"/>
          <w:marTop w:val="0"/>
          <w:marBottom w:val="0"/>
          <w:divBdr>
            <w:top w:val="none" w:sz="0" w:space="0" w:color="auto"/>
            <w:left w:val="none" w:sz="0" w:space="0" w:color="auto"/>
            <w:bottom w:val="none" w:sz="0" w:space="0" w:color="auto"/>
            <w:right w:val="none" w:sz="0" w:space="0" w:color="auto"/>
          </w:divBdr>
          <w:divsChild>
            <w:div w:id="16198989">
              <w:marLeft w:val="0"/>
              <w:marRight w:val="0"/>
              <w:marTop w:val="0"/>
              <w:marBottom w:val="0"/>
              <w:divBdr>
                <w:top w:val="none" w:sz="0" w:space="0" w:color="auto"/>
                <w:left w:val="none" w:sz="0" w:space="0" w:color="auto"/>
                <w:bottom w:val="none" w:sz="0" w:space="0" w:color="auto"/>
                <w:right w:val="none" w:sz="0" w:space="0" w:color="auto"/>
              </w:divBdr>
            </w:div>
            <w:div w:id="60031590">
              <w:marLeft w:val="0"/>
              <w:marRight w:val="0"/>
              <w:marTop w:val="0"/>
              <w:marBottom w:val="0"/>
              <w:divBdr>
                <w:top w:val="none" w:sz="0" w:space="0" w:color="auto"/>
                <w:left w:val="none" w:sz="0" w:space="0" w:color="auto"/>
                <w:bottom w:val="none" w:sz="0" w:space="0" w:color="auto"/>
                <w:right w:val="none" w:sz="0" w:space="0" w:color="auto"/>
              </w:divBdr>
            </w:div>
            <w:div w:id="63720755">
              <w:marLeft w:val="0"/>
              <w:marRight w:val="0"/>
              <w:marTop w:val="0"/>
              <w:marBottom w:val="0"/>
              <w:divBdr>
                <w:top w:val="none" w:sz="0" w:space="0" w:color="auto"/>
                <w:left w:val="none" w:sz="0" w:space="0" w:color="auto"/>
                <w:bottom w:val="none" w:sz="0" w:space="0" w:color="auto"/>
                <w:right w:val="none" w:sz="0" w:space="0" w:color="auto"/>
              </w:divBdr>
            </w:div>
            <w:div w:id="80295664">
              <w:marLeft w:val="0"/>
              <w:marRight w:val="0"/>
              <w:marTop w:val="0"/>
              <w:marBottom w:val="0"/>
              <w:divBdr>
                <w:top w:val="none" w:sz="0" w:space="0" w:color="auto"/>
                <w:left w:val="none" w:sz="0" w:space="0" w:color="auto"/>
                <w:bottom w:val="none" w:sz="0" w:space="0" w:color="auto"/>
                <w:right w:val="none" w:sz="0" w:space="0" w:color="auto"/>
              </w:divBdr>
            </w:div>
            <w:div w:id="80638782">
              <w:marLeft w:val="0"/>
              <w:marRight w:val="0"/>
              <w:marTop w:val="0"/>
              <w:marBottom w:val="0"/>
              <w:divBdr>
                <w:top w:val="none" w:sz="0" w:space="0" w:color="auto"/>
                <w:left w:val="none" w:sz="0" w:space="0" w:color="auto"/>
                <w:bottom w:val="none" w:sz="0" w:space="0" w:color="auto"/>
                <w:right w:val="none" w:sz="0" w:space="0" w:color="auto"/>
              </w:divBdr>
            </w:div>
            <w:div w:id="83573799">
              <w:marLeft w:val="0"/>
              <w:marRight w:val="0"/>
              <w:marTop w:val="0"/>
              <w:marBottom w:val="0"/>
              <w:divBdr>
                <w:top w:val="none" w:sz="0" w:space="0" w:color="auto"/>
                <w:left w:val="none" w:sz="0" w:space="0" w:color="auto"/>
                <w:bottom w:val="none" w:sz="0" w:space="0" w:color="auto"/>
                <w:right w:val="none" w:sz="0" w:space="0" w:color="auto"/>
              </w:divBdr>
            </w:div>
            <w:div w:id="109056683">
              <w:marLeft w:val="0"/>
              <w:marRight w:val="0"/>
              <w:marTop w:val="0"/>
              <w:marBottom w:val="0"/>
              <w:divBdr>
                <w:top w:val="none" w:sz="0" w:space="0" w:color="auto"/>
                <w:left w:val="none" w:sz="0" w:space="0" w:color="auto"/>
                <w:bottom w:val="none" w:sz="0" w:space="0" w:color="auto"/>
                <w:right w:val="none" w:sz="0" w:space="0" w:color="auto"/>
              </w:divBdr>
            </w:div>
            <w:div w:id="110706151">
              <w:marLeft w:val="0"/>
              <w:marRight w:val="0"/>
              <w:marTop w:val="0"/>
              <w:marBottom w:val="0"/>
              <w:divBdr>
                <w:top w:val="none" w:sz="0" w:space="0" w:color="auto"/>
                <w:left w:val="none" w:sz="0" w:space="0" w:color="auto"/>
                <w:bottom w:val="none" w:sz="0" w:space="0" w:color="auto"/>
                <w:right w:val="none" w:sz="0" w:space="0" w:color="auto"/>
              </w:divBdr>
            </w:div>
            <w:div w:id="110975249">
              <w:marLeft w:val="0"/>
              <w:marRight w:val="0"/>
              <w:marTop w:val="0"/>
              <w:marBottom w:val="0"/>
              <w:divBdr>
                <w:top w:val="none" w:sz="0" w:space="0" w:color="auto"/>
                <w:left w:val="none" w:sz="0" w:space="0" w:color="auto"/>
                <w:bottom w:val="none" w:sz="0" w:space="0" w:color="auto"/>
                <w:right w:val="none" w:sz="0" w:space="0" w:color="auto"/>
              </w:divBdr>
            </w:div>
            <w:div w:id="146170065">
              <w:marLeft w:val="0"/>
              <w:marRight w:val="0"/>
              <w:marTop w:val="0"/>
              <w:marBottom w:val="0"/>
              <w:divBdr>
                <w:top w:val="none" w:sz="0" w:space="0" w:color="auto"/>
                <w:left w:val="none" w:sz="0" w:space="0" w:color="auto"/>
                <w:bottom w:val="none" w:sz="0" w:space="0" w:color="auto"/>
                <w:right w:val="none" w:sz="0" w:space="0" w:color="auto"/>
              </w:divBdr>
            </w:div>
            <w:div w:id="163473031">
              <w:marLeft w:val="0"/>
              <w:marRight w:val="0"/>
              <w:marTop w:val="0"/>
              <w:marBottom w:val="0"/>
              <w:divBdr>
                <w:top w:val="none" w:sz="0" w:space="0" w:color="auto"/>
                <w:left w:val="none" w:sz="0" w:space="0" w:color="auto"/>
                <w:bottom w:val="none" w:sz="0" w:space="0" w:color="auto"/>
                <w:right w:val="none" w:sz="0" w:space="0" w:color="auto"/>
              </w:divBdr>
            </w:div>
            <w:div w:id="176578198">
              <w:marLeft w:val="0"/>
              <w:marRight w:val="0"/>
              <w:marTop w:val="0"/>
              <w:marBottom w:val="0"/>
              <w:divBdr>
                <w:top w:val="none" w:sz="0" w:space="0" w:color="auto"/>
                <w:left w:val="none" w:sz="0" w:space="0" w:color="auto"/>
                <w:bottom w:val="none" w:sz="0" w:space="0" w:color="auto"/>
                <w:right w:val="none" w:sz="0" w:space="0" w:color="auto"/>
              </w:divBdr>
            </w:div>
            <w:div w:id="177502579">
              <w:marLeft w:val="0"/>
              <w:marRight w:val="0"/>
              <w:marTop w:val="0"/>
              <w:marBottom w:val="0"/>
              <w:divBdr>
                <w:top w:val="none" w:sz="0" w:space="0" w:color="auto"/>
                <w:left w:val="none" w:sz="0" w:space="0" w:color="auto"/>
                <w:bottom w:val="none" w:sz="0" w:space="0" w:color="auto"/>
                <w:right w:val="none" w:sz="0" w:space="0" w:color="auto"/>
              </w:divBdr>
            </w:div>
            <w:div w:id="180827207">
              <w:marLeft w:val="0"/>
              <w:marRight w:val="0"/>
              <w:marTop w:val="0"/>
              <w:marBottom w:val="0"/>
              <w:divBdr>
                <w:top w:val="none" w:sz="0" w:space="0" w:color="auto"/>
                <w:left w:val="none" w:sz="0" w:space="0" w:color="auto"/>
                <w:bottom w:val="none" w:sz="0" w:space="0" w:color="auto"/>
                <w:right w:val="none" w:sz="0" w:space="0" w:color="auto"/>
              </w:divBdr>
            </w:div>
            <w:div w:id="182593803">
              <w:marLeft w:val="0"/>
              <w:marRight w:val="0"/>
              <w:marTop w:val="0"/>
              <w:marBottom w:val="0"/>
              <w:divBdr>
                <w:top w:val="none" w:sz="0" w:space="0" w:color="auto"/>
                <w:left w:val="none" w:sz="0" w:space="0" w:color="auto"/>
                <w:bottom w:val="none" w:sz="0" w:space="0" w:color="auto"/>
                <w:right w:val="none" w:sz="0" w:space="0" w:color="auto"/>
              </w:divBdr>
            </w:div>
            <w:div w:id="248195454">
              <w:marLeft w:val="0"/>
              <w:marRight w:val="0"/>
              <w:marTop w:val="0"/>
              <w:marBottom w:val="0"/>
              <w:divBdr>
                <w:top w:val="none" w:sz="0" w:space="0" w:color="auto"/>
                <w:left w:val="none" w:sz="0" w:space="0" w:color="auto"/>
                <w:bottom w:val="none" w:sz="0" w:space="0" w:color="auto"/>
                <w:right w:val="none" w:sz="0" w:space="0" w:color="auto"/>
              </w:divBdr>
            </w:div>
            <w:div w:id="407190405">
              <w:marLeft w:val="0"/>
              <w:marRight w:val="0"/>
              <w:marTop w:val="0"/>
              <w:marBottom w:val="0"/>
              <w:divBdr>
                <w:top w:val="none" w:sz="0" w:space="0" w:color="auto"/>
                <w:left w:val="none" w:sz="0" w:space="0" w:color="auto"/>
                <w:bottom w:val="none" w:sz="0" w:space="0" w:color="auto"/>
                <w:right w:val="none" w:sz="0" w:space="0" w:color="auto"/>
              </w:divBdr>
            </w:div>
            <w:div w:id="413867120">
              <w:marLeft w:val="0"/>
              <w:marRight w:val="0"/>
              <w:marTop w:val="0"/>
              <w:marBottom w:val="0"/>
              <w:divBdr>
                <w:top w:val="none" w:sz="0" w:space="0" w:color="auto"/>
                <w:left w:val="none" w:sz="0" w:space="0" w:color="auto"/>
                <w:bottom w:val="none" w:sz="0" w:space="0" w:color="auto"/>
                <w:right w:val="none" w:sz="0" w:space="0" w:color="auto"/>
              </w:divBdr>
            </w:div>
            <w:div w:id="419762668">
              <w:marLeft w:val="0"/>
              <w:marRight w:val="0"/>
              <w:marTop w:val="0"/>
              <w:marBottom w:val="0"/>
              <w:divBdr>
                <w:top w:val="none" w:sz="0" w:space="0" w:color="auto"/>
                <w:left w:val="none" w:sz="0" w:space="0" w:color="auto"/>
                <w:bottom w:val="none" w:sz="0" w:space="0" w:color="auto"/>
                <w:right w:val="none" w:sz="0" w:space="0" w:color="auto"/>
              </w:divBdr>
            </w:div>
            <w:div w:id="436098604">
              <w:marLeft w:val="0"/>
              <w:marRight w:val="0"/>
              <w:marTop w:val="0"/>
              <w:marBottom w:val="0"/>
              <w:divBdr>
                <w:top w:val="none" w:sz="0" w:space="0" w:color="auto"/>
                <w:left w:val="none" w:sz="0" w:space="0" w:color="auto"/>
                <w:bottom w:val="none" w:sz="0" w:space="0" w:color="auto"/>
                <w:right w:val="none" w:sz="0" w:space="0" w:color="auto"/>
              </w:divBdr>
            </w:div>
            <w:div w:id="459688368">
              <w:marLeft w:val="0"/>
              <w:marRight w:val="0"/>
              <w:marTop w:val="0"/>
              <w:marBottom w:val="0"/>
              <w:divBdr>
                <w:top w:val="none" w:sz="0" w:space="0" w:color="auto"/>
                <w:left w:val="none" w:sz="0" w:space="0" w:color="auto"/>
                <w:bottom w:val="none" w:sz="0" w:space="0" w:color="auto"/>
                <w:right w:val="none" w:sz="0" w:space="0" w:color="auto"/>
              </w:divBdr>
            </w:div>
            <w:div w:id="460610891">
              <w:marLeft w:val="0"/>
              <w:marRight w:val="0"/>
              <w:marTop w:val="0"/>
              <w:marBottom w:val="0"/>
              <w:divBdr>
                <w:top w:val="none" w:sz="0" w:space="0" w:color="auto"/>
                <w:left w:val="none" w:sz="0" w:space="0" w:color="auto"/>
                <w:bottom w:val="none" w:sz="0" w:space="0" w:color="auto"/>
                <w:right w:val="none" w:sz="0" w:space="0" w:color="auto"/>
              </w:divBdr>
            </w:div>
            <w:div w:id="465859984">
              <w:marLeft w:val="0"/>
              <w:marRight w:val="0"/>
              <w:marTop w:val="0"/>
              <w:marBottom w:val="0"/>
              <w:divBdr>
                <w:top w:val="none" w:sz="0" w:space="0" w:color="auto"/>
                <w:left w:val="none" w:sz="0" w:space="0" w:color="auto"/>
                <w:bottom w:val="none" w:sz="0" w:space="0" w:color="auto"/>
                <w:right w:val="none" w:sz="0" w:space="0" w:color="auto"/>
              </w:divBdr>
            </w:div>
            <w:div w:id="466970456">
              <w:marLeft w:val="0"/>
              <w:marRight w:val="0"/>
              <w:marTop w:val="0"/>
              <w:marBottom w:val="0"/>
              <w:divBdr>
                <w:top w:val="none" w:sz="0" w:space="0" w:color="auto"/>
                <w:left w:val="none" w:sz="0" w:space="0" w:color="auto"/>
                <w:bottom w:val="none" w:sz="0" w:space="0" w:color="auto"/>
                <w:right w:val="none" w:sz="0" w:space="0" w:color="auto"/>
              </w:divBdr>
            </w:div>
            <w:div w:id="470556629">
              <w:marLeft w:val="0"/>
              <w:marRight w:val="0"/>
              <w:marTop w:val="0"/>
              <w:marBottom w:val="0"/>
              <w:divBdr>
                <w:top w:val="none" w:sz="0" w:space="0" w:color="auto"/>
                <w:left w:val="none" w:sz="0" w:space="0" w:color="auto"/>
                <w:bottom w:val="none" w:sz="0" w:space="0" w:color="auto"/>
                <w:right w:val="none" w:sz="0" w:space="0" w:color="auto"/>
              </w:divBdr>
            </w:div>
            <w:div w:id="489517994">
              <w:marLeft w:val="0"/>
              <w:marRight w:val="0"/>
              <w:marTop w:val="0"/>
              <w:marBottom w:val="0"/>
              <w:divBdr>
                <w:top w:val="none" w:sz="0" w:space="0" w:color="auto"/>
                <w:left w:val="none" w:sz="0" w:space="0" w:color="auto"/>
                <w:bottom w:val="none" w:sz="0" w:space="0" w:color="auto"/>
                <w:right w:val="none" w:sz="0" w:space="0" w:color="auto"/>
              </w:divBdr>
            </w:div>
            <w:div w:id="559906101">
              <w:marLeft w:val="0"/>
              <w:marRight w:val="0"/>
              <w:marTop w:val="0"/>
              <w:marBottom w:val="0"/>
              <w:divBdr>
                <w:top w:val="none" w:sz="0" w:space="0" w:color="auto"/>
                <w:left w:val="none" w:sz="0" w:space="0" w:color="auto"/>
                <w:bottom w:val="none" w:sz="0" w:space="0" w:color="auto"/>
                <w:right w:val="none" w:sz="0" w:space="0" w:color="auto"/>
              </w:divBdr>
            </w:div>
            <w:div w:id="573855332">
              <w:marLeft w:val="0"/>
              <w:marRight w:val="0"/>
              <w:marTop w:val="0"/>
              <w:marBottom w:val="0"/>
              <w:divBdr>
                <w:top w:val="none" w:sz="0" w:space="0" w:color="auto"/>
                <w:left w:val="none" w:sz="0" w:space="0" w:color="auto"/>
                <w:bottom w:val="none" w:sz="0" w:space="0" w:color="auto"/>
                <w:right w:val="none" w:sz="0" w:space="0" w:color="auto"/>
              </w:divBdr>
            </w:div>
            <w:div w:id="607129046">
              <w:marLeft w:val="0"/>
              <w:marRight w:val="0"/>
              <w:marTop w:val="0"/>
              <w:marBottom w:val="0"/>
              <w:divBdr>
                <w:top w:val="none" w:sz="0" w:space="0" w:color="auto"/>
                <w:left w:val="none" w:sz="0" w:space="0" w:color="auto"/>
                <w:bottom w:val="none" w:sz="0" w:space="0" w:color="auto"/>
                <w:right w:val="none" w:sz="0" w:space="0" w:color="auto"/>
              </w:divBdr>
            </w:div>
            <w:div w:id="653604154">
              <w:marLeft w:val="0"/>
              <w:marRight w:val="0"/>
              <w:marTop w:val="0"/>
              <w:marBottom w:val="0"/>
              <w:divBdr>
                <w:top w:val="none" w:sz="0" w:space="0" w:color="auto"/>
                <w:left w:val="none" w:sz="0" w:space="0" w:color="auto"/>
                <w:bottom w:val="none" w:sz="0" w:space="0" w:color="auto"/>
                <w:right w:val="none" w:sz="0" w:space="0" w:color="auto"/>
              </w:divBdr>
            </w:div>
            <w:div w:id="673996308">
              <w:marLeft w:val="0"/>
              <w:marRight w:val="0"/>
              <w:marTop w:val="0"/>
              <w:marBottom w:val="0"/>
              <w:divBdr>
                <w:top w:val="none" w:sz="0" w:space="0" w:color="auto"/>
                <w:left w:val="none" w:sz="0" w:space="0" w:color="auto"/>
                <w:bottom w:val="none" w:sz="0" w:space="0" w:color="auto"/>
                <w:right w:val="none" w:sz="0" w:space="0" w:color="auto"/>
              </w:divBdr>
            </w:div>
            <w:div w:id="706680979">
              <w:marLeft w:val="0"/>
              <w:marRight w:val="0"/>
              <w:marTop w:val="0"/>
              <w:marBottom w:val="0"/>
              <w:divBdr>
                <w:top w:val="none" w:sz="0" w:space="0" w:color="auto"/>
                <w:left w:val="none" w:sz="0" w:space="0" w:color="auto"/>
                <w:bottom w:val="none" w:sz="0" w:space="0" w:color="auto"/>
                <w:right w:val="none" w:sz="0" w:space="0" w:color="auto"/>
              </w:divBdr>
            </w:div>
            <w:div w:id="735711583">
              <w:marLeft w:val="0"/>
              <w:marRight w:val="0"/>
              <w:marTop w:val="0"/>
              <w:marBottom w:val="0"/>
              <w:divBdr>
                <w:top w:val="none" w:sz="0" w:space="0" w:color="auto"/>
                <w:left w:val="none" w:sz="0" w:space="0" w:color="auto"/>
                <w:bottom w:val="none" w:sz="0" w:space="0" w:color="auto"/>
                <w:right w:val="none" w:sz="0" w:space="0" w:color="auto"/>
              </w:divBdr>
            </w:div>
            <w:div w:id="755437841">
              <w:marLeft w:val="0"/>
              <w:marRight w:val="0"/>
              <w:marTop w:val="0"/>
              <w:marBottom w:val="0"/>
              <w:divBdr>
                <w:top w:val="none" w:sz="0" w:space="0" w:color="auto"/>
                <w:left w:val="none" w:sz="0" w:space="0" w:color="auto"/>
                <w:bottom w:val="none" w:sz="0" w:space="0" w:color="auto"/>
                <w:right w:val="none" w:sz="0" w:space="0" w:color="auto"/>
              </w:divBdr>
            </w:div>
            <w:div w:id="756438959">
              <w:marLeft w:val="0"/>
              <w:marRight w:val="0"/>
              <w:marTop w:val="0"/>
              <w:marBottom w:val="0"/>
              <w:divBdr>
                <w:top w:val="none" w:sz="0" w:space="0" w:color="auto"/>
                <w:left w:val="none" w:sz="0" w:space="0" w:color="auto"/>
                <w:bottom w:val="none" w:sz="0" w:space="0" w:color="auto"/>
                <w:right w:val="none" w:sz="0" w:space="0" w:color="auto"/>
              </w:divBdr>
            </w:div>
            <w:div w:id="767964132">
              <w:marLeft w:val="0"/>
              <w:marRight w:val="0"/>
              <w:marTop w:val="0"/>
              <w:marBottom w:val="0"/>
              <w:divBdr>
                <w:top w:val="none" w:sz="0" w:space="0" w:color="auto"/>
                <w:left w:val="none" w:sz="0" w:space="0" w:color="auto"/>
                <w:bottom w:val="none" w:sz="0" w:space="0" w:color="auto"/>
                <w:right w:val="none" w:sz="0" w:space="0" w:color="auto"/>
              </w:divBdr>
            </w:div>
            <w:div w:id="823551549">
              <w:marLeft w:val="0"/>
              <w:marRight w:val="0"/>
              <w:marTop w:val="0"/>
              <w:marBottom w:val="0"/>
              <w:divBdr>
                <w:top w:val="none" w:sz="0" w:space="0" w:color="auto"/>
                <w:left w:val="none" w:sz="0" w:space="0" w:color="auto"/>
                <w:bottom w:val="none" w:sz="0" w:space="0" w:color="auto"/>
                <w:right w:val="none" w:sz="0" w:space="0" w:color="auto"/>
              </w:divBdr>
            </w:div>
            <w:div w:id="877090298">
              <w:marLeft w:val="0"/>
              <w:marRight w:val="0"/>
              <w:marTop w:val="0"/>
              <w:marBottom w:val="0"/>
              <w:divBdr>
                <w:top w:val="none" w:sz="0" w:space="0" w:color="auto"/>
                <w:left w:val="none" w:sz="0" w:space="0" w:color="auto"/>
                <w:bottom w:val="none" w:sz="0" w:space="0" w:color="auto"/>
                <w:right w:val="none" w:sz="0" w:space="0" w:color="auto"/>
              </w:divBdr>
            </w:div>
            <w:div w:id="916405403">
              <w:marLeft w:val="0"/>
              <w:marRight w:val="0"/>
              <w:marTop w:val="0"/>
              <w:marBottom w:val="0"/>
              <w:divBdr>
                <w:top w:val="none" w:sz="0" w:space="0" w:color="auto"/>
                <w:left w:val="none" w:sz="0" w:space="0" w:color="auto"/>
                <w:bottom w:val="none" w:sz="0" w:space="0" w:color="auto"/>
                <w:right w:val="none" w:sz="0" w:space="0" w:color="auto"/>
              </w:divBdr>
            </w:div>
            <w:div w:id="937106915">
              <w:marLeft w:val="0"/>
              <w:marRight w:val="0"/>
              <w:marTop w:val="0"/>
              <w:marBottom w:val="0"/>
              <w:divBdr>
                <w:top w:val="none" w:sz="0" w:space="0" w:color="auto"/>
                <w:left w:val="none" w:sz="0" w:space="0" w:color="auto"/>
                <w:bottom w:val="none" w:sz="0" w:space="0" w:color="auto"/>
                <w:right w:val="none" w:sz="0" w:space="0" w:color="auto"/>
              </w:divBdr>
            </w:div>
            <w:div w:id="960500266">
              <w:marLeft w:val="0"/>
              <w:marRight w:val="0"/>
              <w:marTop w:val="0"/>
              <w:marBottom w:val="0"/>
              <w:divBdr>
                <w:top w:val="none" w:sz="0" w:space="0" w:color="auto"/>
                <w:left w:val="none" w:sz="0" w:space="0" w:color="auto"/>
                <w:bottom w:val="none" w:sz="0" w:space="0" w:color="auto"/>
                <w:right w:val="none" w:sz="0" w:space="0" w:color="auto"/>
              </w:divBdr>
            </w:div>
            <w:div w:id="964427811">
              <w:marLeft w:val="0"/>
              <w:marRight w:val="0"/>
              <w:marTop w:val="0"/>
              <w:marBottom w:val="0"/>
              <w:divBdr>
                <w:top w:val="none" w:sz="0" w:space="0" w:color="auto"/>
                <w:left w:val="none" w:sz="0" w:space="0" w:color="auto"/>
                <w:bottom w:val="none" w:sz="0" w:space="0" w:color="auto"/>
                <w:right w:val="none" w:sz="0" w:space="0" w:color="auto"/>
              </w:divBdr>
            </w:div>
            <w:div w:id="1001083595">
              <w:marLeft w:val="0"/>
              <w:marRight w:val="0"/>
              <w:marTop w:val="0"/>
              <w:marBottom w:val="0"/>
              <w:divBdr>
                <w:top w:val="none" w:sz="0" w:space="0" w:color="auto"/>
                <w:left w:val="none" w:sz="0" w:space="0" w:color="auto"/>
                <w:bottom w:val="none" w:sz="0" w:space="0" w:color="auto"/>
                <w:right w:val="none" w:sz="0" w:space="0" w:color="auto"/>
              </w:divBdr>
            </w:div>
            <w:div w:id="1013726565">
              <w:marLeft w:val="0"/>
              <w:marRight w:val="0"/>
              <w:marTop w:val="0"/>
              <w:marBottom w:val="0"/>
              <w:divBdr>
                <w:top w:val="none" w:sz="0" w:space="0" w:color="auto"/>
                <w:left w:val="none" w:sz="0" w:space="0" w:color="auto"/>
                <w:bottom w:val="none" w:sz="0" w:space="0" w:color="auto"/>
                <w:right w:val="none" w:sz="0" w:space="0" w:color="auto"/>
              </w:divBdr>
            </w:div>
            <w:div w:id="1029067517">
              <w:marLeft w:val="0"/>
              <w:marRight w:val="0"/>
              <w:marTop w:val="0"/>
              <w:marBottom w:val="0"/>
              <w:divBdr>
                <w:top w:val="none" w:sz="0" w:space="0" w:color="auto"/>
                <w:left w:val="none" w:sz="0" w:space="0" w:color="auto"/>
                <w:bottom w:val="none" w:sz="0" w:space="0" w:color="auto"/>
                <w:right w:val="none" w:sz="0" w:space="0" w:color="auto"/>
              </w:divBdr>
            </w:div>
            <w:div w:id="1100876043">
              <w:marLeft w:val="0"/>
              <w:marRight w:val="0"/>
              <w:marTop w:val="0"/>
              <w:marBottom w:val="0"/>
              <w:divBdr>
                <w:top w:val="none" w:sz="0" w:space="0" w:color="auto"/>
                <w:left w:val="none" w:sz="0" w:space="0" w:color="auto"/>
                <w:bottom w:val="none" w:sz="0" w:space="0" w:color="auto"/>
                <w:right w:val="none" w:sz="0" w:space="0" w:color="auto"/>
              </w:divBdr>
            </w:div>
            <w:div w:id="1110466332">
              <w:marLeft w:val="0"/>
              <w:marRight w:val="0"/>
              <w:marTop w:val="0"/>
              <w:marBottom w:val="0"/>
              <w:divBdr>
                <w:top w:val="none" w:sz="0" w:space="0" w:color="auto"/>
                <w:left w:val="none" w:sz="0" w:space="0" w:color="auto"/>
                <w:bottom w:val="none" w:sz="0" w:space="0" w:color="auto"/>
                <w:right w:val="none" w:sz="0" w:space="0" w:color="auto"/>
              </w:divBdr>
            </w:div>
            <w:div w:id="1113213925">
              <w:marLeft w:val="0"/>
              <w:marRight w:val="0"/>
              <w:marTop w:val="0"/>
              <w:marBottom w:val="0"/>
              <w:divBdr>
                <w:top w:val="none" w:sz="0" w:space="0" w:color="auto"/>
                <w:left w:val="none" w:sz="0" w:space="0" w:color="auto"/>
                <w:bottom w:val="none" w:sz="0" w:space="0" w:color="auto"/>
                <w:right w:val="none" w:sz="0" w:space="0" w:color="auto"/>
              </w:divBdr>
            </w:div>
            <w:div w:id="1157645646">
              <w:marLeft w:val="0"/>
              <w:marRight w:val="0"/>
              <w:marTop w:val="0"/>
              <w:marBottom w:val="0"/>
              <w:divBdr>
                <w:top w:val="none" w:sz="0" w:space="0" w:color="auto"/>
                <w:left w:val="none" w:sz="0" w:space="0" w:color="auto"/>
                <w:bottom w:val="none" w:sz="0" w:space="0" w:color="auto"/>
                <w:right w:val="none" w:sz="0" w:space="0" w:color="auto"/>
              </w:divBdr>
            </w:div>
            <w:div w:id="1217740494">
              <w:marLeft w:val="0"/>
              <w:marRight w:val="0"/>
              <w:marTop w:val="0"/>
              <w:marBottom w:val="0"/>
              <w:divBdr>
                <w:top w:val="none" w:sz="0" w:space="0" w:color="auto"/>
                <w:left w:val="none" w:sz="0" w:space="0" w:color="auto"/>
                <w:bottom w:val="none" w:sz="0" w:space="0" w:color="auto"/>
                <w:right w:val="none" w:sz="0" w:space="0" w:color="auto"/>
              </w:divBdr>
            </w:div>
            <w:div w:id="1227953139">
              <w:marLeft w:val="0"/>
              <w:marRight w:val="0"/>
              <w:marTop w:val="0"/>
              <w:marBottom w:val="0"/>
              <w:divBdr>
                <w:top w:val="none" w:sz="0" w:space="0" w:color="auto"/>
                <w:left w:val="none" w:sz="0" w:space="0" w:color="auto"/>
                <w:bottom w:val="none" w:sz="0" w:space="0" w:color="auto"/>
                <w:right w:val="none" w:sz="0" w:space="0" w:color="auto"/>
              </w:divBdr>
            </w:div>
            <w:div w:id="1276405852">
              <w:marLeft w:val="0"/>
              <w:marRight w:val="0"/>
              <w:marTop w:val="0"/>
              <w:marBottom w:val="0"/>
              <w:divBdr>
                <w:top w:val="none" w:sz="0" w:space="0" w:color="auto"/>
                <w:left w:val="none" w:sz="0" w:space="0" w:color="auto"/>
                <w:bottom w:val="none" w:sz="0" w:space="0" w:color="auto"/>
                <w:right w:val="none" w:sz="0" w:space="0" w:color="auto"/>
              </w:divBdr>
            </w:div>
            <w:div w:id="1286812257">
              <w:marLeft w:val="0"/>
              <w:marRight w:val="0"/>
              <w:marTop w:val="0"/>
              <w:marBottom w:val="0"/>
              <w:divBdr>
                <w:top w:val="none" w:sz="0" w:space="0" w:color="auto"/>
                <w:left w:val="none" w:sz="0" w:space="0" w:color="auto"/>
                <w:bottom w:val="none" w:sz="0" w:space="0" w:color="auto"/>
                <w:right w:val="none" w:sz="0" w:space="0" w:color="auto"/>
              </w:divBdr>
            </w:div>
            <w:div w:id="1296251422">
              <w:marLeft w:val="0"/>
              <w:marRight w:val="0"/>
              <w:marTop w:val="0"/>
              <w:marBottom w:val="0"/>
              <w:divBdr>
                <w:top w:val="none" w:sz="0" w:space="0" w:color="auto"/>
                <w:left w:val="none" w:sz="0" w:space="0" w:color="auto"/>
                <w:bottom w:val="none" w:sz="0" w:space="0" w:color="auto"/>
                <w:right w:val="none" w:sz="0" w:space="0" w:color="auto"/>
              </w:divBdr>
            </w:div>
            <w:div w:id="1319310819">
              <w:marLeft w:val="0"/>
              <w:marRight w:val="0"/>
              <w:marTop w:val="0"/>
              <w:marBottom w:val="0"/>
              <w:divBdr>
                <w:top w:val="none" w:sz="0" w:space="0" w:color="auto"/>
                <w:left w:val="none" w:sz="0" w:space="0" w:color="auto"/>
                <w:bottom w:val="none" w:sz="0" w:space="0" w:color="auto"/>
                <w:right w:val="none" w:sz="0" w:space="0" w:color="auto"/>
              </w:divBdr>
            </w:div>
            <w:div w:id="1324091383">
              <w:marLeft w:val="0"/>
              <w:marRight w:val="0"/>
              <w:marTop w:val="0"/>
              <w:marBottom w:val="0"/>
              <w:divBdr>
                <w:top w:val="none" w:sz="0" w:space="0" w:color="auto"/>
                <w:left w:val="none" w:sz="0" w:space="0" w:color="auto"/>
                <w:bottom w:val="none" w:sz="0" w:space="0" w:color="auto"/>
                <w:right w:val="none" w:sz="0" w:space="0" w:color="auto"/>
              </w:divBdr>
            </w:div>
            <w:div w:id="1329216287">
              <w:marLeft w:val="0"/>
              <w:marRight w:val="0"/>
              <w:marTop w:val="0"/>
              <w:marBottom w:val="0"/>
              <w:divBdr>
                <w:top w:val="none" w:sz="0" w:space="0" w:color="auto"/>
                <w:left w:val="none" w:sz="0" w:space="0" w:color="auto"/>
                <w:bottom w:val="none" w:sz="0" w:space="0" w:color="auto"/>
                <w:right w:val="none" w:sz="0" w:space="0" w:color="auto"/>
              </w:divBdr>
            </w:div>
            <w:div w:id="1338464531">
              <w:marLeft w:val="0"/>
              <w:marRight w:val="0"/>
              <w:marTop w:val="0"/>
              <w:marBottom w:val="0"/>
              <w:divBdr>
                <w:top w:val="none" w:sz="0" w:space="0" w:color="auto"/>
                <w:left w:val="none" w:sz="0" w:space="0" w:color="auto"/>
                <w:bottom w:val="none" w:sz="0" w:space="0" w:color="auto"/>
                <w:right w:val="none" w:sz="0" w:space="0" w:color="auto"/>
              </w:divBdr>
            </w:div>
            <w:div w:id="1342010319">
              <w:marLeft w:val="0"/>
              <w:marRight w:val="0"/>
              <w:marTop w:val="0"/>
              <w:marBottom w:val="0"/>
              <w:divBdr>
                <w:top w:val="none" w:sz="0" w:space="0" w:color="auto"/>
                <w:left w:val="none" w:sz="0" w:space="0" w:color="auto"/>
                <w:bottom w:val="none" w:sz="0" w:space="0" w:color="auto"/>
                <w:right w:val="none" w:sz="0" w:space="0" w:color="auto"/>
              </w:divBdr>
            </w:div>
            <w:div w:id="1362048163">
              <w:marLeft w:val="0"/>
              <w:marRight w:val="0"/>
              <w:marTop w:val="0"/>
              <w:marBottom w:val="0"/>
              <w:divBdr>
                <w:top w:val="none" w:sz="0" w:space="0" w:color="auto"/>
                <w:left w:val="none" w:sz="0" w:space="0" w:color="auto"/>
                <w:bottom w:val="none" w:sz="0" w:space="0" w:color="auto"/>
                <w:right w:val="none" w:sz="0" w:space="0" w:color="auto"/>
              </w:divBdr>
            </w:div>
            <w:div w:id="1373268850">
              <w:marLeft w:val="0"/>
              <w:marRight w:val="0"/>
              <w:marTop w:val="0"/>
              <w:marBottom w:val="0"/>
              <w:divBdr>
                <w:top w:val="none" w:sz="0" w:space="0" w:color="auto"/>
                <w:left w:val="none" w:sz="0" w:space="0" w:color="auto"/>
                <w:bottom w:val="none" w:sz="0" w:space="0" w:color="auto"/>
                <w:right w:val="none" w:sz="0" w:space="0" w:color="auto"/>
              </w:divBdr>
            </w:div>
            <w:div w:id="1384523466">
              <w:marLeft w:val="0"/>
              <w:marRight w:val="0"/>
              <w:marTop w:val="0"/>
              <w:marBottom w:val="0"/>
              <w:divBdr>
                <w:top w:val="none" w:sz="0" w:space="0" w:color="auto"/>
                <w:left w:val="none" w:sz="0" w:space="0" w:color="auto"/>
                <w:bottom w:val="none" w:sz="0" w:space="0" w:color="auto"/>
                <w:right w:val="none" w:sz="0" w:space="0" w:color="auto"/>
              </w:divBdr>
            </w:div>
            <w:div w:id="1398092872">
              <w:marLeft w:val="0"/>
              <w:marRight w:val="0"/>
              <w:marTop w:val="0"/>
              <w:marBottom w:val="0"/>
              <w:divBdr>
                <w:top w:val="none" w:sz="0" w:space="0" w:color="auto"/>
                <w:left w:val="none" w:sz="0" w:space="0" w:color="auto"/>
                <w:bottom w:val="none" w:sz="0" w:space="0" w:color="auto"/>
                <w:right w:val="none" w:sz="0" w:space="0" w:color="auto"/>
              </w:divBdr>
            </w:div>
            <w:div w:id="1400979641">
              <w:marLeft w:val="0"/>
              <w:marRight w:val="0"/>
              <w:marTop w:val="0"/>
              <w:marBottom w:val="0"/>
              <w:divBdr>
                <w:top w:val="none" w:sz="0" w:space="0" w:color="auto"/>
                <w:left w:val="none" w:sz="0" w:space="0" w:color="auto"/>
                <w:bottom w:val="none" w:sz="0" w:space="0" w:color="auto"/>
                <w:right w:val="none" w:sz="0" w:space="0" w:color="auto"/>
              </w:divBdr>
            </w:div>
            <w:div w:id="1408187242">
              <w:marLeft w:val="0"/>
              <w:marRight w:val="0"/>
              <w:marTop w:val="0"/>
              <w:marBottom w:val="0"/>
              <w:divBdr>
                <w:top w:val="none" w:sz="0" w:space="0" w:color="auto"/>
                <w:left w:val="none" w:sz="0" w:space="0" w:color="auto"/>
                <w:bottom w:val="none" w:sz="0" w:space="0" w:color="auto"/>
                <w:right w:val="none" w:sz="0" w:space="0" w:color="auto"/>
              </w:divBdr>
            </w:div>
            <w:div w:id="1419713765">
              <w:marLeft w:val="0"/>
              <w:marRight w:val="0"/>
              <w:marTop w:val="0"/>
              <w:marBottom w:val="0"/>
              <w:divBdr>
                <w:top w:val="none" w:sz="0" w:space="0" w:color="auto"/>
                <w:left w:val="none" w:sz="0" w:space="0" w:color="auto"/>
                <w:bottom w:val="none" w:sz="0" w:space="0" w:color="auto"/>
                <w:right w:val="none" w:sz="0" w:space="0" w:color="auto"/>
              </w:divBdr>
            </w:div>
            <w:div w:id="1422876069">
              <w:marLeft w:val="0"/>
              <w:marRight w:val="0"/>
              <w:marTop w:val="0"/>
              <w:marBottom w:val="0"/>
              <w:divBdr>
                <w:top w:val="none" w:sz="0" w:space="0" w:color="auto"/>
                <w:left w:val="none" w:sz="0" w:space="0" w:color="auto"/>
                <w:bottom w:val="none" w:sz="0" w:space="0" w:color="auto"/>
                <w:right w:val="none" w:sz="0" w:space="0" w:color="auto"/>
              </w:divBdr>
            </w:div>
            <w:div w:id="1469978092">
              <w:marLeft w:val="0"/>
              <w:marRight w:val="0"/>
              <w:marTop w:val="0"/>
              <w:marBottom w:val="0"/>
              <w:divBdr>
                <w:top w:val="none" w:sz="0" w:space="0" w:color="auto"/>
                <w:left w:val="none" w:sz="0" w:space="0" w:color="auto"/>
                <w:bottom w:val="none" w:sz="0" w:space="0" w:color="auto"/>
                <w:right w:val="none" w:sz="0" w:space="0" w:color="auto"/>
              </w:divBdr>
            </w:div>
            <w:div w:id="1518883185">
              <w:marLeft w:val="0"/>
              <w:marRight w:val="0"/>
              <w:marTop w:val="0"/>
              <w:marBottom w:val="0"/>
              <w:divBdr>
                <w:top w:val="none" w:sz="0" w:space="0" w:color="auto"/>
                <w:left w:val="none" w:sz="0" w:space="0" w:color="auto"/>
                <w:bottom w:val="none" w:sz="0" w:space="0" w:color="auto"/>
                <w:right w:val="none" w:sz="0" w:space="0" w:color="auto"/>
              </w:divBdr>
            </w:div>
            <w:div w:id="1519150361">
              <w:marLeft w:val="0"/>
              <w:marRight w:val="0"/>
              <w:marTop w:val="0"/>
              <w:marBottom w:val="0"/>
              <w:divBdr>
                <w:top w:val="none" w:sz="0" w:space="0" w:color="auto"/>
                <w:left w:val="none" w:sz="0" w:space="0" w:color="auto"/>
                <w:bottom w:val="none" w:sz="0" w:space="0" w:color="auto"/>
                <w:right w:val="none" w:sz="0" w:space="0" w:color="auto"/>
              </w:divBdr>
            </w:div>
            <w:div w:id="1529492889">
              <w:marLeft w:val="0"/>
              <w:marRight w:val="0"/>
              <w:marTop w:val="0"/>
              <w:marBottom w:val="0"/>
              <w:divBdr>
                <w:top w:val="none" w:sz="0" w:space="0" w:color="auto"/>
                <w:left w:val="none" w:sz="0" w:space="0" w:color="auto"/>
                <w:bottom w:val="none" w:sz="0" w:space="0" w:color="auto"/>
                <w:right w:val="none" w:sz="0" w:space="0" w:color="auto"/>
              </w:divBdr>
            </w:div>
            <w:div w:id="1552108924">
              <w:marLeft w:val="0"/>
              <w:marRight w:val="0"/>
              <w:marTop w:val="0"/>
              <w:marBottom w:val="0"/>
              <w:divBdr>
                <w:top w:val="none" w:sz="0" w:space="0" w:color="auto"/>
                <w:left w:val="none" w:sz="0" w:space="0" w:color="auto"/>
                <w:bottom w:val="none" w:sz="0" w:space="0" w:color="auto"/>
                <w:right w:val="none" w:sz="0" w:space="0" w:color="auto"/>
              </w:divBdr>
            </w:div>
            <w:div w:id="1555048666">
              <w:marLeft w:val="0"/>
              <w:marRight w:val="0"/>
              <w:marTop w:val="0"/>
              <w:marBottom w:val="0"/>
              <w:divBdr>
                <w:top w:val="none" w:sz="0" w:space="0" w:color="auto"/>
                <w:left w:val="none" w:sz="0" w:space="0" w:color="auto"/>
                <w:bottom w:val="none" w:sz="0" w:space="0" w:color="auto"/>
                <w:right w:val="none" w:sz="0" w:space="0" w:color="auto"/>
              </w:divBdr>
            </w:div>
            <w:div w:id="1579709128">
              <w:marLeft w:val="0"/>
              <w:marRight w:val="0"/>
              <w:marTop w:val="0"/>
              <w:marBottom w:val="0"/>
              <w:divBdr>
                <w:top w:val="none" w:sz="0" w:space="0" w:color="auto"/>
                <w:left w:val="none" w:sz="0" w:space="0" w:color="auto"/>
                <w:bottom w:val="none" w:sz="0" w:space="0" w:color="auto"/>
                <w:right w:val="none" w:sz="0" w:space="0" w:color="auto"/>
              </w:divBdr>
            </w:div>
            <w:div w:id="1627083781">
              <w:marLeft w:val="0"/>
              <w:marRight w:val="0"/>
              <w:marTop w:val="0"/>
              <w:marBottom w:val="0"/>
              <w:divBdr>
                <w:top w:val="none" w:sz="0" w:space="0" w:color="auto"/>
                <w:left w:val="none" w:sz="0" w:space="0" w:color="auto"/>
                <w:bottom w:val="none" w:sz="0" w:space="0" w:color="auto"/>
                <w:right w:val="none" w:sz="0" w:space="0" w:color="auto"/>
              </w:divBdr>
            </w:div>
            <w:div w:id="1646277532">
              <w:marLeft w:val="0"/>
              <w:marRight w:val="0"/>
              <w:marTop w:val="0"/>
              <w:marBottom w:val="0"/>
              <w:divBdr>
                <w:top w:val="none" w:sz="0" w:space="0" w:color="auto"/>
                <w:left w:val="none" w:sz="0" w:space="0" w:color="auto"/>
                <w:bottom w:val="none" w:sz="0" w:space="0" w:color="auto"/>
                <w:right w:val="none" w:sz="0" w:space="0" w:color="auto"/>
              </w:divBdr>
            </w:div>
            <w:div w:id="1669021928">
              <w:marLeft w:val="0"/>
              <w:marRight w:val="0"/>
              <w:marTop w:val="0"/>
              <w:marBottom w:val="0"/>
              <w:divBdr>
                <w:top w:val="none" w:sz="0" w:space="0" w:color="auto"/>
                <w:left w:val="none" w:sz="0" w:space="0" w:color="auto"/>
                <w:bottom w:val="none" w:sz="0" w:space="0" w:color="auto"/>
                <w:right w:val="none" w:sz="0" w:space="0" w:color="auto"/>
              </w:divBdr>
            </w:div>
            <w:div w:id="1671367597">
              <w:marLeft w:val="0"/>
              <w:marRight w:val="0"/>
              <w:marTop w:val="0"/>
              <w:marBottom w:val="0"/>
              <w:divBdr>
                <w:top w:val="none" w:sz="0" w:space="0" w:color="auto"/>
                <w:left w:val="none" w:sz="0" w:space="0" w:color="auto"/>
                <w:bottom w:val="none" w:sz="0" w:space="0" w:color="auto"/>
                <w:right w:val="none" w:sz="0" w:space="0" w:color="auto"/>
              </w:divBdr>
            </w:div>
            <w:div w:id="1709144026">
              <w:marLeft w:val="0"/>
              <w:marRight w:val="0"/>
              <w:marTop w:val="0"/>
              <w:marBottom w:val="0"/>
              <w:divBdr>
                <w:top w:val="none" w:sz="0" w:space="0" w:color="auto"/>
                <w:left w:val="none" w:sz="0" w:space="0" w:color="auto"/>
                <w:bottom w:val="none" w:sz="0" w:space="0" w:color="auto"/>
                <w:right w:val="none" w:sz="0" w:space="0" w:color="auto"/>
              </w:divBdr>
            </w:div>
            <w:div w:id="1725331568">
              <w:marLeft w:val="0"/>
              <w:marRight w:val="0"/>
              <w:marTop w:val="0"/>
              <w:marBottom w:val="0"/>
              <w:divBdr>
                <w:top w:val="none" w:sz="0" w:space="0" w:color="auto"/>
                <w:left w:val="none" w:sz="0" w:space="0" w:color="auto"/>
                <w:bottom w:val="none" w:sz="0" w:space="0" w:color="auto"/>
                <w:right w:val="none" w:sz="0" w:space="0" w:color="auto"/>
              </w:divBdr>
            </w:div>
            <w:div w:id="1733117459">
              <w:marLeft w:val="0"/>
              <w:marRight w:val="0"/>
              <w:marTop w:val="0"/>
              <w:marBottom w:val="0"/>
              <w:divBdr>
                <w:top w:val="none" w:sz="0" w:space="0" w:color="auto"/>
                <w:left w:val="none" w:sz="0" w:space="0" w:color="auto"/>
                <w:bottom w:val="none" w:sz="0" w:space="0" w:color="auto"/>
                <w:right w:val="none" w:sz="0" w:space="0" w:color="auto"/>
              </w:divBdr>
            </w:div>
            <w:div w:id="1737819507">
              <w:marLeft w:val="0"/>
              <w:marRight w:val="0"/>
              <w:marTop w:val="0"/>
              <w:marBottom w:val="0"/>
              <w:divBdr>
                <w:top w:val="none" w:sz="0" w:space="0" w:color="auto"/>
                <w:left w:val="none" w:sz="0" w:space="0" w:color="auto"/>
                <w:bottom w:val="none" w:sz="0" w:space="0" w:color="auto"/>
                <w:right w:val="none" w:sz="0" w:space="0" w:color="auto"/>
              </w:divBdr>
            </w:div>
            <w:div w:id="1746294228">
              <w:marLeft w:val="0"/>
              <w:marRight w:val="0"/>
              <w:marTop w:val="0"/>
              <w:marBottom w:val="0"/>
              <w:divBdr>
                <w:top w:val="none" w:sz="0" w:space="0" w:color="auto"/>
                <w:left w:val="none" w:sz="0" w:space="0" w:color="auto"/>
                <w:bottom w:val="none" w:sz="0" w:space="0" w:color="auto"/>
                <w:right w:val="none" w:sz="0" w:space="0" w:color="auto"/>
              </w:divBdr>
            </w:div>
            <w:div w:id="1784378236">
              <w:marLeft w:val="0"/>
              <w:marRight w:val="0"/>
              <w:marTop w:val="0"/>
              <w:marBottom w:val="0"/>
              <w:divBdr>
                <w:top w:val="none" w:sz="0" w:space="0" w:color="auto"/>
                <w:left w:val="none" w:sz="0" w:space="0" w:color="auto"/>
                <w:bottom w:val="none" w:sz="0" w:space="0" w:color="auto"/>
                <w:right w:val="none" w:sz="0" w:space="0" w:color="auto"/>
              </w:divBdr>
            </w:div>
            <w:div w:id="1802920531">
              <w:marLeft w:val="0"/>
              <w:marRight w:val="0"/>
              <w:marTop w:val="0"/>
              <w:marBottom w:val="0"/>
              <w:divBdr>
                <w:top w:val="none" w:sz="0" w:space="0" w:color="auto"/>
                <w:left w:val="none" w:sz="0" w:space="0" w:color="auto"/>
                <w:bottom w:val="none" w:sz="0" w:space="0" w:color="auto"/>
                <w:right w:val="none" w:sz="0" w:space="0" w:color="auto"/>
              </w:divBdr>
            </w:div>
            <w:div w:id="1832140417">
              <w:marLeft w:val="0"/>
              <w:marRight w:val="0"/>
              <w:marTop w:val="0"/>
              <w:marBottom w:val="0"/>
              <w:divBdr>
                <w:top w:val="none" w:sz="0" w:space="0" w:color="auto"/>
                <w:left w:val="none" w:sz="0" w:space="0" w:color="auto"/>
                <w:bottom w:val="none" w:sz="0" w:space="0" w:color="auto"/>
                <w:right w:val="none" w:sz="0" w:space="0" w:color="auto"/>
              </w:divBdr>
            </w:div>
            <w:div w:id="1864979878">
              <w:marLeft w:val="0"/>
              <w:marRight w:val="0"/>
              <w:marTop w:val="0"/>
              <w:marBottom w:val="0"/>
              <w:divBdr>
                <w:top w:val="none" w:sz="0" w:space="0" w:color="auto"/>
                <w:left w:val="none" w:sz="0" w:space="0" w:color="auto"/>
                <w:bottom w:val="none" w:sz="0" w:space="0" w:color="auto"/>
                <w:right w:val="none" w:sz="0" w:space="0" w:color="auto"/>
              </w:divBdr>
            </w:div>
            <w:div w:id="1874148815">
              <w:marLeft w:val="0"/>
              <w:marRight w:val="0"/>
              <w:marTop w:val="0"/>
              <w:marBottom w:val="0"/>
              <w:divBdr>
                <w:top w:val="none" w:sz="0" w:space="0" w:color="auto"/>
                <w:left w:val="none" w:sz="0" w:space="0" w:color="auto"/>
                <w:bottom w:val="none" w:sz="0" w:space="0" w:color="auto"/>
                <w:right w:val="none" w:sz="0" w:space="0" w:color="auto"/>
              </w:divBdr>
            </w:div>
            <w:div w:id="1891188879">
              <w:marLeft w:val="0"/>
              <w:marRight w:val="0"/>
              <w:marTop w:val="0"/>
              <w:marBottom w:val="0"/>
              <w:divBdr>
                <w:top w:val="none" w:sz="0" w:space="0" w:color="auto"/>
                <w:left w:val="none" w:sz="0" w:space="0" w:color="auto"/>
                <w:bottom w:val="none" w:sz="0" w:space="0" w:color="auto"/>
                <w:right w:val="none" w:sz="0" w:space="0" w:color="auto"/>
              </w:divBdr>
            </w:div>
            <w:div w:id="1929922081">
              <w:marLeft w:val="0"/>
              <w:marRight w:val="0"/>
              <w:marTop w:val="0"/>
              <w:marBottom w:val="0"/>
              <w:divBdr>
                <w:top w:val="none" w:sz="0" w:space="0" w:color="auto"/>
                <w:left w:val="none" w:sz="0" w:space="0" w:color="auto"/>
                <w:bottom w:val="none" w:sz="0" w:space="0" w:color="auto"/>
                <w:right w:val="none" w:sz="0" w:space="0" w:color="auto"/>
              </w:divBdr>
            </w:div>
            <w:div w:id="1942834341">
              <w:marLeft w:val="0"/>
              <w:marRight w:val="0"/>
              <w:marTop w:val="0"/>
              <w:marBottom w:val="0"/>
              <w:divBdr>
                <w:top w:val="none" w:sz="0" w:space="0" w:color="auto"/>
                <w:left w:val="none" w:sz="0" w:space="0" w:color="auto"/>
                <w:bottom w:val="none" w:sz="0" w:space="0" w:color="auto"/>
                <w:right w:val="none" w:sz="0" w:space="0" w:color="auto"/>
              </w:divBdr>
            </w:div>
            <w:div w:id="1967814362">
              <w:marLeft w:val="0"/>
              <w:marRight w:val="0"/>
              <w:marTop w:val="0"/>
              <w:marBottom w:val="0"/>
              <w:divBdr>
                <w:top w:val="none" w:sz="0" w:space="0" w:color="auto"/>
                <w:left w:val="none" w:sz="0" w:space="0" w:color="auto"/>
                <w:bottom w:val="none" w:sz="0" w:space="0" w:color="auto"/>
                <w:right w:val="none" w:sz="0" w:space="0" w:color="auto"/>
              </w:divBdr>
            </w:div>
            <w:div w:id="1971323703">
              <w:marLeft w:val="0"/>
              <w:marRight w:val="0"/>
              <w:marTop w:val="0"/>
              <w:marBottom w:val="0"/>
              <w:divBdr>
                <w:top w:val="none" w:sz="0" w:space="0" w:color="auto"/>
                <w:left w:val="none" w:sz="0" w:space="0" w:color="auto"/>
                <w:bottom w:val="none" w:sz="0" w:space="0" w:color="auto"/>
                <w:right w:val="none" w:sz="0" w:space="0" w:color="auto"/>
              </w:divBdr>
            </w:div>
            <w:div w:id="2001693864">
              <w:marLeft w:val="0"/>
              <w:marRight w:val="0"/>
              <w:marTop w:val="0"/>
              <w:marBottom w:val="0"/>
              <w:divBdr>
                <w:top w:val="none" w:sz="0" w:space="0" w:color="auto"/>
                <w:left w:val="none" w:sz="0" w:space="0" w:color="auto"/>
                <w:bottom w:val="none" w:sz="0" w:space="0" w:color="auto"/>
                <w:right w:val="none" w:sz="0" w:space="0" w:color="auto"/>
              </w:divBdr>
            </w:div>
            <w:div w:id="2050180558">
              <w:marLeft w:val="0"/>
              <w:marRight w:val="0"/>
              <w:marTop w:val="0"/>
              <w:marBottom w:val="0"/>
              <w:divBdr>
                <w:top w:val="none" w:sz="0" w:space="0" w:color="auto"/>
                <w:left w:val="none" w:sz="0" w:space="0" w:color="auto"/>
                <w:bottom w:val="none" w:sz="0" w:space="0" w:color="auto"/>
                <w:right w:val="none" w:sz="0" w:space="0" w:color="auto"/>
              </w:divBdr>
            </w:div>
            <w:div w:id="2053572466">
              <w:marLeft w:val="0"/>
              <w:marRight w:val="0"/>
              <w:marTop w:val="0"/>
              <w:marBottom w:val="0"/>
              <w:divBdr>
                <w:top w:val="none" w:sz="0" w:space="0" w:color="auto"/>
                <w:left w:val="none" w:sz="0" w:space="0" w:color="auto"/>
                <w:bottom w:val="none" w:sz="0" w:space="0" w:color="auto"/>
                <w:right w:val="none" w:sz="0" w:space="0" w:color="auto"/>
              </w:divBdr>
            </w:div>
            <w:div w:id="2059359545">
              <w:marLeft w:val="0"/>
              <w:marRight w:val="0"/>
              <w:marTop w:val="0"/>
              <w:marBottom w:val="0"/>
              <w:divBdr>
                <w:top w:val="none" w:sz="0" w:space="0" w:color="auto"/>
                <w:left w:val="none" w:sz="0" w:space="0" w:color="auto"/>
                <w:bottom w:val="none" w:sz="0" w:space="0" w:color="auto"/>
                <w:right w:val="none" w:sz="0" w:space="0" w:color="auto"/>
              </w:divBdr>
            </w:div>
            <w:div w:id="2064402583">
              <w:marLeft w:val="0"/>
              <w:marRight w:val="0"/>
              <w:marTop w:val="0"/>
              <w:marBottom w:val="0"/>
              <w:divBdr>
                <w:top w:val="none" w:sz="0" w:space="0" w:color="auto"/>
                <w:left w:val="none" w:sz="0" w:space="0" w:color="auto"/>
                <w:bottom w:val="none" w:sz="0" w:space="0" w:color="auto"/>
                <w:right w:val="none" w:sz="0" w:space="0" w:color="auto"/>
              </w:divBdr>
            </w:div>
            <w:div w:id="2072380816">
              <w:marLeft w:val="0"/>
              <w:marRight w:val="0"/>
              <w:marTop w:val="0"/>
              <w:marBottom w:val="0"/>
              <w:divBdr>
                <w:top w:val="none" w:sz="0" w:space="0" w:color="auto"/>
                <w:left w:val="none" w:sz="0" w:space="0" w:color="auto"/>
                <w:bottom w:val="none" w:sz="0" w:space="0" w:color="auto"/>
                <w:right w:val="none" w:sz="0" w:space="0" w:color="auto"/>
              </w:divBdr>
            </w:div>
            <w:div w:id="2107267973">
              <w:marLeft w:val="0"/>
              <w:marRight w:val="0"/>
              <w:marTop w:val="0"/>
              <w:marBottom w:val="0"/>
              <w:divBdr>
                <w:top w:val="none" w:sz="0" w:space="0" w:color="auto"/>
                <w:left w:val="none" w:sz="0" w:space="0" w:color="auto"/>
                <w:bottom w:val="none" w:sz="0" w:space="0" w:color="auto"/>
                <w:right w:val="none" w:sz="0" w:space="0" w:color="auto"/>
              </w:divBdr>
            </w:div>
            <w:div w:id="21167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483">
      <w:bodyDiv w:val="1"/>
      <w:marLeft w:val="0"/>
      <w:marRight w:val="0"/>
      <w:marTop w:val="0"/>
      <w:marBottom w:val="0"/>
      <w:divBdr>
        <w:top w:val="none" w:sz="0" w:space="0" w:color="auto"/>
        <w:left w:val="none" w:sz="0" w:space="0" w:color="auto"/>
        <w:bottom w:val="none" w:sz="0" w:space="0" w:color="auto"/>
        <w:right w:val="none" w:sz="0" w:space="0" w:color="auto"/>
      </w:divBdr>
    </w:div>
    <w:div w:id="344745580">
      <w:bodyDiv w:val="1"/>
      <w:marLeft w:val="0"/>
      <w:marRight w:val="0"/>
      <w:marTop w:val="0"/>
      <w:marBottom w:val="0"/>
      <w:divBdr>
        <w:top w:val="none" w:sz="0" w:space="0" w:color="auto"/>
        <w:left w:val="none" w:sz="0" w:space="0" w:color="auto"/>
        <w:bottom w:val="none" w:sz="0" w:space="0" w:color="auto"/>
        <w:right w:val="none" w:sz="0" w:space="0" w:color="auto"/>
      </w:divBdr>
    </w:div>
    <w:div w:id="372311956">
      <w:bodyDiv w:val="1"/>
      <w:marLeft w:val="0"/>
      <w:marRight w:val="0"/>
      <w:marTop w:val="0"/>
      <w:marBottom w:val="0"/>
      <w:divBdr>
        <w:top w:val="none" w:sz="0" w:space="0" w:color="auto"/>
        <w:left w:val="none" w:sz="0" w:space="0" w:color="auto"/>
        <w:bottom w:val="none" w:sz="0" w:space="0" w:color="auto"/>
        <w:right w:val="none" w:sz="0" w:space="0" w:color="auto"/>
      </w:divBdr>
    </w:div>
    <w:div w:id="378747359">
      <w:bodyDiv w:val="1"/>
      <w:marLeft w:val="0"/>
      <w:marRight w:val="0"/>
      <w:marTop w:val="0"/>
      <w:marBottom w:val="0"/>
      <w:divBdr>
        <w:top w:val="none" w:sz="0" w:space="0" w:color="auto"/>
        <w:left w:val="none" w:sz="0" w:space="0" w:color="auto"/>
        <w:bottom w:val="none" w:sz="0" w:space="0" w:color="auto"/>
        <w:right w:val="none" w:sz="0" w:space="0" w:color="auto"/>
      </w:divBdr>
    </w:div>
    <w:div w:id="557203350">
      <w:bodyDiv w:val="1"/>
      <w:marLeft w:val="0"/>
      <w:marRight w:val="0"/>
      <w:marTop w:val="0"/>
      <w:marBottom w:val="0"/>
      <w:divBdr>
        <w:top w:val="none" w:sz="0" w:space="0" w:color="auto"/>
        <w:left w:val="none" w:sz="0" w:space="0" w:color="auto"/>
        <w:bottom w:val="none" w:sz="0" w:space="0" w:color="auto"/>
        <w:right w:val="none" w:sz="0" w:space="0" w:color="auto"/>
      </w:divBdr>
    </w:div>
    <w:div w:id="564068507">
      <w:bodyDiv w:val="1"/>
      <w:marLeft w:val="0"/>
      <w:marRight w:val="0"/>
      <w:marTop w:val="0"/>
      <w:marBottom w:val="0"/>
      <w:divBdr>
        <w:top w:val="none" w:sz="0" w:space="0" w:color="auto"/>
        <w:left w:val="none" w:sz="0" w:space="0" w:color="auto"/>
        <w:bottom w:val="none" w:sz="0" w:space="0" w:color="auto"/>
        <w:right w:val="none" w:sz="0" w:space="0" w:color="auto"/>
      </w:divBdr>
    </w:div>
    <w:div w:id="663779312">
      <w:bodyDiv w:val="1"/>
      <w:marLeft w:val="0"/>
      <w:marRight w:val="0"/>
      <w:marTop w:val="0"/>
      <w:marBottom w:val="0"/>
      <w:divBdr>
        <w:top w:val="none" w:sz="0" w:space="0" w:color="auto"/>
        <w:left w:val="none" w:sz="0" w:space="0" w:color="auto"/>
        <w:bottom w:val="none" w:sz="0" w:space="0" w:color="auto"/>
        <w:right w:val="none" w:sz="0" w:space="0" w:color="auto"/>
      </w:divBdr>
    </w:div>
    <w:div w:id="717974495">
      <w:bodyDiv w:val="1"/>
      <w:marLeft w:val="0"/>
      <w:marRight w:val="0"/>
      <w:marTop w:val="0"/>
      <w:marBottom w:val="0"/>
      <w:divBdr>
        <w:top w:val="none" w:sz="0" w:space="0" w:color="auto"/>
        <w:left w:val="none" w:sz="0" w:space="0" w:color="auto"/>
        <w:bottom w:val="none" w:sz="0" w:space="0" w:color="auto"/>
        <w:right w:val="none" w:sz="0" w:space="0" w:color="auto"/>
      </w:divBdr>
      <w:divsChild>
        <w:div w:id="2033533890">
          <w:marLeft w:val="0"/>
          <w:marRight w:val="0"/>
          <w:marTop w:val="0"/>
          <w:marBottom w:val="0"/>
          <w:divBdr>
            <w:top w:val="single" w:sz="2" w:space="0" w:color="E5E7EB"/>
            <w:left w:val="single" w:sz="2" w:space="0" w:color="E5E7EB"/>
            <w:bottom w:val="single" w:sz="2" w:space="0" w:color="E5E7EB"/>
            <w:right w:val="single" w:sz="2" w:space="0" w:color="E5E7EB"/>
          </w:divBdr>
        </w:div>
        <w:div w:id="2083326736">
          <w:marLeft w:val="240"/>
          <w:marRight w:val="0"/>
          <w:marTop w:val="0"/>
          <w:marBottom w:val="0"/>
          <w:divBdr>
            <w:top w:val="single" w:sz="2" w:space="0" w:color="E5E7EB"/>
            <w:left w:val="single" w:sz="2" w:space="0" w:color="E5E7EB"/>
            <w:bottom w:val="single" w:sz="2" w:space="0" w:color="E5E7EB"/>
            <w:right w:val="single" w:sz="2" w:space="0" w:color="E5E7EB"/>
          </w:divBdr>
        </w:div>
        <w:div w:id="1885365039">
          <w:marLeft w:val="0"/>
          <w:marRight w:val="0"/>
          <w:marTop w:val="0"/>
          <w:marBottom w:val="0"/>
          <w:divBdr>
            <w:top w:val="single" w:sz="2" w:space="0" w:color="E5E7EB"/>
            <w:left w:val="single" w:sz="2" w:space="0" w:color="E5E7EB"/>
            <w:bottom w:val="single" w:sz="2" w:space="0" w:color="E5E7EB"/>
            <w:right w:val="single" w:sz="2" w:space="0" w:color="E5E7EB"/>
          </w:divBdr>
        </w:div>
        <w:div w:id="352340678">
          <w:marLeft w:val="240"/>
          <w:marRight w:val="0"/>
          <w:marTop w:val="0"/>
          <w:marBottom w:val="0"/>
          <w:divBdr>
            <w:top w:val="single" w:sz="2" w:space="0" w:color="E5E7EB"/>
            <w:left w:val="single" w:sz="2" w:space="0" w:color="E5E7EB"/>
            <w:bottom w:val="single" w:sz="2" w:space="0" w:color="E5E7EB"/>
            <w:right w:val="single" w:sz="2" w:space="0" w:color="E5E7EB"/>
          </w:divBdr>
        </w:div>
        <w:div w:id="1022627145">
          <w:marLeft w:val="0"/>
          <w:marRight w:val="0"/>
          <w:marTop w:val="0"/>
          <w:marBottom w:val="0"/>
          <w:divBdr>
            <w:top w:val="single" w:sz="2" w:space="0" w:color="E5E7EB"/>
            <w:left w:val="single" w:sz="2" w:space="0" w:color="E5E7EB"/>
            <w:bottom w:val="single" w:sz="2" w:space="0" w:color="E5E7EB"/>
            <w:right w:val="single" w:sz="2" w:space="0" w:color="E5E7EB"/>
          </w:divBdr>
        </w:div>
        <w:div w:id="1071393686">
          <w:marLeft w:val="240"/>
          <w:marRight w:val="0"/>
          <w:marTop w:val="0"/>
          <w:marBottom w:val="0"/>
          <w:divBdr>
            <w:top w:val="single" w:sz="2" w:space="0" w:color="E5E7EB"/>
            <w:left w:val="single" w:sz="2" w:space="0" w:color="E5E7EB"/>
            <w:bottom w:val="single" w:sz="2" w:space="0" w:color="E5E7EB"/>
            <w:right w:val="single" w:sz="2" w:space="0" w:color="E5E7EB"/>
          </w:divBdr>
        </w:div>
        <w:div w:id="721363540">
          <w:marLeft w:val="0"/>
          <w:marRight w:val="0"/>
          <w:marTop w:val="0"/>
          <w:marBottom w:val="0"/>
          <w:divBdr>
            <w:top w:val="single" w:sz="2" w:space="0" w:color="E5E7EB"/>
            <w:left w:val="single" w:sz="2" w:space="0" w:color="E5E7EB"/>
            <w:bottom w:val="single" w:sz="2" w:space="0" w:color="E5E7EB"/>
            <w:right w:val="single" w:sz="2" w:space="0" w:color="E5E7EB"/>
          </w:divBdr>
        </w:div>
        <w:div w:id="217672142">
          <w:marLeft w:val="240"/>
          <w:marRight w:val="0"/>
          <w:marTop w:val="0"/>
          <w:marBottom w:val="0"/>
          <w:divBdr>
            <w:top w:val="single" w:sz="2" w:space="0" w:color="E5E7EB"/>
            <w:left w:val="single" w:sz="2" w:space="0" w:color="E5E7EB"/>
            <w:bottom w:val="single" w:sz="2" w:space="0" w:color="E5E7EB"/>
            <w:right w:val="single" w:sz="2" w:space="0" w:color="E5E7EB"/>
          </w:divBdr>
        </w:div>
        <w:div w:id="654265137">
          <w:marLeft w:val="0"/>
          <w:marRight w:val="0"/>
          <w:marTop w:val="0"/>
          <w:marBottom w:val="0"/>
          <w:divBdr>
            <w:top w:val="single" w:sz="2" w:space="0" w:color="E5E7EB"/>
            <w:left w:val="single" w:sz="2" w:space="0" w:color="E5E7EB"/>
            <w:bottom w:val="single" w:sz="2" w:space="0" w:color="E5E7EB"/>
            <w:right w:val="single" w:sz="2" w:space="0" w:color="E5E7EB"/>
          </w:divBdr>
        </w:div>
        <w:div w:id="668599680">
          <w:marLeft w:val="240"/>
          <w:marRight w:val="0"/>
          <w:marTop w:val="0"/>
          <w:marBottom w:val="0"/>
          <w:divBdr>
            <w:top w:val="single" w:sz="2" w:space="0" w:color="E5E7EB"/>
            <w:left w:val="single" w:sz="2" w:space="0" w:color="E5E7EB"/>
            <w:bottom w:val="single" w:sz="2" w:space="0" w:color="E5E7EB"/>
            <w:right w:val="single" w:sz="2" w:space="0" w:color="E5E7EB"/>
          </w:divBdr>
        </w:div>
        <w:div w:id="2110001944">
          <w:marLeft w:val="0"/>
          <w:marRight w:val="0"/>
          <w:marTop w:val="0"/>
          <w:marBottom w:val="0"/>
          <w:divBdr>
            <w:top w:val="single" w:sz="2" w:space="0" w:color="E5E7EB"/>
            <w:left w:val="single" w:sz="2" w:space="0" w:color="E5E7EB"/>
            <w:bottom w:val="single" w:sz="2" w:space="0" w:color="E5E7EB"/>
            <w:right w:val="single" w:sz="2" w:space="0" w:color="E5E7EB"/>
          </w:divBdr>
        </w:div>
        <w:div w:id="494148942">
          <w:marLeft w:val="240"/>
          <w:marRight w:val="0"/>
          <w:marTop w:val="0"/>
          <w:marBottom w:val="0"/>
          <w:divBdr>
            <w:top w:val="single" w:sz="2" w:space="0" w:color="E5E7EB"/>
            <w:left w:val="single" w:sz="2" w:space="0" w:color="E5E7EB"/>
            <w:bottom w:val="single" w:sz="2" w:space="0" w:color="E5E7EB"/>
            <w:right w:val="single" w:sz="2" w:space="0" w:color="E5E7EB"/>
          </w:divBdr>
        </w:div>
        <w:div w:id="974412447">
          <w:marLeft w:val="0"/>
          <w:marRight w:val="0"/>
          <w:marTop w:val="0"/>
          <w:marBottom w:val="0"/>
          <w:divBdr>
            <w:top w:val="single" w:sz="2" w:space="0" w:color="E5E7EB"/>
            <w:left w:val="single" w:sz="2" w:space="0" w:color="E5E7EB"/>
            <w:bottom w:val="single" w:sz="2" w:space="0" w:color="E5E7EB"/>
            <w:right w:val="single" w:sz="2" w:space="0" w:color="E5E7EB"/>
          </w:divBdr>
        </w:div>
        <w:div w:id="780880102">
          <w:marLeft w:val="240"/>
          <w:marRight w:val="0"/>
          <w:marTop w:val="0"/>
          <w:marBottom w:val="0"/>
          <w:divBdr>
            <w:top w:val="single" w:sz="2" w:space="0" w:color="E5E7EB"/>
            <w:left w:val="single" w:sz="2" w:space="0" w:color="E5E7EB"/>
            <w:bottom w:val="single" w:sz="2" w:space="0" w:color="E5E7EB"/>
            <w:right w:val="single" w:sz="2" w:space="0" w:color="E5E7EB"/>
          </w:divBdr>
        </w:div>
        <w:div w:id="1079014365">
          <w:marLeft w:val="0"/>
          <w:marRight w:val="0"/>
          <w:marTop w:val="0"/>
          <w:marBottom w:val="0"/>
          <w:divBdr>
            <w:top w:val="single" w:sz="2" w:space="0" w:color="E5E7EB"/>
            <w:left w:val="single" w:sz="2" w:space="0" w:color="E5E7EB"/>
            <w:bottom w:val="single" w:sz="2" w:space="0" w:color="E5E7EB"/>
            <w:right w:val="single" w:sz="2" w:space="0" w:color="E5E7EB"/>
          </w:divBdr>
        </w:div>
        <w:div w:id="285700603">
          <w:marLeft w:val="240"/>
          <w:marRight w:val="0"/>
          <w:marTop w:val="0"/>
          <w:marBottom w:val="0"/>
          <w:divBdr>
            <w:top w:val="single" w:sz="2" w:space="0" w:color="E5E7EB"/>
            <w:left w:val="single" w:sz="2" w:space="0" w:color="E5E7EB"/>
            <w:bottom w:val="single" w:sz="2" w:space="0" w:color="E5E7EB"/>
            <w:right w:val="single" w:sz="2" w:space="0" w:color="E5E7EB"/>
          </w:divBdr>
        </w:div>
        <w:div w:id="1556039850">
          <w:marLeft w:val="0"/>
          <w:marRight w:val="0"/>
          <w:marTop w:val="0"/>
          <w:marBottom w:val="0"/>
          <w:divBdr>
            <w:top w:val="single" w:sz="2" w:space="0" w:color="E5E7EB"/>
            <w:left w:val="single" w:sz="2" w:space="0" w:color="E5E7EB"/>
            <w:bottom w:val="single" w:sz="2" w:space="0" w:color="E5E7EB"/>
            <w:right w:val="single" w:sz="2" w:space="0" w:color="E5E7EB"/>
          </w:divBdr>
        </w:div>
        <w:div w:id="976881333">
          <w:marLeft w:val="240"/>
          <w:marRight w:val="0"/>
          <w:marTop w:val="0"/>
          <w:marBottom w:val="0"/>
          <w:divBdr>
            <w:top w:val="single" w:sz="2" w:space="0" w:color="E5E7EB"/>
            <w:left w:val="single" w:sz="2" w:space="0" w:color="E5E7EB"/>
            <w:bottom w:val="single" w:sz="2" w:space="0" w:color="E5E7EB"/>
            <w:right w:val="single" w:sz="2" w:space="0" w:color="E5E7EB"/>
          </w:divBdr>
        </w:div>
        <w:div w:id="1626230962">
          <w:marLeft w:val="0"/>
          <w:marRight w:val="0"/>
          <w:marTop w:val="0"/>
          <w:marBottom w:val="0"/>
          <w:divBdr>
            <w:top w:val="single" w:sz="2" w:space="0" w:color="E5E7EB"/>
            <w:left w:val="single" w:sz="2" w:space="0" w:color="E5E7EB"/>
            <w:bottom w:val="single" w:sz="2" w:space="0" w:color="E5E7EB"/>
            <w:right w:val="single" w:sz="2" w:space="0" w:color="E5E7EB"/>
          </w:divBdr>
        </w:div>
        <w:div w:id="1569075518">
          <w:marLeft w:val="240"/>
          <w:marRight w:val="0"/>
          <w:marTop w:val="0"/>
          <w:marBottom w:val="0"/>
          <w:divBdr>
            <w:top w:val="single" w:sz="2" w:space="0" w:color="E5E7EB"/>
            <w:left w:val="single" w:sz="2" w:space="0" w:color="E5E7EB"/>
            <w:bottom w:val="single" w:sz="2" w:space="0" w:color="E5E7EB"/>
            <w:right w:val="single" w:sz="2" w:space="0" w:color="E5E7EB"/>
          </w:divBdr>
        </w:div>
        <w:div w:id="938758828">
          <w:marLeft w:val="0"/>
          <w:marRight w:val="0"/>
          <w:marTop w:val="0"/>
          <w:marBottom w:val="0"/>
          <w:divBdr>
            <w:top w:val="single" w:sz="2" w:space="0" w:color="E5E7EB"/>
            <w:left w:val="single" w:sz="2" w:space="0" w:color="E5E7EB"/>
            <w:bottom w:val="single" w:sz="2" w:space="0" w:color="E5E7EB"/>
            <w:right w:val="single" w:sz="2" w:space="0" w:color="E5E7EB"/>
          </w:divBdr>
        </w:div>
        <w:div w:id="932200707">
          <w:marLeft w:val="240"/>
          <w:marRight w:val="0"/>
          <w:marTop w:val="0"/>
          <w:marBottom w:val="0"/>
          <w:divBdr>
            <w:top w:val="single" w:sz="2" w:space="0" w:color="E5E7EB"/>
            <w:left w:val="single" w:sz="2" w:space="0" w:color="E5E7EB"/>
            <w:bottom w:val="single" w:sz="2" w:space="0" w:color="E5E7EB"/>
            <w:right w:val="single" w:sz="2" w:space="0" w:color="E5E7EB"/>
          </w:divBdr>
        </w:div>
        <w:div w:id="967856648">
          <w:marLeft w:val="0"/>
          <w:marRight w:val="0"/>
          <w:marTop w:val="0"/>
          <w:marBottom w:val="0"/>
          <w:divBdr>
            <w:top w:val="single" w:sz="2" w:space="0" w:color="E5E7EB"/>
            <w:left w:val="single" w:sz="2" w:space="0" w:color="E5E7EB"/>
            <w:bottom w:val="single" w:sz="2" w:space="0" w:color="E5E7EB"/>
            <w:right w:val="single" w:sz="2" w:space="0" w:color="E5E7EB"/>
          </w:divBdr>
        </w:div>
        <w:div w:id="626935561">
          <w:marLeft w:val="240"/>
          <w:marRight w:val="0"/>
          <w:marTop w:val="0"/>
          <w:marBottom w:val="0"/>
          <w:divBdr>
            <w:top w:val="single" w:sz="2" w:space="0" w:color="E5E7EB"/>
            <w:left w:val="single" w:sz="2" w:space="0" w:color="E5E7EB"/>
            <w:bottom w:val="single" w:sz="2" w:space="0" w:color="E5E7EB"/>
            <w:right w:val="single" w:sz="2" w:space="0" w:color="E5E7EB"/>
          </w:divBdr>
        </w:div>
        <w:div w:id="1215890504">
          <w:marLeft w:val="0"/>
          <w:marRight w:val="0"/>
          <w:marTop w:val="0"/>
          <w:marBottom w:val="0"/>
          <w:divBdr>
            <w:top w:val="single" w:sz="2" w:space="0" w:color="E5E7EB"/>
            <w:left w:val="single" w:sz="2" w:space="0" w:color="E5E7EB"/>
            <w:bottom w:val="single" w:sz="2" w:space="0" w:color="E5E7EB"/>
            <w:right w:val="single" w:sz="2" w:space="0" w:color="E5E7EB"/>
          </w:divBdr>
        </w:div>
        <w:div w:id="1222332236">
          <w:marLeft w:val="240"/>
          <w:marRight w:val="0"/>
          <w:marTop w:val="0"/>
          <w:marBottom w:val="0"/>
          <w:divBdr>
            <w:top w:val="single" w:sz="2" w:space="0" w:color="E5E7EB"/>
            <w:left w:val="single" w:sz="2" w:space="0" w:color="E5E7EB"/>
            <w:bottom w:val="single" w:sz="2" w:space="0" w:color="E5E7EB"/>
            <w:right w:val="single" w:sz="2" w:space="0" w:color="E5E7EB"/>
          </w:divBdr>
        </w:div>
        <w:div w:id="906383767">
          <w:marLeft w:val="0"/>
          <w:marRight w:val="0"/>
          <w:marTop w:val="0"/>
          <w:marBottom w:val="0"/>
          <w:divBdr>
            <w:top w:val="single" w:sz="2" w:space="0" w:color="E5E7EB"/>
            <w:left w:val="single" w:sz="2" w:space="0" w:color="E5E7EB"/>
            <w:bottom w:val="single" w:sz="2" w:space="0" w:color="E5E7EB"/>
            <w:right w:val="single" w:sz="2" w:space="0" w:color="E5E7EB"/>
          </w:divBdr>
        </w:div>
        <w:div w:id="869950421">
          <w:marLeft w:val="240"/>
          <w:marRight w:val="0"/>
          <w:marTop w:val="0"/>
          <w:marBottom w:val="0"/>
          <w:divBdr>
            <w:top w:val="single" w:sz="2" w:space="0" w:color="E5E7EB"/>
            <w:left w:val="single" w:sz="2" w:space="0" w:color="E5E7EB"/>
            <w:bottom w:val="single" w:sz="2" w:space="0" w:color="E5E7EB"/>
            <w:right w:val="single" w:sz="2" w:space="0" w:color="E5E7EB"/>
          </w:divBdr>
        </w:div>
        <w:div w:id="2093238014">
          <w:marLeft w:val="0"/>
          <w:marRight w:val="0"/>
          <w:marTop w:val="0"/>
          <w:marBottom w:val="0"/>
          <w:divBdr>
            <w:top w:val="single" w:sz="2" w:space="0" w:color="E5E7EB"/>
            <w:left w:val="single" w:sz="2" w:space="0" w:color="E5E7EB"/>
            <w:bottom w:val="single" w:sz="2" w:space="0" w:color="E5E7EB"/>
            <w:right w:val="single" w:sz="2" w:space="0" w:color="E5E7EB"/>
          </w:divBdr>
        </w:div>
        <w:div w:id="742996725">
          <w:marLeft w:val="240"/>
          <w:marRight w:val="0"/>
          <w:marTop w:val="0"/>
          <w:marBottom w:val="0"/>
          <w:divBdr>
            <w:top w:val="single" w:sz="2" w:space="0" w:color="E5E7EB"/>
            <w:left w:val="single" w:sz="2" w:space="0" w:color="E5E7EB"/>
            <w:bottom w:val="single" w:sz="2" w:space="0" w:color="E5E7EB"/>
            <w:right w:val="single" w:sz="2" w:space="0" w:color="E5E7EB"/>
          </w:divBdr>
        </w:div>
        <w:div w:id="1884321493">
          <w:marLeft w:val="0"/>
          <w:marRight w:val="0"/>
          <w:marTop w:val="0"/>
          <w:marBottom w:val="0"/>
          <w:divBdr>
            <w:top w:val="single" w:sz="2" w:space="0" w:color="E5E7EB"/>
            <w:left w:val="single" w:sz="2" w:space="0" w:color="E5E7EB"/>
            <w:bottom w:val="single" w:sz="2" w:space="0" w:color="E5E7EB"/>
            <w:right w:val="single" w:sz="2" w:space="0" w:color="E5E7EB"/>
          </w:divBdr>
        </w:div>
        <w:div w:id="1741319990">
          <w:marLeft w:val="240"/>
          <w:marRight w:val="0"/>
          <w:marTop w:val="0"/>
          <w:marBottom w:val="0"/>
          <w:divBdr>
            <w:top w:val="single" w:sz="2" w:space="0" w:color="E5E7EB"/>
            <w:left w:val="single" w:sz="2" w:space="0" w:color="E5E7EB"/>
            <w:bottom w:val="single" w:sz="2" w:space="0" w:color="E5E7EB"/>
            <w:right w:val="single" w:sz="2" w:space="0" w:color="E5E7EB"/>
          </w:divBdr>
        </w:div>
        <w:div w:id="190000974">
          <w:marLeft w:val="0"/>
          <w:marRight w:val="0"/>
          <w:marTop w:val="0"/>
          <w:marBottom w:val="0"/>
          <w:divBdr>
            <w:top w:val="single" w:sz="2" w:space="0" w:color="E5E7EB"/>
            <w:left w:val="single" w:sz="2" w:space="0" w:color="E5E7EB"/>
            <w:bottom w:val="single" w:sz="2" w:space="0" w:color="E5E7EB"/>
            <w:right w:val="single" w:sz="2" w:space="0" w:color="E5E7EB"/>
          </w:divBdr>
        </w:div>
        <w:div w:id="1794590926">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768696871">
      <w:bodyDiv w:val="1"/>
      <w:marLeft w:val="0"/>
      <w:marRight w:val="0"/>
      <w:marTop w:val="0"/>
      <w:marBottom w:val="0"/>
      <w:divBdr>
        <w:top w:val="none" w:sz="0" w:space="0" w:color="auto"/>
        <w:left w:val="none" w:sz="0" w:space="0" w:color="auto"/>
        <w:bottom w:val="none" w:sz="0" w:space="0" w:color="auto"/>
        <w:right w:val="none" w:sz="0" w:space="0" w:color="auto"/>
      </w:divBdr>
      <w:divsChild>
        <w:div w:id="1036849177">
          <w:marLeft w:val="0"/>
          <w:marRight w:val="0"/>
          <w:marTop w:val="0"/>
          <w:marBottom w:val="0"/>
          <w:divBdr>
            <w:top w:val="none" w:sz="0" w:space="0" w:color="auto"/>
            <w:left w:val="none" w:sz="0" w:space="0" w:color="auto"/>
            <w:bottom w:val="none" w:sz="0" w:space="0" w:color="auto"/>
            <w:right w:val="none" w:sz="0" w:space="0" w:color="auto"/>
          </w:divBdr>
          <w:divsChild>
            <w:div w:id="512571190">
              <w:marLeft w:val="0"/>
              <w:marRight w:val="0"/>
              <w:marTop w:val="0"/>
              <w:marBottom w:val="0"/>
              <w:divBdr>
                <w:top w:val="none" w:sz="0" w:space="0" w:color="auto"/>
                <w:left w:val="none" w:sz="0" w:space="0" w:color="auto"/>
                <w:bottom w:val="none" w:sz="0" w:space="0" w:color="auto"/>
                <w:right w:val="none" w:sz="0" w:space="0" w:color="auto"/>
              </w:divBdr>
            </w:div>
            <w:div w:id="674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646">
      <w:bodyDiv w:val="1"/>
      <w:marLeft w:val="0"/>
      <w:marRight w:val="0"/>
      <w:marTop w:val="0"/>
      <w:marBottom w:val="0"/>
      <w:divBdr>
        <w:top w:val="none" w:sz="0" w:space="0" w:color="auto"/>
        <w:left w:val="none" w:sz="0" w:space="0" w:color="auto"/>
        <w:bottom w:val="none" w:sz="0" w:space="0" w:color="auto"/>
        <w:right w:val="none" w:sz="0" w:space="0" w:color="auto"/>
      </w:divBdr>
    </w:div>
    <w:div w:id="799689973">
      <w:bodyDiv w:val="1"/>
      <w:marLeft w:val="0"/>
      <w:marRight w:val="0"/>
      <w:marTop w:val="0"/>
      <w:marBottom w:val="0"/>
      <w:divBdr>
        <w:top w:val="none" w:sz="0" w:space="0" w:color="auto"/>
        <w:left w:val="none" w:sz="0" w:space="0" w:color="auto"/>
        <w:bottom w:val="none" w:sz="0" w:space="0" w:color="auto"/>
        <w:right w:val="none" w:sz="0" w:space="0" w:color="auto"/>
      </w:divBdr>
    </w:div>
    <w:div w:id="821197174">
      <w:bodyDiv w:val="1"/>
      <w:marLeft w:val="0"/>
      <w:marRight w:val="0"/>
      <w:marTop w:val="0"/>
      <w:marBottom w:val="0"/>
      <w:divBdr>
        <w:top w:val="none" w:sz="0" w:space="0" w:color="auto"/>
        <w:left w:val="none" w:sz="0" w:space="0" w:color="auto"/>
        <w:bottom w:val="none" w:sz="0" w:space="0" w:color="auto"/>
        <w:right w:val="none" w:sz="0" w:space="0" w:color="auto"/>
      </w:divBdr>
      <w:divsChild>
        <w:div w:id="18241083">
          <w:marLeft w:val="0"/>
          <w:marRight w:val="0"/>
          <w:marTop w:val="0"/>
          <w:marBottom w:val="0"/>
          <w:divBdr>
            <w:top w:val="none" w:sz="0" w:space="0" w:color="auto"/>
            <w:left w:val="none" w:sz="0" w:space="0" w:color="auto"/>
            <w:bottom w:val="none" w:sz="0" w:space="0" w:color="auto"/>
            <w:right w:val="none" w:sz="0" w:space="0" w:color="auto"/>
          </w:divBdr>
          <w:divsChild>
            <w:div w:id="2110999478">
              <w:marLeft w:val="0"/>
              <w:marRight w:val="0"/>
              <w:marTop w:val="0"/>
              <w:marBottom w:val="0"/>
              <w:divBdr>
                <w:top w:val="none" w:sz="0" w:space="0" w:color="auto"/>
                <w:left w:val="none" w:sz="0" w:space="0" w:color="auto"/>
                <w:bottom w:val="none" w:sz="0" w:space="0" w:color="auto"/>
                <w:right w:val="none" w:sz="0" w:space="0" w:color="auto"/>
              </w:divBdr>
            </w:div>
            <w:div w:id="6574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650">
      <w:bodyDiv w:val="1"/>
      <w:marLeft w:val="0"/>
      <w:marRight w:val="0"/>
      <w:marTop w:val="0"/>
      <w:marBottom w:val="0"/>
      <w:divBdr>
        <w:top w:val="none" w:sz="0" w:space="0" w:color="auto"/>
        <w:left w:val="none" w:sz="0" w:space="0" w:color="auto"/>
        <w:bottom w:val="none" w:sz="0" w:space="0" w:color="auto"/>
        <w:right w:val="none" w:sz="0" w:space="0" w:color="auto"/>
      </w:divBdr>
    </w:div>
    <w:div w:id="898786198">
      <w:bodyDiv w:val="1"/>
      <w:marLeft w:val="0"/>
      <w:marRight w:val="0"/>
      <w:marTop w:val="0"/>
      <w:marBottom w:val="0"/>
      <w:divBdr>
        <w:top w:val="none" w:sz="0" w:space="0" w:color="auto"/>
        <w:left w:val="none" w:sz="0" w:space="0" w:color="auto"/>
        <w:bottom w:val="none" w:sz="0" w:space="0" w:color="auto"/>
        <w:right w:val="none" w:sz="0" w:space="0" w:color="auto"/>
      </w:divBdr>
    </w:div>
    <w:div w:id="907769463">
      <w:bodyDiv w:val="1"/>
      <w:marLeft w:val="0"/>
      <w:marRight w:val="0"/>
      <w:marTop w:val="0"/>
      <w:marBottom w:val="0"/>
      <w:divBdr>
        <w:top w:val="none" w:sz="0" w:space="0" w:color="auto"/>
        <w:left w:val="none" w:sz="0" w:space="0" w:color="auto"/>
        <w:bottom w:val="none" w:sz="0" w:space="0" w:color="auto"/>
        <w:right w:val="none" w:sz="0" w:space="0" w:color="auto"/>
      </w:divBdr>
    </w:div>
    <w:div w:id="917594546">
      <w:bodyDiv w:val="1"/>
      <w:marLeft w:val="0"/>
      <w:marRight w:val="0"/>
      <w:marTop w:val="0"/>
      <w:marBottom w:val="0"/>
      <w:divBdr>
        <w:top w:val="none" w:sz="0" w:space="0" w:color="auto"/>
        <w:left w:val="none" w:sz="0" w:space="0" w:color="auto"/>
        <w:bottom w:val="none" w:sz="0" w:space="0" w:color="auto"/>
        <w:right w:val="none" w:sz="0" w:space="0" w:color="auto"/>
      </w:divBdr>
      <w:divsChild>
        <w:div w:id="771508625">
          <w:marLeft w:val="0"/>
          <w:marRight w:val="720"/>
          <w:marTop w:val="0"/>
          <w:marBottom w:val="0"/>
          <w:divBdr>
            <w:top w:val="none" w:sz="0" w:space="0" w:color="auto"/>
            <w:left w:val="none" w:sz="0" w:space="0" w:color="auto"/>
            <w:bottom w:val="none" w:sz="0" w:space="0" w:color="auto"/>
            <w:right w:val="none" w:sz="0" w:space="0" w:color="auto"/>
          </w:divBdr>
        </w:div>
        <w:div w:id="1532036945">
          <w:marLeft w:val="0"/>
          <w:marRight w:val="0"/>
          <w:marTop w:val="0"/>
          <w:marBottom w:val="0"/>
          <w:divBdr>
            <w:top w:val="none" w:sz="0" w:space="0" w:color="auto"/>
            <w:left w:val="none" w:sz="0" w:space="0" w:color="auto"/>
            <w:bottom w:val="none" w:sz="0" w:space="0" w:color="auto"/>
            <w:right w:val="none" w:sz="0" w:space="0" w:color="auto"/>
          </w:divBdr>
        </w:div>
      </w:divsChild>
    </w:div>
    <w:div w:id="918750785">
      <w:bodyDiv w:val="1"/>
      <w:marLeft w:val="0"/>
      <w:marRight w:val="0"/>
      <w:marTop w:val="0"/>
      <w:marBottom w:val="0"/>
      <w:divBdr>
        <w:top w:val="none" w:sz="0" w:space="0" w:color="auto"/>
        <w:left w:val="none" w:sz="0" w:space="0" w:color="auto"/>
        <w:bottom w:val="none" w:sz="0" w:space="0" w:color="auto"/>
        <w:right w:val="none" w:sz="0" w:space="0" w:color="auto"/>
      </w:divBdr>
    </w:div>
    <w:div w:id="928395125">
      <w:bodyDiv w:val="1"/>
      <w:marLeft w:val="0"/>
      <w:marRight w:val="0"/>
      <w:marTop w:val="0"/>
      <w:marBottom w:val="0"/>
      <w:divBdr>
        <w:top w:val="none" w:sz="0" w:space="0" w:color="auto"/>
        <w:left w:val="none" w:sz="0" w:space="0" w:color="auto"/>
        <w:bottom w:val="none" w:sz="0" w:space="0" w:color="auto"/>
        <w:right w:val="none" w:sz="0" w:space="0" w:color="auto"/>
      </w:divBdr>
      <w:divsChild>
        <w:div w:id="1996259188">
          <w:marLeft w:val="0"/>
          <w:marRight w:val="0"/>
          <w:marTop w:val="0"/>
          <w:marBottom w:val="0"/>
          <w:divBdr>
            <w:top w:val="none" w:sz="0" w:space="0" w:color="auto"/>
            <w:left w:val="none" w:sz="0" w:space="0" w:color="auto"/>
            <w:bottom w:val="none" w:sz="0" w:space="0" w:color="auto"/>
            <w:right w:val="none" w:sz="0" w:space="0" w:color="auto"/>
          </w:divBdr>
          <w:divsChild>
            <w:div w:id="1612932891">
              <w:marLeft w:val="0"/>
              <w:marRight w:val="0"/>
              <w:marTop w:val="0"/>
              <w:marBottom w:val="0"/>
              <w:divBdr>
                <w:top w:val="none" w:sz="0" w:space="0" w:color="auto"/>
                <w:left w:val="none" w:sz="0" w:space="0" w:color="auto"/>
                <w:bottom w:val="none" w:sz="0" w:space="0" w:color="auto"/>
                <w:right w:val="none" w:sz="0" w:space="0" w:color="auto"/>
              </w:divBdr>
            </w:div>
            <w:div w:id="3215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2363">
      <w:bodyDiv w:val="1"/>
      <w:marLeft w:val="0"/>
      <w:marRight w:val="0"/>
      <w:marTop w:val="0"/>
      <w:marBottom w:val="0"/>
      <w:divBdr>
        <w:top w:val="none" w:sz="0" w:space="0" w:color="auto"/>
        <w:left w:val="none" w:sz="0" w:space="0" w:color="auto"/>
        <w:bottom w:val="none" w:sz="0" w:space="0" w:color="auto"/>
        <w:right w:val="none" w:sz="0" w:space="0" w:color="auto"/>
      </w:divBdr>
      <w:divsChild>
        <w:div w:id="1893617624">
          <w:marLeft w:val="0"/>
          <w:marRight w:val="0"/>
          <w:marTop w:val="0"/>
          <w:marBottom w:val="0"/>
          <w:divBdr>
            <w:top w:val="none" w:sz="0" w:space="0" w:color="auto"/>
            <w:left w:val="none" w:sz="0" w:space="0" w:color="auto"/>
            <w:bottom w:val="none" w:sz="0" w:space="0" w:color="auto"/>
            <w:right w:val="none" w:sz="0" w:space="0" w:color="auto"/>
          </w:divBdr>
          <w:divsChild>
            <w:div w:id="495998131">
              <w:marLeft w:val="0"/>
              <w:marRight w:val="0"/>
              <w:marTop w:val="0"/>
              <w:marBottom w:val="0"/>
              <w:divBdr>
                <w:top w:val="none" w:sz="0" w:space="0" w:color="auto"/>
                <w:left w:val="none" w:sz="0" w:space="0" w:color="auto"/>
                <w:bottom w:val="none" w:sz="0" w:space="0" w:color="auto"/>
                <w:right w:val="none" w:sz="0" w:space="0" w:color="auto"/>
              </w:divBdr>
              <w:divsChild>
                <w:div w:id="1436830866">
                  <w:marLeft w:val="0"/>
                  <w:marRight w:val="0"/>
                  <w:marTop w:val="0"/>
                  <w:marBottom w:val="0"/>
                  <w:divBdr>
                    <w:top w:val="none" w:sz="0" w:space="0" w:color="auto"/>
                    <w:left w:val="none" w:sz="0" w:space="0" w:color="auto"/>
                    <w:bottom w:val="none" w:sz="0" w:space="0" w:color="auto"/>
                    <w:right w:val="none" w:sz="0" w:space="0" w:color="auto"/>
                  </w:divBdr>
                  <w:divsChild>
                    <w:div w:id="1578783962">
                      <w:marLeft w:val="0"/>
                      <w:marRight w:val="0"/>
                      <w:marTop w:val="0"/>
                      <w:marBottom w:val="0"/>
                      <w:divBdr>
                        <w:top w:val="none" w:sz="0" w:space="0" w:color="auto"/>
                        <w:left w:val="none" w:sz="0" w:space="0" w:color="auto"/>
                        <w:bottom w:val="none" w:sz="0" w:space="0" w:color="auto"/>
                        <w:right w:val="none" w:sz="0" w:space="0" w:color="auto"/>
                      </w:divBdr>
                      <w:divsChild>
                        <w:div w:id="1405493186">
                          <w:marLeft w:val="0"/>
                          <w:marRight w:val="0"/>
                          <w:marTop w:val="0"/>
                          <w:marBottom w:val="0"/>
                          <w:divBdr>
                            <w:top w:val="none" w:sz="0" w:space="0" w:color="auto"/>
                            <w:left w:val="none" w:sz="0" w:space="0" w:color="auto"/>
                            <w:bottom w:val="none" w:sz="0" w:space="0" w:color="auto"/>
                            <w:right w:val="none" w:sz="0" w:space="0" w:color="auto"/>
                          </w:divBdr>
                          <w:divsChild>
                            <w:div w:id="19133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030612">
      <w:bodyDiv w:val="1"/>
      <w:marLeft w:val="0"/>
      <w:marRight w:val="0"/>
      <w:marTop w:val="0"/>
      <w:marBottom w:val="0"/>
      <w:divBdr>
        <w:top w:val="none" w:sz="0" w:space="0" w:color="auto"/>
        <w:left w:val="none" w:sz="0" w:space="0" w:color="auto"/>
        <w:bottom w:val="none" w:sz="0" w:space="0" w:color="auto"/>
        <w:right w:val="none" w:sz="0" w:space="0" w:color="auto"/>
      </w:divBdr>
    </w:div>
    <w:div w:id="978151560">
      <w:bodyDiv w:val="1"/>
      <w:marLeft w:val="0"/>
      <w:marRight w:val="0"/>
      <w:marTop w:val="0"/>
      <w:marBottom w:val="0"/>
      <w:divBdr>
        <w:top w:val="none" w:sz="0" w:space="0" w:color="auto"/>
        <w:left w:val="none" w:sz="0" w:space="0" w:color="auto"/>
        <w:bottom w:val="none" w:sz="0" w:space="0" w:color="auto"/>
        <w:right w:val="none" w:sz="0" w:space="0" w:color="auto"/>
      </w:divBdr>
    </w:div>
    <w:div w:id="1030952057">
      <w:bodyDiv w:val="1"/>
      <w:marLeft w:val="0"/>
      <w:marRight w:val="0"/>
      <w:marTop w:val="0"/>
      <w:marBottom w:val="0"/>
      <w:divBdr>
        <w:top w:val="none" w:sz="0" w:space="0" w:color="auto"/>
        <w:left w:val="none" w:sz="0" w:space="0" w:color="auto"/>
        <w:bottom w:val="none" w:sz="0" w:space="0" w:color="auto"/>
        <w:right w:val="none" w:sz="0" w:space="0" w:color="auto"/>
      </w:divBdr>
    </w:div>
    <w:div w:id="1038117628">
      <w:bodyDiv w:val="1"/>
      <w:marLeft w:val="0"/>
      <w:marRight w:val="0"/>
      <w:marTop w:val="0"/>
      <w:marBottom w:val="0"/>
      <w:divBdr>
        <w:top w:val="none" w:sz="0" w:space="0" w:color="auto"/>
        <w:left w:val="none" w:sz="0" w:space="0" w:color="auto"/>
        <w:bottom w:val="none" w:sz="0" w:space="0" w:color="auto"/>
        <w:right w:val="none" w:sz="0" w:space="0" w:color="auto"/>
      </w:divBdr>
      <w:divsChild>
        <w:div w:id="1021399705">
          <w:marLeft w:val="0"/>
          <w:marRight w:val="720"/>
          <w:marTop w:val="0"/>
          <w:marBottom w:val="0"/>
          <w:divBdr>
            <w:top w:val="none" w:sz="0" w:space="0" w:color="auto"/>
            <w:left w:val="none" w:sz="0" w:space="0" w:color="auto"/>
            <w:bottom w:val="none" w:sz="0" w:space="0" w:color="auto"/>
            <w:right w:val="none" w:sz="0" w:space="0" w:color="auto"/>
          </w:divBdr>
        </w:div>
        <w:div w:id="1560240140">
          <w:marLeft w:val="0"/>
          <w:marRight w:val="0"/>
          <w:marTop w:val="0"/>
          <w:marBottom w:val="0"/>
          <w:divBdr>
            <w:top w:val="none" w:sz="0" w:space="0" w:color="auto"/>
            <w:left w:val="none" w:sz="0" w:space="0" w:color="auto"/>
            <w:bottom w:val="none" w:sz="0" w:space="0" w:color="auto"/>
            <w:right w:val="none" w:sz="0" w:space="0" w:color="auto"/>
          </w:divBdr>
        </w:div>
      </w:divsChild>
    </w:div>
    <w:div w:id="1047611579">
      <w:bodyDiv w:val="1"/>
      <w:marLeft w:val="0"/>
      <w:marRight w:val="0"/>
      <w:marTop w:val="0"/>
      <w:marBottom w:val="0"/>
      <w:divBdr>
        <w:top w:val="none" w:sz="0" w:space="0" w:color="auto"/>
        <w:left w:val="none" w:sz="0" w:space="0" w:color="auto"/>
        <w:bottom w:val="none" w:sz="0" w:space="0" w:color="auto"/>
        <w:right w:val="none" w:sz="0" w:space="0" w:color="auto"/>
      </w:divBdr>
    </w:div>
    <w:div w:id="1125075250">
      <w:bodyDiv w:val="1"/>
      <w:marLeft w:val="0"/>
      <w:marRight w:val="0"/>
      <w:marTop w:val="0"/>
      <w:marBottom w:val="0"/>
      <w:divBdr>
        <w:top w:val="none" w:sz="0" w:space="0" w:color="auto"/>
        <w:left w:val="none" w:sz="0" w:space="0" w:color="auto"/>
        <w:bottom w:val="none" w:sz="0" w:space="0" w:color="auto"/>
        <w:right w:val="none" w:sz="0" w:space="0" w:color="auto"/>
      </w:divBdr>
    </w:div>
    <w:div w:id="1144662884">
      <w:bodyDiv w:val="1"/>
      <w:marLeft w:val="0"/>
      <w:marRight w:val="0"/>
      <w:marTop w:val="0"/>
      <w:marBottom w:val="0"/>
      <w:divBdr>
        <w:top w:val="none" w:sz="0" w:space="0" w:color="auto"/>
        <w:left w:val="none" w:sz="0" w:space="0" w:color="auto"/>
        <w:bottom w:val="none" w:sz="0" w:space="0" w:color="auto"/>
        <w:right w:val="none" w:sz="0" w:space="0" w:color="auto"/>
      </w:divBdr>
      <w:divsChild>
        <w:div w:id="575436568">
          <w:marLeft w:val="0"/>
          <w:marRight w:val="720"/>
          <w:marTop w:val="0"/>
          <w:marBottom w:val="0"/>
          <w:divBdr>
            <w:top w:val="none" w:sz="0" w:space="0" w:color="auto"/>
            <w:left w:val="none" w:sz="0" w:space="0" w:color="auto"/>
            <w:bottom w:val="none" w:sz="0" w:space="0" w:color="auto"/>
            <w:right w:val="none" w:sz="0" w:space="0" w:color="auto"/>
          </w:divBdr>
        </w:div>
        <w:div w:id="1824277891">
          <w:marLeft w:val="0"/>
          <w:marRight w:val="0"/>
          <w:marTop w:val="0"/>
          <w:marBottom w:val="0"/>
          <w:divBdr>
            <w:top w:val="none" w:sz="0" w:space="0" w:color="auto"/>
            <w:left w:val="none" w:sz="0" w:space="0" w:color="auto"/>
            <w:bottom w:val="none" w:sz="0" w:space="0" w:color="auto"/>
            <w:right w:val="none" w:sz="0" w:space="0" w:color="auto"/>
          </w:divBdr>
        </w:div>
      </w:divsChild>
    </w:div>
    <w:div w:id="1226338620">
      <w:bodyDiv w:val="1"/>
      <w:marLeft w:val="0"/>
      <w:marRight w:val="0"/>
      <w:marTop w:val="0"/>
      <w:marBottom w:val="0"/>
      <w:divBdr>
        <w:top w:val="none" w:sz="0" w:space="0" w:color="auto"/>
        <w:left w:val="none" w:sz="0" w:space="0" w:color="auto"/>
        <w:bottom w:val="none" w:sz="0" w:space="0" w:color="auto"/>
        <w:right w:val="none" w:sz="0" w:space="0" w:color="auto"/>
      </w:divBdr>
    </w:div>
    <w:div w:id="1333794396">
      <w:bodyDiv w:val="1"/>
      <w:marLeft w:val="0"/>
      <w:marRight w:val="0"/>
      <w:marTop w:val="0"/>
      <w:marBottom w:val="0"/>
      <w:divBdr>
        <w:top w:val="none" w:sz="0" w:space="0" w:color="auto"/>
        <w:left w:val="none" w:sz="0" w:space="0" w:color="auto"/>
        <w:bottom w:val="none" w:sz="0" w:space="0" w:color="auto"/>
        <w:right w:val="none" w:sz="0" w:space="0" w:color="auto"/>
      </w:divBdr>
    </w:div>
    <w:div w:id="1377000459">
      <w:bodyDiv w:val="1"/>
      <w:marLeft w:val="0"/>
      <w:marRight w:val="0"/>
      <w:marTop w:val="0"/>
      <w:marBottom w:val="0"/>
      <w:divBdr>
        <w:top w:val="none" w:sz="0" w:space="0" w:color="auto"/>
        <w:left w:val="none" w:sz="0" w:space="0" w:color="auto"/>
        <w:bottom w:val="none" w:sz="0" w:space="0" w:color="auto"/>
        <w:right w:val="none" w:sz="0" w:space="0" w:color="auto"/>
      </w:divBdr>
    </w:div>
    <w:div w:id="1389453159">
      <w:bodyDiv w:val="1"/>
      <w:marLeft w:val="0"/>
      <w:marRight w:val="0"/>
      <w:marTop w:val="0"/>
      <w:marBottom w:val="0"/>
      <w:divBdr>
        <w:top w:val="none" w:sz="0" w:space="0" w:color="auto"/>
        <w:left w:val="none" w:sz="0" w:space="0" w:color="auto"/>
        <w:bottom w:val="none" w:sz="0" w:space="0" w:color="auto"/>
        <w:right w:val="none" w:sz="0" w:space="0" w:color="auto"/>
      </w:divBdr>
    </w:div>
    <w:div w:id="1438255673">
      <w:bodyDiv w:val="1"/>
      <w:marLeft w:val="0"/>
      <w:marRight w:val="0"/>
      <w:marTop w:val="0"/>
      <w:marBottom w:val="0"/>
      <w:divBdr>
        <w:top w:val="none" w:sz="0" w:space="0" w:color="auto"/>
        <w:left w:val="none" w:sz="0" w:space="0" w:color="auto"/>
        <w:bottom w:val="none" w:sz="0" w:space="0" w:color="auto"/>
        <w:right w:val="none" w:sz="0" w:space="0" w:color="auto"/>
      </w:divBdr>
      <w:divsChild>
        <w:div w:id="158618611">
          <w:marLeft w:val="0"/>
          <w:marRight w:val="0"/>
          <w:marTop w:val="0"/>
          <w:marBottom w:val="0"/>
          <w:divBdr>
            <w:top w:val="none" w:sz="0" w:space="0" w:color="auto"/>
            <w:left w:val="none" w:sz="0" w:space="0" w:color="auto"/>
            <w:bottom w:val="none" w:sz="0" w:space="0" w:color="auto"/>
            <w:right w:val="none" w:sz="0" w:space="0" w:color="auto"/>
          </w:divBdr>
        </w:div>
        <w:div w:id="806239212">
          <w:marLeft w:val="0"/>
          <w:marRight w:val="0"/>
          <w:marTop w:val="0"/>
          <w:marBottom w:val="0"/>
          <w:divBdr>
            <w:top w:val="none" w:sz="0" w:space="0" w:color="auto"/>
            <w:left w:val="none" w:sz="0" w:space="0" w:color="auto"/>
            <w:bottom w:val="none" w:sz="0" w:space="0" w:color="auto"/>
            <w:right w:val="none" w:sz="0" w:space="0" w:color="auto"/>
          </w:divBdr>
          <w:divsChild>
            <w:div w:id="470831601">
              <w:marLeft w:val="0"/>
              <w:marRight w:val="0"/>
              <w:marTop w:val="0"/>
              <w:marBottom w:val="0"/>
              <w:divBdr>
                <w:top w:val="none" w:sz="0" w:space="0" w:color="auto"/>
                <w:left w:val="none" w:sz="0" w:space="0" w:color="auto"/>
                <w:bottom w:val="none" w:sz="0" w:space="0" w:color="auto"/>
                <w:right w:val="none" w:sz="0" w:space="0" w:color="auto"/>
              </w:divBdr>
              <w:divsChild>
                <w:div w:id="1914049251">
                  <w:marLeft w:val="0"/>
                  <w:marRight w:val="0"/>
                  <w:marTop w:val="0"/>
                  <w:marBottom w:val="0"/>
                  <w:divBdr>
                    <w:top w:val="none" w:sz="0" w:space="0" w:color="auto"/>
                    <w:left w:val="none" w:sz="0" w:space="0" w:color="auto"/>
                    <w:bottom w:val="none" w:sz="0" w:space="0" w:color="auto"/>
                    <w:right w:val="none" w:sz="0" w:space="0" w:color="auto"/>
                  </w:divBdr>
                  <w:divsChild>
                    <w:div w:id="697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4629">
      <w:bodyDiv w:val="1"/>
      <w:marLeft w:val="0"/>
      <w:marRight w:val="0"/>
      <w:marTop w:val="0"/>
      <w:marBottom w:val="0"/>
      <w:divBdr>
        <w:top w:val="none" w:sz="0" w:space="0" w:color="auto"/>
        <w:left w:val="none" w:sz="0" w:space="0" w:color="auto"/>
        <w:bottom w:val="none" w:sz="0" w:space="0" w:color="auto"/>
        <w:right w:val="none" w:sz="0" w:space="0" w:color="auto"/>
      </w:divBdr>
    </w:div>
    <w:div w:id="1541085229">
      <w:bodyDiv w:val="1"/>
      <w:marLeft w:val="0"/>
      <w:marRight w:val="0"/>
      <w:marTop w:val="0"/>
      <w:marBottom w:val="0"/>
      <w:divBdr>
        <w:top w:val="none" w:sz="0" w:space="0" w:color="auto"/>
        <w:left w:val="none" w:sz="0" w:space="0" w:color="auto"/>
        <w:bottom w:val="none" w:sz="0" w:space="0" w:color="auto"/>
        <w:right w:val="none" w:sz="0" w:space="0" w:color="auto"/>
      </w:divBdr>
    </w:div>
    <w:div w:id="1561667671">
      <w:bodyDiv w:val="1"/>
      <w:marLeft w:val="0"/>
      <w:marRight w:val="0"/>
      <w:marTop w:val="0"/>
      <w:marBottom w:val="0"/>
      <w:divBdr>
        <w:top w:val="none" w:sz="0" w:space="0" w:color="auto"/>
        <w:left w:val="none" w:sz="0" w:space="0" w:color="auto"/>
        <w:bottom w:val="none" w:sz="0" w:space="0" w:color="auto"/>
        <w:right w:val="none" w:sz="0" w:space="0" w:color="auto"/>
      </w:divBdr>
    </w:div>
    <w:div w:id="1570460170">
      <w:bodyDiv w:val="1"/>
      <w:marLeft w:val="0"/>
      <w:marRight w:val="0"/>
      <w:marTop w:val="0"/>
      <w:marBottom w:val="0"/>
      <w:divBdr>
        <w:top w:val="none" w:sz="0" w:space="0" w:color="auto"/>
        <w:left w:val="none" w:sz="0" w:space="0" w:color="auto"/>
        <w:bottom w:val="none" w:sz="0" w:space="0" w:color="auto"/>
        <w:right w:val="none" w:sz="0" w:space="0" w:color="auto"/>
      </w:divBdr>
    </w:div>
    <w:div w:id="1630471402">
      <w:bodyDiv w:val="1"/>
      <w:marLeft w:val="0"/>
      <w:marRight w:val="0"/>
      <w:marTop w:val="0"/>
      <w:marBottom w:val="0"/>
      <w:divBdr>
        <w:top w:val="none" w:sz="0" w:space="0" w:color="auto"/>
        <w:left w:val="none" w:sz="0" w:space="0" w:color="auto"/>
        <w:bottom w:val="none" w:sz="0" w:space="0" w:color="auto"/>
        <w:right w:val="none" w:sz="0" w:space="0" w:color="auto"/>
      </w:divBdr>
    </w:div>
    <w:div w:id="1684816386">
      <w:bodyDiv w:val="1"/>
      <w:marLeft w:val="0"/>
      <w:marRight w:val="0"/>
      <w:marTop w:val="0"/>
      <w:marBottom w:val="0"/>
      <w:divBdr>
        <w:top w:val="none" w:sz="0" w:space="0" w:color="auto"/>
        <w:left w:val="none" w:sz="0" w:space="0" w:color="auto"/>
        <w:bottom w:val="none" w:sz="0" w:space="0" w:color="auto"/>
        <w:right w:val="none" w:sz="0" w:space="0" w:color="auto"/>
      </w:divBdr>
    </w:div>
    <w:div w:id="1701664717">
      <w:bodyDiv w:val="1"/>
      <w:marLeft w:val="0"/>
      <w:marRight w:val="0"/>
      <w:marTop w:val="0"/>
      <w:marBottom w:val="0"/>
      <w:divBdr>
        <w:top w:val="none" w:sz="0" w:space="0" w:color="auto"/>
        <w:left w:val="none" w:sz="0" w:space="0" w:color="auto"/>
        <w:bottom w:val="none" w:sz="0" w:space="0" w:color="auto"/>
        <w:right w:val="none" w:sz="0" w:space="0" w:color="auto"/>
      </w:divBdr>
      <w:divsChild>
        <w:div w:id="770706712">
          <w:marLeft w:val="0"/>
          <w:marRight w:val="0"/>
          <w:marTop w:val="0"/>
          <w:marBottom w:val="0"/>
          <w:divBdr>
            <w:top w:val="none" w:sz="0" w:space="0" w:color="auto"/>
            <w:left w:val="none" w:sz="0" w:space="0" w:color="auto"/>
            <w:bottom w:val="none" w:sz="0" w:space="0" w:color="auto"/>
            <w:right w:val="none" w:sz="0" w:space="0" w:color="auto"/>
          </w:divBdr>
          <w:divsChild>
            <w:div w:id="697781679">
              <w:marLeft w:val="0"/>
              <w:marRight w:val="0"/>
              <w:marTop w:val="0"/>
              <w:marBottom w:val="0"/>
              <w:divBdr>
                <w:top w:val="none" w:sz="0" w:space="0" w:color="auto"/>
                <w:left w:val="none" w:sz="0" w:space="0" w:color="auto"/>
                <w:bottom w:val="none" w:sz="0" w:space="0" w:color="auto"/>
                <w:right w:val="none" w:sz="0" w:space="0" w:color="auto"/>
              </w:divBdr>
            </w:div>
            <w:div w:id="11485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995">
      <w:bodyDiv w:val="1"/>
      <w:marLeft w:val="0"/>
      <w:marRight w:val="0"/>
      <w:marTop w:val="0"/>
      <w:marBottom w:val="0"/>
      <w:divBdr>
        <w:top w:val="none" w:sz="0" w:space="0" w:color="auto"/>
        <w:left w:val="none" w:sz="0" w:space="0" w:color="auto"/>
        <w:bottom w:val="none" w:sz="0" w:space="0" w:color="auto"/>
        <w:right w:val="none" w:sz="0" w:space="0" w:color="auto"/>
      </w:divBdr>
    </w:div>
    <w:div w:id="1711221614">
      <w:bodyDiv w:val="1"/>
      <w:marLeft w:val="0"/>
      <w:marRight w:val="0"/>
      <w:marTop w:val="0"/>
      <w:marBottom w:val="0"/>
      <w:divBdr>
        <w:top w:val="none" w:sz="0" w:space="0" w:color="auto"/>
        <w:left w:val="none" w:sz="0" w:space="0" w:color="auto"/>
        <w:bottom w:val="none" w:sz="0" w:space="0" w:color="auto"/>
        <w:right w:val="none" w:sz="0" w:space="0" w:color="auto"/>
      </w:divBdr>
      <w:divsChild>
        <w:div w:id="1804081892">
          <w:marLeft w:val="0"/>
          <w:marRight w:val="0"/>
          <w:marTop w:val="0"/>
          <w:marBottom w:val="0"/>
          <w:divBdr>
            <w:top w:val="single" w:sz="2" w:space="0" w:color="E5E7EB"/>
            <w:left w:val="single" w:sz="2" w:space="0" w:color="E5E7EB"/>
            <w:bottom w:val="single" w:sz="2" w:space="0" w:color="E5E7EB"/>
            <w:right w:val="single" w:sz="2" w:space="0" w:color="E5E7EB"/>
          </w:divBdr>
        </w:div>
        <w:div w:id="1019699910">
          <w:marLeft w:val="240"/>
          <w:marRight w:val="0"/>
          <w:marTop w:val="0"/>
          <w:marBottom w:val="0"/>
          <w:divBdr>
            <w:top w:val="single" w:sz="2" w:space="0" w:color="E5E7EB"/>
            <w:left w:val="single" w:sz="2" w:space="0" w:color="E5E7EB"/>
            <w:bottom w:val="single" w:sz="2" w:space="0" w:color="E5E7EB"/>
            <w:right w:val="single" w:sz="2" w:space="0" w:color="E5E7EB"/>
          </w:divBdr>
        </w:div>
        <w:div w:id="1852723004">
          <w:marLeft w:val="0"/>
          <w:marRight w:val="0"/>
          <w:marTop w:val="0"/>
          <w:marBottom w:val="0"/>
          <w:divBdr>
            <w:top w:val="single" w:sz="2" w:space="0" w:color="E5E7EB"/>
            <w:left w:val="single" w:sz="2" w:space="0" w:color="E5E7EB"/>
            <w:bottom w:val="single" w:sz="2" w:space="0" w:color="E5E7EB"/>
            <w:right w:val="single" w:sz="2" w:space="0" w:color="E5E7EB"/>
          </w:divBdr>
        </w:div>
        <w:div w:id="1131938654">
          <w:marLeft w:val="240"/>
          <w:marRight w:val="0"/>
          <w:marTop w:val="0"/>
          <w:marBottom w:val="0"/>
          <w:divBdr>
            <w:top w:val="single" w:sz="2" w:space="0" w:color="E5E7EB"/>
            <w:left w:val="single" w:sz="2" w:space="0" w:color="E5E7EB"/>
            <w:bottom w:val="single" w:sz="2" w:space="0" w:color="E5E7EB"/>
            <w:right w:val="single" w:sz="2" w:space="0" w:color="E5E7EB"/>
          </w:divBdr>
        </w:div>
        <w:div w:id="822308641">
          <w:marLeft w:val="0"/>
          <w:marRight w:val="0"/>
          <w:marTop w:val="0"/>
          <w:marBottom w:val="0"/>
          <w:divBdr>
            <w:top w:val="single" w:sz="2" w:space="0" w:color="E5E7EB"/>
            <w:left w:val="single" w:sz="2" w:space="0" w:color="E5E7EB"/>
            <w:bottom w:val="single" w:sz="2" w:space="0" w:color="E5E7EB"/>
            <w:right w:val="single" w:sz="2" w:space="0" w:color="E5E7EB"/>
          </w:divBdr>
        </w:div>
        <w:div w:id="1914780261">
          <w:marLeft w:val="240"/>
          <w:marRight w:val="0"/>
          <w:marTop w:val="0"/>
          <w:marBottom w:val="0"/>
          <w:divBdr>
            <w:top w:val="single" w:sz="2" w:space="0" w:color="E5E7EB"/>
            <w:left w:val="single" w:sz="2" w:space="0" w:color="E5E7EB"/>
            <w:bottom w:val="single" w:sz="2" w:space="0" w:color="E5E7EB"/>
            <w:right w:val="single" w:sz="2" w:space="0" w:color="E5E7EB"/>
          </w:divBdr>
        </w:div>
        <w:div w:id="1015108741">
          <w:marLeft w:val="0"/>
          <w:marRight w:val="0"/>
          <w:marTop w:val="0"/>
          <w:marBottom w:val="0"/>
          <w:divBdr>
            <w:top w:val="single" w:sz="2" w:space="0" w:color="E5E7EB"/>
            <w:left w:val="single" w:sz="2" w:space="0" w:color="E5E7EB"/>
            <w:bottom w:val="single" w:sz="2" w:space="0" w:color="E5E7EB"/>
            <w:right w:val="single" w:sz="2" w:space="0" w:color="E5E7EB"/>
          </w:divBdr>
        </w:div>
        <w:div w:id="245379180">
          <w:marLeft w:val="240"/>
          <w:marRight w:val="0"/>
          <w:marTop w:val="0"/>
          <w:marBottom w:val="0"/>
          <w:divBdr>
            <w:top w:val="single" w:sz="2" w:space="0" w:color="E5E7EB"/>
            <w:left w:val="single" w:sz="2" w:space="0" w:color="E5E7EB"/>
            <w:bottom w:val="single" w:sz="2" w:space="0" w:color="E5E7EB"/>
            <w:right w:val="single" w:sz="2" w:space="0" w:color="E5E7EB"/>
          </w:divBdr>
        </w:div>
        <w:div w:id="1207108749">
          <w:marLeft w:val="0"/>
          <w:marRight w:val="0"/>
          <w:marTop w:val="0"/>
          <w:marBottom w:val="0"/>
          <w:divBdr>
            <w:top w:val="single" w:sz="2" w:space="0" w:color="E5E7EB"/>
            <w:left w:val="single" w:sz="2" w:space="0" w:color="E5E7EB"/>
            <w:bottom w:val="single" w:sz="2" w:space="0" w:color="E5E7EB"/>
            <w:right w:val="single" w:sz="2" w:space="0" w:color="E5E7EB"/>
          </w:divBdr>
        </w:div>
        <w:div w:id="315493581">
          <w:marLeft w:val="240"/>
          <w:marRight w:val="0"/>
          <w:marTop w:val="0"/>
          <w:marBottom w:val="0"/>
          <w:divBdr>
            <w:top w:val="single" w:sz="2" w:space="0" w:color="E5E7EB"/>
            <w:left w:val="single" w:sz="2" w:space="0" w:color="E5E7EB"/>
            <w:bottom w:val="single" w:sz="2" w:space="0" w:color="E5E7EB"/>
            <w:right w:val="single" w:sz="2" w:space="0" w:color="E5E7EB"/>
          </w:divBdr>
        </w:div>
        <w:div w:id="392198565">
          <w:marLeft w:val="0"/>
          <w:marRight w:val="0"/>
          <w:marTop w:val="0"/>
          <w:marBottom w:val="0"/>
          <w:divBdr>
            <w:top w:val="single" w:sz="2" w:space="0" w:color="E5E7EB"/>
            <w:left w:val="single" w:sz="2" w:space="0" w:color="E5E7EB"/>
            <w:bottom w:val="single" w:sz="2" w:space="0" w:color="E5E7EB"/>
            <w:right w:val="single" w:sz="2" w:space="0" w:color="E5E7EB"/>
          </w:divBdr>
        </w:div>
        <w:div w:id="1398281162">
          <w:marLeft w:val="240"/>
          <w:marRight w:val="0"/>
          <w:marTop w:val="0"/>
          <w:marBottom w:val="0"/>
          <w:divBdr>
            <w:top w:val="single" w:sz="2" w:space="0" w:color="E5E7EB"/>
            <w:left w:val="single" w:sz="2" w:space="0" w:color="E5E7EB"/>
            <w:bottom w:val="single" w:sz="2" w:space="0" w:color="E5E7EB"/>
            <w:right w:val="single" w:sz="2" w:space="0" w:color="E5E7EB"/>
          </w:divBdr>
        </w:div>
        <w:div w:id="1076824815">
          <w:marLeft w:val="0"/>
          <w:marRight w:val="0"/>
          <w:marTop w:val="0"/>
          <w:marBottom w:val="0"/>
          <w:divBdr>
            <w:top w:val="single" w:sz="2" w:space="0" w:color="E5E7EB"/>
            <w:left w:val="single" w:sz="2" w:space="0" w:color="E5E7EB"/>
            <w:bottom w:val="single" w:sz="2" w:space="0" w:color="E5E7EB"/>
            <w:right w:val="single" w:sz="2" w:space="0" w:color="E5E7EB"/>
          </w:divBdr>
        </w:div>
        <w:div w:id="1916284560">
          <w:marLeft w:val="240"/>
          <w:marRight w:val="0"/>
          <w:marTop w:val="0"/>
          <w:marBottom w:val="0"/>
          <w:divBdr>
            <w:top w:val="single" w:sz="2" w:space="0" w:color="E5E7EB"/>
            <w:left w:val="single" w:sz="2" w:space="0" w:color="E5E7EB"/>
            <w:bottom w:val="single" w:sz="2" w:space="0" w:color="E5E7EB"/>
            <w:right w:val="single" w:sz="2" w:space="0" w:color="E5E7EB"/>
          </w:divBdr>
        </w:div>
        <w:div w:id="1811744047">
          <w:marLeft w:val="0"/>
          <w:marRight w:val="0"/>
          <w:marTop w:val="0"/>
          <w:marBottom w:val="0"/>
          <w:divBdr>
            <w:top w:val="single" w:sz="2" w:space="0" w:color="E5E7EB"/>
            <w:left w:val="single" w:sz="2" w:space="0" w:color="E5E7EB"/>
            <w:bottom w:val="single" w:sz="2" w:space="0" w:color="E5E7EB"/>
            <w:right w:val="single" w:sz="2" w:space="0" w:color="E5E7EB"/>
          </w:divBdr>
        </w:div>
        <w:div w:id="1406536901">
          <w:marLeft w:val="240"/>
          <w:marRight w:val="0"/>
          <w:marTop w:val="0"/>
          <w:marBottom w:val="0"/>
          <w:divBdr>
            <w:top w:val="single" w:sz="2" w:space="0" w:color="E5E7EB"/>
            <w:left w:val="single" w:sz="2" w:space="0" w:color="E5E7EB"/>
            <w:bottom w:val="single" w:sz="2" w:space="0" w:color="E5E7EB"/>
            <w:right w:val="single" w:sz="2" w:space="0" w:color="E5E7EB"/>
          </w:divBdr>
        </w:div>
        <w:div w:id="1891917845">
          <w:marLeft w:val="0"/>
          <w:marRight w:val="0"/>
          <w:marTop w:val="0"/>
          <w:marBottom w:val="0"/>
          <w:divBdr>
            <w:top w:val="single" w:sz="2" w:space="0" w:color="E5E7EB"/>
            <w:left w:val="single" w:sz="2" w:space="0" w:color="E5E7EB"/>
            <w:bottom w:val="single" w:sz="2" w:space="0" w:color="E5E7EB"/>
            <w:right w:val="single" w:sz="2" w:space="0" w:color="E5E7EB"/>
          </w:divBdr>
        </w:div>
        <w:div w:id="941375686">
          <w:marLeft w:val="240"/>
          <w:marRight w:val="0"/>
          <w:marTop w:val="0"/>
          <w:marBottom w:val="0"/>
          <w:divBdr>
            <w:top w:val="single" w:sz="2" w:space="0" w:color="E5E7EB"/>
            <w:left w:val="single" w:sz="2" w:space="0" w:color="E5E7EB"/>
            <w:bottom w:val="single" w:sz="2" w:space="0" w:color="E5E7EB"/>
            <w:right w:val="single" w:sz="2" w:space="0" w:color="E5E7EB"/>
          </w:divBdr>
        </w:div>
        <w:div w:id="344523014">
          <w:marLeft w:val="0"/>
          <w:marRight w:val="0"/>
          <w:marTop w:val="0"/>
          <w:marBottom w:val="0"/>
          <w:divBdr>
            <w:top w:val="single" w:sz="2" w:space="0" w:color="E5E7EB"/>
            <w:left w:val="single" w:sz="2" w:space="0" w:color="E5E7EB"/>
            <w:bottom w:val="single" w:sz="2" w:space="0" w:color="E5E7EB"/>
            <w:right w:val="single" w:sz="2" w:space="0" w:color="E5E7EB"/>
          </w:divBdr>
        </w:div>
        <w:div w:id="1246382581">
          <w:marLeft w:val="240"/>
          <w:marRight w:val="0"/>
          <w:marTop w:val="0"/>
          <w:marBottom w:val="0"/>
          <w:divBdr>
            <w:top w:val="single" w:sz="2" w:space="0" w:color="E5E7EB"/>
            <w:left w:val="single" w:sz="2" w:space="0" w:color="E5E7EB"/>
            <w:bottom w:val="single" w:sz="2" w:space="0" w:color="E5E7EB"/>
            <w:right w:val="single" w:sz="2" w:space="0" w:color="E5E7EB"/>
          </w:divBdr>
        </w:div>
        <w:div w:id="1710448747">
          <w:marLeft w:val="0"/>
          <w:marRight w:val="0"/>
          <w:marTop w:val="0"/>
          <w:marBottom w:val="0"/>
          <w:divBdr>
            <w:top w:val="single" w:sz="2" w:space="0" w:color="E5E7EB"/>
            <w:left w:val="single" w:sz="2" w:space="0" w:color="E5E7EB"/>
            <w:bottom w:val="single" w:sz="2" w:space="0" w:color="E5E7EB"/>
            <w:right w:val="single" w:sz="2" w:space="0" w:color="E5E7EB"/>
          </w:divBdr>
        </w:div>
        <w:div w:id="145632085">
          <w:marLeft w:val="240"/>
          <w:marRight w:val="0"/>
          <w:marTop w:val="0"/>
          <w:marBottom w:val="0"/>
          <w:divBdr>
            <w:top w:val="single" w:sz="2" w:space="0" w:color="E5E7EB"/>
            <w:left w:val="single" w:sz="2" w:space="0" w:color="E5E7EB"/>
            <w:bottom w:val="single" w:sz="2" w:space="0" w:color="E5E7EB"/>
            <w:right w:val="single" w:sz="2" w:space="0" w:color="E5E7EB"/>
          </w:divBdr>
        </w:div>
        <w:div w:id="1852140656">
          <w:marLeft w:val="0"/>
          <w:marRight w:val="0"/>
          <w:marTop w:val="0"/>
          <w:marBottom w:val="0"/>
          <w:divBdr>
            <w:top w:val="single" w:sz="2" w:space="0" w:color="E5E7EB"/>
            <w:left w:val="single" w:sz="2" w:space="0" w:color="E5E7EB"/>
            <w:bottom w:val="single" w:sz="2" w:space="0" w:color="E5E7EB"/>
            <w:right w:val="single" w:sz="2" w:space="0" w:color="E5E7EB"/>
          </w:divBdr>
        </w:div>
        <w:div w:id="845751490">
          <w:marLeft w:val="240"/>
          <w:marRight w:val="0"/>
          <w:marTop w:val="0"/>
          <w:marBottom w:val="0"/>
          <w:divBdr>
            <w:top w:val="single" w:sz="2" w:space="0" w:color="E5E7EB"/>
            <w:left w:val="single" w:sz="2" w:space="0" w:color="E5E7EB"/>
            <w:bottom w:val="single" w:sz="2" w:space="0" w:color="E5E7EB"/>
            <w:right w:val="single" w:sz="2" w:space="0" w:color="E5E7EB"/>
          </w:divBdr>
        </w:div>
        <w:div w:id="781152034">
          <w:marLeft w:val="0"/>
          <w:marRight w:val="0"/>
          <w:marTop w:val="0"/>
          <w:marBottom w:val="0"/>
          <w:divBdr>
            <w:top w:val="single" w:sz="2" w:space="0" w:color="E5E7EB"/>
            <w:left w:val="single" w:sz="2" w:space="0" w:color="E5E7EB"/>
            <w:bottom w:val="single" w:sz="2" w:space="0" w:color="E5E7EB"/>
            <w:right w:val="single" w:sz="2" w:space="0" w:color="E5E7EB"/>
          </w:divBdr>
        </w:div>
        <w:div w:id="593631351">
          <w:marLeft w:val="240"/>
          <w:marRight w:val="0"/>
          <w:marTop w:val="0"/>
          <w:marBottom w:val="0"/>
          <w:divBdr>
            <w:top w:val="single" w:sz="2" w:space="0" w:color="E5E7EB"/>
            <w:left w:val="single" w:sz="2" w:space="0" w:color="E5E7EB"/>
            <w:bottom w:val="single" w:sz="2" w:space="0" w:color="E5E7EB"/>
            <w:right w:val="single" w:sz="2" w:space="0" w:color="E5E7EB"/>
          </w:divBdr>
        </w:div>
        <w:div w:id="709770181">
          <w:marLeft w:val="0"/>
          <w:marRight w:val="0"/>
          <w:marTop w:val="0"/>
          <w:marBottom w:val="0"/>
          <w:divBdr>
            <w:top w:val="single" w:sz="2" w:space="0" w:color="E5E7EB"/>
            <w:left w:val="single" w:sz="2" w:space="0" w:color="E5E7EB"/>
            <w:bottom w:val="single" w:sz="2" w:space="0" w:color="E5E7EB"/>
            <w:right w:val="single" w:sz="2" w:space="0" w:color="E5E7EB"/>
          </w:divBdr>
        </w:div>
        <w:div w:id="2142721307">
          <w:marLeft w:val="240"/>
          <w:marRight w:val="0"/>
          <w:marTop w:val="0"/>
          <w:marBottom w:val="0"/>
          <w:divBdr>
            <w:top w:val="single" w:sz="2" w:space="0" w:color="E5E7EB"/>
            <w:left w:val="single" w:sz="2" w:space="0" w:color="E5E7EB"/>
            <w:bottom w:val="single" w:sz="2" w:space="0" w:color="E5E7EB"/>
            <w:right w:val="single" w:sz="2" w:space="0" w:color="E5E7EB"/>
          </w:divBdr>
        </w:div>
        <w:div w:id="195778965">
          <w:marLeft w:val="0"/>
          <w:marRight w:val="0"/>
          <w:marTop w:val="0"/>
          <w:marBottom w:val="0"/>
          <w:divBdr>
            <w:top w:val="single" w:sz="2" w:space="0" w:color="E5E7EB"/>
            <w:left w:val="single" w:sz="2" w:space="0" w:color="E5E7EB"/>
            <w:bottom w:val="single" w:sz="2" w:space="0" w:color="E5E7EB"/>
            <w:right w:val="single" w:sz="2" w:space="0" w:color="E5E7EB"/>
          </w:divBdr>
        </w:div>
        <w:div w:id="1050037227">
          <w:marLeft w:val="240"/>
          <w:marRight w:val="0"/>
          <w:marTop w:val="0"/>
          <w:marBottom w:val="0"/>
          <w:divBdr>
            <w:top w:val="single" w:sz="2" w:space="0" w:color="E5E7EB"/>
            <w:left w:val="single" w:sz="2" w:space="0" w:color="E5E7EB"/>
            <w:bottom w:val="single" w:sz="2" w:space="0" w:color="E5E7EB"/>
            <w:right w:val="single" w:sz="2" w:space="0" w:color="E5E7EB"/>
          </w:divBdr>
        </w:div>
        <w:div w:id="492844513">
          <w:marLeft w:val="0"/>
          <w:marRight w:val="0"/>
          <w:marTop w:val="0"/>
          <w:marBottom w:val="0"/>
          <w:divBdr>
            <w:top w:val="single" w:sz="2" w:space="0" w:color="E5E7EB"/>
            <w:left w:val="single" w:sz="2" w:space="0" w:color="E5E7EB"/>
            <w:bottom w:val="single" w:sz="2" w:space="0" w:color="E5E7EB"/>
            <w:right w:val="single" w:sz="2" w:space="0" w:color="E5E7EB"/>
          </w:divBdr>
        </w:div>
        <w:div w:id="302856312">
          <w:marLeft w:val="240"/>
          <w:marRight w:val="0"/>
          <w:marTop w:val="0"/>
          <w:marBottom w:val="0"/>
          <w:divBdr>
            <w:top w:val="single" w:sz="2" w:space="0" w:color="E5E7EB"/>
            <w:left w:val="single" w:sz="2" w:space="0" w:color="E5E7EB"/>
            <w:bottom w:val="single" w:sz="2" w:space="0" w:color="E5E7EB"/>
            <w:right w:val="single" w:sz="2" w:space="0" w:color="E5E7EB"/>
          </w:divBdr>
        </w:div>
        <w:div w:id="1830366150">
          <w:marLeft w:val="0"/>
          <w:marRight w:val="0"/>
          <w:marTop w:val="0"/>
          <w:marBottom w:val="0"/>
          <w:divBdr>
            <w:top w:val="single" w:sz="2" w:space="0" w:color="E5E7EB"/>
            <w:left w:val="single" w:sz="2" w:space="0" w:color="E5E7EB"/>
            <w:bottom w:val="single" w:sz="2" w:space="0" w:color="E5E7EB"/>
            <w:right w:val="single" w:sz="2" w:space="0" w:color="E5E7EB"/>
          </w:divBdr>
        </w:div>
        <w:div w:id="1748653448">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756706925">
      <w:bodyDiv w:val="1"/>
      <w:marLeft w:val="0"/>
      <w:marRight w:val="0"/>
      <w:marTop w:val="0"/>
      <w:marBottom w:val="0"/>
      <w:divBdr>
        <w:top w:val="none" w:sz="0" w:space="0" w:color="auto"/>
        <w:left w:val="none" w:sz="0" w:space="0" w:color="auto"/>
        <w:bottom w:val="none" w:sz="0" w:space="0" w:color="auto"/>
        <w:right w:val="none" w:sz="0" w:space="0" w:color="auto"/>
      </w:divBdr>
    </w:div>
    <w:div w:id="1850827356">
      <w:bodyDiv w:val="1"/>
      <w:marLeft w:val="0"/>
      <w:marRight w:val="0"/>
      <w:marTop w:val="0"/>
      <w:marBottom w:val="0"/>
      <w:divBdr>
        <w:top w:val="none" w:sz="0" w:space="0" w:color="auto"/>
        <w:left w:val="none" w:sz="0" w:space="0" w:color="auto"/>
        <w:bottom w:val="none" w:sz="0" w:space="0" w:color="auto"/>
        <w:right w:val="none" w:sz="0" w:space="0" w:color="auto"/>
      </w:divBdr>
    </w:div>
    <w:div w:id="1871258757">
      <w:bodyDiv w:val="1"/>
      <w:marLeft w:val="0"/>
      <w:marRight w:val="0"/>
      <w:marTop w:val="0"/>
      <w:marBottom w:val="0"/>
      <w:divBdr>
        <w:top w:val="none" w:sz="0" w:space="0" w:color="auto"/>
        <w:left w:val="none" w:sz="0" w:space="0" w:color="auto"/>
        <w:bottom w:val="none" w:sz="0" w:space="0" w:color="auto"/>
        <w:right w:val="none" w:sz="0" w:space="0" w:color="auto"/>
      </w:divBdr>
    </w:div>
    <w:div w:id="1885294425">
      <w:bodyDiv w:val="1"/>
      <w:marLeft w:val="0"/>
      <w:marRight w:val="0"/>
      <w:marTop w:val="0"/>
      <w:marBottom w:val="0"/>
      <w:divBdr>
        <w:top w:val="none" w:sz="0" w:space="0" w:color="auto"/>
        <w:left w:val="none" w:sz="0" w:space="0" w:color="auto"/>
        <w:bottom w:val="none" w:sz="0" w:space="0" w:color="auto"/>
        <w:right w:val="none" w:sz="0" w:space="0" w:color="auto"/>
      </w:divBdr>
    </w:div>
    <w:div w:id="1886062571">
      <w:bodyDiv w:val="1"/>
      <w:marLeft w:val="0"/>
      <w:marRight w:val="0"/>
      <w:marTop w:val="0"/>
      <w:marBottom w:val="0"/>
      <w:divBdr>
        <w:top w:val="none" w:sz="0" w:space="0" w:color="auto"/>
        <w:left w:val="none" w:sz="0" w:space="0" w:color="auto"/>
        <w:bottom w:val="none" w:sz="0" w:space="0" w:color="auto"/>
        <w:right w:val="none" w:sz="0" w:space="0" w:color="auto"/>
      </w:divBdr>
    </w:div>
    <w:div w:id="1929999438">
      <w:bodyDiv w:val="1"/>
      <w:marLeft w:val="0"/>
      <w:marRight w:val="0"/>
      <w:marTop w:val="0"/>
      <w:marBottom w:val="0"/>
      <w:divBdr>
        <w:top w:val="none" w:sz="0" w:space="0" w:color="auto"/>
        <w:left w:val="none" w:sz="0" w:space="0" w:color="auto"/>
        <w:bottom w:val="none" w:sz="0" w:space="0" w:color="auto"/>
        <w:right w:val="none" w:sz="0" w:space="0" w:color="auto"/>
      </w:divBdr>
    </w:div>
    <w:div w:id="1941334985">
      <w:bodyDiv w:val="1"/>
      <w:marLeft w:val="0"/>
      <w:marRight w:val="0"/>
      <w:marTop w:val="0"/>
      <w:marBottom w:val="0"/>
      <w:divBdr>
        <w:top w:val="none" w:sz="0" w:space="0" w:color="auto"/>
        <w:left w:val="none" w:sz="0" w:space="0" w:color="auto"/>
        <w:bottom w:val="none" w:sz="0" w:space="0" w:color="auto"/>
        <w:right w:val="none" w:sz="0" w:space="0" w:color="auto"/>
      </w:divBdr>
    </w:div>
    <w:div w:id="1964118936">
      <w:bodyDiv w:val="1"/>
      <w:marLeft w:val="0"/>
      <w:marRight w:val="0"/>
      <w:marTop w:val="0"/>
      <w:marBottom w:val="0"/>
      <w:divBdr>
        <w:top w:val="none" w:sz="0" w:space="0" w:color="auto"/>
        <w:left w:val="none" w:sz="0" w:space="0" w:color="auto"/>
        <w:bottom w:val="none" w:sz="0" w:space="0" w:color="auto"/>
        <w:right w:val="none" w:sz="0" w:space="0" w:color="auto"/>
      </w:divBdr>
      <w:divsChild>
        <w:div w:id="1075665643">
          <w:marLeft w:val="0"/>
          <w:marRight w:val="0"/>
          <w:marTop w:val="0"/>
          <w:marBottom w:val="0"/>
          <w:divBdr>
            <w:top w:val="none" w:sz="0" w:space="0" w:color="auto"/>
            <w:left w:val="none" w:sz="0" w:space="0" w:color="auto"/>
            <w:bottom w:val="none" w:sz="0" w:space="0" w:color="auto"/>
            <w:right w:val="none" w:sz="0" w:space="0" w:color="auto"/>
          </w:divBdr>
        </w:div>
        <w:div w:id="1472753348">
          <w:marLeft w:val="0"/>
          <w:marRight w:val="0"/>
          <w:marTop w:val="0"/>
          <w:marBottom w:val="0"/>
          <w:divBdr>
            <w:top w:val="none" w:sz="0" w:space="0" w:color="auto"/>
            <w:left w:val="none" w:sz="0" w:space="0" w:color="auto"/>
            <w:bottom w:val="none" w:sz="0" w:space="0" w:color="auto"/>
            <w:right w:val="none" w:sz="0" w:space="0" w:color="auto"/>
          </w:divBdr>
          <w:divsChild>
            <w:div w:id="1595506018">
              <w:marLeft w:val="0"/>
              <w:marRight w:val="0"/>
              <w:marTop w:val="0"/>
              <w:marBottom w:val="0"/>
              <w:divBdr>
                <w:top w:val="none" w:sz="0" w:space="0" w:color="auto"/>
                <w:left w:val="none" w:sz="0" w:space="0" w:color="auto"/>
                <w:bottom w:val="none" w:sz="0" w:space="0" w:color="auto"/>
                <w:right w:val="none" w:sz="0" w:space="0" w:color="auto"/>
              </w:divBdr>
              <w:divsChild>
                <w:div w:id="807667081">
                  <w:marLeft w:val="0"/>
                  <w:marRight w:val="0"/>
                  <w:marTop w:val="0"/>
                  <w:marBottom w:val="0"/>
                  <w:divBdr>
                    <w:top w:val="none" w:sz="0" w:space="0" w:color="auto"/>
                    <w:left w:val="none" w:sz="0" w:space="0" w:color="auto"/>
                    <w:bottom w:val="none" w:sz="0" w:space="0" w:color="auto"/>
                    <w:right w:val="none" w:sz="0" w:space="0" w:color="auto"/>
                  </w:divBdr>
                  <w:divsChild>
                    <w:div w:id="3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529">
      <w:bodyDiv w:val="1"/>
      <w:marLeft w:val="0"/>
      <w:marRight w:val="0"/>
      <w:marTop w:val="0"/>
      <w:marBottom w:val="0"/>
      <w:divBdr>
        <w:top w:val="none" w:sz="0" w:space="0" w:color="auto"/>
        <w:left w:val="none" w:sz="0" w:space="0" w:color="auto"/>
        <w:bottom w:val="none" w:sz="0" w:space="0" w:color="auto"/>
        <w:right w:val="none" w:sz="0" w:space="0" w:color="auto"/>
      </w:divBdr>
    </w:div>
    <w:div w:id="2073236286">
      <w:bodyDiv w:val="1"/>
      <w:marLeft w:val="0"/>
      <w:marRight w:val="0"/>
      <w:marTop w:val="0"/>
      <w:marBottom w:val="0"/>
      <w:divBdr>
        <w:top w:val="none" w:sz="0" w:space="0" w:color="auto"/>
        <w:left w:val="none" w:sz="0" w:space="0" w:color="auto"/>
        <w:bottom w:val="none" w:sz="0" w:space="0" w:color="auto"/>
        <w:right w:val="none" w:sz="0" w:space="0" w:color="auto"/>
      </w:divBdr>
    </w:div>
    <w:div w:id="2084328006">
      <w:bodyDiv w:val="1"/>
      <w:marLeft w:val="0"/>
      <w:marRight w:val="0"/>
      <w:marTop w:val="0"/>
      <w:marBottom w:val="0"/>
      <w:divBdr>
        <w:top w:val="none" w:sz="0" w:space="0" w:color="auto"/>
        <w:left w:val="none" w:sz="0" w:space="0" w:color="auto"/>
        <w:bottom w:val="none" w:sz="0" w:space="0" w:color="auto"/>
        <w:right w:val="none" w:sz="0" w:space="0" w:color="auto"/>
      </w:divBdr>
    </w:div>
    <w:div w:id="2096703122">
      <w:bodyDiv w:val="1"/>
      <w:marLeft w:val="0"/>
      <w:marRight w:val="0"/>
      <w:marTop w:val="0"/>
      <w:marBottom w:val="0"/>
      <w:divBdr>
        <w:top w:val="none" w:sz="0" w:space="0" w:color="auto"/>
        <w:left w:val="none" w:sz="0" w:space="0" w:color="auto"/>
        <w:bottom w:val="none" w:sz="0" w:space="0" w:color="auto"/>
        <w:right w:val="none" w:sz="0" w:space="0" w:color="auto"/>
      </w:divBdr>
    </w:div>
    <w:div w:id="212318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6312E2-13D1-4538-817F-509A50C1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5023</TotalTime>
  <Pages>79</Pages>
  <Words>10382</Words>
  <Characters>59181</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Yau</dc:creator>
  <cp:keywords/>
  <dc:description/>
  <cp:lastModifiedBy>Gabriel Yau</cp:lastModifiedBy>
  <cp:revision>446</cp:revision>
  <cp:lastPrinted>2025-03-22T23:49:00Z</cp:lastPrinted>
  <dcterms:created xsi:type="dcterms:W3CDTF">2024-12-10T17:51:00Z</dcterms:created>
  <dcterms:modified xsi:type="dcterms:W3CDTF">2025-03-23T07:42:00Z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Status">
    <vt:lpwstr>Not started</vt:lpwstr>
  </property>
  <property fmtid="{D5CDD505-2E9C-101B-9397-08002B2CF9AE}" pid="4" name="MediaServiceKeyPoints">
    <vt:lpwstr/>
  </property>
</Properties>
</file>