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5DFC46C3" w14:textId="32339EBA" w:rsidR="008348FB" w:rsidRDefault="008348FB">
      <w:r>
        <w:br w:type="page"/>
      </w:r>
    </w:p>
    <w:p w14:paraId="015D1107" w14:textId="77777777" w:rsidR="008348FB" w:rsidRPr="008348FB" w:rsidRDefault="008348FB" w:rsidP="008348FB"/>
    <w:p w14:paraId="237D0FA4" w14:textId="59BF8BEB" w:rsidR="001F7B42" w:rsidRPr="00876E66" w:rsidRDefault="001F7B42">
      <w:r>
        <w:br w:type="page"/>
      </w:r>
    </w:p>
    <w:sdt>
      <w:sdtPr>
        <w:rPr>
          <w:rFonts w:asciiTheme="minorHAnsi" w:eastAsiaTheme="minorHAnsi" w:hAnsiTheme="minorHAnsi" w:cstheme="minorBidi"/>
          <w:color w:val="auto"/>
          <w:sz w:val="24"/>
          <w:szCs w:val="24"/>
        </w:rPr>
        <w:id w:val="11119082"/>
        <w:docPartObj>
          <w:docPartGallery w:val="Table of Contents"/>
          <w:docPartUnique/>
        </w:docPartObj>
      </w:sdtPr>
      <w:sdtEndPr>
        <w:rPr>
          <w:b/>
          <w:bCs/>
          <w:noProof/>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5882A14B"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sidR="00F03CB0">
              <w:rPr>
                <w:noProof/>
                <w:webHidden/>
              </w:rPr>
              <w:t>5</w:t>
            </w:r>
            <w:r>
              <w:rPr>
                <w:noProof/>
                <w:webHidden/>
              </w:rPr>
              <w:fldChar w:fldCharType="end"/>
            </w:r>
          </w:hyperlink>
        </w:p>
        <w:p w14:paraId="2D0C305B" w14:textId="6FF80CDF"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sidR="00F03CB0">
              <w:rPr>
                <w:noProof/>
                <w:webHidden/>
              </w:rPr>
              <w:t>5</w:t>
            </w:r>
            <w:r>
              <w:rPr>
                <w:noProof/>
                <w:webHidden/>
              </w:rPr>
              <w:fldChar w:fldCharType="end"/>
            </w:r>
          </w:hyperlink>
        </w:p>
        <w:p w14:paraId="47A7EEB2" w14:textId="5AC2598F"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sidR="00F03CB0">
              <w:rPr>
                <w:noProof/>
                <w:webHidden/>
              </w:rPr>
              <w:t>5</w:t>
            </w:r>
            <w:r>
              <w:rPr>
                <w:noProof/>
                <w:webHidden/>
              </w:rPr>
              <w:fldChar w:fldCharType="end"/>
            </w:r>
          </w:hyperlink>
        </w:p>
        <w:p w14:paraId="107D0220" w14:textId="36443737"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sidR="00F03CB0">
              <w:rPr>
                <w:noProof/>
                <w:webHidden/>
              </w:rPr>
              <w:t>6</w:t>
            </w:r>
            <w:r>
              <w:rPr>
                <w:noProof/>
                <w:webHidden/>
              </w:rPr>
              <w:fldChar w:fldCharType="end"/>
            </w:r>
          </w:hyperlink>
        </w:p>
        <w:p w14:paraId="26C748D6" w14:textId="11F73028"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sidR="00F03CB0">
              <w:rPr>
                <w:noProof/>
                <w:webHidden/>
              </w:rPr>
              <w:t>7</w:t>
            </w:r>
            <w:r>
              <w:rPr>
                <w:noProof/>
                <w:webHidden/>
              </w:rPr>
              <w:fldChar w:fldCharType="end"/>
            </w:r>
          </w:hyperlink>
        </w:p>
        <w:p w14:paraId="464210F5" w14:textId="231E5D8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sidR="00F03CB0">
              <w:rPr>
                <w:noProof/>
                <w:webHidden/>
              </w:rPr>
              <w:t>7</w:t>
            </w:r>
            <w:r>
              <w:rPr>
                <w:noProof/>
                <w:webHidden/>
              </w:rPr>
              <w:fldChar w:fldCharType="end"/>
            </w:r>
          </w:hyperlink>
        </w:p>
        <w:p w14:paraId="6F917153" w14:textId="15619FD1"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sidR="00F03CB0">
              <w:rPr>
                <w:noProof/>
                <w:webHidden/>
              </w:rPr>
              <w:t>8</w:t>
            </w:r>
            <w:r>
              <w:rPr>
                <w:noProof/>
                <w:webHidden/>
              </w:rPr>
              <w:fldChar w:fldCharType="end"/>
            </w:r>
          </w:hyperlink>
        </w:p>
        <w:p w14:paraId="39B573B1" w14:textId="02FA456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sidR="00F03CB0">
              <w:rPr>
                <w:noProof/>
                <w:webHidden/>
              </w:rPr>
              <w:t>9</w:t>
            </w:r>
            <w:r>
              <w:rPr>
                <w:noProof/>
                <w:webHidden/>
              </w:rPr>
              <w:fldChar w:fldCharType="end"/>
            </w:r>
          </w:hyperlink>
        </w:p>
        <w:p w14:paraId="01240E91" w14:textId="34191594"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sidR="00F03CB0">
              <w:rPr>
                <w:noProof/>
                <w:webHidden/>
              </w:rPr>
              <w:t>9</w:t>
            </w:r>
            <w:r>
              <w:rPr>
                <w:noProof/>
                <w:webHidden/>
              </w:rPr>
              <w:fldChar w:fldCharType="end"/>
            </w:r>
          </w:hyperlink>
        </w:p>
        <w:p w14:paraId="5F4F8C2B" w14:textId="4081BAD6"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sidR="00F03CB0">
              <w:rPr>
                <w:noProof/>
                <w:webHidden/>
              </w:rPr>
              <w:t>10</w:t>
            </w:r>
            <w:r>
              <w:rPr>
                <w:noProof/>
                <w:webHidden/>
              </w:rPr>
              <w:fldChar w:fldCharType="end"/>
            </w:r>
          </w:hyperlink>
        </w:p>
        <w:p w14:paraId="09C13002" w14:textId="55AF03E1"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sidR="00F03CB0">
              <w:rPr>
                <w:noProof/>
                <w:webHidden/>
              </w:rPr>
              <w:t>10</w:t>
            </w:r>
            <w:r>
              <w:rPr>
                <w:noProof/>
                <w:webHidden/>
              </w:rPr>
              <w:fldChar w:fldCharType="end"/>
            </w:r>
          </w:hyperlink>
        </w:p>
        <w:p w14:paraId="535B6842" w14:textId="2011067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sidR="00F03CB0">
              <w:rPr>
                <w:noProof/>
                <w:webHidden/>
              </w:rPr>
              <w:t>10</w:t>
            </w:r>
            <w:r>
              <w:rPr>
                <w:noProof/>
                <w:webHidden/>
              </w:rPr>
              <w:fldChar w:fldCharType="end"/>
            </w:r>
          </w:hyperlink>
        </w:p>
        <w:p w14:paraId="74BB9A45" w14:textId="33E80A3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sidR="00F03CB0">
              <w:rPr>
                <w:noProof/>
                <w:webHidden/>
              </w:rPr>
              <w:t>11</w:t>
            </w:r>
            <w:r>
              <w:rPr>
                <w:noProof/>
                <w:webHidden/>
              </w:rPr>
              <w:fldChar w:fldCharType="end"/>
            </w:r>
          </w:hyperlink>
        </w:p>
        <w:p w14:paraId="5C1A314A" w14:textId="7E5D5B29"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sidR="00F03CB0">
              <w:rPr>
                <w:noProof/>
                <w:webHidden/>
              </w:rPr>
              <w:t>12</w:t>
            </w:r>
            <w:r>
              <w:rPr>
                <w:noProof/>
                <w:webHidden/>
              </w:rPr>
              <w:fldChar w:fldCharType="end"/>
            </w:r>
          </w:hyperlink>
        </w:p>
        <w:p w14:paraId="73E1D732" w14:textId="4EE4ECF0"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sidR="00F03CB0">
              <w:rPr>
                <w:noProof/>
                <w:webHidden/>
              </w:rPr>
              <w:t>13</w:t>
            </w:r>
            <w:r>
              <w:rPr>
                <w:noProof/>
                <w:webHidden/>
              </w:rPr>
              <w:fldChar w:fldCharType="end"/>
            </w:r>
          </w:hyperlink>
        </w:p>
        <w:p w14:paraId="3A0987E9" w14:textId="4339322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sidR="00F03CB0">
              <w:rPr>
                <w:noProof/>
                <w:webHidden/>
              </w:rPr>
              <w:t>14</w:t>
            </w:r>
            <w:r>
              <w:rPr>
                <w:noProof/>
                <w:webHidden/>
              </w:rPr>
              <w:fldChar w:fldCharType="end"/>
            </w:r>
          </w:hyperlink>
        </w:p>
        <w:p w14:paraId="1AAFBB1B" w14:textId="22ACACA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sidR="00F03CB0">
              <w:rPr>
                <w:noProof/>
                <w:webHidden/>
              </w:rPr>
              <w:t>15</w:t>
            </w:r>
            <w:r>
              <w:rPr>
                <w:noProof/>
                <w:webHidden/>
              </w:rPr>
              <w:fldChar w:fldCharType="end"/>
            </w:r>
          </w:hyperlink>
        </w:p>
        <w:p w14:paraId="62A9BCE5" w14:textId="147FD9D7"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sidR="00F03CB0">
              <w:rPr>
                <w:noProof/>
                <w:webHidden/>
              </w:rPr>
              <w:t>16</w:t>
            </w:r>
            <w:r>
              <w:rPr>
                <w:noProof/>
                <w:webHidden/>
              </w:rPr>
              <w:fldChar w:fldCharType="end"/>
            </w:r>
          </w:hyperlink>
        </w:p>
        <w:p w14:paraId="24C07EFA" w14:textId="086E3FFC"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sidR="00F03CB0">
              <w:rPr>
                <w:noProof/>
                <w:webHidden/>
              </w:rPr>
              <w:t>17</w:t>
            </w:r>
            <w:r>
              <w:rPr>
                <w:noProof/>
                <w:webHidden/>
              </w:rPr>
              <w:fldChar w:fldCharType="end"/>
            </w:r>
          </w:hyperlink>
        </w:p>
        <w:p w14:paraId="07D3F1E0" w14:textId="7F027FA2"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sidR="00F03CB0">
              <w:rPr>
                <w:noProof/>
                <w:webHidden/>
              </w:rPr>
              <w:t>19</w:t>
            </w:r>
            <w:r>
              <w:rPr>
                <w:noProof/>
                <w:webHidden/>
              </w:rPr>
              <w:fldChar w:fldCharType="end"/>
            </w:r>
          </w:hyperlink>
        </w:p>
        <w:p w14:paraId="68F2C290" w14:textId="4EFF6DBC"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sidR="00F03CB0">
              <w:rPr>
                <w:noProof/>
                <w:webHidden/>
              </w:rPr>
              <w:t>19</w:t>
            </w:r>
            <w:r>
              <w:rPr>
                <w:noProof/>
                <w:webHidden/>
              </w:rPr>
              <w:fldChar w:fldCharType="end"/>
            </w:r>
          </w:hyperlink>
        </w:p>
        <w:p w14:paraId="441F0440" w14:textId="7F135A2A"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sidR="00F03CB0">
              <w:rPr>
                <w:noProof/>
                <w:webHidden/>
              </w:rPr>
              <w:t>19</w:t>
            </w:r>
            <w:r>
              <w:rPr>
                <w:noProof/>
                <w:webHidden/>
              </w:rPr>
              <w:fldChar w:fldCharType="end"/>
            </w:r>
          </w:hyperlink>
        </w:p>
        <w:p w14:paraId="74F2E157" w14:textId="0422C6D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sidR="00F03CB0">
              <w:rPr>
                <w:noProof/>
                <w:webHidden/>
              </w:rPr>
              <w:t>19</w:t>
            </w:r>
            <w:r>
              <w:rPr>
                <w:noProof/>
                <w:webHidden/>
              </w:rPr>
              <w:fldChar w:fldCharType="end"/>
            </w:r>
          </w:hyperlink>
        </w:p>
        <w:p w14:paraId="24BBBB7F" w14:textId="3808F32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sidR="00F03CB0">
              <w:rPr>
                <w:noProof/>
                <w:webHidden/>
              </w:rPr>
              <w:t>20</w:t>
            </w:r>
            <w:r>
              <w:rPr>
                <w:noProof/>
                <w:webHidden/>
              </w:rPr>
              <w:fldChar w:fldCharType="end"/>
            </w:r>
          </w:hyperlink>
        </w:p>
        <w:p w14:paraId="5114B866" w14:textId="2E3EC049"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sidR="00F03CB0">
              <w:rPr>
                <w:noProof/>
                <w:webHidden/>
              </w:rPr>
              <w:t>23</w:t>
            </w:r>
            <w:r>
              <w:rPr>
                <w:noProof/>
                <w:webHidden/>
              </w:rPr>
              <w:fldChar w:fldCharType="end"/>
            </w:r>
          </w:hyperlink>
        </w:p>
        <w:p w14:paraId="22F302EA" w14:textId="5933917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sidR="00F03CB0">
              <w:rPr>
                <w:noProof/>
                <w:webHidden/>
              </w:rPr>
              <w:t>23</w:t>
            </w:r>
            <w:r>
              <w:rPr>
                <w:noProof/>
                <w:webHidden/>
              </w:rPr>
              <w:fldChar w:fldCharType="end"/>
            </w:r>
          </w:hyperlink>
        </w:p>
        <w:p w14:paraId="5FC38706" w14:textId="564FED4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sidR="00F03CB0">
              <w:rPr>
                <w:noProof/>
                <w:webHidden/>
              </w:rPr>
              <w:t>23</w:t>
            </w:r>
            <w:r>
              <w:rPr>
                <w:noProof/>
                <w:webHidden/>
              </w:rPr>
              <w:fldChar w:fldCharType="end"/>
            </w:r>
          </w:hyperlink>
        </w:p>
        <w:p w14:paraId="6B1FDDF9" w14:textId="07DEC312"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sidR="00F03CB0">
              <w:rPr>
                <w:noProof/>
                <w:webHidden/>
              </w:rPr>
              <w:t>24</w:t>
            </w:r>
            <w:r>
              <w:rPr>
                <w:noProof/>
                <w:webHidden/>
              </w:rPr>
              <w:fldChar w:fldCharType="end"/>
            </w:r>
          </w:hyperlink>
        </w:p>
        <w:p w14:paraId="40938FC5" w14:textId="5C005918"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sidR="00F03CB0">
              <w:rPr>
                <w:noProof/>
                <w:webHidden/>
              </w:rPr>
              <w:t>25</w:t>
            </w:r>
            <w:r>
              <w:rPr>
                <w:noProof/>
                <w:webHidden/>
              </w:rPr>
              <w:fldChar w:fldCharType="end"/>
            </w:r>
          </w:hyperlink>
        </w:p>
        <w:p w14:paraId="77FF4B36" w14:textId="4919070E"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sidR="00F03CB0">
              <w:rPr>
                <w:noProof/>
                <w:webHidden/>
              </w:rPr>
              <w:t>26</w:t>
            </w:r>
            <w:r>
              <w:rPr>
                <w:noProof/>
                <w:webHidden/>
              </w:rPr>
              <w:fldChar w:fldCharType="end"/>
            </w:r>
          </w:hyperlink>
        </w:p>
        <w:p w14:paraId="17F53DDF" w14:textId="41EE0127"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sidR="00F03CB0">
              <w:rPr>
                <w:noProof/>
                <w:webHidden/>
              </w:rPr>
              <w:t>28</w:t>
            </w:r>
            <w:r>
              <w:rPr>
                <w:noProof/>
                <w:webHidden/>
              </w:rPr>
              <w:fldChar w:fldCharType="end"/>
            </w:r>
          </w:hyperlink>
        </w:p>
        <w:p w14:paraId="3653532D" w14:textId="731B97A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sidR="00F03CB0">
              <w:rPr>
                <w:noProof/>
                <w:webHidden/>
              </w:rPr>
              <w:t>28</w:t>
            </w:r>
            <w:r>
              <w:rPr>
                <w:noProof/>
                <w:webHidden/>
              </w:rPr>
              <w:fldChar w:fldCharType="end"/>
            </w:r>
          </w:hyperlink>
        </w:p>
        <w:p w14:paraId="35AAC3E8" w14:textId="0E4A6EFE"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sidR="00F03CB0">
              <w:rPr>
                <w:noProof/>
                <w:webHidden/>
              </w:rPr>
              <w:t>28</w:t>
            </w:r>
            <w:r>
              <w:rPr>
                <w:noProof/>
                <w:webHidden/>
              </w:rPr>
              <w:fldChar w:fldCharType="end"/>
            </w:r>
          </w:hyperlink>
        </w:p>
        <w:p w14:paraId="732A7DF6" w14:textId="454C543D"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sidR="00F03CB0">
              <w:rPr>
                <w:noProof/>
                <w:webHidden/>
              </w:rPr>
              <w:t>29</w:t>
            </w:r>
            <w:r>
              <w:rPr>
                <w:noProof/>
                <w:webHidden/>
              </w:rPr>
              <w:fldChar w:fldCharType="end"/>
            </w:r>
          </w:hyperlink>
        </w:p>
        <w:p w14:paraId="402F28AC" w14:textId="06F3CB43"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6C38344F" w14:textId="17E16455"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433BB522" w14:textId="5357AA5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64A0ABB2" w14:textId="31FC6361"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02E7BD69" w14:textId="07547E4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0F5A0E49" w14:textId="57F4464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0CE2AF49" w14:textId="756AFE8E"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6F6B46CD" w14:textId="02D03D9C"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01882B06" w14:textId="5EF5ACB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5FE74518" w14:textId="23668D73"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4652813C" w14:textId="59325DE2"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6634C618" w14:textId="058743B7"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sidR="00F03CB0">
              <w:rPr>
                <w:noProof/>
                <w:webHidden/>
              </w:rPr>
              <w:t>30</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t>
      </w:r>
      <w:proofErr w:type="gramStart"/>
      <w:r w:rsidR="003D4374">
        <w:t>will  improve</w:t>
      </w:r>
      <w:proofErr w:type="gramEnd"/>
      <w:r w:rsidR="003D4374">
        <w:t xml:space="preser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w:t>
      </w:r>
      <w:proofErr w:type="gramStart"/>
      <w:r w:rsidR="00F244BC">
        <w:t>constantly-evolving</w:t>
      </w:r>
      <w:proofErr w:type="gramEnd"/>
      <w:r w:rsidR="00F244BC">
        <w:t xml:space="preserve">,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proofErr w:type="spellStart"/>
      <w:r w:rsidR="00702935">
        <w:rPr>
          <w:lang w:val="en-SG"/>
        </w:rPr>
        <w:t>DataFlair</w:t>
      </w:r>
      <w:proofErr w:type="spellEnd"/>
      <w:r w:rsidR="00702935">
        <w:rPr>
          <w:lang w:val="en-SG"/>
        </w:rPr>
        <w:t xml:space="preserve">: </w:t>
      </w:r>
      <w:r w:rsidR="00702935" w:rsidRPr="00702935">
        <w:rPr>
          <w:lang w:val="en-SG"/>
        </w:rPr>
        <w:t>Detecting Fake News with Python and Machine Learning</w:t>
      </w:r>
      <w:bookmarkEnd w:id="10"/>
    </w:p>
    <w:p w14:paraId="566F929B" w14:textId="77777777" w:rsidR="003F7CA6" w:rsidRDefault="00702935" w:rsidP="00702935">
      <w:proofErr w:type="spellStart"/>
      <w:r>
        <w:rPr>
          <w:lang w:val="en-SG"/>
        </w:rPr>
        <w:t>DataFlair</w:t>
      </w:r>
      <w:proofErr w:type="spellEnd"/>
      <w:r>
        <w:rPr>
          <w:lang w:val="en-SG"/>
        </w:rPr>
        <w:t xml:space="preserve">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14A92597" w:rsidR="00262CF2" w:rsidRDefault="003F7CA6" w:rsidP="003F7CA6">
      <w:pPr>
        <w:pStyle w:val="Caption"/>
      </w:pPr>
      <w:r>
        <w:t xml:space="preserve">Figure </w:t>
      </w:r>
      <w:r>
        <w:fldChar w:fldCharType="begin"/>
      </w:r>
      <w:r>
        <w:instrText xml:space="preserve"> SEQ Figure \* ARABIC </w:instrText>
      </w:r>
      <w:r>
        <w:fldChar w:fldCharType="separate"/>
      </w:r>
      <w:r w:rsidR="00F03CB0">
        <w:rPr>
          <w:noProof/>
        </w:rPr>
        <w:t>1</w:t>
      </w:r>
      <w:r>
        <w:fldChar w:fldCharType="end"/>
      </w:r>
      <w:r>
        <w:t xml:space="preserve">: Screenshot of project tutorial on </w:t>
      </w:r>
      <w:proofErr w:type="spellStart"/>
      <w:r>
        <w:t>DataFlair</w:t>
      </w:r>
      <w:proofErr w:type="spellEnd"/>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proofErr w:type="spellStart"/>
      <w:r w:rsidR="00290C69">
        <w:t>DataFlair’s</w:t>
      </w:r>
      <w:proofErr w:type="spellEnd"/>
      <w:r w:rsidR="00290C69">
        <w:t xml:space="preserve"> project</w:t>
      </w:r>
      <w:r>
        <w:t xml:space="preserve"> emphasises the need for a solution that leverages state-of-the-art </w:t>
      </w:r>
      <w:proofErr w:type="gramStart"/>
      <w:r>
        <w:t>technologies, and</w:t>
      </w:r>
      <w:proofErr w:type="gramEnd"/>
      <w:r>
        <w:t xml:space="preserve">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proofErr w:type="spellStart"/>
      <w:r w:rsidR="00FE084A">
        <w:rPr>
          <w:lang w:val="en-SG"/>
        </w:rPr>
        <w:t>ClaimBuster</w:t>
      </w:r>
      <w:bookmarkEnd w:id="11"/>
      <w:proofErr w:type="spellEnd"/>
    </w:p>
    <w:p w14:paraId="0F6289EC" w14:textId="4EDC1D8F" w:rsidR="00FE084A" w:rsidRDefault="00FE084A" w:rsidP="00FE084A">
      <w:pPr>
        <w:rPr>
          <w:lang w:val="en-SG"/>
        </w:rPr>
      </w:pPr>
      <w:proofErr w:type="spellStart"/>
      <w:r>
        <w:rPr>
          <w:lang w:val="en-SG"/>
        </w:rPr>
        <w:t>ClaimBuster</w:t>
      </w:r>
      <w:proofErr w:type="spellEnd"/>
      <w:r>
        <w:rPr>
          <w:lang w:val="en-SG"/>
        </w:rPr>
        <w:t xml:space="preserve">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7884C58F"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F03CB0">
        <w:rPr>
          <w:noProof/>
        </w:rPr>
        <w:t>2</w:t>
      </w:r>
      <w:r>
        <w:fldChar w:fldCharType="end"/>
      </w:r>
      <w:r>
        <w:t xml:space="preserve">: Screenshot of </w:t>
      </w:r>
      <w:proofErr w:type="spellStart"/>
      <w:r>
        <w:t>ClaimBuster's</w:t>
      </w:r>
      <w:proofErr w:type="spellEnd"/>
      <w:r>
        <w:t xml:space="preserve"> user interface</w:t>
      </w:r>
      <w:r w:rsidR="003F0801">
        <w:t xml:space="preserve"> [2]</w:t>
      </w:r>
    </w:p>
    <w:p w14:paraId="357588BD" w14:textId="478C1488" w:rsidR="00FE084A" w:rsidRDefault="00FE084A" w:rsidP="00FE084A">
      <w:pPr>
        <w:rPr>
          <w:lang w:val="en-SG"/>
        </w:rPr>
      </w:pPr>
      <w:r>
        <w:rPr>
          <w:lang w:val="en-SG"/>
        </w:rPr>
        <w:t xml:space="preserve">While </w:t>
      </w:r>
      <w:proofErr w:type="spellStart"/>
      <w:r>
        <w:rPr>
          <w:lang w:val="en-SG"/>
        </w:rPr>
        <w:t>ClaimBuster</w:t>
      </w:r>
      <w:proofErr w:type="spellEnd"/>
      <w:r>
        <w:rPr>
          <w:lang w:val="en-SG"/>
        </w:rPr>
        <w:t xml:space="preserve">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xml:space="preserve">, </w:t>
      </w:r>
      <w:proofErr w:type="spellStart"/>
      <w:r w:rsidR="00EC7D60">
        <w:rPr>
          <w:lang w:val="en-SG"/>
        </w:rPr>
        <w:t>underscoring</w:t>
      </w:r>
      <w:r>
        <w:rPr>
          <w:lang w:val="en-SG"/>
        </w:rPr>
        <w:t>he</w:t>
      </w:r>
      <w:proofErr w:type="spellEnd"/>
      <w:r>
        <w:rPr>
          <w:lang w:val="en-SG"/>
        </w:rPr>
        <w:t xml:space="preserv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 xml:space="preserve">Snopes is a </w:t>
      </w:r>
      <w:proofErr w:type="gramStart"/>
      <w:r>
        <w:rPr>
          <w:lang w:val="en-SG"/>
        </w:rPr>
        <w:t>widely-recognised</w:t>
      </w:r>
      <w:proofErr w:type="gramEnd"/>
      <w:r>
        <w:rPr>
          <w:lang w:val="en-SG"/>
        </w:rPr>
        <w:t xml:space="preserve">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516F5380"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F03CB0">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w:t>
      </w:r>
      <w:proofErr w:type="spellStart"/>
      <w:r w:rsidR="00B929DA">
        <w:rPr>
          <w:lang w:val="en-SG"/>
        </w:rPr>
        <w:t>labor-intensive</w:t>
      </w:r>
      <w:proofErr w:type="spellEnd"/>
      <w:r w:rsidR="00B929DA">
        <w:rPr>
          <w:lang w:val="en-SG"/>
        </w:rPr>
        <w:t xml:space="preser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w:t>
      </w:r>
      <w:proofErr w:type="gramStart"/>
      <w:r>
        <w:t>news, and</w:t>
      </w:r>
      <w:proofErr w:type="gramEnd"/>
      <w:r>
        <w:t xml:space="preserve">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w:t>
      </w:r>
      <w:proofErr w:type="spellStart"/>
      <w:r>
        <w:t>BookCorpus</w:t>
      </w:r>
      <w:proofErr w:type="spellEnd"/>
      <w:r>
        <w:t xml:space="preserve">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 xml:space="preserve">However, innovations such as </w:t>
      </w:r>
      <w:proofErr w:type="spellStart"/>
      <w:r>
        <w:t>MobileBERT</w:t>
      </w:r>
      <w:proofErr w:type="spellEnd"/>
      <w:r>
        <w: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proofErr w:type="spellStart"/>
      <w:r w:rsidR="00BF6B69">
        <w:t>ClaimBuster</w:t>
      </w:r>
      <w:bookmarkEnd w:id="20"/>
      <w:proofErr w:type="spellEnd"/>
    </w:p>
    <w:p w14:paraId="11EAD002" w14:textId="2F306C09" w:rsidR="007629C3" w:rsidRDefault="00BF6B69" w:rsidP="00BF6B69">
      <w:r>
        <w:t>ClaimBuster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ClaimBuster works in their published paper “ClaimBuster: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72FD8736" w:rsidR="003B56C7" w:rsidRDefault="003B56C7" w:rsidP="003B56C7">
      <w:pPr>
        <w:pStyle w:val="Caption"/>
      </w:pPr>
      <w:r>
        <w:t xml:space="preserve">Figure </w:t>
      </w:r>
      <w:r>
        <w:fldChar w:fldCharType="begin"/>
      </w:r>
      <w:r>
        <w:instrText xml:space="preserve"> SEQ Figure \* ARABIC </w:instrText>
      </w:r>
      <w:r>
        <w:fldChar w:fldCharType="separate"/>
      </w:r>
      <w:r w:rsidR="00F03CB0">
        <w:rPr>
          <w:noProof/>
        </w:rPr>
        <w:t>4</w:t>
      </w:r>
      <w:r>
        <w:fldChar w:fldCharType="end"/>
      </w:r>
      <w:r>
        <w:t xml:space="preserve">: </w:t>
      </w:r>
      <w:proofErr w:type="spellStart"/>
      <w:r>
        <w:t>ClaimBuster's</w:t>
      </w:r>
      <w:proofErr w:type="spellEnd"/>
      <w:r>
        <w:t xml:space="preserve"> system architecture [10]</w:t>
      </w:r>
    </w:p>
    <w:p w14:paraId="49E5DB8D" w14:textId="77777777" w:rsidR="003B56C7" w:rsidRDefault="003B56C7" w:rsidP="00BF6B69"/>
    <w:p w14:paraId="3A3F6D6A" w14:textId="2C886BA6" w:rsidR="007957D8" w:rsidRDefault="003B56C7" w:rsidP="00BF6B69">
      <w:proofErr w:type="spellStart"/>
      <w:r>
        <w:t>ClaimBuster</w:t>
      </w:r>
      <w:proofErr w:type="spellEnd"/>
      <w:r>
        <w:t xml:space="preserve">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16D5E05F" w14:textId="14EA885C" w:rsidR="0067209B" w:rsidRDefault="0067209B" w:rsidP="00A82692">
      <w:r>
        <w:t xml:space="preserve">However, due to the manual effort required for database curation, scalability of ClaimBuster is constrained, and its applicability in </w:t>
      </w:r>
      <w:proofErr w:type="gramStart"/>
      <w:r>
        <w:t>rapidly-evolving</w:t>
      </w:r>
      <w:proofErr w:type="gramEnd"/>
      <w:r>
        <w:t xml:space="preserve">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proofErr w:type="spellStart"/>
      <w:r w:rsidR="00BF6B69">
        <w:t>FaKnow</w:t>
      </w:r>
      <w:bookmarkEnd w:id="21"/>
      <w:proofErr w:type="spellEnd"/>
    </w:p>
    <w:p w14:paraId="1E6429C7" w14:textId="36269D47"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 xml:space="preserve">The library includes a variety of </w:t>
      </w:r>
      <w:proofErr w:type="gramStart"/>
      <w:r>
        <w:t>widely-used</w:t>
      </w:r>
      <w:proofErr w:type="gramEnd"/>
      <w:r>
        <w:t xml:space="preserve">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w:t>
      </w:r>
      <w:proofErr w:type="gramStart"/>
      <w:r w:rsidR="00F321EE">
        <w:t>various different</w:t>
      </w:r>
      <w:proofErr w:type="gramEnd"/>
      <w:r w:rsidR="00F321EE">
        <w:t xml:space="preserve">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r w:rsidRPr="002E555E">
        <w:rPr>
          <w:b/>
          <w:bCs/>
        </w:rPr>
        <w:t xml:space="preserve">PyTorch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 xml:space="preserve">Liu et al. (2023) assert that users “doubt the ability of machines to adjudicate factual disputes and thus perceive AI-based fact-checkers as less credible than human-based fact-checking services”. [13] Yang et al. argue that this is because automated methods are </w:t>
      </w:r>
      <w:proofErr w:type="gramStart"/>
      <w:r>
        <w:t>error-prone [14]</w:t>
      </w:r>
      <w:proofErr w:type="gramEnd"/>
      <w:r>
        <w:t>.</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Lin et al. (2023) assert that traditional manual fact-checking is time-consuming and labor-extensive,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329A53DB" w:rsidR="00912D2A" w:rsidRDefault="00701B60" w:rsidP="00701B60">
      <w:pPr>
        <w:pStyle w:val="Caption"/>
      </w:pPr>
      <w:r>
        <w:t xml:space="preserve">Figure </w:t>
      </w:r>
      <w:r>
        <w:fldChar w:fldCharType="begin"/>
      </w:r>
      <w:r>
        <w:instrText xml:space="preserve"> SEQ Figure \* ARABIC </w:instrText>
      </w:r>
      <w:r>
        <w:fldChar w:fldCharType="separate"/>
      </w:r>
      <w:r w:rsidR="00F03CB0">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1D0C1B0F" w:rsidR="0003524F" w:rsidRDefault="00701B60" w:rsidP="00701B60">
      <w:pPr>
        <w:pStyle w:val="Caption"/>
      </w:pPr>
      <w:r>
        <w:t xml:space="preserve">Figure </w:t>
      </w:r>
      <w:r>
        <w:fldChar w:fldCharType="begin"/>
      </w:r>
      <w:r>
        <w:instrText xml:space="preserve"> SEQ Figure \* ARABIC </w:instrText>
      </w:r>
      <w:r>
        <w:fldChar w:fldCharType="separate"/>
      </w:r>
      <w:r w:rsidR="00F03CB0">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 xml:space="preserve">gain value from my </w:t>
      </w:r>
      <w:proofErr w:type="gramStart"/>
      <w:r w:rsidR="00F625AB">
        <w:t>solution, and</w:t>
      </w:r>
      <w:proofErr w:type="gramEnd"/>
      <w:r w:rsidR="00F625AB">
        <w:t xml:space="preserve">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w:t>
      </w:r>
      <w:proofErr w:type="gramStart"/>
      <w:r w:rsidR="00811D60">
        <w:t>technically-proficient</w:t>
      </w:r>
      <w:proofErr w:type="gramEnd"/>
      <w:r w:rsidR="00811D60">
        <w:t xml:space="preserve">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 xml:space="preserve">its high computational demands and lack of inherent interpretability needs to be addressed through using lightweight variants (e.g. </w:t>
      </w:r>
      <w:proofErr w:type="spellStart"/>
      <w:r w:rsidR="008C577A">
        <w:t>MobileBERT</w:t>
      </w:r>
      <w:proofErr w:type="spellEnd"/>
      <w:r w:rsidR="008C577A">
        <w: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3F908222"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F03CB0">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2F8A725D" w:rsidR="009010F2" w:rsidRDefault="00BD2241" w:rsidP="00BD2241">
      <w:pPr>
        <w:pStyle w:val="Caption"/>
      </w:pPr>
      <w:r>
        <w:t xml:space="preserve">Figure </w:t>
      </w:r>
      <w:r>
        <w:fldChar w:fldCharType="begin"/>
      </w:r>
      <w:r>
        <w:instrText xml:space="preserve"> SEQ Figure \* ARABIC </w:instrText>
      </w:r>
      <w:r>
        <w:fldChar w:fldCharType="separate"/>
      </w:r>
      <w:r w:rsidR="00F03CB0">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20EEA3CF" w:rsidR="00913C1C" w:rsidRDefault="005C0A5A" w:rsidP="005C0A5A">
      <w:pPr>
        <w:pStyle w:val="Caption"/>
      </w:pPr>
      <w:r>
        <w:t xml:space="preserve">Figure </w:t>
      </w:r>
      <w:r>
        <w:fldChar w:fldCharType="begin"/>
      </w:r>
      <w:r>
        <w:instrText xml:space="preserve"> SEQ Figure \* ARABIC </w:instrText>
      </w:r>
      <w:r>
        <w:fldChar w:fldCharType="separate"/>
      </w:r>
      <w:r w:rsidR="00F03CB0">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72116D5E" w:rsidR="00196342" w:rsidRDefault="005C0A5A" w:rsidP="005C0A5A">
      <w:pPr>
        <w:pStyle w:val="Caption"/>
      </w:pPr>
      <w:r>
        <w:t xml:space="preserve">Figure </w:t>
      </w:r>
      <w:r>
        <w:fldChar w:fldCharType="begin"/>
      </w:r>
      <w:r>
        <w:instrText xml:space="preserve"> SEQ Figure \* ARABIC </w:instrText>
      </w:r>
      <w:r>
        <w:fldChar w:fldCharType="separate"/>
      </w:r>
      <w:r w:rsidR="00F03CB0">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5F607A8B" w:rsidR="007D7142" w:rsidRDefault="005C0A5A" w:rsidP="005C0A5A">
      <w:pPr>
        <w:pStyle w:val="Caption"/>
      </w:pPr>
      <w:r>
        <w:t xml:space="preserve">Figure </w:t>
      </w:r>
      <w:r>
        <w:fldChar w:fldCharType="begin"/>
      </w:r>
      <w:r>
        <w:instrText xml:space="preserve"> SEQ Figure \* ARABIC </w:instrText>
      </w:r>
      <w:r>
        <w:fldChar w:fldCharType="separate"/>
      </w:r>
      <w:r w:rsidR="00F03CB0">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32BD6ADE" w:rsidR="007D7142" w:rsidRPr="00CD29B4" w:rsidRDefault="005C0A5A" w:rsidP="005C0A5A">
      <w:pPr>
        <w:pStyle w:val="Caption"/>
      </w:pPr>
      <w:r>
        <w:t xml:space="preserve">Figure </w:t>
      </w:r>
      <w:r>
        <w:fldChar w:fldCharType="begin"/>
      </w:r>
      <w:r>
        <w:instrText xml:space="preserve"> SEQ Figure \* ARABIC </w:instrText>
      </w:r>
      <w:r>
        <w:fldChar w:fldCharType="separate"/>
      </w:r>
      <w:r w:rsidR="00F03CB0">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66657B54" w14:textId="7C7DB5D4" w:rsidR="00AA315D" w:rsidRPr="0058295F" w:rsidRDefault="00990707" w:rsidP="0058295F">
      <w:pPr>
        <w:pStyle w:val="Heading1"/>
      </w:pPr>
      <w:bookmarkStart w:id="38" w:name="_Toc192631370"/>
      <w:r>
        <w:lastRenderedPageBreak/>
        <w:t xml:space="preserve">[4.0] Implementation </w:t>
      </w:r>
      <w:bookmarkEnd w:id="38"/>
    </w:p>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39" w:name="_Toc192631382"/>
      <w:r>
        <w:lastRenderedPageBreak/>
        <w:t>[5</w:t>
      </w:r>
      <w:r w:rsidR="007D607B">
        <w:t>.0</w:t>
      </w:r>
      <w:r>
        <w:t>]</w:t>
      </w:r>
      <w:bookmarkEnd w:id="39"/>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Default="00B30E48" w:rsidP="00B30E48">
      <w:pPr>
        <w:pStyle w:val="Heading1"/>
      </w:pPr>
      <w:r>
        <w:lastRenderedPageBreak/>
        <w:t>[7.0] Appendix</w:t>
      </w:r>
    </w:p>
    <w:p w14:paraId="321F39AD" w14:textId="77777777" w:rsidR="007F5829" w:rsidRDefault="007F5829" w:rsidP="007F5829"/>
    <w:p w14:paraId="5DA24D32" w14:textId="08249A1C" w:rsidR="002755FB" w:rsidRDefault="007F5829" w:rsidP="002755FB">
      <w:pPr>
        <w:pStyle w:val="Heading2"/>
      </w:pPr>
      <w:r>
        <w:t xml:space="preserve">[7.1] </w:t>
      </w:r>
      <w:r w:rsidR="00803225">
        <w:t>Work Done</w:t>
      </w:r>
    </w:p>
    <w:p w14:paraId="7D23F69E" w14:textId="77777777" w:rsidR="002755FB" w:rsidRPr="002755FB" w:rsidRDefault="002755FB" w:rsidP="002755FB"/>
    <w:p w14:paraId="4701A608" w14:textId="0DE74F51" w:rsidR="002755FB" w:rsidRDefault="002755FB" w:rsidP="002755FB">
      <w:pPr>
        <w:pStyle w:val="Heading3"/>
      </w:pPr>
      <w:r>
        <w:t>[</w:t>
      </w:r>
      <w:r w:rsidR="00656526">
        <w:t>7.10</w:t>
      </w:r>
      <w:r>
        <w:t>] Feature Prototype</w:t>
      </w:r>
      <w:r w:rsidR="001F3E6A">
        <w:t xml:space="preserve"> </w:t>
      </w:r>
    </w:p>
    <w:p w14:paraId="73B55FFF" w14:textId="42E9601A" w:rsidR="002755FB" w:rsidRDefault="002755FB" w:rsidP="002755FB">
      <w:pPr>
        <w:pStyle w:val="Heading4"/>
      </w:pPr>
      <w:r>
        <w:t>[</w:t>
      </w:r>
      <w:r w:rsidR="00656526">
        <w:t>7.10</w:t>
      </w:r>
      <w:r>
        <w:t>1] Feature Prototype Overview</w:t>
      </w:r>
    </w:p>
    <w:p w14:paraId="22208165" w14:textId="77777777" w:rsidR="002755FB" w:rsidRDefault="002755FB" w:rsidP="002755FB"/>
    <w:p w14:paraId="5C61B647" w14:textId="77777777" w:rsidR="002755FB" w:rsidRDefault="002755FB" w:rsidP="002755FB">
      <w:r>
        <w:t xml:space="preserve">The feature prototype demonstrates the implementation of fine-tuning a </w:t>
      </w:r>
      <w:proofErr w:type="spellStart"/>
      <w:r>
        <w:t>MobileBERT</w:t>
      </w:r>
      <w:proofErr w:type="spellEnd"/>
      <w:r>
        <w:t xml:space="preserve"> [16] model for the purpose of fake news detection. </w:t>
      </w:r>
    </w:p>
    <w:p w14:paraId="2B9ABA5B" w14:textId="77777777" w:rsidR="002755FB" w:rsidRDefault="002755FB" w:rsidP="002755FB"/>
    <w:p w14:paraId="69EBF27F" w14:textId="77777777" w:rsidR="002755FB" w:rsidRDefault="002755FB" w:rsidP="002755FB">
      <w:proofErr w:type="spellStart"/>
      <w:r>
        <w:t>MobileBERT</w:t>
      </w:r>
      <w:proofErr w:type="spellEnd"/>
      <w:r>
        <w:t xml:space="preserve"> is a variant of BERT chosen for its computational efficiency while retaining its performance in natural language processing tasks. The objective of this prototype is to train </w:t>
      </w:r>
      <w:proofErr w:type="spellStart"/>
      <w:r>
        <w:t>MobileBERT</w:t>
      </w:r>
      <w:proofErr w:type="spellEnd"/>
      <w:r>
        <w:t xml:space="preserve"> to classify political statements as either ‘fake’ or ‘real’ using a simplified, binarized version of the LIAR dataset’s labels. </w:t>
      </w:r>
    </w:p>
    <w:p w14:paraId="1BC2F03E" w14:textId="77777777" w:rsidR="002755FB" w:rsidRDefault="002755FB" w:rsidP="002755FB"/>
    <w:p w14:paraId="208748E7" w14:textId="77777777" w:rsidR="002755FB" w:rsidRDefault="002755FB" w:rsidP="002755FB">
      <w:r>
        <w:t xml:space="preserve">This prototype’s implementation serves to assess the viability of employing </w:t>
      </w:r>
      <w:proofErr w:type="spellStart"/>
      <w:r>
        <w:t>MobileBERT</w:t>
      </w:r>
      <w:proofErr w:type="spellEnd"/>
      <w:r>
        <w:t xml:space="preserve"> in a fake news detection application with real-world use cases.</w:t>
      </w:r>
    </w:p>
    <w:p w14:paraId="72C2EA1A" w14:textId="77777777" w:rsidR="000B3256" w:rsidRDefault="000B3256" w:rsidP="002755FB"/>
    <w:p w14:paraId="14B44C0E" w14:textId="77777777" w:rsidR="00CA57F2" w:rsidRDefault="00CA57F2">
      <w:pPr>
        <w:rPr>
          <w:rFonts w:asciiTheme="majorHAnsi" w:hAnsiTheme="majorHAnsi"/>
          <w:b/>
          <w:color w:val="476166" w:themeColor="accent1"/>
          <w:sz w:val="28"/>
          <w:szCs w:val="28"/>
        </w:rPr>
      </w:pPr>
      <w:r>
        <w:br w:type="page"/>
      </w:r>
    </w:p>
    <w:p w14:paraId="3E43065B" w14:textId="5F0E62EF" w:rsidR="000B3256" w:rsidRDefault="000B3256" w:rsidP="000B3256">
      <w:pPr>
        <w:pStyle w:val="Heading4"/>
      </w:pPr>
      <w:r>
        <w:lastRenderedPageBreak/>
        <w:t>[</w:t>
      </w:r>
      <w:r w:rsidR="00656526">
        <w:t>7.10</w:t>
      </w:r>
      <w:r>
        <w:t>2] Dataset Preparation</w:t>
      </w:r>
    </w:p>
    <w:p w14:paraId="0D3DD8B0" w14:textId="77777777" w:rsidR="000B3256" w:rsidRDefault="000B3256" w:rsidP="000B3256"/>
    <w:p w14:paraId="2C57A61B" w14:textId="0D6F9899" w:rsidR="000B3256" w:rsidRDefault="000B3256" w:rsidP="000B3256">
      <w:r>
        <w:t xml:space="preserve">The LIAR dataset comprises political statements categorised into six classes – “pants-fire”, “false”, “barely-true”, “half-true”, “mostly-true” and “true” [17] – that encapsulate a spectrum of truthfulness. </w:t>
      </w:r>
      <w:proofErr w:type="gramStart"/>
      <w:r>
        <w:t>In order to</w:t>
      </w:r>
      <w:proofErr w:type="gramEnd"/>
      <w:r>
        <w:t xml:space="preserve"> simplify the classification task for this prototype, these classes were merged into simplified binary labels:</w:t>
      </w:r>
    </w:p>
    <w:p w14:paraId="398C1381" w14:textId="77777777" w:rsidR="000B3256" w:rsidRDefault="000B3256" w:rsidP="000B3256"/>
    <w:p w14:paraId="4DD51075" w14:textId="77777777" w:rsidR="000B3256" w:rsidRDefault="000B3256" w:rsidP="000B3256">
      <w:pPr>
        <w:pStyle w:val="ListParagraph"/>
        <w:numPr>
          <w:ilvl w:val="0"/>
          <w:numId w:val="10"/>
        </w:numPr>
      </w:pPr>
      <w:r>
        <w:t>Fake – “pants-fire”, “false”, “barely-true”</w:t>
      </w:r>
    </w:p>
    <w:p w14:paraId="01E5351F" w14:textId="77777777" w:rsidR="000B3256" w:rsidRDefault="000B3256" w:rsidP="000B3256">
      <w:pPr>
        <w:pStyle w:val="ListParagraph"/>
        <w:numPr>
          <w:ilvl w:val="0"/>
          <w:numId w:val="10"/>
        </w:numPr>
      </w:pPr>
      <w:r>
        <w:t>Real – “half-true”, “mostly-true”, “true”</w:t>
      </w:r>
    </w:p>
    <w:p w14:paraId="513386DB" w14:textId="77777777" w:rsidR="000B3256" w:rsidRDefault="000B3256" w:rsidP="000B3256"/>
    <w:p w14:paraId="40C959ED" w14:textId="77777777" w:rsidR="000B3256" w:rsidRDefault="000B3256" w:rsidP="000B3256">
      <w:r>
        <w:t xml:space="preserve">The dataset was then prepared over multiple steps: </w:t>
      </w:r>
    </w:p>
    <w:p w14:paraId="078BA5D4" w14:textId="77777777" w:rsidR="000B3256" w:rsidRDefault="000B3256" w:rsidP="000B3256"/>
    <w:p w14:paraId="1365697F" w14:textId="77777777" w:rsidR="000B3256" w:rsidRDefault="000B3256" w:rsidP="000B3256">
      <w:pPr>
        <w:pStyle w:val="ListParagraph"/>
        <w:numPr>
          <w:ilvl w:val="0"/>
          <w:numId w:val="11"/>
        </w:numPr>
        <w:rPr>
          <w:b/>
          <w:bCs/>
        </w:rPr>
      </w:pPr>
      <w:r w:rsidRPr="007B10A3">
        <w:rPr>
          <w:b/>
          <w:bCs/>
        </w:rPr>
        <w:t>Data Loading</w:t>
      </w:r>
    </w:p>
    <w:p w14:paraId="348CD872" w14:textId="77777777" w:rsidR="000B3256" w:rsidRDefault="000B3256" w:rsidP="000B3256">
      <w:pPr>
        <w:rPr>
          <w:b/>
          <w:bCs/>
        </w:rPr>
      </w:pPr>
    </w:p>
    <w:p w14:paraId="1A5866CE" w14:textId="77777777" w:rsidR="000B3256" w:rsidRDefault="000B3256" w:rsidP="000B3256">
      <w:pPr>
        <w:ind w:left="360"/>
        <w:rPr>
          <w:b/>
          <w:bCs/>
        </w:rPr>
      </w:pPr>
      <w:r w:rsidRPr="007B10A3">
        <w:rPr>
          <w:noProof/>
        </w:rPr>
        <w:drawing>
          <wp:inline distT="0" distB="0" distL="0" distR="0" wp14:anchorId="44DFB0D1" wp14:editId="548F2714">
            <wp:extent cx="4514487" cy="3181350"/>
            <wp:effectExtent l="0" t="0" r="635" b="0"/>
            <wp:docPr id="100854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C6CBB10" w14:textId="77777777" w:rsidR="000B3256" w:rsidRPr="007B10A3" w:rsidRDefault="000B3256" w:rsidP="000B3256">
      <w:pPr>
        <w:ind w:left="360"/>
        <w:rPr>
          <w:b/>
          <w:bCs/>
        </w:rPr>
      </w:pPr>
    </w:p>
    <w:p w14:paraId="02512092" w14:textId="77777777" w:rsidR="000B3256" w:rsidRDefault="000B3256" w:rsidP="000B3256">
      <w:pPr>
        <w:ind w:left="360"/>
      </w:pPr>
      <w:r>
        <w:t>Training, validation, and test splits were imported using pandas. This way, data would be cleanly separated, and evaluation of the model would be unbiased.</w:t>
      </w:r>
    </w:p>
    <w:p w14:paraId="7D5B26A6" w14:textId="77777777" w:rsidR="000B3256" w:rsidRDefault="000B3256" w:rsidP="000B3256"/>
    <w:p w14:paraId="2CE6B58E" w14:textId="77777777" w:rsidR="000B3256" w:rsidRDefault="000B3256" w:rsidP="000B3256">
      <w:pPr>
        <w:ind w:left="360"/>
      </w:pPr>
    </w:p>
    <w:p w14:paraId="29CFCDBF" w14:textId="77777777" w:rsidR="000B3256" w:rsidRDefault="000B3256" w:rsidP="000B3256">
      <w:pPr>
        <w:rPr>
          <w:b/>
          <w:bCs/>
        </w:rPr>
      </w:pPr>
      <w:r>
        <w:rPr>
          <w:b/>
          <w:bCs/>
        </w:rPr>
        <w:br w:type="page"/>
      </w:r>
    </w:p>
    <w:p w14:paraId="2414E4F7" w14:textId="77777777" w:rsidR="000B3256" w:rsidRDefault="000B3256" w:rsidP="000B3256">
      <w:pPr>
        <w:pStyle w:val="ListParagraph"/>
        <w:numPr>
          <w:ilvl w:val="0"/>
          <w:numId w:val="11"/>
        </w:numPr>
        <w:rPr>
          <w:b/>
          <w:bCs/>
        </w:rPr>
      </w:pPr>
      <w:r w:rsidRPr="007B10A3">
        <w:rPr>
          <w:b/>
          <w:bCs/>
        </w:rPr>
        <w:lastRenderedPageBreak/>
        <w:t xml:space="preserve">Label </w:t>
      </w:r>
      <w:proofErr w:type="spellStart"/>
      <w:r w:rsidRPr="007B10A3">
        <w:rPr>
          <w:b/>
          <w:bCs/>
        </w:rPr>
        <w:t>binari</w:t>
      </w:r>
      <w:r>
        <w:rPr>
          <w:b/>
          <w:bCs/>
        </w:rPr>
        <w:t>s</w:t>
      </w:r>
      <w:r w:rsidRPr="007B10A3">
        <w:rPr>
          <w:b/>
          <w:bCs/>
        </w:rPr>
        <w:t>atio</w:t>
      </w:r>
      <w:r>
        <w:rPr>
          <w:b/>
          <w:bCs/>
        </w:rPr>
        <w:t>n</w:t>
      </w:r>
      <w:proofErr w:type="spellEnd"/>
    </w:p>
    <w:p w14:paraId="50A0A3A2" w14:textId="77777777" w:rsidR="000B3256" w:rsidRPr="007B10A3" w:rsidRDefault="000B3256" w:rsidP="000B3256">
      <w:pPr>
        <w:ind w:left="360"/>
        <w:rPr>
          <w:b/>
          <w:bCs/>
        </w:rPr>
      </w:pPr>
    </w:p>
    <w:p w14:paraId="3DB257C4" w14:textId="77777777" w:rsidR="000B3256" w:rsidRDefault="000B3256" w:rsidP="000B3256">
      <w:pPr>
        <w:ind w:left="360"/>
      </w:pPr>
      <w:r w:rsidRPr="007B10A3">
        <w:rPr>
          <w:noProof/>
        </w:rPr>
        <w:drawing>
          <wp:inline distT="0" distB="0" distL="0" distR="0" wp14:anchorId="12DB0C5A" wp14:editId="2408FD88">
            <wp:extent cx="4728125" cy="2705100"/>
            <wp:effectExtent l="0" t="0" r="0" b="0"/>
            <wp:docPr id="192251388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3885" name="Picture 1" descr="A computer screen shot of a code&#10;&#10;AI-generated content may be incorrect."/>
                    <pic:cNvPicPr/>
                  </pic:nvPicPr>
                  <pic:blipFill>
                    <a:blip r:embed="rId24"/>
                    <a:stretch>
                      <a:fillRect/>
                    </a:stretch>
                  </pic:blipFill>
                  <pic:spPr>
                    <a:xfrm>
                      <a:off x="0" y="0"/>
                      <a:ext cx="4731411" cy="2706980"/>
                    </a:xfrm>
                    <a:prstGeom prst="rect">
                      <a:avLst/>
                    </a:prstGeom>
                  </pic:spPr>
                </pic:pic>
              </a:graphicData>
            </a:graphic>
          </wp:inline>
        </w:drawing>
      </w:r>
    </w:p>
    <w:p w14:paraId="7DDDD2D7" w14:textId="77777777" w:rsidR="000B3256" w:rsidRDefault="000B3256" w:rsidP="000B3256">
      <w:pPr>
        <w:ind w:left="360"/>
      </w:pPr>
    </w:p>
    <w:p w14:paraId="41EE7DBD" w14:textId="77777777" w:rsidR="000B3256" w:rsidRDefault="000B3256" w:rsidP="000B3256">
      <w:pPr>
        <w:ind w:left="360"/>
      </w:pPr>
      <w:r>
        <w:t>To transform multi-class labels to binary labels ‘fake’ (0) and ‘real’ (1), a mapping function was implemented to map “pants-fire”, “false” and “</w:t>
      </w:r>
      <w:proofErr w:type="gramStart"/>
      <w:r>
        <w:t>barely-true</w:t>
      </w:r>
      <w:proofErr w:type="gramEnd"/>
      <w:r>
        <w:t xml:space="preserve">” to ‘fake’ (0), and “half-true”, “mostly-true” and “true” to ‘real’ (1). </w:t>
      </w:r>
    </w:p>
    <w:p w14:paraId="755A8A68" w14:textId="77777777" w:rsidR="000B3256" w:rsidRDefault="000B3256" w:rsidP="000B3256">
      <w:pPr>
        <w:ind w:left="360"/>
      </w:pPr>
    </w:p>
    <w:p w14:paraId="2D7CB450" w14:textId="77777777" w:rsidR="000B3256" w:rsidRDefault="000B3256" w:rsidP="000B3256">
      <w:pPr>
        <w:ind w:left="360"/>
      </w:pPr>
      <w:r w:rsidRPr="00197EC9">
        <w:rPr>
          <w:noProof/>
        </w:rPr>
        <w:drawing>
          <wp:inline distT="0" distB="0" distL="0" distR="0" wp14:anchorId="4F39350C" wp14:editId="60B4DE81">
            <wp:extent cx="4695825" cy="1158407"/>
            <wp:effectExtent l="0" t="0" r="0" b="3810"/>
            <wp:docPr id="16707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241E36B5" w14:textId="77777777" w:rsidR="000B3256" w:rsidRDefault="000B3256" w:rsidP="000B3256">
      <w:pPr>
        <w:ind w:left="360"/>
      </w:pPr>
    </w:p>
    <w:p w14:paraId="362588D5" w14:textId="77777777" w:rsidR="000B3256" w:rsidRDefault="000B3256" w:rsidP="000B3256">
      <w:pPr>
        <w:ind w:left="360"/>
      </w:pPr>
      <w:r>
        <w:t xml:space="preserve">Some basic validation work was also done to verify that all labels conformed to the expected binary format. </w:t>
      </w:r>
    </w:p>
    <w:p w14:paraId="58FF2D5E" w14:textId="77777777" w:rsidR="000B3256" w:rsidRDefault="000B3256" w:rsidP="000B3256">
      <w:pPr>
        <w:ind w:left="360"/>
      </w:pPr>
    </w:p>
    <w:p w14:paraId="507C4EC2" w14:textId="77777777" w:rsidR="000B3256" w:rsidRDefault="000B3256" w:rsidP="000B3256">
      <w:pPr>
        <w:rPr>
          <w:b/>
          <w:bCs/>
        </w:rPr>
      </w:pPr>
      <w:r>
        <w:rPr>
          <w:b/>
          <w:bCs/>
        </w:rPr>
        <w:br w:type="page"/>
      </w:r>
    </w:p>
    <w:p w14:paraId="4BE639A0" w14:textId="77777777" w:rsidR="000B3256" w:rsidRDefault="000B3256" w:rsidP="000B3256">
      <w:pPr>
        <w:pStyle w:val="ListParagraph"/>
        <w:numPr>
          <w:ilvl w:val="0"/>
          <w:numId w:val="11"/>
        </w:numPr>
        <w:rPr>
          <w:b/>
          <w:bCs/>
        </w:rPr>
      </w:pPr>
      <w:r w:rsidRPr="007B10A3">
        <w:rPr>
          <w:b/>
          <w:bCs/>
        </w:rPr>
        <w:lastRenderedPageBreak/>
        <w:t>Tokenisation</w:t>
      </w:r>
    </w:p>
    <w:p w14:paraId="5A3D7E19" w14:textId="77777777" w:rsidR="000B3256" w:rsidRPr="007B10A3" w:rsidRDefault="000B3256" w:rsidP="000B3256">
      <w:pPr>
        <w:ind w:left="360"/>
        <w:rPr>
          <w:b/>
          <w:bCs/>
        </w:rPr>
      </w:pPr>
    </w:p>
    <w:p w14:paraId="041B7029" w14:textId="77777777" w:rsidR="000B3256" w:rsidRDefault="000B3256" w:rsidP="000B3256">
      <w:pPr>
        <w:ind w:left="360"/>
      </w:pPr>
      <w:r>
        <w:t xml:space="preserve">Hugging Face’s </w:t>
      </w:r>
      <w:proofErr w:type="spellStart"/>
      <w:r>
        <w:t>AutoTokenizer</w:t>
      </w:r>
      <w:proofErr w:type="spellEnd"/>
      <w:r>
        <w:t xml:space="preserve"> was employed to tokenise the text statements. This would ensure uniformity in length through truncation and padding to a maximum sequence length of 128 tokens.</w:t>
      </w:r>
    </w:p>
    <w:p w14:paraId="2BAA77AA" w14:textId="77777777" w:rsidR="000B3256" w:rsidRDefault="000B3256" w:rsidP="000B3256">
      <w:pPr>
        <w:ind w:left="360"/>
      </w:pPr>
    </w:p>
    <w:p w14:paraId="45BD7306" w14:textId="77777777" w:rsidR="000B3256" w:rsidRDefault="000B3256" w:rsidP="000B3256">
      <w:pPr>
        <w:ind w:left="360"/>
      </w:pPr>
      <w:r>
        <w:t>This process preserves critical semantic features without compromising computational efficiency.</w:t>
      </w:r>
    </w:p>
    <w:p w14:paraId="0FF284D9" w14:textId="77777777" w:rsidR="000B3256" w:rsidRDefault="000B3256" w:rsidP="000B3256">
      <w:pPr>
        <w:ind w:left="360"/>
      </w:pPr>
    </w:p>
    <w:p w14:paraId="65DF403D" w14:textId="77777777" w:rsidR="000B3256" w:rsidRDefault="000B3256" w:rsidP="000B3256">
      <w:pPr>
        <w:ind w:left="360"/>
      </w:pPr>
      <w:r w:rsidRPr="007B10A3">
        <w:rPr>
          <w:noProof/>
        </w:rPr>
        <w:drawing>
          <wp:inline distT="0" distB="0" distL="0" distR="0" wp14:anchorId="15C8F034" wp14:editId="02CA4014">
            <wp:extent cx="3877078" cy="2924175"/>
            <wp:effectExtent l="0" t="0" r="9525" b="0"/>
            <wp:docPr id="7003198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816" name="Picture 1" descr="A computer screen shot of a code&#10;&#10;AI-generated content may be incorrect."/>
                    <pic:cNvPicPr/>
                  </pic:nvPicPr>
                  <pic:blipFill>
                    <a:blip r:embed="rId26"/>
                    <a:stretch>
                      <a:fillRect/>
                    </a:stretch>
                  </pic:blipFill>
                  <pic:spPr>
                    <a:xfrm>
                      <a:off x="0" y="0"/>
                      <a:ext cx="3887999" cy="2932412"/>
                    </a:xfrm>
                    <a:prstGeom prst="rect">
                      <a:avLst/>
                    </a:prstGeom>
                  </pic:spPr>
                </pic:pic>
              </a:graphicData>
            </a:graphic>
          </wp:inline>
        </w:drawing>
      </w:r>
    </w:p>
    <w:p w14:paraId="09B25D02" w14:textId="77777777" w:rsidR="000F0E3F" w:rsidRDefault="000F0E3F" w:rsidP="000B3256"/>
    <w:p w14:paraId="0A1D319A" w14:textId="77777777" w:rsidR="000F0E3F" w:rsidRDefault="000F0E3F">
      <w:r>
        <w:br w:type="page"/>
      </w:r>
    </w:p>
    <w:p w14:paraId="1D04A043" w14:textId="17B45164" w:rsidR="000F0E3F" w:rsidRDefault="000F0E3F" w:rsidP="000F0E3F">
      <w:pPr>
        <w:pStyle w:val="Heading4"/>
      </w:pPr>
      <w:r>
        <w:lastRenderedPageBreak/>
        <w:t>[</w:t>
      </w:r>
      <w:r w:rsidR="00656526">
        <w:t>7.10</w:t>
      </w:r>
      <w:r>
        <w:t>3] Model Training</w:t>
      </w:r>
    </w:p>
    <w:p w14:paraId="5584F079" w14:textId="77777777" w:rsidR="000F0E3F" w:rsidRDefault="000F0E3F" w:rsidP="000F0E3F">
      <w:proofErr w:type="spellStart"/>
      <w:r>
        <w:t>MobileBERT</w:t>
      </w:r>
      <w:proofErr w:type="spellEnd"/>
      <w:r>
        <w:t xml:space="preserve"> is then fine-tuned to perform binary classification in the task-specific setting on detecting fake news. </w:t>
      </w:r>
    </w:p>
    <w:p w14:paraId="680A2C65" w14:textId="77777777" w:rsidR="000F0E3F" w:rsidRDefault="000F0E3F" w:rsidP="000F0E3F"/>
    <w:p w14:paraId="695601BF" w14:textId="77777777" w:rsidR="000F0E3F" w:rsidRDefault="000F0E3F" w:rsidP="000F0E3F">
      <w:r>
        <w:t>The fine-tuning pipeline included the following key components:</w:t>
      </w:r>
    </w:p>
    <w:p w14:paraId="238DDB2C" w14:textId="77777777" w:rsidR="000F0E3F" w:rsidRDefault="000F0E3F" w:rsidP="000F0E3F"/>
    <w:p w14:paraId="141DF836" w14:textId="77777777" w:rsidR="000F0E3F" w:rsidRDefault="000F0E3F" w:rsidP="000F0E3F">
      <w:pPr>
        <w:pStyle w:val="ListParagraph"/>
        <w:numPr>
          <w:ilvl w:val="0"/>
          <w:numId w:val="12"/>
        </w:numPr>
        <w:rPr>
          <w:b/>
          <w:bCs/>
        </w:rPr>
      </w:pPr>
      <w:r w:rsidRPr="00193358">
        <w:rPr>
          <w:b/>
          <w:bCs/>
        </w:rPr>
        <w:t>Dataset creation</w:t>
      </w:r>
    </w:p>
    <w:p w14:paraId="5CC7DF32" w14:textId="77777777" w:rsidR="000F0E3F" w:rsidRDefault="000F0E3F" w:rsidP="000F0E3F">
      <w:pPr>
        <w:rPr>
          <w:b/>
          <w:bCs/>
        </w:rPr>
      </w:pPr>
    </w:p>
    <w:p w14:paraId="7ACA681D" w14:textId="77777777" w:rsidR="000F0E3F" w:rsidRDefault="000F0E3F" w:rsidP="000F0E3F">
      <w:pPr>
        <w:ind w:left="360"/>
        <w:rPr>
          <w:b/>
          <w:bCs/>
        </w:rPr>
      </w:pPr>
      <w:r w:rsidRPr="00193358">
        <w:rPr>
          <w:b/>
          <w:bCs/>
          <w:noProof/>
        </w:rPr>
        <w:drawing>
          <wp:inline distT="0" distB="0" distL="0" distR="0" wp14:anchorId="46A1B790" wp14:editId="450BDDFD">
            <wp:extent cx="4076700" cy="2609678"/>
            <wp:effectExtent l="0" t="0" r="0" b="635"/>
            <wp:docPr id="714589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42091067" w14:textId="77777777" w:rsidR="000F0E3F" w:rsidRPr="00193358" w:rsidRDefault="000F0E3F" w:rsidP="000F0E3F">
      <w:pPr>
        <w:ind w:left="360"/>
        <w:rPr>
          <w:b/>
          <w:bCs/>
        </w:rPr>
      </w:pPr>
    </w:p>
    <w:p w14:paraId="70C72099" w14:textId="77777777" w:rsidR="000F0E3F" w:rsidRDefault="000F0E3F" w:rsidP="000F0E3F">
      <w:pPr>
        <w:ind w:left="360"/>
      </w:pPr>
      <w:r>
        <w:t xml:space="preserve">The tokenised text and corresponding labels were encapsulated into </w:t>
      </w:r>
      <w:proofErr w:type="spellStart"/>
      <w:r>
        <w:t>PyTorch</w:t>
      </w:r>
      <w:proofErr w:type="spellEnd"/>
      <w:r>
        <w:t xml:space="preserve">-compatible datasets to enable it to be seamlessly integrated with </w:t>
      </w:r>
      <w:proofErr w:type="spellStart"/>
      <w:r>
        <w:t>PyTorch’s</w:t>
      </w:r>
      <w:proofErr w:type="spellEnd"/>
      <w:r>
        <w:t xml:space="preserve"> </w:t>
      </w:r>
      <w:proofErr w:type="spellStart"/>
      <w:r>
        <w:t>DataLoader</w:t>
      </w:r>
      <w:proofErr w:type="spellEnd"/>
      <w:r>
        <w:t xml:space="preserve">, thus streamlining the training and evaluation workflows. </w:t>
      </w:r>
    </w:p>
    <w:p w14:paraId="223A7DFA" w14:textId="77777777" w:rsidR="000F0E3F" w:rsidRDefault="000F0E3F" w:rsidP="000F0E3F">
      <w:pPr>
        <w:ind w:left="360"/>
      </w:pPr>
    </w:p>
    <w:p w14:paraId="38FFA4FB" w14:textId="77777777" w:rsidR="000F0E3F" w:rsidRDefault="000F0E3F" w:rsidP="000F0E3F">
      <w:pPr>
        <w:pStyle w:val="ListParagraph"/>
        <w:numPr>
          <w:ilvl w:val="0"/>
          <w:numId w:val="12"/>
        </w:numPr>
        <w:rPr>
          <w:b/>
          <w:bCs/>
        </w:rPr>
      </w:pPr>
      <w:r w:rsidRPr="00193358">
        <w:rPr>
          <w:b/>
          <w:bCs/>
        </w:rPr>
        <w:t>Model configuration</w:t>
      </w:r>
    </w:p>
    <w:p w14:paraId="4268FDC3" w14:textId="77777777" w:rsidR="000F0E3F" w:rsidRDefault="000F0E3F" w:rsidP="000F0E3F">
      <w:pPr>
        <w:rPr>
          <w:b/>
          <w:bCs/>
        </w:rPr>
      </w:pPr>
    </w:p>
    <w:p w14:paraId="50DBEDBE" w14:textId="77777777" w:rsidR="000F0E3F" w:rsidRPr="00193358" w:rsidRDefault="000F0E3F" w:rsidP="000F0E3F">
      <w:pPr>
        <w:ind w:left="360"/>
        <w:rPr>
          <w:b/>
          <w:bCs/>
        </w:rPr>
      </w:pPr>
      <w:r w:rsidRPr="00193358">
        <w:rPr>
          <w:b/>
          <w:bCs/>
          <w:noProof/>
        </w:rPr>
        <w:drawing>
          <wp:inline distT="0" distB="0" distL="0" distR="0" wp14:anchorId="7350021B" wp14:editId="5F6DC5C9">
            <wp:extent cx="6017608" cy="1104900"/>
            <wp:effectExtent l="0" t="0" r="2540" b="0"/>
            <wp:docPr id="143870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203C6BF1" w14:textId="77777777" w:rsidR="000F0E3F" w:rsidRDefault="000F0E3F" w:rsidP="000F0E3F">
      <w:pPr>
        <w:ind w:left="360"/>
      </w:pPr>
    </w:p>
    <w:p w14:paraId="4905AED4" w14:textId="77777777" w:rsidR="000F0E3F" w:rsidRDefault="000F0E3F" w:rsidP="000F0E3F">
      <w:pPr>
        <w:ind w:left="360"/>
      </w:pPr>
      <w:r>
        <w:t xml:space="preserve">A custom classification head with two output labels was initialised to adapt </w:t>
      </w:r>
      <w:proofErr w:type="spellStart"/>
      <w:r>
        <w:t>MobileBERT’s</w:t>
      </w:r>
      <w:proofErr w:type="spellEnd"/>
      <w:r>
        <w:t xml:space="preserve"> architecture for binary classification. This modification would leverage </w:t>
      </w:r>
      <w:proofErr w:type="spellStart"/>
      <w:r>
        <w:t>MobileBERT’s</w:t>
      </w:r>
      <w:proofErr w:type="spellEnd"/>
      <w:r>
        <w:t xml:space="preserve"> pre-trained language understanding capabilities while ensuring alignment with the binary classification task. </w:t>
      </w:r>
    </w:p>
    <w:p w14:paraId="7A10D048" w14:textId="77777777" w:rsidR="000F0E3F" w:rsidRDefault="000F0E3F" w:rsidP="000F0E3F">
      <w:pPr>
        <w:ind w:left="360"/>
      </w:pPr>
    </w:p>
    <w:p w14:paraId="72134F1E" w14:textId="77777777" w:rsidR="000F0E3F" w:rsidRDefault="000F0E3F" w:rsidP="000F0E3F">
      <w:r>
        <w:br w:type="page"/>
      </w:r>
    </w:p>
    <w:p w14:paraId="69CF2091" w14:textId="77777777" w:rsidR="000F0E3F" w:rsidRPr="00193358" w:rsidRDefault="000F0E3F" w:rsidP="000F0E3F">
      <w:pPr>
        <w:pStyle w:val="ListParagraph"/>
        <w:numPr>
          <w:ilvl w:val="0"/>
          <w:numId w:val="12"/>
        </w:numPr>
        <w:rPr>
          <w:b/>
          <w:bCs/>
        </w:rPr>
      </w:pPr>
      <w:r w:rsidRPr="00193358">
        <w:rPr>
          <w:b/>
          <w:bCs/>
        </w:rPr>
        <w:lastRenderedPageBreak/>
        <w:t>Training setup</w:t>
      </w:r>
    </w:p>
    <w:p w14:paraId="4A213F74" w14:textId="77777777" w:rsidR="000F0E3F" w:rsidRDefault="000F0E3F" w:rsidP="000F0E3F">
      <w:pPr>
        <w:pStyle w:val="ListParagraph"/>
      </w:pPr>
    </w:p>
    <w:p w14:paraId="788C2ABE" w14:textId="77777777" w:rsidR="000F0E3F" w:rsidRDefault="000F0E3F" w:rsidP="000F0E3F">
      <w:pPr>
        <w:ind w:left="360"/>
      </w:pPr>
      <w:r w:rsidRPr="00193358">
        <w:rPr>
          <w:noProof/>
        </w:rPr>
        <w:drawing>
          <wp:inline distT="0" distB="0" distL="0" distR="0" wp14:anchorId="11499327" wp14:editId="4DF2583C">
            <wp:extent cx="6315075" cy="2821903"/>
            <wp:effectExtent l="0" t="0" r="0" b="0"/>
            <wp:docPr id="49679751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7514" name="Picture 1" descr="A computer screen shot of a code&#10;&#10;AI-generated content may be incorrect."/>
                    <pic:cNvPicPr/>
                  </pic:nvPicPr>
                  <pic:blipFill>
                    <a:blip r:embed="rId29"/>
                    <a:stretch>
                      <a:fillRect/>
                    </a:stretch>
                  </pic:blipFill>
                  <pic:spPr>
                    <a:xfrm>
                      <a:off x="0" y="0"/>
                      <a:ext cx="6329886" cy="2828521"/>
                    </a:xfrm>
                    <a:prstGeom prst="rect">
                      <a:avLst/>
                    </a:prstGeom>
                  </pic:spPr>
                </pic:pic>
              </a:graphicData>
            </a:graphic>
          </wp:inline>
        </w:drawing>
      </w:r>
    </w:p>
    <w:p w14:paraId="3450A08D" w14:textId="77777777" w:rsidR="000F0E3F" w:rsidRDefault="000F0E3F" w:rsidP="000F0E3F">
      <w:pPr>
        <w:ind w:left="360"/>
      </w:pPr>
    </w:p>
    <w:p w14:paraId="142C1FDC" w14:textId="77777777" w:rsidR="000F0E3F" w:rsidRDefault="000F0E3F" w:rsidP="000F0E3F">
      <w:pPr>
        <w:ind w:left="360"/>
      </w:pPr>
      <w:r>
        <w:t xml:space="preserve">The </w:t>
      </w:r>
      <w:proofErr w:type="spellStart"/>
      <w:r>
        <w:t>AdamW</w:t>
      </w:r>
      <w:proofErr w:type="spellEnd"/>
      <w:r>
        <w:t xml:space="preserve"> optimiser is employed with a learning rate of 5e-5 to ensure stable gradient updates.</w:t>
      </w:r>
    </w:p>
    <w:p w14:paraId="7BCEFE34" w14:textId="77777777" w:rsidR="000F0E3F" w:rsidRDefault="000F0E3F" w:rsidP="000F0E3F">
      <w:pPr>
        <w:ind w:left="360"/>
      </w:pPr>
    </w:p>
    <w:p w14:paraId="4EFB1570" w14:textId="77777777" w:rsidR="000F0E3F" w:rsidRDefault="000F0E3F" w:rsidP="000F0E3F">
      <w:pPr>
        <w:ind w:left="360"/>
      </w:pPr>
      <w:r>
        <w:t xml:space="preserve">A linear learning rate scheduler with no warm-up steps adapts the learning rate dynamically throughout training. </w:t>
      </w:r>
    </w:p>
    <w:p w14:paraId="11724FF8" w14:textId="77777777" w:rsidR="000F0E3F" w:rsidRDefault="000F0E3F" w:rsidP="000F0E3F">
      <w:pPr>
        <w:ind w:left="360"/>
      </w:pPr>
    </w:p>
    <w:p w14:paraId="69728E3F" w14:textId="77777777" w:rsidR="000F0E3F" w:rsidRDefault="000F0E3F" w:rsidP="000F0E3F">
      <w:pPr>
        <w:ind w:left="360"/>
      </w:pPr>
      <w:r>
        <w:t xml:space="preserve">The training process uses a batch size of 16. Shuffling was applied to the training set to prevent learning biases and to improve generalisation. </w:t>
      </w:r>
    </w:p>
    <w:p w14:paraId="6AC7E6B8" w14:textId="77777777" w:rsidR="000F0E3F" w:rsidRDefault="000F0E3F" w:rsidP="000F0E3F">
      <w:pPr>
        <w:ind w:left="360"/>
      </w:pPr>
    </w:p>
    <w:p w14:paraId="11EB06E6" w14:textId="77777777" w:rsidR="000F0E3F" w:rsidRDefault="000F0E3F" w:rsidP="000F0E3F">
      <w:pPr>
        <w:rPr>
          <w:b/>
          <w:bCs/>
        </w:rPr>
      </w:pPr>
      <w:r>
        <w:rPr>
          <w:b/>
          <w:bCs/>
        </w:rPr>
        <w:br w:type="page"/>
      </w:r>
    </w:p>
    <w:p w14:paraId="00746852" w14:textId="77777777" w:rsidR="000F0E3F" w:rsidRDefault="000F0E3F" w:rsidP="000F0E3F">
      <w:pPr>
        <w:pStyle w:val="ListParagraph"/>
        <w:numPr>
          <w:ilvl w:val="0"/>
          <w:numId w:val="12"/>
        </w:numPr>
        <w:rPr>
          <w:b/>
          <w:bCs/>
        </w:rPr>
      </w:pPr>
      <w:r w:rsidRPr="00655184">
        <w:rPr>
          <w:b/>
          <w:bCs/>
        </w:rPr>
        <w:lastRenderedPageBreak/>
        <w:t>Training loop</w:t>
      </w:r>
    </w:p>
    <w:p w14:paraId="0CD2BF33" w14:textId="77777777" w:rsidR="000F0E3F" w:rsidRDefault="000F0E3F" w:rsidP="000F0E3F">
      <w:pPr>
        <w:ind w:left="360"/>
      </w:pPr>
    </w:p>
    <w:p w14:paraId="0BFDBDDB" w14:textId="77777777" w:rsidR="000F0E3F" w:rsidRDefault="000F0E3F" w:rsidP="000F0E3F">
      <w:pPr>
        <w:ind w:left="360"/>
      </w:pPr>
      <w:r w:rsidRPr="00655184">
        <w:rPr>
          <w:noProof/>
        </w:rPr>
        <w:drawing>
          <wp:inline distT="0" distB="0" distL="0" distR="0" wp14:anchorId="4498810D" wp14:editId="652FCCC9">
            <wp:extent cx="3198489" cy="3924300"/>
            <wp:effectExtent l="0" t="0" r="2540" b="0"/>
            <wp:docPr id="120833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154" name="Picture 1" descr="A screenshot of a computer program&#10;&#10;AI-generated content may be incorrect."/>
                    <pic:cNvPicPr/>
                  </pic:nvPicPr>
                  <pic:blipFill>
                    <a:blip r:embed="rId30"/>
                    <a:stretch>
                      <a:fillRect/>
                    </a:stretch>
                  </pic:blipFill>
                  <pic:spPr>
                    <a:xfrm>
                      <a:off x="0" y="0"/>
                      <a:ext cx="3203558" cy="3930519"/>
                    </a:xfrm>
                    <a:prstGeom prst="rect">
                      <a:avLst/>
                    </a:prstGeom>
                  </pic:spPr>
                </pic:pic>
              </a:graphicData>
            </a:graphic>
          </wp:inline>
        </w:drawing>
      </w:r>
    </w:p>
    <w:p w14:paraId="20692DA0" w14:textId="77777777" w:rsidR="000F0E3F" w:rsidRDefault="000F0E3F" w:rsidP="000F0E3F">
      <w:pPr>
        <w:ind w:left="360"/>
      </w:pPr>
    </w:p>
    <w:p w14:paraId="7E0811A6" w14:textId="77777777" w:rsidR="000F0E3F" w:rsidRDefault="000F0E3F" w:rsidP="000F0E3F">
      <w:pPr>
        <w:ind w:left="360"/>
      </w:pPr>
      <w:r>
        <w:t>The training process was capped to a maximum of 10 epochs. Early stopping was implemented based on validation loss to prevent overfitting.</w:t>
      </w:r>
    </w:p>
    <w:p w14:paraId="169A108B" w14:textId="77777777" w:rsidR="000F0E3F" w:rsidRDefault="000F0E3F" w:rsidP="000F0E3F">
      <w:pPr>
        <w:ind w:left="360"/>
      </w:pPr>
    </w:p>
    <w:p w14:paraId="2F7970B3" w14:textId="77777777" w:rsidR="000F0E3F" w:rsidRDefault="000F0E3F" w:rsidP="000F0E3F">
      <w:pPr>
        <w:ind w:left="360"/>
      </w:pPr>
      <w:r w:rsidRPr="00E61B69">
        <w:rPr>
          <w:noProof/>
        </w:rPr>
        <w:drawing>
          <wp:inline distT="0" distB="0" distL="0" distR="0" wp14:anchorId="533DB110" wp14:editId="00BE8E14">
            <wp:extent cx="6858000" cy="1366520"/>
            <wp:effectExtent l="0" t="0" r="0" b="5080"/>
            <wp:docPr id="99517015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60E55273" w14:textId="77777777" w:rsidR="000F0E3F" w:rsidRDefault="000F0E3F" w:rsidP="000F0E3F">
      <w:pPr>
        <w:ind w:left="360"/>
      </w:pPr>
    </w:p>
    <w:p w14:paraId="5898F44C" w14:textId="77777777" w:rsidR="000F0E3F" w:rsidRDefault="000F0E3F" w:rsidP="000F0E3F">
      <w:pPr>
        <w:ind w:left="360"/>
      </w:pPr>
      <w:r>
        <w:t>Loss values were monitored per epoch, and gradients were computed and optimised after each batch. Early stopping criteria is based on validation loss, and training would stop if no improvement was observed over three consecutive epochs.</w:t>
      </w:r>
    </w:p>
    <w:p w14:paraId="7EE0DE5F" w14:textId="77777777" w:rsidR="000F0E3F" w:rsidRDefault="000F0E3F" w:rsidP="000F0E3F">
      <w:pPr>
        <w:ind w:left="360"/>
      </w:pPr>
    </w:p>
    <w:p w14:paraId="13BFEFC1" w14:textId="77777777" w:rsidR="000F0E3F" w:rsidRDefault="000F0E3F" w:rsidP="000F0E3F">
      <w:pPr>
        <w:rPr>
          <w:b/>
          <w:sz w:val="48"/>
          <w:szCs w:val="48"/>
        </w:rPr>
      </w:pPr>
      <w:r>
        <w:br w:type="page"/>
      </w:r>
    </w:p>
    <w:p w14:paraId="455D81B9" w14:textId="3FDEEB1B" w:rsidR="000F0E3F" w:rsidRDefault="000F0E3F" w:rsidP="00355E7E">
      <w:pPr>
        <w:pStyle w:val="Heading4"/>
      </w:pPr>
      <w:r>
        <w:lastRenderedPageBreak/>
        <w:t>[</w:t>
      </w:r>
      <w:r w:rsidR="00656526">
        <w:t>7.10</w:t>
      </w:r>
      <w:r w:rsidR="00355E7E">
        <w:t>4</w:t>
      </w:r>
      <w:r>
        <w:t>] Evaluation</w:t>
      </w:r>
    </w:p>
    <w:p w14:paraId="2E716011" w14:textId="77777777" w:rsidR="00AB35F5" w:rsidRPr="00AB35F5" w:rsidRDefault="00AB35F5" w:rsidP="00AB35F5"/>
    <w:p w14:paraId="2F468268" w14:textId="77777777" w:rsidR="000F0E3F" w:rsidRDefault="000F0E3F" w:rsidP="000F0E3F">
      <w:r w:rsidRPr="00A50241">
        <w:rPr>
          <w:noProof/>
        </w:rPr>
        <w:drawing>
          <wp:inline distT="0" distB="0" distL="0" distR="0" wp14:anchorId="295D51E2" wp14:editId="7C1B22EA">
            <wp:extent cx="4835611" cy="2810884"/>
            <wp:effectExtent l="0" t="0" r="3175" b="8890"/>
            <wp:docPr id="2142862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3F058E59" w14:textId="77777777" w:rsidR="000F0E3F" w:rsidRDefault="000F0E3F" w:rsidP="000F0E3F"/>
    <w:p w14:paraId="5332B982" w14:textId="77777777" w:rsidR="000F0E3F" w:rsidRDefault="000F0E3F" w:rsidP="000F0E3F">
      <w:r>
        <w:t>The test set was used to assess the model’s performance using standard classification metrics – accuracy, precision, recall, F1 score and ROC-AUC score.</w:t>
      </w:r>
    </w:p>
    <w:p w14:paraId="5C038D83" w14:textId="77777777" w:rsidR="000F0E3F" w:rsidRDefault="000F0E3F" w:rsidP="000F0E3F"/>
    <w:p w14:paraId="0F58B9E7" w14:textId="77777777" w:rsidR="000F0E3F" w:rsidRDefault="000F0E3F" w:rsidP="000F0E3F">
      <w:r w:rsidRPr="008E4965">
        <w:rPr>
          <w:noProof/>
        </w:rPr>
        <w:drawing>
          <wp:inline distT="0" distB="0" distL="0" distR="0" wp14:anchorId="38177237" wp14:editId="76858C4E">
            <wp:extent cx="4352925" cy="1222732"/>
            <wp:effectExtent l="0" t="0" r="0" b="0"/>
            <wp:docPr id="1969090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59E08831" w14:textId="77777777" w:rsidR="000F0E3F" w:rsidRDefault="000F0E3F" w:rsidP="000F0E3F"/>
    <w:p w14:paraId="15D59F43" w14:textId="77777777" w:rsidR="000F0E3F" w:rsidRDefault="000F0E3F" w:rsidP="000F0E3F">
      <w:r>
        <w:t>Additionally, a confusion matrix was generated to represent the distribution of true positives, true negatives, false positives and false negatives. The visualisation is meant to facilitate error analysis and highlight potential areas for model improvement.</w:t>
      </w:r>
    </w:p>
    <w:p w14:paraId="3F4B908D" w14:textId="77777777" w:rsidR="000F0E3F" w:rsidRDefault="000F0E3F" w:rsidP="000F0E3F"/>
    <w:p w14:paraId="50F54870" w14:textId="77777777" w:rsidR="000F0E3F" w:rsidRDefault="000F0E3F" w:rsidP="000F0E3F">
      <w:pPr>
        <w:rPr>
          <w:sz w:val="36"/>
          <w:szCs w:val="36"/>
        </w:rPr>
      </w:pPr>
      <w:r>
        <w:br w:type="page"/>
      </w:r>
    </w:p>
    <w:p w14:paraId="6CE8DB02" w14:textId="00876916" w:rsidR="000F0E3F" w:rsidRDefault="000F0E3F" w:rsidP="00420BBA">
      <w:pPr>
        <w:pStyle w:val="Heading4"/>
      </w:pPr>
      <w:r>
        <w:lastRenderedPageBreak/>
        <w:t>[</w:t>
      </w:r>
      <w:r w:rsidR="00656526">
        <w:t>7.10</w:t>
      </w:r>
      <w:r w:rsidR="00420BBA">
        <w:t>5</w:t>
      </w:r>
      <w:r>
        <w:t>] Explainability</w:t>
      </w:r>
    </w:p>
    <w:p w14:paraId="6E4AA0C1" w14:textId="77777777" w:rsidR="0097270A" w:rsidRPr="0097270A" w:rsidRDefault="0097270A" w:rsidP="0097270A"/>
    <w:p w14:paraId="3C26D244" w14:textId="77777777" w:rsidR="000F0E3F" w:rsidRDefault="000F0E3F" w:rsidP="000F0E3F">
      <w:r>
        <w:t>To enhance interpretability and build user trust, LIME (Local Interpretable Model-agnostic Explanations) was integrated into the prototype to identify and highlight the most influential input features contributing to the model’s predictions.</w:t>
      </w:r>
    </w:p>
    <w:p w14:paraId="385D3BF7" w14:textId="77777777" w:rsidR="000F0E3F" w:rsidRDefault="000F0E3F" w:rsidP="000F0E3F"/>
    <w:p w14:paraId="6BD25496" w14:textId="77777777" w:rsidR="000F0E3F" w:rsidRDefault="000F0E3F" w:rsidP="000F0E3F">
      <w:r>
        <w:t>This approach aims to introduce transparency to the “black box” transformer models tend to be, which would allow stakeholders to understand the rationale behind its classifications.</w:t>
      </w:r>
    </w:p>
    <w:p w14:paraId="7F03E0DF" w14:textId="77777777" w:rsidR="000F0E3F" w:rsidRDefault="000F0E3F" w:rsidP="000F0E3F"/>
    <w:p w14:paraId="52D6B7E2" w14:textId="77777777" w:rsidR="000F0E3F" w:rsidRDefault="000F0E3F" w:rsidP="000F0E3F">
      <w:r w:rsidRPr="00677B0A">
        <w:rPr>
          <w:noProof/>
        </w:rPr>
        <w:drawing>
          <wp:inline distT="0" distB="0" distL="0" distR="0" wp14:anchorId="7C6494DA" wp14:editId="39AF6D9A">
            <wp:extent cx="3352800" cy="2980267"/>
            <wp:effectExtent l="0" t="0" r="0" b="0"/>
            <wp:docPr id="1980761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12593019" w14:textId="77777777" w:rsidR="000F0E3F" w:rsidRDefault="000F0E3F" w:rsidP="000F0E3F"/>
    <w:p w14:paraId="0296DE24" w14:textId="77777777" w:rsidR="000F0E3F" w:rsidRDefault="000F0E3F" w:rsidP="000F0E3F">
      <w:r>
        <w:t xml:space="preserve">A model wrapper class was created for LIME to interact with the </w:t>
      </w:r>
      <w:proofErr w:type="spellStart"/>
      <w:r>
        <w:t>MobileBERT</w:t>
      </w:r>
      <w:proofErr w:type="spellEnd"/>
      <w:r>
        <w:t xml:space="preserve"> model. It tokenises input text, and model outputs are transformed into interpretable probability scores for “fake” and “real” classes.</w:t>
      </w:r>
    </w:p>
    <w:p w14:paraId="70D4C140" w14:textId="77777777" w:rsidR="000F0E3F" w:rsidRDefault="000F0E3F" w:rsidP="000F0E3F"/>
    <w:p w14:paraId="2D069A9B" w14:textId="77777777" w:rsidR="000F0E3F" w:rsidRDefault="000F0E3F" w:rsidP="000F0E3F">
      <w:r w:rsidRPr="00677B0A">
        <w:rPr>
          <w:noProof/>
        </w:rPr>
        <w:drawing>
          <wp:inline distT="0" distB="0" distL="0" distR="0" wp14:anchorId="1A0C70E8" wp14:editId="6A544474">
            <wp:extent cx="3877216" cy="800212"/>
            <wp:effectExtent l="0" t="0" r="0" b="0"/>
            <wp:docPr id="35327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7165FB81" w14:textId="77777777" w:rsidR="000F0E3F" w:rsidRDefault="000F0E3F" w:rsidP="000F0E3F"/>
    <w:p w14:paraId="706E83D7" w14:textId="77777777" w:rsidR="000F0E3F" w:rsidRDefault="000F0E3F" w:rsidP="000F0E3F">
      <w:proofErr w:type="spellStart"/>
      <w:r>
        <w:t>LimeTextExplainer</w:t>
      </w:r>
      <w:proofErr w:type="spellEnd"/>
      <w:r>
        <w:t xml:space="preserve"> is initialised with class names “fake” and “real”.</w:t>
      </w:r>
    </w:p>
    <w:p w14:paraId="5AC4B23C" w14:textId="77777777" w:rsidR="000F0E3F" w:rsidRDefault="000F0E3F" w:rsidP="000F0E3F">
      <w:r>
        <w:br w:type="page"/>
      </w:r>
    </w:p>
    <w:p w14:paraId="46F68DA0" w14:textId="77777777" w:rsidR="000F0E3F" w:rsidRDefault="000F0E3F" w:rsidP="000F0E3F">
      <w:r w:rsidRPr="00677B0A">
        <w:rPr>
          <w:noProof/>
        </w:rPr>
        <w:lastRenderedPageBreak/>
        <w:drawing>
          <wp:inline distT="0" distB="0" distL="0" distR="0" wp14:anchorId="3DD2FD9E" wp14:editId="62586A51">
            <wp:extent cx="3772930" cy="1691599"/>
            <wp:effectExtent l="0" t="0" r="0" b="4445"/>
            <wp:docPr id="151349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7BA40731" w14:textId="77777777" w:rsidR="000F0E3F" w:rsidRDefault="000F0E3F" w:rsidP="000F0E3F"/>
    <w:p w14:paraId="5EB4DB5C" w14:textId="77777777" w:rsidR="000F0E3F" w:rsidRDefault="000F0E3F" w:rsidP="000F0E3F">
      <w:r>
        <w:t>A test sample is selected from the dataset to generate an explanation. LIME identifies the top 10 features that most influenced the model’s prediction for the sample.</w:t>
      </w:r>
    </w:p>
    <w:p w14:paraId="5B503C4D" w14:textId="77777777" w:rsidR="000F0E3F" w:rsidRDefault="000F0E3F" w:rsidP="000F0E3F"/>
    <w:p w14:paraId="302634AF" w14:textId="77777777" w:rsidR="000F0E3F" w:rsidRDefault="000F0E3F" w:rsidP="000F0E3F">
      <w:r w:rsidRPr="00677B0A">
        <w:rPr>
          <w:noProof/>
        </w:rPr>
        <w:drawing>
          <wp:inline distT="0" distB="0" distL="0" distR="0" wp14:anchorId="74F3900C" wp14:editId="3EEA0868">
            <wp:extent cx="3943900" cy="924054"/>
            <wp:effectExtent l="0" t="0" r="0" b="9525"/>
            <wp:docPr id="1289510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44BFE7D4" w14:textId="77777777" w:rsidR="000F0E3F" w:rsidRDefault="000F0E3F" w:rsidP="000F0E3F"/>
    <w:p w14:paraId="112D8A15" w14:textId="77777777" w:rsidR="000F0E3F" w:rsidRDefault="000F0E3F" w:rsidP="000F0E3F">
      <w:r>
        <w:t>LIME provides a weighted list of influential features for each explained instance.</w:t>
      </w:r>
    </w:p>
    <w:p w14:paraId="1B1707D8" w14:textId="77777777" w:rsidR="000F0E3F" w:rsidRDefault="000F0E3F" w:rsidP="000F0E3F"/>
    <w:p w14:paraId="5D94B67E" w14:textId="77777777" w:rsidR="000F0E3F" w:rsidRDefault="000F0E3F" w:rsidP="000F0E3F">
      <w:pPr>
        <w:rPr>
          <w:b/>
          <w:sz w:val="48"/>
          <w:szCs w:val="48"/>
        </w:rPr>
      </w:pPr>
      <w:r w:rsidRPr="00677B0A">
        <w:rPr>
          <w:noProof/>
        </w:rPr>
        <w:drawing>
          <wp:inline distT="0" distB="0" distL="0" distR="0" wp14:anchorId="335154ED" wp14:editId="5233C517">
            <wp:extent cx="6343135" cy="2008072"/>
            <wp:effectExtent l="0" t="0" r="635" b="0"/>
            <wp:docPr id="204752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br w:type="page"/>
      </w:r>
    </w:p>
    <w:p w14:paraId="2D29F57D" w14:textId="0720BDFB" w:rsidR="000F0E3F" w:rsidRDefault="000F0E3F" w:rsidP="004B6CBC">
      <w:pPr>
        <w:pStyle w:val="Heading4"/>
      </w:pPr>
      <w:r>
        <w:lastRenderedPageBreak/>
        <w:t>[</w:t>
      </w:r>
      <w:r w:rsidR="00656526">
        <w:t>7.10</w:t>
      </w:r>
      <w:r w:rsidR="004B6CBC">
        <w:t>6</w:t>
      </w:r>
      <w:r>
        <w:t>] Results of Initial Implementation</w:t>
      </w:r>
    </w:p>
    <w:p w14:paraId="3DBB7D99" w14:textId="77777777" w:rsidR="000F0E3F" w:rsidRDefault="000F0E3F" w:rsidP="000F0E3F"/>
    <w:p w14:paraId="5CCE3178" w14:textId="77777777" w:rsidR="000F0E3F" w:rsidRDefault="000F0E3F" w:rsidP="000F0E3F">
      <w:r>
        <w:t xml:space="preserve">The prototype demonstrated the feasibility of fine-tuning </w:t>
      </w:r>
      <w:proofErr w:type="spellStart"/>
      <w:r>
        <w:t>MobileBERT</w:t>
      </w:r>
      <w:proofErr w:type="spellEnd"/>
      <w:r>
        <w:t xml:space="preserve"> for the task of fake news detection.</w:t>
      </w:r>
    </w:p>
    <w:p w14:paraId="6D4CAF18" w14:textId="77777777" w:rsidR="000F0E3F" w:rsidRDefault="000F0E3F" w:rsidP="000F0E3F"/>
    <w:p w14:paraId="31E61824" w14:textId="77777777" w:rsidR="000F0E3F" w:rsidRDefault="000F0E3F" w:rsidP="000F0E3F">
      <w:r>
        <w:t>The key performance metrics achieved during evaluation are as follows:</w:t>
      </w:r>
    </w:p>
    <w:p w14:paraId="6338F09F" w14:textId="77777777" w:rsidR="000F0E3F" w:rsidRDefault="000F0E3F" w:rsidP="000F0E3F"/>
    <w:p w14:paraId="1A73F1E9" w14:textId="77777777" w:rsidR="000F0E3F" w:rsidRDefault="000F0E3F" w:rsidP="000F0E3F">
      <w:r w:rsidRPr="00F33334">
        <w:rPr>
          <w:noProof/>
        </w:rPr>
        <w:drawing>
          <wp:inline distT="0" distB="0" distL="0" distR="0" wp14:anchorId="271CD7A7" wp14:editId="1889E269">
            <wp:extent cx="1371791" cy="733527"/>
            <wp:effectExtent l="0" t="0" r="0" b="9525"/>
            <wp:docPr id="1687973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6D142B91" w14:textId="77777777" w:rsidR="000F0E3F" w:rsidRDefault="000F0E3F" w:rsidP="000F0E3F"/>
    <w:p w14:paraId="39D85529" w14:textId="77777777" w:rsidR="000F0E3F" w:rsidRPr="00814621" w:rsidRDefault="000F0E3F" w:rsidP="000F0E3F">
      <w:r w:rsidRPr="00814621">
        <w:t>Accuracy: 5</w:t>
      </w:r>
      <w:r>
        <w:t>3.20</w:t>
      </w:r>
      <w:r w:rsidRPr="00814621">
        <w:t>%</w:t>
      </w:r>
    </w:p>
    <w:p w14:paraId="3B47C68F" w14:textId="77777777" w:rsidR="000F0E3F" w:rsidRDefault="000F0E3F" w:rsidP="000F0E3F">
      <w:r>
        <w:t>Precision: 57.32%</w:t>
      </w:r>
    </w:p>
    <w:p w14:paraId="4B992C6C" w14:textId="77777777" w:rsidR="000F0E3F" w:rsidRDefault="000F0E3F" w:rsidP="000F0E3F">
      <w:r>
        <w:t>Recall: 66.39%</w:t>
      </w:r>
    </w:p>
    <w:p w14:paraId="4E4A0838" w14:textId="77777777" w:rsidR="000F0E3F" w:rsidRDefault="000F0E3F" w:rsidP="000F0E3F">
      <w:r>
        <w:t>F1 Score: 61.52%</w:t>
      </w:r>
    </w:p>
    <w:p w14:paraId="092A3625" w14:textId="77777777" w:rsidR="000F0E3F" w:rsidRDefault="000F0E3F" w:rsidP="000F0E3F">
      <w:r>
        <w:t xml:space="preserve">ROC-AUC: 51.28% </w:t>
      </w:r>
    </w:p>
    <w:p w14:paraId="336BEF33" w14:textId="77777777" w:rsidR="000F0E3F" w:rsidRDefault="000F0E3F" w:rsidP="000F0E3F"/>
    <w:p w14:paraId="4EC4557D" w14:textId="77777777" w:rsidR="000F0E3F" w:rsidRDefault="000F0E3F" w:rsidP="000F0E3F">
      <w:r>
        <w:t>These values indicate that while the model is more accurate than randomly guessing, there is large room for improvement, especially in optimising prediction and recall.</w:t>
      </w:r>
    </w:p>
    <w:p w14:paraId="5D106DB5" w14:textId="77777777" w:rsidR="000F0E3F" w:rsidRDefault="000F0E3F" w:rsidP="000F0E3F"/>
    <w:p w14:paraId="5A4D95AA" w14:textId="77777777" w:rsidR="000F0E3F" w:rsidRDefault="000F0E3F" w:rsidP="000F0E3F">
      <w:r w:rsidRPr="00F33334">
        <w:rPr>
          <w:noProof/>
        </w:rPr>
        <w:drawing>
          <wp:inline distT="0" distB="0" distL="0" distR="0" wp14:anchorId="7CBF8738" wp14:editId="5AB36E92">
            <wp:extent cx="3484605" cy="2712609"/>
            <wp:effectExtent l="0" t="0" r="1905" b="0"/>
            <wp:docPr id="1943204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6D737D96" w14:textId="77777777" w:rsidR="000F0E3F" w:rsidRDefault="000F0E3F" w:rsidP="000F0E3F"/>
    <w:p w14:paraId="02A5D3BD" w14:textId="77777777" w:rsidR="000F0E3F" w:rsidRDefault="000F0E3F" w:rsidP="000F0E3F">
      <w:r>
        <w:t xml:space="preserve">The confusion matrix reveals that the model exhibits a tendency towards higher false positives, thus significantly affecting precision. The high recall score indicates the model </w:t>
      </w:r>
      <w:proofErr w:type="gramStart"/>
      <w:r>
        <w:t>is capable of capturing</w:t>
      </w:r>
      <w:proofErr w:type="gramEnd"/>
      <w:r>
        <w:t xml:space="preserve"> real statements, but improving precision will be a main goal moving forward in future iterations. </w:t>
      </w:r>
    </w:p>
    <w:p w14:paraId="2EB8B109" w14:textId="77777777" w:rsidR="000F0E3F" w:rsidRDefault="000F0E3F" w:rsidP="000F0E3F"/>
    <w:p w14:paraId="7E6C62A9" w14:textId="77777777" w:rsidR="000F0E3F" w:rsidRDefault="000F0E3F" w:rsidP="000F0E3F">
      <w:r>
        <w:br w:type="page"/>
      </w:r>
    </w:p>
    <w:p w14:paraId="1F11EDAD" w14:textId="77777777" w:rsidR="000F0E3F" w:rsidRDefault="000F0E3F" w:rsidP="000F0E3F">
      <w:r>
        <w:lastRenderedPageBreak/>
        <w:t xml:space="preserve">Additionally, a small group survey was conducted with a group of three student </w:t>
      </w:r>
      <w:proofErr w:type="spellStart"/>
      <w:r>
        <w:t>jounrliasts</w:t>
      </w:r>
      <w:proofErr w:type="spellEnd"/>
      <w:r>
        <w:t>.</w:t>
      </w:r>
    </w:p>
    <w:p w14:paraId="0DD7B821" w14:textId="77777777" w:rsidR="000F0E3F" w:rsidRDefault="000F0E3F" w:rsidP="000F0E3F"/>
    <w:p w14:paraId="27BF78E5" w14:textId="77777777" w:rsidR="000F0E3F" w:rsidRDefault="000F0E3F" w:rsidP="000F0E3F">
      <w:r>
        <w:t>Participants filled in a System Usability Scale (SUS) questionnaire and were asked to rate how much they understood why statements were being flagged.</w:t>
      </w:r>
    </w:p>
    <w:p w14:paraId="778DB7CA" w14:textId="77777777" w:rsidR="000F0E3F" w:rsidRDefault="000F0E3F" w:rsidP="000F0E3F"/>
    <w:p w14:paraId="12D0AEFB" w14:textId="77777777" w:rsidR="000F0E3F" w:rsidRDefault="000F0E3F" w:rsidP="000F0E3F">
      <w:r w:rsidRPr="00E6364A">
        <w:rPr>
          <w:noProof/>
        </w:rPr>
        <w:drawing>
          <wp:inline distT="0" distB="0" distL="0" distR="0" wp14:anchorId="30A5C15D" wp14:editId="75D036CC">
            <wp:extent cx="3426940" cy="1611614"/>
            <wp:effectExtent l="0" t="0" r="2540" b="8255"/>
            <wp:docPr id="77195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5444" name="Picture 1" descr="A screenshot of a computer&#10;&#10;AI-generated content may be incorrect."/>
                    <pic:cNvPicPr/>
                  </pic:nvPicPr>
                  <pic:blipFill>
                    <a:blip r:embed="rId41"/>
                    <a:stretch>
                      <a:fillRect/>
                    </a:stretch>
                  </pic:blipFill>
                  <pic:spPr>
                    <a:xfrm>
                      <a:off x="0" y="0"/>
                      <a:ext cx="3446138" cy="1620642"/>
                    </a:xfrm>
                    <a:prstGeom prst="rect">
                      <a:avLst/>
                    </a:prstGeom>
                  </pic:spPr>
                </pic:pic>
              </a:graphicData>
            </a:graphic>
          </wp:inline>
        </w:drawing>
      </w:r>
    </w:p>
    <w:p w14:paraId="6AD58A8E" w14:textId="77777777" w:rsidR="000F0E3F" w:rsidRDefault="000F0E3F" w:rsidP="000F0E3F">
      <w:r w:rsidRPr="00E6364A">
        <w:rPr>
          <w:noProof/>
        </w:rPr>
        <w:drawing>
          <wp:inline distT="0" distB="0" distL="0" distR="0" wp14:anchorId="7CE48A7A" wp14:editId="66A1649A">
            <wp:extent cx="3451654" cy="1703775"/>
            <wp:effectExtent l="0" t="0" r="0" b="0"/>
            <wp:docPr id="239698229"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1D314C58" w14:textId="77777777" w:rsidR="000F0E3F" w:rsidRDefault="000F0E3F" w:rsidP="000F0E3F">
      <w:r w:rsidRPr="00E6364A">
        <w:rPr>
          <w:noProof/>
        </w:rPr>
        <w:drawing>
          <wp:inline distT="0" distB="0" distL="0" distR="0" wp14:anchorId="589D5291" wp14:editId="267570B9">
            <wp:extent cx="3410465" cy="1572919"/>
            <wp:effectExtent l="0" t="0" r="0" b="8255"/>
            <wp:docPr id="1454373345"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074A8F09" w14:textId="77777777" w:rsidR="000F0E3F" w:rsidRDefault="000F0E3F" w:rsidP="000F0E3F">
      <w:r w:rsidRPr="00E6364A">
        <w:rPr>
          <w:noProof/>
        </w:rPr>
        <w:drawing>
          <wp:inline distT="0" distB="0" distL="0" distR="0" wp14:anchorId="02724034" wp14:editId="7415B9F1">
            <wp:extent cx="3393989" cy="1670283"/>
            <wp:effectExtent l="0" t="0" r="0" b="6350"/>
            <wp:docPr id="1233458796"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25DEF2F" w14:textId="77777777" w:rsidR="000F0E3F" w:rsidRDefault="000F0E3F" w:rsidP="000F0E3F">
      <w:r w:rsidRPr="00E6364A">
        <w:rPr>
          <w:noProof/>
        </w:rPr>
        <w:lastRenderedPageBreak/>
        <w:drawing>
          <wp:inline distT="0" distB="0" distL="0" distR="0" wp14:anchorId="008B5575" wp14:editId="7C5A1A21">
            <wp:extent cx="3608173" cy="1659425"/>
            <wp:effectExtent l="0" t="0" r="0" b="0"/>
            <wp:docPr id="1732845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78ADD0A3" w14:textId="77777777" w:rsidR="000F0E3F" w:rsidRDefault="000F0E3F" w:rsidP="000F0E3F">
      <w:r w:rsidRPr="00E6364A">
        <w:rPr>
          <w:noProof/>
        </w:rPr>
        <w:drawing>
          <wp:inline distT="0" distB="0" distL="0" distR="0" wp14:anchorId="27A95FC6" wp14:editId="27CBF0A5">
            <wp:extent cx="3616411" cy="1803518"/>
            <wp:effectExtent l="0" t="0" r="3175" b="6350"/>
            <wp:docPr id="80233392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3F29F301" w14:textId="77777777" w:rsidR="000F0E3F" w:rsidRDefault="000F0E3F" w:rsidP="000F0E3F">
      <w:r w:rsidRPr="00E6364A">
        <w:rPr>
          <w:noProof/>
        </w:rPr>
        <w:drawing>
          <wp:inline distT="0" distB="0" distL="0" distR="0" wp14:anchorId="55DBA8E1" wp14:editId="66EAAFC1">
            <wp:extent cx="3624649" cy="1791181"/>
            <wp:effectExtent l="0" t="0" r="0" b="0"/>
            <wp:docPr id="118877128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475C3585" w14:textId="77777777" w:rsidR="000F0E3F" w:rsidRDefault="000F0E3F" w:rsidP="000F0E3F">
      <w:r w:rsidRPr="00E6364A">
        <w:rPr>
          <w:noProof/>
        </w:rPr>
        <w:drawing>
          <wp:inline distT="0" distB="0" distL="0" distR="0" wp14:anchorId="54656E28" wp14:editId="523FD5B6">
            <wp:extent cx="3679755" cy="1713471"/>
            <wp:effectExtent l="0" t="0" r="0" b="1270"/>
            <wp:docPr id="4200269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377E0616" w14:textId="77777777" w:rsidR="000F0E3F" w:rsidRDefault="000F0E3F" w:rsidP="000F0E3F">
      <w:r w:rsidRPr="00E6364A">
        <w:rPr>
          <w:noProof/>
        </w:rPr>
        <w:lastRenderedPageBreak/>
        <w:drawing>
          <wp:inline distT="0" distB="0" distL="0" distR="0" wp14:anchorId="75F69782" wp14:editId="101F41C0">
            <wp:extent cx="3896497" cy="1825220"/>
            <wp:effectExtent l="0" t="0" r="8890" b="3810"/>
            <wp:docPr id="2021915257"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78BC3A81" w14:textId="77777777" w:rsidR="000F0E3F" w:rsidRDefault="000F0E3F" w:rsidP="000F0E3F">
      <w:r w:rsidRPr="00E6364A">
        <w:rPr>
          <w:noProof/>
        </w:rPr>
        <w:drawing>
          <wp:inline distT="0" distB="0" distL="0" distR="0" wp14:anchorId="1A2A2F67" wp14:editId="5F695549">
            <wp:extent cx="3871784" cy="1803248"/>
            <wp:effectExtent l="0" t="0" r="0" b="6985"/>
            <wp:docPr id="70839589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681D4FC3" w14:textId="77777777" w:rsidR="000F0E3F" w:rsidRDefault="000F0E3F" w:rsidP="000F0E3F">
      <w:r w:rsidRPr="00E6364A">
        <w:rPr>
          <w:noProof/>
        </w:rPr>
        <w:drawing>
          <wp:inline distT="0" distB="0" distL="0" distR="0" wp14:anchorId="66F9CDAC" wp14:editId="18543EDD">
            <wp:extent cx="3896360" cy="1832371"/>
            <wp:effectExtent l="0" t="0" r="0" b="0"/>
            <wp:docPr id="202950202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789D111" w14:textId="77777777" w:rsidR="000F0E3F" w:rsidRDefault="000F0E3F" w:rsidP="000F0E3F"/>
    <w:p w14:paraId="0D26623B" w14:textId="77777777" w:rsidR="000F0E3F" w:rsidRDefault="000F0E3F" w:rsidP="000F0E3F">
      <w:r>
        <w:t xml:space="preserve">From the results of the questionnaire, I can deduce that: </w:t>
      </w:r>
    </w:p>
    <w:p w14:paraId="149317E0" w14:textId="77777777" w:rsidR="000F0E3F" w:rsidRDefault="000F0E3F" w:rsidP="000F0E3F"/>
    <w:p w14:paraId="6A07A6D1" w14:textId="77777777" w:rsidR="000F0E3F" w:rsidRPr="006C6171" w:rsidRDefault="000F0E3F" w:rsidP="000F0E3F">
      <w:pPr>
        <w:pStyle w:val="ListParagraph"/>
        <w:numPr>
          <w:ilvl w:val="0"/>
          <w:numId w:val="25"/>
        </w:numPr>
        <w:rPr>
          <w:b/>
          <w:bCs/>
        </w:rPr>
      </w:pPr>
      <w:r w:rsidRPr="006C6171">
        <w:rPr>
          <w:b/>
          <w:bCs/>
        </w:rPr>
        <w:t>The participants wanted more clarity as to why statements are flagged.</w:t>
      </w:r>
    </w:p>
    <w:p w14:paraId="429793D7" w14:textId="77777777" w:rsidR="000F0E3F" w:rsidRDefault="000F0E3F" w:rsidP="000F0E3F"/>
    <w:p w14:paraId="4C0F78DF" w14:textId="77777777" w:rsidR="000F0E3F" w:rsidRDefault="000F0E3F" w:rsidP="000F0E3F">
      <w:pPr>
        <w:ind w:left="360"/>
      </w:pPr>
      <w:r>
        <w:t>This can be done by introducing a more human explainability element, like a short statement instead of just the LIME output, to be more conducive to non-technical users.</w:t>
      </w:r>
    </w:p>
    <w:p w14:paraId="089CCDB8" w14:textId="77777777" w:rsidR="000F0E3F" w:rsidRDefault="000F0E3F" w:rsidP="000F0E3F">
      <w:pPr>
        <w:ind w:left="360"/>
      </w:pPr>
    </w:p>
    <w:p w14:paraId="028CC2FF" w14:textId="77777777" w:rsidR="000F0E3F" w:rsidRPr="006C6171" w:rsidRDefault="000F0E3F" w:rsidP="000F0E3F">
      <w:pPr>
        <w:pStyle w:val="ListParagraph"/>
        <w:numPr>
          <w:ilvl w:val="0"/>
          <w:numId w:val="25"/>
        </w:numPr>
        <w:rPr>
          <w:b/>
          <w:bCs/>
        </w:rPr>
      </w:pPr>
      <w:r w:rsidRPr="006C6171">
        <w:rPr>
          <w:b/>
          <w:bCs/>
        </w:rPr>
        <w:t>The participants felt a CLI application was too intimidating/technical.</w:t>
      </w:r>
    </w:p>
    <w:p w14:paraId="6D21581F" w14:textId="77777777" w:rsidR="000F0E3F" w:rsidRDefault="000F0E3F" w:rsidP="000F0E3F"/>
    <w:p w14:paraId="333E92E7" w14:textId="77777777" w:rsidR="000F0E3F" w:rsidRPr="00E33106" w:rsidRDefault="000F0E3F" w:rsidP="000F0E3F">
      <w:pPr>
        <w:ind w:left="360"/>
      </w:pPr>
      <w:r>
        <w:t>Implementing a simple GUI may be a way to bridge the gap and instil confidence in non-technical users.</w:t>
      </w:r>
      <w:r>
        <w:br w:type="page"/>
      </w:r>
    </w:p>
    <w:p w14:paraId="02967938" w14:textId="3C50F125" w:rsidR="000F0E3F" w:rsidRDefault="000F0E3F" w:rsidP="00C06974">
      <w:pPr>
        <w:pStyle w:val="Heading4"/>
      </w:pPr>
      <w:r>
        <w:lastRenderedPageBreak/>
        <w:t>[</w:t>
      </w:r>
      <w:r w:rsidR="00656526">
        <w:t>7.10</w:t>
      </w:r>
      <w:r w:rsidR="00C06974">
        <w:t>7</w:t>
      </w:r>
      <w:r>
        <w:t>] Further Iterations</w:t>
      </w:r>
    </w:p>
    <w:p w14:paraId="61B50FE4" w14:textId="77777777" w:rsidR="000F0E3F" w:rsidRDefault="000F0E3F" w:rsidP="000F0E3F"/>
    <w:p w14:paraId="0B67B448" w14:textId="7661EEEB" w:rsidR="000F0E3F" w:rsidRDefault="000F0E3F" w:rsidP="000F0E3F">
      <w:r>
        <w:t>As the original implementation did not perform exceptionally well according to model evaluation metrics, in subsequent iterations of the prototypes, more techniques were attempted to improve the performance of the model.</w:t>
      </w:r>
    </w:p>
    <w:p w14:paraId="247BDC64" w14:textId="15CEC1E5" w:rsidR="000F0E3F" w:rsidRDefault="000F0E3F" w:rsidP="00C06974">
      <w:pPr>
        <w:pStyle w:val="Heading5"/>
      </w:pPr>
      <w:r>
        <w:t>[</w:t>
      </w:r>
      <w:r w:rsidR="00656526">
        <w:t>7.10</w:t>
      </w:r>
      <w:r w:rsidR="00C06974">
        <w:t>71</w:t>
      </w:r>
      <w:r>
        <w:t>]</w:t>
      </w:r>
      <w:r w:rsidR="00E10AE0">
        <w:t xml:space="preserve"> </w:t>
      </w:r>
      <w:r>
        <w:t>Mixed Precision Training</w:t>
      </w:r>
    </w:p>
    <w:p w14:paraId="3B265B20" w14:textId="77777777" w:rsidR="00E10AE0" w:rsidRPr="00E10AE0" w:rsidRDefault="00E10AE0" w:rsidP="00E10AE0"/>
    <w:p w14:paraId="3EC29E94" w14:textId="77777777" w:rsidR="000F0E3F" w:rsidRDefault="000F0E3F" w:rsidP="000F0E3F">
      <w:r>
        <w:t xml:space="preserve">The original training loop was worked on to implement mixed precision training using </w:t>
      </w:r>
      <w:proofErr w:type="spellStart"/>
      <w:r>
        <w:t>PyTorch’s</w:t>
      </w:r>
      <w:proofErr w:type="spellEnd"/>
      <w:r>
        <w:t xml:space="preserve"> </w:t>
      </w:r>
      <w:proofErr w:type="spellStart"/>
      <w:r>
        <w:t>torch.cuda.amp</w:t>
      </w:r>
      <w:proofErr w:type="spellEnd"/>
      <w:r>
        <w:t xml:space="preserve"> module to enable efficient training by performing certain operations in lower 16-bit floating point precision, while maintaining stability in others with a 32-bit floating point precision.</w:t>
      </w:r>
    </w:p>
    <w:p w14:paraId="4B4A5AB9" w14:textId="77777777" w:rsidR="000F0E3F" w:rsidRDefault="000F0E3F" w:rsidP="000F0E3F"/>
    <w:p w14:paraId="7E874591" w14:textId="77777777" w:rsidR="000F0E3F" w:rsidRDefault="000F0E3F" w:rsidP="000F0E3F">
      <w:r>
        <w:t>The potential benefit of implementing mixed precision training is to reduce computation time by utilising tensor cores on GPUs, and lower memory usage so larger batch sizes or models would be able to fit in the same memory.</w:t>
      </w:r>
    </w:p>
    <w:p w14:paraId="2684CE21" w14:textId="77777777" w:rsidR="000F0E3F" w:rsidRDefault="000F0E3F" w:rsidP="000F0E3F"/>
    <w:p w14:paraId="4FE4849B" w14:textId="77777777" w:rsidR="000F0E3F" w:rsidRDefault="000F0E3F" w:rsidP="000F0E3F">
      <w:r w:rsidRPr="00EE2900">
        <w:rPr>
          <w:noProof/>
        </w:rPr>
        <w:drawing>
          <wp:inline distT="0" distB="0" distL="0" distR="0" wp14:anchorId="72FC7607" wp14:editId="5A48F143">
            <wp:extent cx="2647950" cy="4413250"/>
            <wp:effectExtent l="0" t="0" r="0" b="6350"/>
            <wp:docPr id="215151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0CC00621" w14:textId="77777777" w:rsidR="000F0E3F" w:rsidRDefault="000F0E3F" w:rsidP="000F0E3F"/>
    <w:p w14:paraId="3DB7CEF8" w14:textId="77777777" w:rsidR="000F0E3F" w:rsidRDefault="000F0E3F" w:rsidP="000F0E3F">
      <w:r>
        <w:br w:type="page"/>
      </w:r>
    </w:p>
    <w:p w14:paraId="4F8BD5A9" w14:textId="77777777" w:rsidR="000F0E3F" w:rsidRDefault="000F0E3F" w:rsidP="000F0E3F">
      <w:r>
        <w:lastRenderedPageBreak/>
        <w:t xml:space="preserve">To implement mixed precision training, </w:t>
      </w:r>
    </w:p>
    <w:p w14:paraId="42909EDE" w14:textId="77777777" w:rsidR="000F0E3F" w:rsidRDefault="000F0E3F" w:rsidP="000F0E3F"/>
    <w:p w14:paraId="412B88C2" w14:textId="77777777" w:rsidR="000F0E3F" w:rsidRDefault="000F0E3F" w:rsidP="000F0E3F">
      <w:pPr>
        <w:pStyle w:val="ListParagraph"/>
        <w:numPr>
          <w:ilvl w:val="0"/>
          <w:numId w:val="14"/>
        </w:numPr>
      </w:pPr>
      <w:r>
        <w:t>A gradient scaler ‘</w:t>
      </w:r>
      <w:proofErr w:type="spellStart"/>
      <w:proofErr w:type="gramStart"/>
      <w:r>
        <w:t>GradScaler</w:t>
      </w:r>
      <w:proofErr w:type="spellEnd"/>
      <w:r>
        <w:t>(</w:t>
      </w:r>
      <w:proofErr w:type="gramEnd"/>
      <w:r>
        <w:t xml:space="preserve">)’ is initialised. </w:t>
      </w:r>
    </w:p>
    <w:p w14:paraId="3E2A59B6" w14:textId="77777777" w:rsidR="000F0E3F" w:rsidRDefault="000F0E3F" w:rsidP="000F0E3F">
      <w:pPr>
        <w:pStyle w:val="ListParagraph"/>
        <w:numPr>
          <w:ilvl w:val="0"/>
          <w:numId w:val="14"/>
        </w:numPr>
      </w:pPr>
      <w:r>
        <w:t>‘</w:t>
      </w:r>
      <w:proofErr w:type="spellStart"/>
      <w:r>
        <w:t>autocast</w:t>
      </w:r>
      <w:proofErr w:type="spellEnd"/>
      <w:r>
        <w:t>’ is used to wrap the forward pass in the training loop.</w:t>
      </w:r>
    </w:p>
    <w:p w14:paraId="79C06FC8" w14:textId="77777777" w:rsidR="000F0E3F" w:rsidRDefault="000F0E3F" w:rsidP="000F0E3F">
      <w:pPr>
        <w:pStyle w:val="ListParagraph"/>
        <w:numPr>
          <w:ilvl w:val="0"/>
          <w:numId w:val="14"/>
        </w:numPr>
      </w:pPr>
      <w:r>
        <w:t xml:space="preserve">The scaler is used to scale the loss before calling ‘backward’, and to handle the optimizer step and update. </w:t>
      </w:r>
    </w:p>
    <w:p w14:paraId="668D5599" w14:textId="77777777" w:rsidR="000F0E3F" w:rsidRDefault="000F0E3F" w:rsidP="000F0E3F">
      <w:pPr>
        <w:pStyle w:val="ListParagraph"/>
      </w:pPr>
    </w:p>
    <w:p w14:paraId="5719B7DB" w14:textId="77777777" w:rsidR="000F0E3F" w:rsidRDefault="000F0E3F" w:rsidP="000F0E3F">
      <w:r w:rsidRPr="00C01118">
        <w:rPr>
          <w:noProof/>
        </w:rPr>
        <w:drawing>
          <wp:inline distT="0" distB="0" distL="0" distR="0" wp14:anchorId="3B5C87F5" wp14:editId="67D89C11">
            <wp:extent cx="6858000" cy="542290"/>
            <wp:effectExtent l="0" t="0" r="0" b="0"/>
            <wp:docPr id="540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10AF2E45" w14:textId="77777777" w:rsidR="000F0E3F" w:rsidRDefault="000F0E3F" w:rsidP="000F0E3F"/>
    <w:p w14:paraId="2B8EBB26" w14:textId="77777777" w:rsidR="000F0E3F" w:rsidRDefault="000F0E3F" w:rsidP="000F0E3F">
      <w:r w:rsidRPr="00992453">
        <w:rPr>
          <w:noProof/>
        </w:rPr>
        <w:drawing>
          <wp:inline distT="0" distB="0" distL="0" distR="0" wp14:anchorId="7BE81EC0" wp14:editId="0E659586">
            <wp:extent cx="4925096" cy="4295775"/>
            <wp:effectExtent l="0" t="0" r="8890" b="0"/>
            <wp:docPr id="3677231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191" name="Picture 1" descr="A screen shot of a graph&#10;&#10;AI-generated content may be incorrect."/>
                    <pic:cNvPicPr/>
                  </pic:nvPicPr>
                  <pic:blipFill>
                    <a:blip r:embed="rId54"/>
                    <a:stretch>
                      <a:fillRect/>
                    </a:stretch>
                  </pic:blipFill>
                  <pic:spPr>
                    <a:xfrm>
                      <a:off x="0" y="0"/>
                      <a:ext cx="4948858" cy="4316501"/>
                    </a:xfrm>
                    <a:prstGeom prst="rect">
                      <a:avLst/>
                    </a:prstGeom>
                  </pic:spPr>
                </pic:pic>
              </a:graphicData>
            </a:graphic>
          </wp:inline>
        </w:drawing>
      </w:r>
    </w:p>
    <w:p w14:paraId="1DAE6F7B" w14:textId="77777777" w:rsidR="000F0E3F" w:rsidRDefault="000F0E3F" w:rsidP="000F0E3F"/>
    <w:p w14:paraId="47F790E2" w14:textId="77777777" w:rsidR="000F0E3F" w:rsidRDefault="000F0E3F" w:rsidP="000F0E3F">
      <w:r>
        <w:t xml:space="preserve">The results of the model trained with mixed precision training indicated a serious issue in the training process, as evidenced by the </w:t>
      </w:r>
      <w:proofErr w:type="spellStart"/>
      <w:r>
        <w:t>NaN</w:t>
      </w:r>
      <w:proofErr w:type="spellEnd"/>
      <w:r>
        <w:t xml:space="preserve"> loss during training across all epochs. This suggests that the model encountered numerical instability during the training loop, preventing the model from learning any meaningful patterns.</w:t>
      </w:r>
    </w:p>
    <w:p w14:paraId="7F7E07B6" w14:textId="77777777" w:rsidR="000F0E3F" w:rsidRDefault="000F0E3F" w:rsidP="000F0E3F"/>
    <w:p w14:paraId="20FADA9D" w14:textId="77777777" w:rsidR="000F0E3F" w:rsidRDefault="000F0E3F" w:rsidP="000F0E3F">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2A17880" w14:textId="77777777" w:rsidR="000F0E3F" w:rsidRDefault="000F0E3F" w:rsidP="000F0E3F"/>
    <w:p w14:paraId="17989A93" w14:textId="77777777" w:rsidR="000F0E3F" w:rsidRDefault="000F0E3F" w:rsidP="000F0E3F">
      <w:r>
        <w:t xml:space="preserve">Attempts were made to reduce the learning rate, monitor gradients and adjust gradient clipping. However, unfortunately, the same issues </w:t>
      </w:r>
      <w:proofErr w:type="gramStart"/>
      <w:r>
        <w:t>persisted</w:t>
      </w:r>
      <w:proofErr w:type="gramEnd"/>
      <w:r>
        <w:t xml:space="preserve"> and time constraints restricted any further troubleshooting and debugging to make mixed precision training work at this time. </w:t>
      </w:r>
    </w:p>
    <w:p w14:paraId="546EA53C" w14:textId="3A5D3B02" w:rsidR="000F0E3F" w:rsidRDefault="000F0E3F" w:rsidP="00D842B9">
      <w:pPr>
        <w:pStyle w:val="Heading5"/>
      </w:pPr>
      <w:r>
        <w:lastRenderedPageBreak/>
        <w:t>[</w:t>
      </w:r>
      <w:r w:rsidR="00656526">
        <w:t>7.10</w:t>
      </w:r>
      <w:r w:rsidR="00D842B9">
        <w:t>72</w:t>
      </w:r>
      <w:r>
        <w:t>] Gradient Accumulation and Clipping</w:t>
      </w:r>
    </w:p>
    <w:p w14:paraId="2E852CBA" w14:textId="77777777" w:rsidR="00D842B9" w:rsidRPr="00D842B9" w:rsidRDefault="00D842B9" w:rsidP="00D842B9"/>
    <w:p w14:paraId="33C5D29A" w14:textId="77777777" w:rsidR="000F0E3F" w:rsidRDefault="000F0E3F" w:rsidP="000F0E3F">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472D35B0" w14:textId="77777777" w:rsidR="000F0E3F" w:rsidRDefault="000F0E3F" w:rsidP="000F0E3F"/>
    <w:p w14:paraId="2C716F50" w14:textId="77777777" w:rsidR="000F0E3F" w:rsidRDefault="000F0E3F" w:rsidP="000F0E3F">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16C829C1" w14:textId="77777777" w:rsidR="000F0E3F" w:rsidRDefault="000F0E3F" w:rsidP="000F0E3F"/>
    <w:p w14:paraId="17F694DA" w14:textId="77777777" w:rsidR="000F0E3F" w:rsidRDefault="000F0E3F" w:rsidP="000F0E3F">
      <w:r w:rsidRPr="00B338D3">
        <w:rPr>
          <w:noProof/>
        </w:rPr>
        <w:drawing>
          <wp:inline distT="0" distB="0" distL="0" distR="0" wp14:anchorId="3415F76E" wp14:editId="49C1F826">
            <wp:extent cx="4314825" cy="4782083"/>
            <wp:effectExtent l="0" t="0" r="0" b="0"/>
            <wp:docPr id="25990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69B92A76" w14:textId="77777777" w:rsidR="000F0E3F" w:rsidRDefault="000F0E3F" w:rsidP="000F0E3F"/>
    <w:p w14:paraId="7F9EE4B4" w14:textId="77777777" w:rsidR="000F0E3F" w:rsidRDefault="000F0E3F" w:rsidP="000F0E3F">
      <w:r>
        <w:t>The original training loop was adapted to implement gradient accumulation and clipping, through the following key changes:</w:t>
      </w:r>
    </w:p>
    <w:p w14:paraId="0DB8C68E" w14:textId="77777777" w:rsidR="000F0E3F" w:rsidRDefault="000F0E3F" w:rsidP="000F0E3F"/>
    <w:p w14:paraId="04A5DE20" w14:textId="77777777" w:rsidR="000F0E3F" w:rsidRDefault="000F0E3F" w:rsidP="000F0E3F">
      <w:pPr>
        <w:pStyle w:val="ListParagraph"/>
        <w:numPr>
          <w:ilvl w:val="0"/>
          <w:numId w:val="13"/>
        </w:numPr>
      </w:pPr>
      <w:r>
        <w:t>The loss is divided by accumulation steps to ensure that gradients are appropriately scaled during accumulation,</w:t>
      </w:r>
    </w:p>
    <w:p w14:paraId="6A472F5D" w14:textId="77777777" w:rsidR="000F0E3F" w:rsidRDefault="000F0E3F" w:rsidP="000F0E3F">
      <w:pPr>
        <w:pStyle w:val="ListParagraph"/>
        <w:numPr>
          <w:ilvl w:val="0"/>
          <w:numId w:val="13"/>
        </w:numPr>
      </w:pPr>
      <w:r>
        <w:t>Gradients are clipped before the optimiser step to prevent exploding gradients. ‘</w:t>
      </w:r>
      <w:proofErr w:type="spellStart"/>
      <w:proofErr w:type="gramStart"/>
      <w:r>
        <w:t>max</w:t>
      </w:r>
      <w:proofErr w:type="gramEnd"/>
      <w:r>
        <w:t>_norm</w:t>
      </w:r>
      <w:proofErr w:type="spellEnd"/>
      <w:r>
        <w:t xml:space="preserve">’ sets the maximum gradient norm. </w:t>
      </w:r>
    </w:p>
    <w:p w14:paraId="47F0F666" w14:textId="77777777" w:rsidR="000F0E3F" w:rsidRDefault="000F0E3F" w:rsidP="000F0E3F">
      <w:pPr>
        <w:pStyle w:val="ListParagraph"/>
        <w:numPr>
          <w:ilvl w:val="0"/>
          <w:numId w:val="13"/>
        </w:numPr>
      </w:pPr>
      <w:r>
        <w:t>The model parameters are updated only after ‘</w:t>
      </w:r>
      <w:proofErr w:type="spellStart"/>
      <w:r>
        <w:t>accumulation_steps</w:t>
      </w:r>
      <w:proofErr w:type="spellEnd"/>
      <w:r>
        <w:t>’ batches.</w:t>
      </w:r>
    </w:p>
    <w:p w14:paraId="02298B50" w14:textId="77777777" w:rsidR="000F0E3F" w:rsidRDefault="000F0E3F" w:rsidP="000F0E3F">
      <w:pPr>
        <w:pStyle w:val="ListParagraph"/>
        <w:numPr>
          <w:ilvl w:val="0"/>
          <w:numId w:val="13"/>
        </w:numPr>
      </w:pPr>
      <w:r>
        <w:t>‘</w:t>
      </w:r>
      <w:proofErr w:type="spellStart"/>
      <w:proofErr w:type="gramStart"/>
      <w:r>
        <w:t>optimizer.zero</w:t>
      </w:r>
      <w:proofErr w:type="gramEnd"/>
      <w:r>
        <w:t>_grad</w:t>
      </w:r>
      <w:proofErr w:type="spellEnd"/>
      <w:r>
        <w:t xml:space="preserve">()’ is called after the optimiser step to reset gradients. </w:t>
      </w:r>
    </w:p>
    <w:p w14:paraId="0ED230E4" w14:textId="77777777" w:rsidR="000F0E3F" w:rsidRDefault="000F0E3F" w:rsidP="000F0E3F"/>
    <w:p w14:paraId="30AA507B" w14:textId="77777777" w:rsidR="000F0E3F" w:rsidRDefault="000F0E3F" w:rsidP="000F0E3F">
      <w:r w:rsidRPr="00462F75">
        <w:rPr>
          <w:noProof/>
        </w:rPr>
        <w:lastRenderedPageBreak/>
        <w:drawing>
          <wp:inline distT="0" distB="0" distL="0" distR="0" wp14:anchorId="3159A4B2" wp14:editId="6A25F9F0">
            <wp:extent cx="5934651" cy="1173192"/>
            <wp:effectExtent l="0" t="0" r="0" b="8255"/>
            <wp:docPr id="648637603" name="Picture 1" descr="A black and pink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03" name="Picture 1" descr="A black and pink striped background&#10;&#10;AI-generated content may be incorrect."/>
                    <pic:cNvPicPr/>
                  </pic:nvPicPr>
                  <pic:blipFill>
                    <a:blip r:embed="rId56"/>
                    <a:stretch>
                      <a:fillRect/>
                    </a:stretch>
                  </pic:blipFill>
                  <pic:spPr>
                    <a:xfrm>
                      <a:off x="0" y="0"/>
                      <a:ext cx="5967946" cy="1179774"/>
                    </a:xfrm>
                    <a:prstGeom prst="rect">
                      <a:avLst/>
                    </a:prstGeom>
                  </pic:spPr>
                </pic:pic>
              </a:graphicData>
            </a:graphic>
          </wp:inline>
        </w:drawing>
      </w:r>
    </w:p>
    <w:p w14:paraId="10DE4B43" w14:textId="77777777" w:rsidR="000F0E3F" w:rsidRDefault="000F0E3F" w:rsidP="000F0E3F"/>
    <w:p w14:paraId="3AFA153E" w14:textId="77777777" w:rsidR="000F0E3F" w:rsidRDefault="000F0E3F" w:rsidP="000F0E3F">
      <w:r>
        <w:t xml:space="preserve">During training, the loss steadily decreases across epochs, starting from 0.775 in epoch 0 and finally converging to 0.0166, indicating that the model is learning the training data effectively. </w:t>
      </w:r>
    </w:p>
    <w:p w14:paraId="270DC570" w14:textId="77777777" w:rsidR="000F0E3F" w:rsidRPr="00F62E9C" w:rsidRDefault="000F0E3F" w:rsidP="000F0E3F"/>
    <w:p w14:paraId="565C3254" w14:textId="77777777" w:rsidR="000F0E3F" w:rsidRDefault="000F0E3F" w:rsidP="000F0E3F">
      <w:r w:rsidRPr="002A37C7">
        <w:rPr>
          <w:noProof/>
        </w:rPr>
        <w:drawing>
          <wp:inline distT="0" distB="0" distL="0" distR="0" wp14:anchorId="1BFBA4E5" wp14:editId="1FF1B8AA">
            <wp:extent cx="1228896" cy="733527"/>
            <wp:effectExtent l="0" t="0" r="9525" b="9525"/>
            <wp:docPr id="18378634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2A0395C9" w14:textId="77777777" w:rsidR="000F0E3F" w:rsidRDefault="000F0E3F" w:rsidP="000F0E3F">
      <w:r w:rsidRPr="00462F75">
        <w:rPr>
          <w:noProof/>
        </w:rPr>
        <w:drawing>
          <wp:inline distT="0" distB="0" distL="0" distR="0" wp14:anchorId="17461293" wp14:editId="76434972">
            <wp:extent cx="3122762" cy="2597814"/>
            <wp:effectExtent l="0" t="0" r="1905" b="0"/>
            <wp:docPr id="1476999407"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66960E9E" w14:textId="77777777" w:rsidR="000F0E3F" w:rsidRDefault="000F0E3F" w:rsidP="000F0E3F"/>
    <w:p w14:paraId="25BBB1FF" w14:textId="77777777" w:rsidR="000F0E3F" w:rsidRDefault="000F0E3F" w:rsidP="000F0E3F">
      <w:r>
        <w:t xml:space="preserve">The accuracy value of 60.93% has improved compared to the initial implementation (53.2%), as has the precision score (63.88%) compared to the initial implementation (57.32%). The recall and F1 score have also increased, though the current values and confusion matrix indicates the model fails to correctly classify </w:t>
      </w:r>
      <w:proofErr w:type="gramStart"/>
      <w:r>
        <w:t>more true</w:t>
      </w:r>
      <w:proofErr w:type="gramEnd"/>
      <w:r>
        <w:t xml:space="preserve"> instances, and suggests that while gradient accumulation and clipping have improved training stability, the balance between precision and recall is not fully optimised yet.</w:t>
      </w:r>
    </w:p>
    <w:p w14:paraId="2CA83B03" w14:textId="77777777" w:rsidR="000F0E3F" w:rsidRDefault="000F0E3F" w:rsidP="000F0E3F"/>
    <w:p w14:paraId="4CEC9E7B" w14:textId="64E70817" w:rsidR="000F0E3F" w:rsidRDefault="000F0E3F" w:rsidP="000F0E3F">
      <w:r>
        <w:t xml:space="preserve">While the significant decrease in training loss has </w:t>
      </w:r>
      <w:r w:rsidR="00AE4EB3">
        <w:t>t</w:t>
      </w:r>
      <w:r>
        <w:t xml:space="preserve">ranslated to better evaluation metrics, overfitting may be occurring as the loss has converged too aggressively to near-zero, suggesting that the model may have potentially memorised the training data while not generalising well to unseen data. </w:t>
      </w:r>
    </w:p>
    <w:p w14:paraId="2C88BDF6" w14:textId="77777777" w:rsidR="000F0E3F" w:rsidRDefault="000F0E3F" w:rsidP="000F0E3F"/>
    <w:p w14:paraId="14EC41B7" w14:textId="77777777" w:rsidR="000F0E3F" w:rsidRDefault="000F0E3F" w:rsidP="000F0E3F">
      <w:r>
        <w:t xml:space="preserve">Attempts to tune the learning rate, increase the patience for early stopping, and using weighted loss functions were made to improve on the results, however the evaluation metrics did not see tangible improvements, with time constraints prohibiting further troubleshooting. </w:t>
      </w:r>
    </w:p>
    <w:p w14:paraId="5BFC4126" w14:textId="775C3C59" w:rsidR="0058295F" w:rsidRDefault="0058295F">
      <w:r>
        <w:br w:type="page"/>
      </w:r>
    </w:p>
    <w:p w14:paraId="6DA410BE" w14:textId="0CBD6AF7" w:rsidR="0058295F" w:rsidRDefault="0058295F" w:rsidP="00AD0404">
      <w:pPr>
        <w:pStyle w:val="Heading4"/>
      </w:pPr>
      <w:r>
        <w:lastRenderedPageBreak/>
        <w:t>[</w:t>
      </w:r>
      <w:r w:rsidR="00656526">
        <w:t>7.10</w:t>
      </w:r>
      <w:r w:rsidR="00AD0404">
        <w:t>8</w:t>
      </w:r>
      <w:r>
        <w:t>] Future Improvements</w:t>
      </w:r>
      <w:r w:rsidR="00AD0404">
        <w:t xml:space="preserve"> from this point</w:t>
      </w:r>
    </w:p>
    <w:p w14:paraId="4A233405" w14:textId="77777777" w:rsidR="0058295F" w:rsidRDefault="0058295F" w:rsidP="0058295F"/>
    <w:p w14:paraId="438F8C57" w14:textId="77777777" w:rsidR="0058295F" w:rsidRDefault="0058295F" w:rsidP="0058295F">
      <w:r>
        <w:t>While time constraints limited the amount of iterative work done on the prototype, several possible areas for improvement were identified for future work.</w:t>
      </w:r>
    </w:p>
    <w:p w14:paraId="7507CE5A" w14:textId="77777777" w:rsidR="0058295F" w:rsidRDefault="0058295F" w:rsidP="0058295F"/>
    <w:p w14:paraId="4784505A" w14:textId="77777777" w:rsidR="0058295F" w:rsidRPr="006E4A06" w:rsidRDefault="0058295F" w:rsidP="0058295F">
      <w:pPr>
        <w:pStyle w:val="ListParagraph"/>
        <w:numPr>
          <w:ilvl w:val="0"/>
          <w:numId w:val="26"/>
        </w:numPr>
        <w:rPr>
          <w:b/>
          <w:bCs/>
        </w:rPr>
      </w:pPr>
      <w:r w:rsidRPr="006E4A06">
        <w:rPr>
          <w:b/>
          <w:bCs/>
        </w:rPr>
        <w:t>Addressing class imbalance</w:t>
      </w:r>
    </w:p>
    <w:p w14:paraId="3A0B57B3" w14:textId="77777777" w:rsidR="0058295F" w:rsidRDefault="0058295F" w:rsidP="0058295F">
      <w:pPr>
        <w:pStyle w:val="ListParagraph"/>
      </w:pPr>
    </w:p>
    <w:p w14:paraId="6030410C" w14:textId="77777777" w:rsidR="0058295F" w:rsidRDefault="0058295F" w:rsidP="0058295F">
      <w:pPr>
        <w:ind w:left="360"/>
      </w:pPr>
      <w:r>
        <w:t xml:space="preserve">The dataset had an uneven distribution of labels. This potentially skewed the model’s </w:t>
      </w:r>
      <w:proofErr w:type="gramStart"/>
      <w:r>
        <w:t>performance, and</w:t>
      </w:r>
      <w:proofErr w:type="gramEnd"/>
      <w:r>
        <w:t xml:space="preserve"> can be addressed by techniques such as oversampling or applying class weights during training to mitigate bias and improve the model’s robustness.  </w:t>
      </w:r>
    </w:p>
    <w:p w14:paraId="363C4D17" w14:textId="77777777" w:rsidR="0058295F" w:rsidRDefault="0058295F" w:rsidP="0058295F">
      <w:pPr>
        <w:ind w:left="360"/>
      </w:pPr>
    </w:p>
    <w:p w14:paraId="42663C21" w14:textId="77777777" w:rsidR="0058295F" w:rsidRPr="006E4A06" w:rsidRDefault="0058295F" w:rsidP="0058295F">
      <w:pPr>
        <w:pStyle w:val="ListParagraph"/>
        <w:numPr>
          <w:ilvl w:val="0"/>
          <w:numId w:val="26"/>
        </w:numPr>
        <w:rPr>
          <w:b/>
          <w:bCs/>
        </w:rPr>
      </w:pPr>
      <w:r w:rsidRPr="006E4A06">
        <w:rPr>
          <w:b/>
          <w:bCs/>
        </w:rPr>
        <w:t>Precision improvements</w:t>
      </w:r>
    </w:p>
    <w:p w14:paraId="671D907B" w14:textId="77777777" w:rsidR="0058295F" w:rsidRDefault="0058295F" w:rsidP="0058295F"/>
    <w:p w14:paraId="743CBE5C" w14:textId="77777777" w:rsidR="0058295F" w:rsidRDefault="0058295F" w:rsidP="0058295F">
      <w:pPr>
        <w:ind w:left="360"/>
      </w:pPr>
      <w:r>
        <w:t xml:space="preserve">The high rate of false positives indicates a need to refine decision boundaries, possibly by adding more nuanced examples of fake statements to the </w:t>
      </w:r>
      <w:proofErr w:type="gramStart"/>
      <w:r>
        <w:t>dataset, or</w:t>
      </w:r>
      <w:proofErr w:type="gramEnd"/>
      <w:r>
        <w:t xml:space="preserve"> applying advanced loss functions to penalise false positives. </w:t>
      </w:r>
    </w:p>
    <w:p w14:paraId="595FBD0A" w14:textId="77777777" w:rsidR="0058295F" w:rsidRDefault="0058295F" w:rsidP="0058295F">
      <w:pPr>
        <w:ind w:left="360"/>
      </w:pPr>
    </w:p>
    <w:p w14:paraId="48E41EF2" w14:textId="77777777" w:rsidR="0058295F" w:rsidRPr="006E4A06" w:rsidRDefault="0058295F" w:rsidP="0058295F">
      <w:pPr>
        <w:pStyle w:val="ListParagraph"/>
        <w:numPr>
          <w:ilvl w:val="0"/>
          <w:numId w:val="26"/>
        </w:numPr>
        <w:rPr>
          <w:b/>
          <w:bCs/>
        </w:rPr>
      </w:pPr>
      <w:r w:rsidRPr="006E4A06">
        <w:rPr>
          <w:b/>
          <w:bCs/>
        </w:rPr>
        <w:t>Expanding evaluation metrics</w:t>
      </w:r>
    </w:p>
    <w:p w14:paraId="7283FC7B" w14:textId="77777777" w:rsidR="0058295F" w:rsidRDefault="0058295F" w:rsidP="0058295F"/>
    <w:p w14:paraId="4C7A0154" w14:textId="77777777" w:rsidR="0058295F" w:rsidRDefault="0058295F" w:rsidP="0058295F">
      <w:pPr>
        <w:ind w:left="360"/>
      </w:pPr>
      <w:r>
        <w:t xml:space="preserve">Incorporating additional evaluation metrics and producing more comprehensive user evaluation metrics could provide more comprehensive insights and a better understanding of the model’s reliability. This would be critical when the model is deployed for real-world applications, where confidence in predictions is crucial. </w:t>
      </w:r>
    </w:p>
    <w:p w14:paraId="7F91DD16" w14:textId="77777777" w:rsidR="0058295F" w:rsidRDefault="0058295F" w:rsidP="0058295F">
      <w:pPr>
        <w:ind w:left="360"/>
      </w:pPr>
    </w:p>
    <w:p w14:paraId="19DB9293" w14:textId="77777777" w:rsidR="0058295F" w:rsidRPr="00146A81" w:rsidRDefault="0058295F" w:rsidP="0058295F">
      <w:pPr>
        <w:pStyle w:val="ListParagraph"/>
        <w:numPr>
          <w:ilvl w:val="0"/>
          <w:numId w:val="26"/>
        </w:numPr>
        <w:rPr>
          <w:b/>
          <w:bCs/>
        </w:rPr>
      </w:pPr>
      <w:r w:rsidRPr="00146A81">
        <w:rPr>
          <w:b/>
          <w:bCs/>
        </w:rPr>
        <w:t>More human-like explainability features</w:t>
      </w:r>
    </w:p>
    <w:p w14:paraId="1792D55D" w14:textId="77777777" w:rsidR="0058295F" w:rsidRDefault="0058295F" w:rsidP="0058295F">
      <w:pPr>
        <w:ind w:left="360"/>
      </w:pPr>
    </w:p>
    <w:p w14:paraId="771020F5" w14:textId="77777777" w:rsidR="0058295F" w:rsidRDefault="0058295F" w:rsidP="0058295F">
      <w:pPr>
        <w:ind w:left="360"/>
      </w:pPr>
      <w:r>
        <w:t xml:space="preserve">To instil confidence and foster user trust, explainability features need to be understood by users. Implementing short and </w:t>
      </w:r>
      <w:proofErr w:type="gramStart"/>
      <w:r>
        <w:t>easily-understandable</w:t>
      </w:r>
      <w:proofErr w:type="gramEnd"/>
      <w:r>
        <w:t xml:space="preserve"> textual explanations as to why content is flagged would be more useful for non-technical users who may feel alienated by LIME’s charts.</w:t>
      </w:r>
    </w:p>
    <w:p w14:paraId="4C0EFBC7" w14:textId="77777777" w:rsidR="008A2F2D" w:rsidRDefault="008A2F2D" w:rsidP="0058295F">
      <w:pPr>
        <w:ind w:left="360"/>
      </w:pPr>
    </w:p>
    <w:p w14:paraId="5D34C19D" w14:textId="60DD9322" w:rsidR="008A2F2D" w:rsidRDefault="008A2F2D">
      <w:r>
        <w:br w:type="page"/>
      </w:r>
    </w:p>
    <w:p w14:paraId="2F6269C1" w14:textId="4EA9B100" w:rsidR="008A2F2D" w:rsidRDefault="00D547CF" w:rsidP="00D547CF">
      <w:pPr>
        <w:pStyle w:val="Heading3"/>
      </w:pPr>
      <w:r>
        <w:lastRenderedPageBreak/>
        <w:t>[</w:t>
      </w:r>
      <w:r w:rsidR="00656526">
        <w:t>7.11</w:t>
      </w:r>
      <w:r>
        <w:t xml:space="preserve">] </w:t>
      </w:r>
      <w:r w:rsidR="00F563BA">
        <w:t xml:space="preserve">Version </w:t>
      </w:r>
      <w:r w:rsidR="004F101B">
        <w:t>1</w:t>
      </w:r>
    </w:p>
    <w:p w14:paraId="438A28FB" w14:textId="6EFA0EAA" w:rsidR="00D547CF" w:rsidRDefault="00D547CF" w:rsidP="00D547CF">
      <w:pPr>
        <w:pStyle w:val="Heading4"/>
      </w:pPr>
      <w:r>
        <w:t>[</w:t>
      </w:r>
      <w:r w:rsidR="00656526">
        <w:t>7.11</w:t>
      </w:r>
      <w:r>
        <w:t>1] Overview &amp; Aims</w:t>
      </w:r>
    </w:p>
    <w:p w14:paraId="7DA01F0B" w14:textId="77777777" w:rsidR="00D547CF" w:rsidRDefault="00D547CF" w:rsidP="00D547CF"/>
    <w:p w14:paraId="14FECF2C" w14:textId="77777777" w:rsidR="00D547CF" w:rsidRDefault="00D547CF" w:rsidP="00D547CF">
      <w:r>
        <w:t>The goal of Version 1 is to simply improve the functional performance of the Initial Prototype.</w:t>
      </w:r>
    </w:p>
    <w:p w14:paraId="5A48C4FC" w14:textId="77777777" w:rsidR="00D547CF" w:rsidRDefault="00D547CF" w:rsidP="00D547CF"/>
    <w:p w14:paraId="17557350" w14:textId="12BA2EB8" w:rsidR="00D547CF" w:rsidRDefault="00D547CF" w:rsidP="00D547CF">
      <w:r>
        <w:t xml:space="preserve">This is done through changing the training framework. While the Initial Prototype used a custom </w:t>
      </w:r>
      <w:proofErr w:type="spellStart"/>
      <w:r>
        <w:t>PyTorch</w:t>
      </w:r>
      <w:proofErr w:type="spellEnd"/>
      <w:r>
        <w:t xml:space="preserve"> training loop where each training step was handled manually, this version uses Hugging Face’s Trainer API that abstracts away specific implementation details.</w:t>
      </w:r>
      <w:r w:rsidR="00E57BB5">
        <w:t xml:space="preserve"> </w:t>
      </w:r>
    </w:p>
    <w:p w14:paraId="455247BE" w14:textId="77777777" w:rsidR="00881DD9" w:rsidRDefault="00881DD9" w:rsidP="00D547CF"/>
    <w:p w14:paraId="3E844E6D" w14:textId="016F610D" w:rsidR="00881DD9" w:rsidRDefault="00881DD9" w:rsidP="00D547CF">
      <w:r>
        <w:t xml:space="preserve">Additionally, some changes were made to the Evaluation pipeline. The metrics computation function is now directly implemented into the training loop, so that it is possible </w:t>
      </w:r>
      <w:r w:rsidR="00291CE7">
        <w:t xml:space="preserve">for me </w:t>
      </w:r>
      <w:r>
        <w:t xml:space="preserve">to assess the model’s performance at each training epoch. </w:t>
      </w:r>
    </w:p>
    <w:p w14:paraId="6AEFEDF8" w14:textId="77777777" w:rsidR="00C870C7" w:rsidRDefault="00C870C7" w:rsidP="00D547CF"/>
    <w:p w14:paraId="56B4514A" w14:textId="2B64A8CE" w:rsidR="00C870C7" w:rsidRDefault="00C870C7" w:rsidP="00D547CF">
      <w:r>
        <w:t xml:space="preserve">As the changes in this version are only done to back-end logic and there are no changes to user presentation, I will not be conducting user evaluation/testing for this version of the product as I do not expect any meaningful insights to emerge. </w:t>
      </w:r>
    </w:p>
    <w:p w14:paraId="1B0E9D8D" w14:textId="77777777" w:rsidR="00D547CF" w:rsidRDefault="00D547CF" w:rsidP="00D547CF"/>
    <w:p w14:paraId="46BD5AA6" w14:textId="77777777" w:rsidR="00D03B30" w:rsidRDefault="00D03B30">
      <w:pPr>
        <w:rPr>
          <w:rFonts w:asciiTheme="majorHAnsi" w:hAnsiTheme="majorHAnsi"/>
          <w:b/>
          <w:color w:val="476166" w:themeColor="accent1"/>
          <w:sz w:val="28"/>
          <w:szCs w:val="28"/>
        </w:rPr>
      </w:pPr>
      <w:r>
        <w:br w:type="page"/>
      </w:r>
    </w:p>
    <w:p w14:paraId="2B765DB9" w14:textId="5ECF81E8" w:rsidR="00D547CF" w:rsidRDefault="00D547CF" w:rsidP="00D547CF">
      <w:pPr>
        <w:pStyle w:val="Heading4"/>
      </w:pPr>
      <w:r>
        <w:lastRenderedPageBreak/>
        <w:t>[</w:t>
      </w:r>
      <w:r w:rsidR="00656526">
        <w:t>7.11</w:t>
      </w:r>
      <w:r>
        <w:t>2] Changes from Previous Version (Feature Prototype)</w:t>
      </w:r>
    </w:p>
    <w:p w14:paraId="5F7EFCF7" w14:textId="77777777" w:rsidR="00D547CF" w:rsidRDefault="00D547CF" w:rsidP="00D547CF"/>
    <w:p w14:paraId="64BB7962" w14:textId="42062FDE" w:rsidR="00D547CF" w:rsidRDefault="00D547CF" w:rsidP="00D547CF">
      <w:r>
        <w:t xml:space="preserve">The main change from the previous version (Feature Prototype) is as follows: </w:t>
      </w:r>
    </w:p>
    <w:p w14:paraId="4A304D9C" w14:textId="77777777" w:rsidR="00D547CF" w:rsidRDefault="00D547CF" w:rsidP="00D547CF"/>
    <w:p w14:paraId="429EDAA2" w14:textId="340AB2EC" w:rsidR="00D547CF" w:rsidRDefault="00D547CF" w:rsidP="00D547CF">
      <w:pPr>
        <w:pStyle w:val="ListParagraph"/>
        <w:numPr>
          <w:ilvl w:val="0"/>
          <w:numId w:val="27"/>
        </w:numPr>
        <w:rPr>
          <w:b/>
          <w:bCs/>
        </w:rPr>
      </w:pPr>
      <w:r w:rsidRPr="00B53A8D">
        <w:rPr>
          <w:b/>
          <w:bCs/>
        </w:rPr>
        <w:t>New training logic</w:t>
      </w:r>
    </w:p>
    <w:p w14:paraId="70D6A1E1" w14:textId="77777777" w:rsidR="00B53A8D" w:rsidRDefault="00B53A8D" w:rsidP="00B53A8D">
      <w:pPr>
        <w:ind w:left="360"/>
        <w:rPr>
          <w:b/>
          <w:bCs/>
        </w:rPr>
      </w:pPr>
    </w:p>
    <w:p w14:paraId="41771F1F" w14:textId="5FD80D7F" w:rsidR="00B53A8D" w:rsidRDefault="00B53A8D" w:rsidP="00B53A8D">
      <w:pPr>
        <w:ind w:left="360"/>
        <w:rPr>
          <w:b/>
          <w:bCs/>
        </w:rPr>
      </w:pPr>
      <w:r w:rsidRPr="00B53A8D">
        <w:rPr>
          <w:b/>
          <w:bCs/>
          <w:noProof/>
        </w:rPr>
        <w:drawing>
          <wp:inline distT="0" distB="0" distL="0" distR="0" wp14:anchorId="7E8AA7C9" wp14:editId="7ADDA880">
            <wp:extent cx="2819400" cy="2302146"/>
            <wp:effectExtent l="0" t="0" r="0" b="3175"/>
            <wp:docPr id="325779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715" name="Picture 1" descr="A screenshot of a computer code&#10;&#10;AI-generated content may be incorrect."/>
                    <pic:cNvPicPr/>
                  </pic:nvPicPr>
                  <pic:blipFill>
                    <a:blip r:embed="rId59"/>
                    <a:stretch>
                      <a:fillRect/>
                    </a:stretch>
                  </pic:blipFill>
                  <pic:spPr>
                    <a:xfrm>
                      <a:off x="0" y="0"/>
                      <a:ext cx="2830076" cy="2310863"/>
                    </a:xfrm>
                    <a:prstGeom prst="rect">
                      <a:avLst/>
                    </a:prstGeom>
                  </pic:spPr>
                </pic:pic>
              </a:graphicData>
            </a:graphic>
          </wp:inline>
        </w:drawing>
      </w:r>
    </w:p>
    <w:p w14:paraId="3019BC05" w14:textId="77777777" w:rsidR="00B53A8D" w:rsidRDefault="00B53A8D" w:rsidP="00B53A8D">
      <w:pPr>
        <w:ind w:left="360"/>
        <w:rPr>
          <w:b/>
          <w:bCs/>
        </w:rPr>
      </w:pPr>
    </w:p>
    <w:p w14:paraId="7C75F848" w14:textId="77777777" w:rsidR="00B53A8D" w:rsidRDefault="00B53A8D" w:rsidP="00B53A8D">
      <w:pPr>
        <w:ind w:left="360"/>
      </w:pPr>
      <w:r>
        <w:t xml:space="preserve">A new training loop has been implemented that leverages Hugging Face’s Trainer API. </w:t>
      </w:r>
    </w:p>
    <w:p w14:paraId="514ACE00" w14:textId="77777777" w:rsidR="00B53A8D" w:rsidRDefault="00B53A8D" w:rsidP="00B53A8D">
      <w:pPr>
        <w:ind w:left="360"/>
      </w:pPr>
    </w:p>
    <w:p w14:paraId="60ACE929" w14:textId="77777777" w:rsidR="00B53A8D" w:rsidRDefault="00B53A8D" w:rsidP="00B53A8D">
      <w:pPr>
        <w:ind w:left="360"/>
      </w:pPr>
      <w:r>
        <w:t xml:space="preserve">This reduces implementation complexity as the Trainer API handles many details that would normally require manual implementation (e.g. manual hyperparameter tuning), making the codebase more concise, and easy to maintain. </w:t>
      </w:r>
    </w:p>
    <w:p w14:paraId="2D68087B" w14:textId="77777777" w:rsidR="00B53A8D" w:rsidRDefault="00B53A8D" w:rsidP="00B53A8D">
      <w:pPr>
        <w:ind w:left="360"/>
      </w:pPr>
    </w:p>
    <w:p w14:paraId="69D2CC8A" w14:textId="2A888F8E" w:rsidR="00CB64F1" w:rsidRDefault="00B53A8D" w:rsidP="00013F6C">
      <w:pPr>
        <w:ind w:left="360"/>
      </w:pPr>
      <w:r>
        <w:t>Additionally, as the Trainer API is more widely tried and tested than a proprietary/custom implementation, it should be less prone to implementation errors, making it a more robust solution.</w:t>
      </w:r>
    </w:p>
    <w:p w14:paraId="6F7F27E8" w14:textId="77777777" w:rsidR="00013F6C" w:rsidRDefault="00013F6C" w:rsidP="00013F6C">
      <w:pPr>
        <w:ind w:left="360"/>
      </w:pPr>
    </w:p>
    <w:p w14:paraId="18418D3C" w14:textId="6DD06A25" w:rsidR="00D03B30" w:rsidRDefault="00013F6C" w:rsidP="00967EC2">
      <w:pPr>
        <w:ind w:left="360"/>
      </w:pPr>
      <w:r>
        <w:t>Additionally, evaluation metrics are displayed at each epoch s</w:t>
      </w:r>
      <w:r w:rsidR="00D03B30">
        <w:t>o I could assess the model’s performance at each training epoch.</w:t>
      </w:r>
    </w:p>
    <w:p w14:paraId="5D55511A" w14:textId="77777777" w:rsidR="00967EC2" w:rsidRDefault="00967EC2" w:rsidP="00967EC2">
      <w:pPr>
        <w:ind w:left="360"/>
      </w:pPr>
    </w:p>
    <w:p w14:paraId="4D0EB9C4" w14:textId="72ACC500" w:rsidR="00D03B30" w:rsidRPr="00013F6C" w:rsidRDefault="00D03B30" w:rsidP="00013F6C">
      <w:pPr>
        <w:ind w:left="360"/>
      </w:pPr>
      <w:r w:rsidRPr="00D03B30">
        <w:rPr>
          <w:noProof/>
        </w:rPr>
        <w:drawing>
          <wp:inline distT="0" distB="0" distL="0" distR="0" wp14:anchorId="690E8822" wp14:editId="6D848DD6">
            <wp:extent cx="4531246" cy="2676525"/>
            <wp:effectExtent l="0" t="0" r="3175" b="0"/>
            <wp:docPr id="15059303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0396" name="Picture 1" descr="A screenshot of a graph&#10;&#10;AI-generated content may be incorrect."/>
                    <pic:cNvPicPr/>
                  </pic:nvPicPr>
                  <pic:blipFill>
                    <a:blip r:embed="rId60"/>
                    <a:stretch>
                      <a:fillRect/>
                    </a:stretch>
                  </pic:blipFill>
                  <pic:spPr>
                    <a:xfrm>
                      <a:off x="0" y="0"/>
                      <a:ext cx="4551008" cy="2688198"/>
                    </a:xfrm>
                    <a:prstGeom prst="rect">
                      <a:avLst/>
                    </a:prstGeom>
                  </pic:spPr>
                </pic:pic>
              </a:graphicData>
            </a:graphic>
          </wp:inline>
        </w:drawing>
      </w:r>
    </w:p>
    <w:p w14:paraId="02BBB0E1" w14:textId="740B8B9B" w:rsidR="00FA7E7A" w:rsidRDefault="00FA7E7A" w:rsidP="00FA7E7A">
      <w:pPr>
        <w:pStyle w:val="Heading4"/>
      </w:pPr>
      <w:r>
        <w:lastRenderedPageBreak/>
        <w:t>[</w:t>
      </w:r>
      <w:r w:rsidR="00656526">
        <w:t>7.11</w:t>
      </w:r>
      <w:r>
        <w:t>3] Training Arguments &amp; Evaluation Results</w:t>
      </w:r>
    </w:p>
    <w:p w14:paraId="2C9E50DB" w14:textId="77777777" w:rsidR="00FA7E7A" w:rsidRDefault="00FA7E7A" w:rsidP="00FA7E7A"/>
    <w:p w14:paraId="623BB93F" w14:textId="6D9F24C2" w:rsidR="00FA7E7A" w:rsidRDefault="00FA7E7A" w:rsidP="00FA7E7A">
      <w:r>
        <w:t xml:space="preserve">To try and improve performance, training arguments were </w:t>
      </w:r>
      <w:proofErr w:type="gramStart"/>
      <w:r>
        <w:t>changed</w:t>
      </w:r>
      <w:proofErr w:type="gramEnd"/>
      <w:r>
        <w:t xml:space="preserve"> and the evaluation results were assessed to try and determine the most optimal training arguments for this model. </w:t>
      </w:r>
    </w:p>
    <w:p w14:paraId="20EB921E" w14:textId="77777777" w:rsidR="00C26C49" w:rsidRDefault="00C26C49" w:rsidP="00FA7E7A"/>
    <w:p w14:paraId="337CBE66" w14:textId="4D61107D" w:rsidR="00C26C49" w:rsidRDefault="00C26C49" w:rsidP="00C26C49">
      <w:pPr>
        <w:pStyle w:val="ListParagraph"/>
        <w:numPr>
          <w:ilvl w:val="0"/>
          <w:numId w:val="28"/>
        </w:numPr>
        <w:rPr>
          <w:b/>
          <w:bCs/>
        </w:rPr>
      </w:pPr>
      <w:r>
        <w:rPr>
          <w:b/>
          <w:bCs/>
        </w:rPr>
        <w:t>First notable set of arguments</w:t>
      </w:r>
      <w:r w:rsidR="001B31CE">
        <w:rPr>
          <w:b/>
          <w:bCs/>
        </w:rPr>
        <w:t xml:space="preserve"> (Argument Set 1)</w:t>
      </w:r>
    </w:p>
    <w:p w14:paraId="47263581" w14:textId="77777777" w:rsidR="00C26C49" w:rsidRDefault="00C26C49" w:rsidP="00C26C49">
      <w:pPr>
        <w:rPr>
          <w:b/>
          <w:bCs/>
        </w:rPr>
      </w:pPr>
    </w:p>
    <w:p w14:paraId="6AC23FD2" w14:textId="5B3B2B5A" w:rsidR="00A0653A" w:rsidRDefault="00C26C49" w:rsidP="00881DD9">
      <w:pPr>
        <w:ind w:left="360"/>
        <w:rPr>
          <w:b/>
          <w:bCs/>
        </w:rPr>
      </w:pPr>
      <w:r w:rsidRPr="00C26C49">
        <w:rPr>
          <w:b/>
          <w:bCs/>
          <w:noProof/>
        </w:rPr>
        <w:drawing>
          <wp:inline distT="0" distB="0" distL="0" distR="0" wp14:anchorId="3C151C04" wp14:editId="2A9C23FB">
            <wp:extent cx="3743325" cy="2029426"/>
            <wp:effectExtent l="0" t="0" r="0" b="9525"/>
            <wp:docPr id="19820717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1791" name="Picture 1" descr="A screen shot of a computer code&#10;&#10;AI-generated content may be incorrect."/>
                    <pic:cNvPicPr/>
                  </pic:nvPicPr>
                  <pic:blipFill>
                    <a:blip r:embed="rId61"/>
                    <a:stretch>
                      <a:fillRect/>
                    </a:stretch>
                  </pic:blipFill>
                  <pic:spPr>
                    <a:xfrm>
                      <a:off x="0" y="0"/>
                      <a:ext cx="3760134" cy="2038539"/>
                    </a:xfrm>
                    <a:prstGeom prst="rect">
                      <a:avLst/>
                    </a:prstGeom>
                  </pic:spPr>
                </pic:pic>
              </a:graphicData>
            </a:graphic>
          </wp:inline>
        </w:drawing>
      </w:r>
    </w:p>
    <w:p w14:paraId="42203524" w14:textId="77777777" w:rsidR="00881DD9" w:rsidRDefault="00881DD9" w:rsidP="00881DD9">
      <w:pPr>
        <w:ind w:left="360"/>
        <w:rPr>
          <w:b/>
          <w:bCs/>
        </w:rPr>
      </w:pPr>
    </w:p>
    <w:p w14:paraId="610AE796" w14:textId="0EC57412" w:rsidR="00881DD9" w:rsidRDefault="00881DD9" w:rsidP="00881DD9">
      <w:pPr>
        <w:ind w:left="360"/>
        <w:rPr>
          <w:b/>
          <w:bCs/>
        </w:rPr>
      </w:pPr>
      <w:r w:rsidRPr="00881DD9">
        <w:rPr>
          <w:b/>
          <w:bCs/>
          <w:noProof/>
        </w:rPr>
        <w:drawing>
          <wp:inline distT="0" distB="0" distL="0" distR="0" wp14:anchorId="48028512" wp14:editId="7D2CD140">
            <wp:extent cx="3905250" cy="2198754"/>
            <wp:effectExtent l="0" t="0" r="0" b="0"/>
            <wp:docPr id="9121171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23" name="Picture 1" descr="A table with numbers and letters&#10;&#10;AI-generated content may be incorrect."/>
                    <pic:cNvPicPr/>
                  </pic:nvPicPr>
                  <pic:blipFill>
                    <a:blip r:embed="rId62"/>
                    <a:stretch>
                      <a:fillRect/>
                    </a:stretch>
                  </pic:blipFill>
                  <pic:spPr>
                    <a:xfrm>
                      <a:off x="0" y="0"/>
                      <a:ext cx="3925826" cy="2210339"/>
                    </a:xfrm>
                    <a:prstGeom prst="rect">
                      <a:avLst/>
                    </a:prstGeom>
                  </pic:spPr>
                </pic:pic>
              </a:graphicData>
            </a:graphic>
          </wp:inline>
        </w:drawing>
      </w:r>
    </w:p>
    <w:p w14:paraId="18995AB8" w14:textId="4DBDA0B7" w:rsidR="001335A7" w:rsidRDefault="001335A7" w:rsidP="00881DD9">
      <w:pPr>
        <w:ind w:left="360"/>
        <w:rPr>
          <w:b/>
          <w:bCs/>
        </w:rPr>
      </w:pPr>
      <w:r w:rsidRPr="001335A7">
        <w:rPr>
          <w:b/>
          <w:bCs/>
          <w:noProof/>
        </w:rPr>
        <w:drawing>
          <wp:inline distT="0" distB="0" distL="0" distR="0" wp14:anchorId="7ECB63EB" wp14:editId="38A6650D">
            <wp:extent cx="6858000" cy="586105"/>
            <wp:effectExtent l="0" t="0" r="0" b="4445"/>
            <wp:docPr id="1487314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4478" name="Picture 1" descr="A screenshot of a computer&#10;&#10;AI-generated content may be incorrect."/>
                    <pic:cNvPicPr/>
                  </pic:nvPicPr>
                  <pic:blipFill>
                    <a:blip r:embed="rId63"/>
                    <a:stretch>
                      <a:fillRect/>
                    </a:stretch>
                  </pic:blipFill>
                  <pic:spPr>
                    <a:xfrm>
                      <a:off x="0" y="0"/>
                      <a:ext cx="6858000" cy="586105"/>
                    </a:xfrm>
                    <a:prstGeom prst="rect">
                      <a:avLst/>
                    </a:prstGeom>
                  </pic:spPr>
                </pic:pic>
              </a:graphicData>
            </a:graphic>
          </wp:inline>
        </w:drawing>
      </w:r>
    </w:p>
    <w:p w14:paraId="1876949E" w14:textId="18303357" w:rsidR="00C06840" w:rsidRDefault="001335A7" w:rsidP="00C06840">
      <w:pPr>
        <w:ind w:left="360"/>
        <w:rPr>
          <w:b/>
          <w:bCs/>
        </w:rPr>
      </w:pPr>
      <w:r w:rsidRPr="001335A7">
        <w:rPr>
          <w:b/>
          <w:bCs/>
          <w:noProof/>
        </w:rPr>
        <w:drawing>
          <wp:inline distT="0" distB="0" distL="0" distR="0" wp14:anchorId="6A53ADC8" wp14:editId="5147D9A5">
            <wp:extent cx="2838450" cy="2285700"/>
            <wp:effectExtent l="0" t="0" r="0" b="635"/>
            <wp:docPr id="18410345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4519" name="Picture 1" descr="A blue squares with white text&#10;&#10;AI-generated content may be incorrect."/>
                    <pic:cNvPicPr/>
                  </pic:nvPicPr>
                  <pic:blipFill>
                    <a:blip r:embed="rId64"/>
                    <a:stretch>
                      <a:fillRect/>
                    </a:stretch>
                  </pic:blipFill>
                  <pic:spPr>
                    <a:xfrm flipV="1">
                      <a:off x="0" y="0"/>
                      <a:ext cx="2854551" cy="2298666"/>
                    </a:xfrm>
                    <a:prstGeom prst="rect">
                      <a:avLst/>
                    </a:prstGeom>
                  </pic:spPr>
                </pic:pic>
              </a:graphicData>
            </a:graphic>
          </wp:inline>
        </w:drawing>
      </w:r>
    </w:p>
    <w:p w14:paraId="52860CB2" w14:textId="3BC7EEDE" w:rsidR="00375293" w:rsidRDefault="00375293" w:rsidP="00375293">
      <w:pPr>
        <w:pStyle w:val="ListParagraph"/>
        <w:numPr>
          <w:ilvl w:val="0"/>
          <w:numId w:val="28"/>
        </w:numPr>
        <w:rPr>
          <w:b/>
          <w:bCs/>
        </w:rPr>
      </w:pPr>
      <w:r>
        <w:rPr>
          <w:b/>
          <w:bCs/>
        </w:rPr>
        <w:lastRenderedPageBreak/>
        <w:t>Second notable set of arguments</w:t>
      </w:r>
      <w:r w:rsidR="001B31CE">
        <w:rPr>
          <w:b/>
          <w:bCs/>
        </w:rPr>
        <w:t xml:space="preserve"> (Argument Set 2)</w:t>
      </w:r>
    </w:p>
    <w:p w14:paraId="0A0D7429" w14:textId="77777777" w:rsidR="00375293" w:rsidRDefault="00375293" w:rsidP="00375293">
      <w:pPr>
        <w:ind w:left="360"/>
        <w:rPr>
          <w:b/>
          <w:bCs/>
        </w:rPr>
      </w:pPr>
    </w:p>
    <w:p w14:paraId="3E1E9656" w14:textId="6309BC01" w:rsidR="00375293" w:rsidRDefault="00375293" w:rsidP="00375293">
      <w:pPr>
        <w:ind w:left="360"/>
        <w:rPr>
          <w:b/>
          <w:bCs/>
        </w:rPr>
      </w:pPr>
      <w:r w:rsidRPr="00375293">
        <w:rPr>
          <w:b/>
          <w:bCs/>
          <w:noProof/>
        </w:rPr>
        <w:drawing>
          <wp:inline distT="0" distB="0" distL="0" distR="0" wp14:anchorId="077E6382" wp14:editId="78D0C0F5">
            <wp:extent cx="3521850" cy="1809750"/>
            <wp:effectExtent l="0" t="0" r="2540" b="0"/>
            <wp:docPr id="112263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2229" name="Picture 1" descr="A screenshot of a computer code&#10;&#10;AI-generated content may be incorrect."/>
                    <pic:cNvPicPr/>
                  </pic:nvPicPr>
                  <pic:blipFill>
                    <a:blip r:embed="rId65"/>
                    <a:stretch>
                      <a:fillRect/>
                    </a:stretch>
                  </pic:blipFill>
                  <pic:spPr>
                    <a:xfrm>
                      <a:off x="0" y="0"/>
                      <a:ext cx="3531820" cy="1814873"/>
                    </a:xfrm>
                    <a:prstGeom prst="rect">
                      <a:avLst/>
                    </a:prstGeom>
                  </pic:spPr>
                </pic:pic>
              </a:graphicData>
            </a:graphic>
          </wp:inline>
        </w:drawing>
      </w:r>
    </w:p>
    <w:p w14:paraId="6CACFBC1" w14:textId="3B1D4709" w:rsidR="00375293" w:rsidRDefault="00375293" w:rsidP="00375293">
      <w:pPr>
        <w:ind w:left="360"/>
        <w:rPr>
          <w:b/>
          <w:bCs/>
        </w:rPr>
      </w:pPr>
      <w:r w:rsidRPr="00375293">
        <w:rPr>
          <w:b/>
          <w:bCs/>
          <w:noProof/>
        </w:rPr>
        <w:drawing>
          <wp:inline distT="0" distB="0" distL="0" distR="0" wp14:anchorId="6D3AEC7F" wp14:editId="4BF36AB5">
            <wp:extent cx="4249616" cy="1143000"/>
            <wp:effectExtent l="0" t="0" r="0" b="0"/>
            <wp:docPr id="8426909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943" name="Picture 1" descr="A screenshot of a graph&#10;&#10;AI-generated content may be incorrect."/>
                    <pic:cNvPicPr/>
                  </pic:nvPicPr>
                  <pic:blipFill>
                    <a:blip r:embed="rId66"/>
                    <a:stretch>
                      <a:fillRect/>
                    </a:stretch>
                  </pic:blipFill>
                  <pic:spPr>
                    <a:xfrm>
                      <a:off x="0" y="0"/>
                      <a:ext cx="4257217" cy="1145045"/>
                    </a:xfrm>
                    <a:prstGeom prst="rect">
                      <a:avLst/>
                    </a:prstGeom>
                  </pic:spPr>
                </pic:pic>
              </a:graphicData>
            </a:graphic>
          </wp:inline>
        </w:drawing>
      </w:r>
    </w:p>
    <w:p w14:paraId="2592EA66" w14:textId="03AB4D6D" w:rsidR="001B31CE" w:rsidRDefault="001B31CE" w:rsidP="00375293">
      <w:pPr>
        <w:ind w:left="360"/>
        <w:rPr>
          <w:b/>
          <w:bCs/>
        </w:rPr>
      </w:pPr>
      <w:r w:rsidRPr="001B31CE">
        <w:rPr>
          <w:b/>
          <w:bCs/>
          <w:noProof/>
        </w:rPr>
        <w:drawing>
          <wp:inline distT="0" distB="0" distL="0" distR="0" wp14:anchorId="5DC6000D" wp14:editId="189EF891">
            <wp:extent cx="6419850" cy="624152"/>
            <wp:effectExtent l="0" t="0" r="0" b="5080"/>
            <wp:docPr id="950026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6728" name="Picture 1" descr="A screenshot of a computer&#10;&#10;AI-generated content may be incorrect."/>
                    <pic:cNvPicPr/>
                  </pic:nvPicPr>
                  <pic:blipFill>
                    <a:blip r:embed="rId67"/>
                    <a:stretch>
                      <a:fillRect/>
                    </a:stretch>
                  </pic:blipFill>
                  <pic:spPr>
                    <a:xfrm>
                      <a:off x="0" y="0"/>
                      <a:ext cx="6435386" cy="625662"/>
                    </a:xfrm>
                    <a:prstGeom prst="rect">
                      <a:avLst/>
                    </a:prstGeom>
                  </pic:spPr>
                </pic:pic>
              </a:graphicData>
            </a:graphic>
          </wp:inline>
        </w:drawing>
      </w:r>
    </w:p>
    <w:p w14:paraId="4C869B34" w14:textId="018B395D" w:rsidR="001B31CE" w:rsidRDefault="001B31CE" w:rsidP="00375293">
      <w:pPr>
        <w:ind w:left="360"/>
        <w:rPr>
          <w:b/>
          <w:bCs/>
        </w:rPr>
      </w:pPr>
      <w:r w:rsidRPr="001B31CE">
        <w:rPr>
          <w:b/>
          <w:bCs/>
          <w:noProof/>
        </w:rPr>
        <w:drawing>
          <wp:inline distT="0" distB="0" distL="0" distR="0" wp14:anchorId="55244BAC" wp14:editId="39440871">
            <wp:extent cx="3638550" cy="2955919"/>
            <wp:effectExtent l="0" t="0" r="0" b="0"/>
            <wp:docPr id="10038038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3875" name="Picture 1" descr="A blue squares with white text&#10;&#10;AI-generated content may be incorrect."/>
                    <pic:cNvPicPr/>
                  </pic:nvPicPr>
                  <pic:blipFill>
                    <a:blip r:embed="rId68"/>
                    <a:stretch>
                      <a:fillRect/>
                    </a:stretch>
                  </pic:blipFill>
                  <pic:spPr>
                    <a:xfrm>
                      <a:off x="0" y="0"/>
                      <a:ext cx="3642740" cy="2959323"/>
                    </a:xfrm>
                    <a:prstGeom prst="rect">
                      <a:avLst/>
                    </a:prstGeom>
                  </pic:spPr>
                </pic:pic>
              </a:graphicData>
            </a:graphic>
          </wp:inline>
        </w:drawing>
      </w:r>
    </w:p>
    <w:p w14:paraId="7D1E2E58" w14:textId="77777777" w:rsidR="001B31CE" w:rsidRDefault="001B31CE" w:rsidP="00375293">
      <w:pPr>
        <w:ind w:left="360"/>
        <w:rPr>
          <w:b/>
          <w:bCs/>
        </w:rPr>
      </w:pPr>
    </w:p>
    <w:p w14:paraId="3180BE84" w14:textId="77777777" w:rsidR="001B31CE" w:rsidRDefault="001B31CE">
      <w:pPr>
        <w:rPr>
          <w:rFonts w:asciiTheme="majorHAnsi" w:hAnsiTheme="majorHAnsi"/>
          <w:b/>
          <w:color w:val="476166" w:themeColor="accent1"/>
          <w:sz w:val="28"/>
          <w:szCs w:val="28"/>
        </w:rPr>
      </w:pPr>
      <w:r>
        <w:br w:type="page"/>
      </w:r>
    </w:p>
    <w:p w14:paraId="787BBE67" w14:textId="2CF126A8" w:rsidR="001B31CE" w:rsidRDefault="001B31CE" w:rsidP="001B31CE">
      <w:pPr>
        <w:pStyle w:val="Heading4"/>
      </w:pPr>
      <w:r>
        <w:lastRenderedPageBreak/>
        <w:t>[</w:t>
      </w:r>
      <w:r w:rsidR="00656526">
        <w:t>7.11</w:t>
      </w:r>
      <w:r>
        <w:t xml:space="preserve">4] Evaluating </w:t>
      </w:r>
      <w:r w:rsidR="00F563BA">
        <w:t>Differences B</w:t>
      </w:r>
      <w:r>
        <w:t xml:space="preserve">etween </w:t>
      </w:r>
      <w:r w:rsidR="00F563BA">
        <w:t>B</w:t>
      </w:r>
      <w:r>
        <w:t xml:space="preserve">oth </w:t>
      </w:r>
      <w:r w:rsidR="00F563BA">
        <w:t>S</w:t>
      </w:r>
      <w:r>
        <w:t xml:space="preserve">ets of </w:t>
      </w:r>
      <w:r w:rsidR="00F563BA">
        <w:t>A</w:t>
      </w:r>
      <w:r>
        <w:t>rguments</w:t>
      </w:r>
    </w:p>
    <w:p w14:paraId="0F84B7E9" w14:textId="77777777" w:rsidR="001B31CE" w:rsidRDefault="001B31CE" w:rsidP="001B31CE"/>
    <w:p w14:paraId="438784BF" w14:textId="219CD4BE" w:rsidR="001B31CE" w:rsidRDefault="001B31CE" w:rsidP="001B31CE">
      <w:r>
        <w:t>Reviewing the evaluation metrics from the models trained on both sets of arguments above reveals some fundamental differences:</w:t>
      </w:r>
    </w:p>
    <w:p w14:paraId="72E69AC2" w14:textId="77777777" w:rsidR="001B31CE" w:rsidRDefault="001B31CE" w:rsidP="001B31CE"/>
    <w:p w14:paraId="12B191FF" w14:textId="7B011E17" w:rsidR="001B31CE" w:rsidRPr="008617CA" w:rsidRDefault="001B31CE" w:rsidP="001B31CE">
      <w:pPr>
        <w:pStyle w:val="ListParagraph"/>
        <w:numPr>
          <w:ilvl w:val="0"/>
          <w:numId w:val="29"/>
        </w:numPr>
        <w:rPr>
          <w:b/>
          <w:bCs/>
        </w:rPr>
      </w:pPr>
      <w:r w:rsidRPr="008617CA">
        <w:rPr>
          <w:b/>
          <w:bCs/>
        </w:rPr>
        <w:t>Trade-off between precision &amp; recall</w:t>
      </w:r>
    </w:p>
    <w:p w14:paraId="29AC7C18" w14:textId="77777777" w:rsidR="001B31CE" w:rsidRDefault="001B31CE" w:rsidP="001B31CE">
      <w:pPr>
        <w:pStyle w:val="ListParagraph"/>
      </w:pPr>
    </w:p>
    <w:p w14:paraId="73FE5142" w14:textId="2B366C8E" w:rsidR="001B31CE" w:rsidRDefault="001B31CE" w:rsidP="009A304B">
      <w:pPr>
        <w:ind w:firstLine="360"/>
      </w:pPr>
      <w:r>
        <w:t>Argument set 2 sacrifices precision (-5.4%) for an improvement in recall (+6.6%).</w:t>
      </w:r>
    </w:p>
    <w:p w14:paraId="340E70BB" w14:textId="77777777" w:rsidR="001B31CE" w:rsidRDefault="001B31CE" w:rsidP="001B31CE">
      <w:pPr>
        <w:pStyle w:val="ListParagraph"/>
      </w:pPr>
    </w:p>
    <w:p w14:paraId="3727712C" w14:textId="2FEDD025" w:rsidR="00F563BA" w:rsidRDefault="001B31CE" w:rsidP="009A304B">
      <w:pPr>
        <w:ind w:left="360"/>
      </w:pPr>
      <w:r>
        <w:t>This roughly means that Argument Set 1 trained a model that is more balanced and careful about making “real news” predictions, whereas Argument Set 2</w:t>
      </w:r>
      <w:r w:rsidR="00F563BA">
        <w:t xml:space="preserve"> is more aggressive to classify content as “real news”.</w:t>
      </w:r>
    </w:p>
    <w:p w14:paraId="0BB14F03" w14:textId="77777777" w:rsidR="00F563BA" w:rsidRDefault="00F563BA" w:rsidP="009A304B">
      <w:pPr>
        <w:pStyle w:val="ListParagraph"/>
        <w:ind w:left="1080"/>
      </w:pPr>
    </w:p>
    <w:p w14:paraId="672EB755" w14:textId="55CFD309" w:rsidR="00F563BA" w:rsidRDefault="00F563BA" w:rsidP="009A304B">
      <w:pPr>
        <w:ind w:left="360"/>
      </w:pPr>
      <w:r>
        <w:t>The confusion matrix for the model trained with Argument Set 2 confirms this tendency – 452 fake news items were incorrectly classified as real (high false positive rate), whereas only 70 real news items were incorrectly classified</w:t>
      </w:r>
      <w:r w:rsidR="009A304B">
        <w:t>, suggesting that set 2 has a strong bias towards “real” classification.</w:t>
      </w:r>
    </w:p>
    <w:p w14:paraId="48A7DFDC" w14:textId="77777777" w:rsidR="009A304B" w:rsidRDefault="009A304B" w:rsidP="00F563BA">
      <w:pPr>
        <w:pStyle w:val="ListParagraph"/>
      </w:pPr>
    </w:p>
    <w:p w14:paraId="22B3A09F" w14:textId="692184F4" w:rsidR="009A304B" w:rsidRPr="008617CA" w:rsidRDefault="009A304B" w:rsidP="009A304B">
      <w:pPr>
        <w:pStyle w:val="ListParagraph"/>
        <w:numPr>
          <w:ilvl w:val="0"/>
          <w:numId w:val="29"/>
        </w:numPr>
        <w:rPr>
          <w:b/>
          <w:bCs/>
        </w:rPr>
      </w:pPr>
      <w:r w:rsidRPr="008617CA">
        <w:rPr>
          <w:b/>
          <w:bCs/>
        </w:rPr>
        <w:t>Training efficiency</w:t>
      </w:r>
    </w:p>
    <w:p w14:paraId="17EF6238" w14:textId="77777777" w:rsidR="009A304B" w:rsidRDefault="009A304B" w:rsidP="009A304B"/>
    <w:p w14:paraId="28E77B72" w14:textId="651C7520" w:rsidR="002701EA" w:rsidRDefault="009A304B" w:rsidP="002701EA">
      <w:pPr>
        <w:ind w:left="360"/>
      </w:pPr>
      <w:r>
        <w:t xml:space="preserve">The model trained with Argument Set 2 achieved comparable F1 score (0.7% lower) while only being trained across 4 epochs (as opposed to 10 in Argument Set 1). This indicates that despite fewer training </w:t>
      </w:r>
      <w:r w:rsidR="002701EA">
        <w:t>epochs</w:t>
      </w:r>
      <w:r>
        <w:t>, higher weight decay effectively prevented overfitting.</w:t>
      </w:r>
    </w:p>
    <w:p w14:paraId="307A3D8A" w14:textId="77777777" w:rsidR="002701EA" w:rsidRDefault="002701EA" w:rsidP="002701EA">
      <w:pPr>
        <w:ind w:left="360"/>
      </w:pPr>
    </w:p>
    <w:p w14:paraId="3DCFA748" w14:textId="55B95DFB" w:rsidR="002701EA" w:rsidRDefault="002701EA" w:rsidP="002701EA">
      <w:pPr>
        <w:ind w:left="360"/>
      </w:pPr>
      <w:r>
        <w:t>I suspect this is likely to have important implications for computational efficiency</w:t>
      </w:r>
      <w:r w:rsidR="006D5F0E">
        <w:t xml:space="preserve">, </w:t>
      </w:r>
      <w:r w:rsidR="00CD399D">
        <w:t>as this demonstrates that strong regularisation can achieve comparable results with less training.</w:t>
      </w:r>
    </w:p>
    <w:p w14:paraId="1CF71ED1" w14:textId="77777777" w:rsidR="00CD399D" w:rsidRDefault="00CD399D" w:rsidP="002701EA">
      <w:pPr>
        <w:ind w:left="360"/>
      </w:pPr>
    </w:p>
    <w:p w14:paraId="16E47EFC" w14:textId="089932B5" w:rsidR="00CD399D" w:rsidRDefault="00CD399D" w:rsidP="00CD399D">
      <w:r>
        <w:t xml:space="preserve">While the higher accuracy and ROC-AUC of the model trained by Argument Set 1 suggests that it has an overall better ability to discriminate between real and fake news, the F1 scores are quite close, indicating that both approaches have merit. </w:t>
      </w:r>
    </w:p>
    <w:p w14:paraId="087C4458" w14:textId="77777777" w:rsidR="00CD399D" w:rsidRDefault="00CD399D" w:rsidP="00CD399D"/>
    <w:p w14:paraId="6FC5F908" w14:textId="44E07361" w:rsidR="00CD399D" w:rsidRDefault="00291CE7" w:rsidP="00291CE7">
      <w:pPr>
        <w:pStyle w:val="Heading4"/>
      </w:pPr>
      <w:r>
        <w:t>[</w:t>
      </w:r>
      <w:r w:rsidR="00656526">
        <w:t>7.11</w:t>
      </w:r>
      <w:r>
        <w:t>5] Conclusions and Future Work</w:t>
      </w:r>
      <w:r w:rsidR="0031361E">
        <w:t xml:space="preserve"> from this point</w:t>
      </w:r>
    </w:p>
    <w:p w14:paraId="6F986FE3" w14:textId="77777777" w:rsidR="00291CE7" w:rsidRDefault="00291CE7" w:rsidP="00291CE7"/>
    <w:p w14:paraId="6BB4F80F" w14:textId="12EBAF02" w:rsidR="00291CE7" w:rsidRDefault="00291CE7" w:rsidP="00291CE7">
      <w:r>
        <w:t xml:space="preserve">After making many changes to the work, I believe that while further hyperparameter tuning may improve the model, it would make more sense for my next step to be implementing a more robust data pipeline that </w:t>
      </w:r>
      <w:r w:rsidR="003E470A">
        <w:t>leverages more datasets.</w:t>
      </w:r>
      <w:r>
        <w:t xml:space="preserve"> </w:t>
      </w:r>
    </w:p>
    <w:p w14:paraId="586B3306" w14:textId="77777777" w:rsidR="00291CE7" w:rsidRDefault="00291CE7" w:rsidP="00291CE7"/>
    <w:p w14:paraId="1BA86B17" w14:textId="3DB18EB0" w:rsidR="00291CE7" w:rsidRDefault="00291CE7" w:rsidP="00291CE7">
      <w:r>
        <w:t xml:space="preserve">No matter what I do, the model overfits far too quickly, leading me to believe there is either insufficient data volume in the LIAR dataset alone, or “data leakage” – superficial patterns in the dataset that allow the model to “cheat” during training (e.g. certain sources or writing styles or vocabulary choices may strongly correlate with labels in ways that do not generalise to real-world scenarios). </w:t>
      </w:r>
    </w:p>
    <w:p w14:paraId="3547F9DD" w14:textId="77777777" w:rsidR="00C870C7" w:rsidRDefault="00C870C7" w:rsidP="00291CE7"/>
    <w:p w14:paraId="0DFD4A04" w14:textId="04B25D2D" w:rsidR="00C870C7" w:rsidRPr="00291CE7" w:rsidRDefault="00C870C7" w:rsidP="00291CE7">
      <w:r>
        <w:t>As such, the most immediate future work that I will implement is a more</w:t>
      </w:r>
      <w:r w:rsidR="00BB12A1">
        <w:t xml:space="preserve"> robust data pipeline so that there is more data in the hopes that the model will learn generalisable features as opposed to memorising training examples.</w:t>
      </w:r>
    </w:p>
    <w:p w14:paraId="0B29A5A1" w14:textId="77777777" w:rsidR="00291CE7" w:rsidRDefault="00291CE7" w:rsidP="00291CE7"/>
    <w:p w14:paraId="0A71000A" w14:textId="294B38F1" w:rsidR="00291CE7" w:rsidRPr="00291CE7" w:rsidRDefault="00291CE7" w:rsidP="00291CE7"/>
    <w:p w14:paraId="2B9BAC1D" w14:textId="77777777" w:rsidR="001B31CE" w:rsidRPr="00375293" w:rsidRDefault="001B31CE" w:rsidP="00375293">
      <w:pPr>
        <w:ind w:left="360"/>
        <w:rPr>
          <w:b/>
          <w:bCs/>
        </w:rPr>
      </w:pPr>
    </w:p>
    <w:p w14:paraId="6510B5A5" w14:textId="1B65CC79" w:rsidR="00C06840" w:rsidRDefault="00BB12A1" w:rsidP="00BB12A1">
      <w:pPr>
        <w:pStyle w:val="Heading3"/>
      </w:pPr>
      <w:r>
        <w:lastRenderedPageBreak/>
        <w:t>[</w:t>
      </w:r>
      <w:r w:rsidR="00656526">
        <w:t>7.12</w:t>
      </w:r>
      <w:r>
        <w:t>]</w:t>
      </w:r>
      <w:r w:rsidR="0090701A">
        <w:t xml:space="preserve"> Version 2</w:t>
      </w:r>
    </w:p>
    <w:p w14:paraId="1EE7F1BD" w14:textId="6B045820" w:rsidR="0090701A" w:rsidRDefault="0090701A" w:rsidP="0090701A">
      <w:pPr>
        <w:pStyle w:val="Heading4"/>
      </w:pPr>
      <w:r>
        <w:t>[</w:t>
      </w:r>
      <w:r w:rsidR="00656526">
        <w:t>7.12</w:t>
      </w:r>
      <w:r>
        <w:t xml:space="preserve">1] Overview &amp; Aims </w:t>
      </w:r>
    </w:p>
    <w:p w14:paraId="6EE8E060" w14:textId="77777777" w:rsidR="0090701A" w:rsidRDefault="0090701A" w:rsidP="0090701A"/>
    <w:p w14:paraId="2271BB8A" w14:textId="5C1B5FB5" w:rsidR="0090701A" w:rsidRDefault="0090701A" w:rsidP="0090701A">
      <w:r>
        <w:t>In this stage of work, I aim to implement a more robust data pipeline</w:t>
      </w:r>
      <w:r w:rsidR="004B7C98">
        <w:t>. This is done by introducing the ISOT Fake News Dataset [new2], a c</w:t>
      </w:r>
      <w:r w:rsidR="004B7C98" w:rsidRPr="004B7C98">
        <w:t>ompilation of several thousand fake news and truthful articles, obtained from different legitimate news sites and sites flagged as unreliable</w:t>
      </w:r>
      <w:r w:rsidR="004B7C98">
        <w:t xml:space="preserve"> by Politifact.com. [new2]</w:t>
      </w:r>
    </w:p>
    <w:p w14:paraId="4004FCE6" w14:textId="77777777" w:rsidR="004B7C98" w:rsidRDefault="004B7C98" w:rsidP="0090701A"/>
    <w:p w14:paraId="751D7652" w14:textId="0428FBB8" w:rsidR="004B7C98" w:rsidRDefault="004B7C98" w:rsidP="0090701A">
      <w:r>
        <w:t>Additionally</w:t>
      </w:r>
      <w:r w:rsidR="00E407CB">
        <w:t xml:space="preserve">, motivated by evaluation results after immediately introducing the ISOP Fake News Dataset into the pipeline (along with the LIAR dataset), dataset balancing features were added, and hyperparameter tuning was introduced. </w:t>
      </w:r>
    </w:p>
    <w:p w14:paraId="537E3401" w14:textId="77777777" w:rsidR="00BD535D" w:rsidRDefault="00BD535D" w:rsidP="0090701A"/>
    <w:p w14:paraId="657BD736" w14:textId="7865AAEA" w:rsidR="00BD535D" w:rsidRDefault="00BD535D" w:rsidP="00BD535D">
      <w:pPr>
        <w:pStyle w:val="Heading4"/>
      </w:pPr>
      <w:r>
        <w:t>[</w:t>
      </w:r>
      <w:r w:rsidR="00656526">
        <w:t>7.12</w:t>
      </w:r>
      <w:r>
        <w:t xml:space="preserve">2] Integrating </w:t>
      </w:r>
      <w:r w:rsidR="000206F5">
        <w:t>t</w:t>
      </w:r>
      <w:r>
        <w:t>he ISOT dataset in the data layer</w:t>
      </w:r>
    </w:p>
    <w:p w14:paraId="5F681414" w14:textId="77777777" w:rsidR="00BD535D" w:rsidRDefault="00BD535D" w:rsidP="00BD535D"/>
    <w:p w14:paraId="02A2903A" w14:textId="1D351A67" w:rsidR="0049629C" w:rsidRDefault="00BD535D" w:rsidP="0049629C">
      <w:proofErr w:type="gramStart"/>
      <w:r>
        <w:t>In order to</w:t>
      </w:r>
      <w:proofErr w:type="gramEnd"/>
      <w:r>
        <w:t xml:space="preserve"> </w:t>
      </w:r>
      <w:r w:rsidR="0049629C">
        <w:t>expand the data layer to include more datasets, the implementation approach needs to be more sophisticated</w:t>
      </w:r>
      <w:r w:rsidR="000A53BC">
        <w:t xml:space="preserve"> as a</w:t>
      </w:r>
      <w:r w:rsidR="0049629C">
        <w:t xml:space="preserve"> simple concatenation approach would fail to address that both the ISOT and LIAR datasets have fundamentally different structures: the LIAR dataset contains short claims, whereas the ISOT dataset contains full news articles with title/text separations. </w:t>
      </w:r>
    </w:p>
    <w:p w14:paraId="7B8727EB" w14:textId="77777777" w:rsidR="000A53BC" w:rsidRDefault="000A53BC" w:rsidP="0049629C"/>
    <w:p w14:paraId="7E9A5719" w14:textId="46076158" w:rsidR="000A53BC" w:rsidRDefault="000A53BC" w:rsidP="0049629C">
      <w:r>
        <w:t xml:space="preserve">I identified that a new pipeline at this stage would have several key components: </w:t>
      </w:r>
    </w:p>
    <w:p w14:paraId="7A52DFFB" w14:textId="77777777" w:rsidR="000A53BC" w:rsidRDefault="000A53BC" w:rsidP="0049629C"/>
    <w:p w14:paraId="17226E83" w14:textId="208FCBA8" w:rsidR="000A53BC" w:rsidRPr="000A53BC" w:rsidRDefault="000A53BC" w:rsidP="000A53BC">
      <w:pPr>
        <w:pStyle w:val="ListParagraph"/>
        <w:numPr>
          <w:ilvl w:val="0"/>
          <w:numId w:val="32"/>
        </w:numPr>
        <w:rPr>
          <w:b/>
          <w:bCs/>
        </w:rPr>
      </w:pPr>
      <w:r w:rsidRPr="000A53BC">
        <w:rPr>
          <w:b/>
          <w:bCs/>
        </w:rPr>
        <w:t>Dataset-specific preprocessing</w:t>
      </w:r>
    </w:p>
    <w:p w14:paraId="46246D2F" w14:textId="77777777" w:rsidR="000A53BC" w:rsidRDefault="000A53BC" w:rsidP="000A53BC"/>
    <w:p w14:paraId="36CBB1BF" w14:textId="77777777" w:rsidR="000A53BC" w:rsidRDefault="000A53BC" w:rsidP="000A53BC">
      <w:pPr>
        <w:ind w:left="360"/>
      </w:pPr>
      <w:r>
        <w:t xml:space="preserve">I would need to create pre-processing modules for each dataset. These modules would handle dataset-specific formats and extract valuable features from each dataset, before transforming dataset-specific fields into a common schema. </w:t>
      </w:r>
    </w:p>
    <w:p w14:paraId="18278BB4" w14:textId="77777777" w:rsidR="000A53BC" w:rsidRDefault="000A53BC" w:rsidP="000A53BC">
      <w:pPr>
        <w:ind w:left="360"/>
      </w:pPr>
    </w:p>
    <w:p w14:paraId="186976B2" w14:textId="5C411D22" w:rsidR="000A53BC" w:rsidRPr="000A53BC" w:rsidRDefault="000A53BC" w:rsidP="000A53BC">
      <w:pPr>
        <w:pStyle w:val="ListParagraph"/>
        <w:numPr>
          <w:ilvl w:val="0"/>
          <w:numId w:val="32"/>
        </w:numPr>
        <w:rPr>
          <w:b/>
          <w:bCs/>
        </w:rPr>
      </w:pPr>
      <w:r w:rsidRPr="000A53BC">
        <w:rPr>
          <w:b/>
          <w:bCs/>
        </w:rPr>
        <w:t xml:space="preserve">Unified </w:t>
      </w:r>
      <w:r w:rsidR="000A581E">
        <w:rPr>
          <w:b/>
          <w:bCs/>
        </w:rPr>
        <w:t>feature representation</w:t>
      </w:r>
      <w:r w:rsidRPr="000A53BC">
        <w:rPr>
          <w:b/>
          <w:bCs/>
        </w:rPr>
        <w:t xml:space="preserve"> </w:t>
      </w:r>
    </w:p>
    <w:p w14:paraId="36351C31" w14:textId="77777777" w:rsidR="000A53BC" w:rsidRDefault="000A53BC" w:rsidP="000A53BC">
      <w:pPr>
        <w:pStyle w:val="ListParagraph"/>
        <w:rPr>
          <w:b/>
          <w:bCs/>
        </w:rPr>
      </w:pPr>
    </w:p>
    <w:p w14:paraId="6D1D5A91" w14:textId="45EE5C2B" w:rsidR="000A53BC" w:rsidRDefault="000A53BC" w:rsidP="000A53BC">
      <w:pPr>
        <w:pStyle w:val="ListParagraph"/>
        <w:ind w:left="360"/>
      </w:pPr>
      <w:r>
        <w:t>I would need to design a common schema that would be filled with information that both datasets have</w:t>
      </w:r>
      <w:r w:rsidR="00D66974">
        <w:t xml:space="preserve"> (e.g. core text content, real/fake binary label, etc.)</w:t>
      </w:r>
    </w:p>
    <w:p w14:paraId="3722C03B" w14:textId="7D38763E" w:rsidR="00D66974" w:rsidRDefault="00D66974" w:rsidP="00D66974"/>
    <w:p w14:paraId="23F16717" w14:textId="4756EA7E" w:rsidR="00D66974" w:rsidRDefault="00D66974" w:rsidP="00D66974">
      <w:pPr>
        <w:pStyle w:val="ListParagraph"/>
        <w:numPr>
          <w:ilvl w:val="0"/>
          <w:numId w:val="32"/>
        </w:numPr>
        <w:rPr>
          <w:b/>
          <w:bCs/>
        </w:rPr>
      </w:pPr>
      <w:r w:rsidRPr="00D66974">
        <w:rPr>
          <w:b/>
          <w:bCs/>
        </w:rPr>
        <w:t>Evaluation that reports overall performance across all datasets, and dataset-specific performance</w:t>
      </w:r>
    </w:p>
    <w:p w14:paraId="6CCF3FD6" w14:textId="77777777" w:rsidR="00D66974" w:rsidRDefault="00D66974" w:rsidP="00D66974">
      <w:pPr>
        <w:rPr>
          <w:b/>
          <w:bCs/>
        </w:rPr>
      </w:pPr>
    </w:p>
    <w:p w14:paraId="79F3A785" w14:textId="62FEFE55" w:rsidR="00D66974" w:rsidRDefault="00D66974" w:rsidP="00D66974">
      <w:pPr>
        <w:ind w:left="360"/>
      </w:pPr>
      <w:r>
        <w:t xml:space="preserve">This would be important to check that the model is not overly-generalising to one dataset – for example, if the model performed well with ISOT dataset but did not perform well on the LIAR dataset, I would need to be able to identify this situation. </w:t>
      </w:r>
    </w:p>
    <w:p w14:paraId="435FFA49" w14:textId="77777777" w:rsidR="00521300" w:rsidRDefault="00521300" w:rsidP="00D66974">
      <w:pPr>
        <w:ind w:left="360"/>
      </w:pPr>
    </w:p>
    <w:p w14:paraId="33C0AA74" w14:textId="77777777" w:rsidR="00152B01" w:rsidRDefault="00152B01">
      <w:pPr>
        <w:rPr>
          <w:rFonts w:asciiTheme="majorHAnsi" w:hAnsiTheme="majorHAnsi"/>
          <w:b/>
          <w:color w:val="476166" w:themeColor="accent1"/>
          <w:sz w:val="28"/>
          <w:szCs w:val="28"/>
        </w:rPr>
      </w:pPr>
      <w:r>
        <w:br w:type="page"/>
      </w:r>
    </w:p>
    <w:p w14:paraId="42C395E7" w14:textId="580789CA" w:rsidR="00521300" w:rsidRDefault="00521300" w:rsidP="00521300">
      <w:pPr>
        <w:pStyle w:val="Heading4"/>
      </w:pPr>
      <w:r>
        <w:lastRenderedPageBreak/>
        <w:t>[</w:t>
      </w:r>
      <w:r w:rsidR="00F605E7">
        <w:t>7.12</w:t>
      </w:r>
      <w:r>
        <w:t>3]</w:t>
      </w:r>
      <w:r w:rsidR="004F3E17">
        <w:t xml:space="preserve"> Initial Successful Execution: Implementation Details</w:t>
      </w:r>
    </w:p>
    <w:p w14:paraId="7F38D974" w14:textId="77777777" w:rsidR="00113EBF" w:rsidRDefault="00113EBF" w:rsidP="00113EBF"/>
    <w:p w14:paraId="37901EDC" w14:textId="151CCE05" w:rsidR="00113EBF" w:rsidRPr="00113EBF" w:rsidRDefault="00113EBF" w:rsidP="00113EBF">
      <w:r>
        <w:t>For this section, while I have performed lots of trial and error, I will only document the two most significant executions in the report as there was little value/insights gleaned from other execution runs.</w:t>
      </w:r>
    </w:p>
    <w:p w14:paraId="19E901AC" w14:textId="77777777" w:rsidR="00D636F2" w:rsidRDefault="00D636F2" w:rsidP="00D636F2"/>
    <w:p w14:paraId="4EBB9FE7" w14:textId="17FC004B" w:rsidR="00D636F2" w:rsidRDefault="00D636F2" w:rsidP="00D636F2">
      <w:pPr>
        <w:pStyle w:val="ListParagraph"/>
        <w:numPr>
          <w:ilvl w:val="0"/>
          <w:numId w:val="33"/>
        </w:numPr>
        <w:rPr>
          <w:b/>
          <w:bCs/>
        </w:rPr>
      </w:pPr>
      <w:r>
        <w:rPr>
          <w:b/>
          <w:bCs/>
        </w:rPr>
        <w:t>Dataset-specific pre-processing modules</w:t>
      </w:r>
    </w:p>
    <w:p w14:paraId="63F75C9D" w14:textId="77777777" w:rsidR="00D636F2" w:rsidRDefault="00D636F2" w:rsidP="00D636F2">
      <w:pPr>
        <w:rPr>
          <w:b/>
          <w:bCs/>
        </w:rPr>
      </w:pPr>
    </w:p>
    <w:p w14:paraId="56C257AD" w14:textId="6A28D35B" w:rsidR="00D636F2" w:rsidRDefault="00D636F2" w:rsidP="00D636F2">
      <w:pPr>
        <w:ind w:left="360"/>
        <w:rPr>
          <w:b/>
          <w:bCs/>
        </w:rPr>
      </w:pPr>
      <w:r w:rsidRPr="00D636F2">
        <w:rPr>
          <w:b/>
          <w:bCs/>
          <w:noProof/>
        </w:rPr>
        <w:drawing>
          <wp:inline distT="0" distB="0" distL="0" distR="0" wp14:anchorId="1969E70D" wp14:editId="706891F2">
            <wp:extent cx="3551470" cy="3057525"/>
            <wp:effectExtent l="0" t="0" r="0" b="0"/>
            <wp:docPr id="166312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020" name="Picture 1" descr="A screenshot of a computer program&#10;&#10;AI-generated content may be incorrect."/>
                    <pic:cNvPicPr/>
                  </pic:nvPicPr>
                  <pic:blipFill>
                    <a:blip r:embed="rId69"/>
                    <a:stretch>
                      <a:fillRect/>
                    </a:stretch>
                  </pic:blipFill>
                  <pic:spPr>
                    <a:xfrm>
                      <a:off x="0" y="0"/>
                      <a:ext cx="3575007" cy="3077788"/>
                    </a:xfrm>
                    <a:prstGeom prst="rect">
                      <a:avLst/>
                    </a:prstGeom>
                  </pic:spPr>
                </pic:pic>
              </a:graphicData>
            </a:graphic>
          </wp:inline>
        </w:drawing>
      </w:r>
    </w:p>
    <w:p w14:paraId="3F801FEC" w14:textId="2FE3816F" w:rsidR="00D636F2" w:rsidRPr="00D636F2" w:rsidRDefault="00D636F2" w:rsidP="00D636F2">
      <w:pPr>
        <w:ind w:left="360"/>
        <w:rPr>
          <w:b/>
          <w:bCs/>
        </w:rPr>
      </w:pPr>
      <w:r w:rsidRPr="00D636F2">
        <w:rPr>
          <w:b/>
          <w:bCs/>
          <w:noProof/>
        </w:rPr>
        <w:drawing>
          <wp:inline distT="0" distB="0" distL="0" distR="0" wp14:anchorId="45E94BFA" wp14:editId="556D2D5B">
            <wp:extent cx="3550920" cy="3976583"/>
            <wp:effectExtent l="0" t="0" r="0" b="5080"/>
            <wp:docPr id="1901792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2409" name="Picture 1" descr="A screenshot of a computer program&#10;&#10;AI-generated content may be incorrect."/>
                    <pic:cNvPicPr/>
                  </pic:nvPicPr>
                  <pic:blipFill>
                    <a:blip r:embed="rId70"/>
                    <a:stretch>
                      <a:fillRect/>
                    </a:stretch>
                  </pic:blipFill>
                  <pic:spPr>
                    <a:xfrm>
                      <a:off x="0" y="0"/>
                      <a:ext cx="3572117" cy="4000321"/>
                    </a:xfrm>
                    <a:prstGeom prst="rect">
                      <a:avLst/>
                    </a:prstGeom>
                  </pic:spPr>
                </pic:pic>
              </a:graphicData>
            </a:graphic>
          </wp:inline>
        </w:drawing>
      </w:r>
    </w:p>
    <w:p w14:paraId="759A0E82" w14:textId="5B0E6EC8" w:rsidR="00B93C05" w:rsidRDefault="004D3C0E" w:rsidP="004D3C0E">
      <w:pPr>
        <w:pStyle w:val="ListParagraph"/>
        <w:numPr>
          <w:ilvl w:val="0"/>
          <w:numId w:val="33"/>
        </w:numPr>
        <w:rPr>
          <w:b/>
          <w:bCs/>
        </w:rPr>
      </w:pPr>
      <w:r>
        <w:rPr>
          <w:b/>
          <w:bCs/>
        </w:rPr>
        <w:lastRenderedPageBreak/>
        <w:t>Unified Dataset Class to handle both LIAR and ISOT Datasets</w:t>
      </w:r>
    </w:p>
    <w:p w14:paraId="0EB7870B" w14:textId="77777777" w:rsidR="004D3C0E" w:rsidRDefault="004D3C0E" w:rsidP="004D3C0E">
      <w:pPr>
        <w:rPr>
          <w:b/>
          <w:bCs/>
        </w:rPr>
      </w:pPr>
    </w:p>
    <w:p w14:paraId="6E4F0C32" w14:textId="05FC4956" w:rsidR="004D3C0E" w:rsidRDefault="004D3C0E" w:rsidP="004D3C0E">
      <w:pPr>
        <w:ind w:left="360"/>
        <w:rPr>
          <w:b/>
          <w:bCs/>
        </w:rPr>
      </w:pPr>
      <w:r w:rsidRPr="004D3C0E">
        <w:rPr>
          <w:b/>
          <w:bCs/>
          <w:noProof/>
        </w:rPr>
        <w:drawing>
          <wp:inline distT="0" distB="0" distL="0" distR="0" wp14:anchorId="3A9610EE" wp14:editId="05E165AE">
            <wp:extent cx="3509571" cy="5562600"/>
            <wp:effectExtent l="0" t="0" r="0" b="0"/>
            <wp:docPr id="8845994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9413" name="Picture 1" descr="A screenshot of a computer program&#10;&#10;AI-generated content may be incorrect."/>
                    <pic:cNvPicPr/>
                  </pic:nvPicPr>
                  <pic:blipFill>
                    <a:blip r:embed="rId71"/>
                    <a:stretch>
                      <a:fillRect/>
                    </a:stretch>
                  </pic:blipFill>
                  <pic:spPr>
                    <a:xfrm>
                      <a:off x="0" y="0"/>
                      <a:ext cx="3516570" cy="5573693"/>
                    </a:xfrm>
                    <a:prstGeom prst="rect">
                      <a:avLst/>
                    </a:prstGeom>
                  </pic:spPr>
                </pic:pic>
              </a:graphicData>
            </a:graphic>
          </wp:inline>
        </w:drawing>
      </w:r>
    </w:p>
    <w:p w14:paraId="1A022E6C" w14:textId="77777777" w:rsidR="004D3C0E" w:rsidRDefault="004D3C0E" w:rsidP="004D3C0E">
      <w:pPr>
        <w:ind w:left="360"/>
        <w:rPr>
          <w:b/>
          <w:bCs/>
        </w:rPr>
      </w:pPr>
    </w:p>
    <w:p w14:paraId="1AB2AF34" w14:textId="0DA097B2" w:rsidR="004D3C0E" w:rsidRDefault="004D3C0E" w:rsidP="004D3C0E">
      <w:pPr>
        <w:ind w:left="360"/>
      </w:pPr>
      <w:r>
        <w:t xml:space="preserve">The rest of the pipeline remained functionally similar, with some code re-factoring to tidy up the code and </w:t>
      </w:r>
      <w:r w:rsidR="00760CED">
        <w:t xml:space="preserve">to </w:t>
      </w:r>
      <w:r>
        <w:t>ensure it would be able to support the integration of both the LIAR and ISOT Fake News datasets.</w:t>
      </w:r>
    </w:p>
    <w:p w14:paraId="2E32E486" w14:textId="77777777" w:rsidR="005F5195" w:rsidRDefault="005F5195" w:rsidP="004D3C0E">
      <w:pPr>
        <w:ind w:left="360"/>
      </w:pPr>
    </w:p>
    <w:p w14:paraId="4A364235" w14:textId="1E96D461" w:rsidR="005F5195" w:rsidRDefault="005F5195">
      <w:r>
        <w:br w:type="page"/>
      </w:r>
    </w:p>
    <w:p w14:paraId="74C9EEDB" w14:textId="486E6D97" w:rsidR="00A62714" w:rsidRDefault="005F5195" w:rsidP="00A62714">
      <w:pPr>
        <w:pStyle w:val="Heading4"/>
      </w:pPr>
      <w:r>
        <w:lastRenderedPageBreak/>
        <w:t>[</w:t>
      </w:r>
      <w:r w:rsidR="00F605E7">
        <w:t>7.12</w:t>
      </w:r>
      <w:r>
        <w:t xml:space="preserve">4] Initial Successful Execution: Evaluation </w:t>
      </w:r>
    </w:p>
    <w:p w14:paraId="7BD6DF75" w14:textId="77777777" w:rsidR="00A62714" w:rsidRDefault="00A62714" w:rsidP="00A62714"/>
    <w:p w14:paraId="3339A4F0" w14:textId="67239E08" w:rsidR="00A62714" w:rsidRDefault="00A62714" w:rsidP="00A62714">
      <w:pPr>
        <w:pStyle w:val="ListParagraph"/>
        <w:numPr>
          <w:ilvl w:val="0"/>
          <w:numId w:val="34"/>
        </w:numPr>
        <w:rPr>
          <w:b/>
          <w:bCs/>
        </w:rPr>
      </w:pPr>
      <w:r>
        <w:rPr>
          <w:b/>
          <w:bCs/>
        </w:rPr>
        <w:t xml:space="preserve">Training </w:t>
      </w:r>
    </w:p>
    <w:p w14:paraId="2E6C5244" w14:textId="77777777" w:rsidR="00A62714" w:rsidRPr="00A62714" w:rsidRDefault="00A62714" w:rsidP="00A62714">
      <w:pPr>
        <w:pStyle w:val="ListParagraph"/>
        <w:rPr>
          <w:b/>
          <w:bCs/>
        </w:rPr>
      </w:pPr>
    </w:p>
    <w:p w14:paraId="282A6996" w14:textId="4449A11F" w:rsidR="00A62714" w:rsidRDefault="00A62714" w:rsidP="00A62714">
      <w:pPr>
        <w:ind w:left="360"/>
        <w:rPr>
          <w:b/>
          <w:bCs/>
        </w:rPr>
      </w:pPr>
      <w:r w:rsidRPr="00A62714">
        <w:rPr>
          <w:b/>
          <w:bCs/>
          <w:noProof/>
        </w:rPr>
        <w:drawing>
          <wp:inline distT="0" distB="0" distL="0" distR="0" wp14:anchorId="57B6E89E" wp14:editId="35013C8E">
            <wp:extent cx="4286250" cy="1353168"/>
            <wp:effectExtent l="0" t="0" r="0" b="0"/>
            <wp:docPr id="136730430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4301" name="Picture 1" descr="A table of numbers with black text&#10;&#10;AI-generated content may be incorrect."/>
                    <pic:cNvPicPr/>
                  </pic:nvPicPr>
                  <pic:blipFill>
                    <a:blip r:embed="rId72"/>
                    <a:stretch>
                      <a:fillRect/>
                    </a:stretch>
                  </pic:blipFill>
                  <pic:spPr>
                    <a:xfrm>
                      <a:off x="0" y="0"/>
                      <a:ext cx="4295313" cy="1356029"/>
                    </a:xfrm>
                    <a:prstGeom prst="rect">
                      <a:avLst/>
                    </a:prstGeom>
                  </pic:spPr>
                </pic:pic>
              </a:graphicData>
            </a:graphic>
          </wp:inline>
        </w:drawing>
      </w:r>
    </w:p>
    <w:p w14:paraId="75C0FF1E" w14:textId="77777777" w:rsidR="00A62714" w:rsidRDefault="00A62714" w:rsidP="00A62714">
      <w:pPr>
        <w:ind w:left="360"/>
        <w:rPr>
          <w:b/>
          <w:bCs/>
        </w:rPr>
      </w:pPr>
    </w:p>
    <w:p w14:paraId="3790398B" w14:textId="726A9A75" w:rsidR="00A62714" w:rsidRDefault="00A62714" w:rsidP="00A62714">
      <w:pPr>
        <w:pStyle w:val="ListParagraph"/>
        <w:numPr>
          <w:ilvl w:val="0"/>
          <w:numId w:val="34"/>
        </w:numPr>
        <w:rPr>
          <w:b/>
          <w:bCs/>
        </w:rPr>
      </w:pPr>
      <w:r>
        <w:rPr>
          <w:b/>
          <w:bCs/>
        </w:rPr>
        <w:t>Performance on Test Set</w:t>
      </w:r>
    </w:p>
    <w:p w14:paraId="10D92C47" w14:textId="77777777" w:rsidR="00760CED" w:rsidRDefault="00760CED" w:rsidP="00760CED">
      <w:pPr>
        <w:rPr>
          <w:b/>
          <w:bCs/>
        </w:rPr>
      </w:pPr>
    </w:p>
    <w:p w14:paraId="170CC561" w14:textId="5FFCD3EE" w:rsidR="00760CED" w:rsidRDefault="00760CED" w:rsidP="00760CED">
      <w:pPr>
        <w:ind w:left="360"/>
        <w:rPr>
          <w:b/>
          <w:bCs/>
        </w:rPr>
      </w:pPr>
      <w:r w:rsidRPr="00760CED">
        <w:rPr>
          <w:b/>
          <w:bCs/>
          <w:noProof/>
        </w:rPr>
        <w:drawing>
          <wp:inline distT="0" distB="0" distL="0" distR="0" wp14:anchorId="00E9F0C8" wp14:editId="3E6A309D">
            <wp:extent cx="5133975" cy="1955664"/>
            <wp:effectExtent l="0" t="0" r="0" b="6985"/>
            <wp:docPr id="211289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7577" name="Picture 1" descr="A screenshot of a computer&#10;&#10;AI-generated content may be incorrect."/>
                    <pic:cNvPicPr/>
                  </pic:nvPicPr>
                  <pic:blipFill>
                    <a:blip r:embed="rId73"/>
                    <a:stretch>
                      <a:fillRect/>
                    </a:stretch>
                  </pic:blipFill>
                  <pic:spPr>
                    <a:xfrm>
                      <a:off x="0" y="0"/>
                      <a:ext cx="5157760" cy="1964724"/>
                    </a:xfrm>
                    <a:prstGeom prst="rect">
                      <a:avLst/>
                    </a:prstGeom>
                  </pic:spPr>
                </pic:pic>
              </a:graphicData>
            </a:graphic>
          </wp:inline>
        </w:drawing>
      </w:r>
    </w:p>
    <w:p w14:paraId="268F817C" w14:textId="77777777" w:rsidR="00760CED" w:rsidRDefault="00760CED" w:rsidP="00760CED">
      <w:pPr>
        <w:ind w:left="360"/>
        <w:rPr>
          <w:b/>
          <w:bCs/>
        </w:rPr>
      </w:pPr>
    </w:p>
    <w:p w14:paraId="1502C13B" w14:textId="235236C3" w:rsidR="00760CED" w:rsidRDefault="00760CED" w:rsidP="00760CED">
      <w:pPr>
        <w:pStyle w:val="ListParagraph"/>
        <w:numPr>
          <w:ilvl w:val="0"/>
          <w:numId w:val="34"/>
        </w:numPr>
        <w:rPr>
          <w:b/>
          <w:bCs/>
        </w:rPr>
      </w:pPr>
      <w:r>
        <w:rPr>
          <w:b/>
          <w:bCs/>
        </w:rPr>
        <w:t>Confusion Matrices</w:t>
      </w:r>
    </w:p>
    <w:p w14:paraId="6BB1A0FB" w14:textId="77777777" w:rsidR="00760CED" w:rsidRDefault="00760CED" w:rsidP="00760CED">
      <w:pPr>
        <w:rPr>
          <w:b/>
          <w:bCs/>
        </w:rPr>
      </w:pPr>
    </w:p>
    <w:p w14:paraId="500E5D1C" w14:textId="476934CB" w:rsidR="00760CED" w:rsidRPr="00760CED" w:rsidRDefault="00760CED" w:rsidP="00760CED">
      <w:pPr>
        <w:ind w:left="360"/>
        <w:rPr>
          <w:b/>
          <w:bCs/>
        </w:rPr>
      </w:pPr>
      <w:r w:rsidRPr="00760CED">
        <w:rPr>
          <w:b/>
          <w:bCs/>
          <w:noProof/>
        </w:rPr>
        <w:drawing>
          <wp:inline distT="0" distB="0" distL="0" distR="0" wp14:anchorId="2A1B18E1" wp14:editId="625E03B4">
            <wp:extent cx="4157662" cy="3286125"/>
            <wp:effectExtent l="0" t="0" r="0" b="0"/>
            <wp:docPr id="32755659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6597" name="Picture 1" descr="A blue squares with white text&#10;&#10;AI-generated content may be incorrect."/>
                    <pic:cNvPicPr/>
                  </pic:nvPicPr>
                  <pic:blipFill>
                    <a:blip r:embed="rId74"/>
                    <a:stretch>
                      <a:fillRect/>
                    </a:stretch>
                  </pic:blipFill>
                  <pic:spPr>
                    <a:xfrm>
                      <a:off x="0" y="0"/>
                      <a:ext cx="4167084" cy="3293572"/>
                    </a:xfrm>
                    <a:prstGeom prst="rect">
                      <a:avLst/>
                    </a:prstGeom>
                  </pic:spPr>
                </pic:pic>
              </a:graphicData>
            </a:graphic>
          </wp:inline>
        </w:drawing>
      </w:r>
    </w:p>
    <w:p w14:paraId="4CEFB547" w14:textId="77777777" w:rsidR="00B93C05" w:rsidRDefault="00B93C05" w:rsidP="00B93C05"/>
    <w:p w14:paraId="4670225E" w14:textId="35A4351C" w:rsidR="00760CED" w:rsidRPr="00B93C05" w:rsidRDefault="00760CED" w:rsidP="00B93C05">
      <w:r w:rsidRPr="00760CED">
        <w:rPr>
          <w:noProof/>
        </w:rPr>
        <w:lastRenderedPageBreak/>
        <w:drawing>
          <wp:inline distT="0" distB="0" distL="0" distR="0" wp14:anchorId="77964CDC" wp14:editId="0F718D01">
            <wp:extent cx="4114800" cy="3181834"/>
            <wp:effectExtent l="0" t="0" r="0" b="0"/>
            <wp:docPr id="13443562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6237" name="Picture 1" descr="A blue squares with white text&#10;&#10;AI-generated content may be incorrect."/>
                    <pic:cNvPicPr/>
                  </pic:nvPicPr>
                  <pic:blipFill>
                    <a:blip r:embed="rId75"/>
                    <a:stretch>
                      <a:fillRect/>
                    </a:stretch>
                  </pic:blipFill>
                  <pic:spPr>
                    <a:xfrm>
                      <a:off x="0" y="0"/>
                      <a:ext cx="4119593" cy="3185541"/>
                    </a:xfrm>
                    <a:prstGeom prst="rect">
                      <a:avLst/>
                    </a:prstGeom>
                  </pic:spPr>
                </pic:pic>
              </a:graphicData>
            </a:graphic>
          </wp:inline>
        </w:drawing>
      </w:r>
    </w:p>
    <w:p w14:paraId="0051825B" w14:textId="77777777" w:rsidR="00BD535D" w:rsidRDefault="00BD535D" w:rsidP="00BD535D"/>
    <w:p w14:paraId="452543D3" w14:textId="7BC542A1" w:rsidR="00BD535D" w:rsidRDefault="00760CED" w:rsidP="00BD535D">
      <w:r w:rsidRPr="00760CED">
        <w:rPr>
          <w:noProof/>
        </w:rPr>
        <w:drawing>
          <wp:inline distT="0" distB="0" distL="0" distR="0" wp14:anchorId="599A0D34" wp14:editId="669A1A9F">
            <wp:extent cx="4158796" cy="3295650"/>
            <wp:effectExtent l="0" t="0" r="0" b="0"/>
            <wp:docPr id="175548622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6224" name="Picture 1" descr="A blue squares with white text&#10;&#10;AI-generated content may be incorrect."/>
                    <pic:cNvPicPr/>
                  </pic:nvPicPr>
                  <pic:blipFill>
                    <a:blip r:embed="rId76"/>
                    <a:stretch>
                      <a:fillRect/>
                    </a:stretch>
                  </pic:blipFill>
                  <pic:spPr>
                    <a:xfrm>
                      <a:off x="0" y="0"/>
                      <a:ext cx="4164924" cy="3300506"/>
                    </a:xfrm>
                    <a:prstGeom prst="rect">
                      <a:avLst/>
                    </a:prstGeom>
                  </pic:spPr>
                </pic:pic>
              </a:graphicData>
            </a:graphic>
          </wp:inline>
        </w:drawing>
      </w:r>
    </w:p>
    <w:p w14:paraId="238EA608" w14:textId="77777777" w:rsidR="00760CED" w:rsidRDefault="00760CED" w:rsidP="00BD535D"/>
    <w:p w14:paraId="789B8D8F" w14:textId="0292AF2C" w:rsidR="00B67E86" w:rsidRDefault="00B67E86"/>
    <w:p w14:paraId="5C271F06" w14:textId="77777777" w:rsidR="00B67E86" w:rsidRDefault="00B67E86">
      <w:r>
        <w:br w:type="page"/>
      </w:r>
    </w:p>
    <w:p w14:paraId="19AE6DAA" w14:textId="6B112E8A" w:rsidR="00760CED" w:rsidRDefault="00CD2506" w:rsidP="00BD535D">
      <w:r>
        <w:lastRenderedPageBreak/>
        <w:t xml:space="preserve">There are various </w:t>
      </w:r>
      <w:r w:rsidR="0085463E">
        <w:t>observations</w:t>
      </w:r>
      <w:r w:rsidR="00B67E86">
        <w:t xml:space="preserve"> that can be gleaned from the evaluation results:</w:t>
      </w:r>
    </w:p>
    <w:p w14:paraId="1C871500" w14:textId="77777777" w:rsidR="00B67E86" w:rsidRDefault="00B67E86" w:rsidP="00BD535D"/>
    <w:p w14:paraId="20DDEFF4" w14:textId="76207853" w:rsidR="00B67E86" w:rsidRDefault="00B67E86" w:rsidP="00B67E86">
      <w:pPr>
        <w:pStyle w:val="ListParagraph"/>
        <w:numPr>
          <w:ilvl w:val="0"/>
          <w:numId w:val="35"/>
        </w:numPr>
        <w:rPr>
          <w:b/>
          <w:bCs/>
        </w:rPr>
      </w:pPr>
      <w:r w:rsidRPr="00B67E86">
        <w:rPr>
          <w:b/>
          <w:bCs/>
        </w:rPr>
        <w:t>The combined dataset is significantly imbalanced.</w:t>
      </w:r>
    </w:p>
    <w:p w14:paraId="2AF493B9" w14:textId="77777777" w:rsidR="00B67E86" w:rsidRDefault="00B67E86" w:rsidP="00B67E86">
      <w:pPr>
        <w:pStyle w:val="ListParagraph"/>
        <w:rPr>
          <w:b/>
          <w:bCs/>
        </w:rPr>
      </w:pPr>
    </w:p>
    <w:p w14:paraId="76350FA4" w14:textId="49726F88" w:rsidR="00B67E86" w:rsidRDefault="00B67E86" w:rsidP="00B67E86">
      <w:pPr>
        <w:pStyle w:val="ListParagraph"/>
        <w:ind w:left="360"/>
      </w:pPr>
      <w:r>
        <w:t>The ISOT dataset dominates with 31,430 training samples, whereas LIAR dataset contributes only 10240 samples. This imbalance is reflected in the model’s performance.</w:t>
      </w:r>
    </w:p>
    <w:p w14:paraId="593790B1" w14:textId="77777777" w:rsidR="00B67E86" w:rsidRDefault="00B67E86" w:rsidP="00B67E86">
      <w:pPr>
        <w:pStyle w:val="ListParagraph"/>
        <w:ind w:left="360"/>
      </w:pPr>
    </w:p>
    <w:p w14:paraId="53D7D802" w14:textId="0C3E0277" w:rsidR="00B67E86" w:rsidRDefault="00120283" w:rsidP="00B67E86">
      <w:pPr>
        <w:pStyle w:val="ListParagraph"/>
        <w:numPr>
          <w:ilvl w:val="0"/>
          <w:numId w:val="35"/>
        </w:numPr>
        <w:rPr>
          <w:b/>
          <w:bCs/>
        </w:rPr>
      </w:pPr>
      <w:r>
        <w:rPr>
          <w:b/>
          <w:bCs/>
        </w:rPr>
        <w:t>There is a s</w:t>
      </w:r>
      <w:r w:rsidR="00B67E86">
        <w:rPr>
          <w:b/>
          <w:bCs/>
        </w:rPr>
        <w:t>evere performance discrepancy between datasets</w:t>
      </w:r>
      <w:r>
        <w:rPr>
          <w:b/>
          <w:bCs/>
        </w:rPr>
        <w:t>.</w:t>
      </w:r>
    </w:p>
    <w:p w14:paraId="4E2951B0" w14:textId="77777777" w:rsidR="00B67E86" w:rsidRDefault="00B67E86" w:rsidP="00B67E86">
      <w:pPr>
        <w:rPr>
          <w:b/>
          <w:bCs/>
        </w:rPr>
      </w:pPr>
    </w:p>
    <w:p w14:paraId="779CA67C" w14:textId="77777777" w:rsidR="0085463E" w:rsidRDefault="00B67E86" w:rsidP="00B67E86">
      <w:pPr>
        <w:ind w:left="360"/>
      </w:pPr>
      <w:r>
        <w:t xml:space="preserve">The model exhibits </w:t>
      </w:r>
      <w:proofErr w:type="gramStart"/>
      <w:r>
        <w:t>nearly-perfect</w:t>
      </w:r>
      <w:proofErr w:type="gramEnd"/>
      <w:r>
        <w:t xml:space="preserve"> performance on the ISOT dataset, with 99.9% across all metrics, and only 2 misclassifications across 8979 test samples. </w:t>
      </w:r>
    </w:p>
    <w:p w14:paraId="1067DDEE" w14:textId="77777777" w:rsidR="0085463E" w:rsidRDefault="0085463E" w:rsidP="00B67E86">
      <w:pPr>
        <w:ind w:left="360"/>
      </w:pPr>
    </w:p>
    <w:p w14:paraId="60B18BAC" w14:textId="6899C99C" w:rsidR="00B67E86" w:rsidRDefault="0085463E" w:rsidP="00B67E86">
      <w:pPr>
        <w:ind w:left="360"/>
      </w:pPr>
      <w:r>
        <w:t xml:space="preserve">Meanwhile, it performs worse on the LIAR dataset, with 63.54% accuracy. The confusion matrix shows that 352 fake news items from LIAR were misclassified as real, and 110 real statements were misclassified as fake. </w:t>
      </w:r>
      <w:r w:rsidR="00B67E86">
        <w:t xml:space="preserve"> </w:t>
      </w:r>
    </w:p>
    <w:p w14:paraId="31AC9365" w14:textId="23FCE461" w:rsidR="00120283" w:rsidRDefault="00120283" w:rsidP="00120283"/>
    <w:p w14:paraId="12E056BF" w14:textId="41A310BB" w:rsidR="00120283" w:rsidRDefault="00120283" w:rsidP="00120283">
      <w:r>
        <w:t xml:space="preserve">From the above observations, </w:t>
      </w:r>
      <w:r w:rsidR="007A1006">
        <w:t>I can draw the following insights:</w:t>
      </w:r>
    </w:p>
    <w:p w14:paraId="63E14886" w14:textId="77777777" w:rsidR="007A1006" w:rsidRDefault="007A1006" w:rsidP="00120283"/>
    <w:p w14:paraId="546864F4" w14:textId="77663E0F" w:rsidR="007A1006" w:rsidRDefault="007A1006" w:rsidP="007A1006">
      <w:pPr>
        <w:pStyle w:val="ListParagraph"/>
        <w:numPr>
          <w:ilvl w:val="0"/>
          <w:numId w:val="37"/>
        </w:numPr>
        <w:rPr>
          <w:b/>
          <w:bCs/>
        </w:rPr>
      </w:pPr>
      <w:r>
        <w:rPr>
          <w:b/>
          <w:bCs/>
        </w:rPr>
        <w:t>There is a potential data leakage in ISOT dataset.</w:t>
      </w:r>
    </w:p>
    <w:p w14:paraId="303EBE89" w14:textId="77777777" w:rsidR="007A1006" w:rsidRDefault="007A1006" w:rsidP="007A1006">
      <w:pPr>
        <w:rPr>
          <w:b/>
          <w:bCs/>
        </w:rPr>
      </w:pPr>
    </w:p>
    <w:p w14:paraId="4C759565" w14:textId="03CBF4C7" w:rsidR="007A1006" w:rsidRDefault="007A1006" w:rsidP="007A1006">
      <w:pPr>
        <w:ind w:left="360"/>
      </w:pPr>
      <w:r>
        <w:t>The model’s performance on ISOT is suspiciously excellent, suggesting possible issues (e.g. obvious patterns or features in ISOT that make classification trivial, duplicates between train/test splits, unintended data leakage, etc.)</w:t>
      </w:r>
    </w:p>
    <w:p w14:paraId="610EF9DA" w14:textId="77777777" w:rsidR="007A1006" w:rsidRDefault="007A1006" w:rsidP="007A1006">
      <w:pPr>
        <w:ind w:left="360"/>
      </w:pPr>
    </w:p>
    <w:p w14:paraId="494D3604" w14:textId="220484E6" w:rsidR="007A1006" w:rsidRDefault="007A1006" w:rsidP="007A1006">
      <w:pPr>
        <w:pStyle w:val="ListParagraph"/>
        <w:numPr>
          <w:ilvl w:val="0"/>
          <w:numId w:val="37"/>
        </w:numPr>
        <w:rPr>
          <w:b/>
          <w:bCs/>
        </w:rPr>
      </w:pPr>
      <w:r>
        <w:rPr>
          <w:b/>
          <w:bCs/>
        </w:rPr>
        <w:t>The LIAR dataset is inherently more challenging.</w:t>
      </w:r>
    </w:p>
    <w:p w14:paraId="0701B480" w14:textId="77777777" w:rsidR="007A1006" w:rsidRDefault="007A1006" w:rsidP="007A1006">
      <w:pPr>
        <w:rPr>
          <w:b/>
          <w:bCs/>
        </w:rPr>
      </w:pPr>
    </w:p>
    <w:p w14:paraId="11F196FD" w14:textId="67692FB4" w:rsidR="007A1006" w:rsidRDefault="007A1006" w:rsidP="007A1006">
      <w:pPr>
        <w:ind w:left="360"/>
      </w:pPr>
      <w:r>
        <w:t>The LIAR dataset contains political statements. Compared to the ISOT dataset, this means shorter text segments with less context, as well as more nuanced language that requires nuanced understanding of subtleties. Additionally, political claims may require external knowledge to verify, whereas ISOT may contain more obvious linguistic patterns that distinguish fake news.</w:t>
      </w:r>
    </w:p>
    <w:p w14:paraId="4DC9045A" w14:textId="77777777" w:rsidR="007A1006" w:rsidRDefault="007A1006" w:rsidP="007A1006">
      <w:pPr>
        <w:ind w:left="360"/>
      </w:pPr>
    </w:p>
    <w:p w14:paraId="559D4027" w14:textId="6D31C178" w:rsidR="007A1006" w:rsidRDefault="007A1006" w:rsidP="007A1006">
      <w:pPr>
        <w:pStyle w:val="ListParagraph"/>
        <w:numPr>
          <w:ilvl w:val="0"/>
          <w:numId w:val="37"/>
        </w:numPr>
        <w:rPr>
          <w:b/>
          <w:bCs/>
        </w:rPr>
      </w:pPr>
      <w:r>
        <w:rPr>
          <w:b/>
          <w:bCs/>
        </w:rPr>
        <w:t>There is model bias from the training set imbalance.</w:t>
      </w:r>
    </w:p>
    <w:p w14:paraId="0261FCB6" w14:textId="77777777" w:rsidR="007A1006" w:rsidRDefault="007A1006" w:rsidP="007A1006">
      <w:pPr>
        <w:rPr>
          <w:b/>
          <w:bCs/>
        </w:rPr>
      </w:pPr>
    </w:p>
    <w:p w14:paraId="06567A3E" w14:textId="6A37A5E8" w:rsidR="007A1006" w:rsidRDefault="00A82ECC" w:rsidP="007A1006">
      <w:pPr>
        <w:ind w:left="360"/>
      </w:pPr>
      <w:r>
        <w:t xml:space="preserve">As the model is primarily trained on ISOT data, it has optimised for patterns present in the ISOT dataset and given less weight to the characteristics of fake news in LIAR. </w:t>
      </w:r>
    </w:p>
    <w:p w14:paraId="25A92387" w14:textId="77777777" w:rsidR="00A82ECC" w:rsidRDefault="00A82ECC" w:rsidP="007A1006">
      <w:pPr>
        <w:ind w:left="360"/>
      </w:pPr>
    </w:p>
    <w:p w14:paraId="678D2B4C" w14:textId="191A36BF" w:rsidR="00A82ECC" w:rsidRDefault="00A82ECC" w:rsidP="00A82ECC">
      <w:r>
        <w:t xml:space="preserve">As such, the overall metrics are heavily misleading as they are skewed by the dominant (and likely easier) ISOT dataset. </w:t>
      </w:r>
    </w:p>
    <w:p w14:paraId="419A0FBD" w14:textId="77777777" w:rsidR="00DC4628" w:rsidRDefault="00DC4628" w:rsidP="00A82ECC"/>
    <w:p w14:paraId="05668605" w14:textId="49302EC7" w:rsidR="00DC4628" w:rsidRDefault="00DC4628">
      <w:r>
        <w:br w:type="page"/>
      </w:r>
    </w:p>
    <w:p w14:paraId="587F74A3" w14:textId="73DA7F41" w:rsidR="00DC4628" w:rsidRDefault="00DC4628" w:rsidP="00DC4628">
      <w:pPr>
        <w:pStyle w:val="Heading4"/>
      </w:pPr>
      <w:r>
        <w:lastRenderedPageBreak/>
        <w:t>[</w:t>
      </w:r>
      <w:r w:rsidR="00F605E7">
        <w:t>7.12</w:t>
      </w:r>
      <w:r>
        <w:t xml:space="preserve">5] </w:t>
      </w:r>
      <w:r w:rsidR="00184903">
        <w:t>Second Successful Execution: Implementation Changes</w:t>
      </w:r>
    </w:p>
    <w:p w14:paraId="0E61D60D" w14:textId="77777777" w:rsidR="0020167B" w:rsidRDefault="0020167B" w:rsidP="0020167B"/>
    <w:p w14:paraId="49EE4050" w14:textId="457671E8" w:rsidR="0020167B" w:rsidRDefault="0020167B" w:rsidP="0020167B">
      <w:r>
        <w:t>To address potential model bias from the training set imbalance, I have implemented</w:t>
      </w:r>
      <w:r w:rsidR="006F0CEC">
        <w:t xml:space="preserve"> two</w:t>
      </w:r>
      <w:r>
        <w:t xml:space="preserve"> complimentary approaches to balance the influence of each dataset: </w:t>
      </w:r>
    </w:p>
    <w:p w14:paraId="44646F49" w14:textId="77777777" w:rsidR="0020167B" w:rsidRDefault="0020167B" w:rsidP="0020167B"/>
    <w:p w14:paraId="3DFC1165" w14:textId="1618EF10" w:rsidR="00AD66D2" w:rsidRPr="00843AC8" w:rsidRDefault="0020167B" w:rsidP="00AD66D2">
      <w:pPr>
        <w:pStyle w:val="ListParagraph"/>
        <w:numPr>
          <w:ilvl w:val="0"/>
          <w:numId w:val="39"/>
        </w:numPr>
        <w:rPr>
          <w:b/>
          <w:bCs/>
        </w:rPr>
      </w:pPr>
      <w:r>
        <w:rPr>
          <w:b/>
          <w:bCs/>
        </w:rPr>
        <w:t xml:space="preserve">Weighted sampler for </w:t>
      </w:r>
      <w:proofErr w:type="spellStart"/>
      <w:r>
        <w:rPr>
          <w:b/>
          <w:bCs/>
        </w:rPr>
        <w:t>DataLoader</w:t>
      </w:r>
      <w:proofErr w:type="spellEnd"/>
    </w:p>
    <w:p w14:paraId="33E94A4C" w14:textId="77777777" w:rsidR="00C04E47" w:rsidRDefault="00C04E47" w:rsidP="00AD66D2"/>
    <w:p w14:paraId="3F293790" w14:textId="25BB6945" w:rsidR="00C04E47" w:rsidRDefault="00C04E47" w:rsidP="003F30D8">
      <w:pPr>
        <w:ind w:left="360"/>
      </w:pPr>
      <w:r>
        <w:t xml:space="preserve">The </w:t>
      </w:r>
      <w:proofErr w:type="spellStart"/>
      <w:r>
        <w:t>create_balanced_sampler</w:t>
      </w:r>
      <w:proofErr w:type="spellEnd"/>
      <w:r>
        <w:t xml:space="preserve"> function ensures that samples from the smaller LIAR dataset would be selected with higher probability during training, thus balancing the influence of both datasets. </w:t>
      </w:r>
    </w:p>
    <w:p w14:paraId="40C67F41" w14:textId="77777777" w:rsidR="00843AC8" w:rsidRDefault="00843AC8" w:rsidP="003F30D8">
      <w:pPr>
        <w:ind w:left="360"/>
      </w:pPr>
    </w:p>
    <w:p w14:paraId="72F5815B" w14:textId="4F707B3D" w:rsidR="00843AC8" w:rsidRDefault="00843AC8" w:rsidP="003F30D8">
      <w:pPr>
        <w:ind w:left="360"/>
      </w:pPr>
      <w:r w:rsidRPr="006F0CEC">
        <w:rPr>
          <w:noProof/>
        </w:rPr>
        <w:drawing>
          <wp:inline distT="0" distB="0" distL="0" distR="0" wp14:anchorId="2934C4AE" wp14:editId="686A01CD">
            <wp:extent cx="6725322" cy="2800350"/>
            <wp:effectExtent l="0" t="0" r="0" b="0"/>
            <wp:docPr id="315838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8680" name="Picture 1" descr="A screenshot of a computer&#10;&#10;AI-generated content may be incorrect."/>
                    <pic:cNvPicPr/>
                  </pic:nvPicPr>
                  <pic:blipFill>
                    <a:blip r:embed="rId77"/>
                    <a:stretch>
                      <a:fillRect/>
                    </a:stretch>
                  </pic:blipFill>
                  <pic:spPr>
                    <a:xfrm>
                      <a:off x="0" y="0"/>
                      <a:ext cx="6757226" cy="2813635"/>
                    </a:xfrm>
                    <a:prstGeom prst="rect">
                      <a:avLst/>
                    </a:prstGeom>
                  </pic:spPr>
                </pic:pic>
              </a:graphicData>
            </a:graphic>
          </wp:inline>
        </w:drawing>
      </w:r>
    </w:p>
    <w:p w14:paraId="3344A68C" w14:textId="6BB61044" w:rsidR="006F0CEC" w:rsidRDefault="00C04E47" w:rsidP="00AD66D2">
      <w:r>
        <w:br w:type="page"/>
      </w:r>
    </w:p>
    <w:p w14:paraId="6CE6762C" w14:textId="77777777" w:rsidR="00843AC8" w:rsidRDefault="006F0CEC" w:rsidP="00843AC8">
      <w:pPr>
        <w:pStyle w:val="ListParagraph"/>
        <w:numPr>
          <w:ilvl w:val="0"/>
          <w:numId w:val="39"/>
        </w:numPr>
        <w:rPr>
          <w:b/>
          <w:bCs/>
        </w:rPr>
      </w:pPr>
      <w:r w:rsidRPr="000417A4">
        <w:rPr>
          <w:b/>
          <w:bCs/>
        </w:rPr>
        <w:lastRenderedPageBreak/>
        <w:t>Class weights for Loss Function</w:t>
      </w:r>
    </w:p>
    <w:p w14:paraId="72E5C474" w14:textId="77777777" w:rsidR="00843AC8" w:rsidRDefault="00843AC8" w:rsidP="00843AC8">
      <w:pPr>
        <w:ind w:left="360"/>
      </w:pPr>
    </w:p>
    <w:p w14:paraId="714DB30F" w14:textId="1A10003C" w:rsidR="00C04E47" w:rsidRDefault="00C04E47" w:rsidP="00843AC8">
      <w:pPr>
        <w:ind w:left="360"/>
      </w:pPr>
      <w:r>
        <w:t xml:space="preserve">Meanwhile, the </w:t>
      </w:r>
      <w:proofErr w:type="spellStart"/>
      <w:r>
        <w:t>calculate_class_weights</w:t>
      </w:r>
      <w:proofErr w:type="spellEnd"/>
      <w:r>
        <w:t xml:space="preserve"> function searches through different combinations of learning rates, weight decay values, batch sizes and number of epochs. </w:t>
      </w:r>
      <w:r w:rsidR="002A7C3F">
        <w:t xml:space="preserve">The function records and displays all results sorted by F1 score. </w:t>
      </w:r>
    </w:p>
    <w:p w14:paraId="07B14F00" w14:textId="77777777" w:rsidR="00843AC8" w:rsidRDefault="00843AC8" w:rsidP="00843AC8">
      <w:pPr>
        <w:ind w:left="360"/>
      </w:pPr>
    </w:p>
    <w:p w14:paraId="315444F6" w14:textId="08E66D28" w:rsidR="00843AC8" w:rsidRPr="00843AC8" w:rsidRDefault="00843AC8" w:rsidP="00843AC8">
      <w:pPr>
        <w:ind w:left="360"/>
        <w:rPr>
          <w:b/>
          <w:bCs/>
        </w:rPr>
      </w:pPr>
      <w:r w:rsidRPr="006F0CEC">
        <w:rPr>
          <w:b/>
          <w:bCs/>
          <w:noProof/>
        </w:rPr>
        <w:drawing>
          <wp:inline distT="0" distB="0" distL="0" distR="0" wp14:anchorId="0AF65E91" wp14:editId="28969BA5">
            <wp:extent cx="6800850" cy="2650442"/>
            <wp:effectExtent l="0" t="0" r="0" b="0"/>
            <wp:docPr id="611847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7992" name="Picture 1" descr="A screenshot of a computer&#10;&#10;AI-generated content may be incorrect."/>
                    <pic:cNvPicPr/>
                  </pic:nvPicPr>
                  <pic:blipFill>
                    <a:blip r:embed="rId78"/>
                    <a:stretch>
                      <a:fillRect/>
                    </a:stretch>
                  </pic:blipFill>
                  <pic:spPr>
                    <a:xfrm>
                      <a:off x="0" y="0"/>
                      <a:ext cx="6803360" cy="2651420"/>
                    </a:xfrm>
                    <a:prstGeom prst="rect">
                      <a:avLst/>
                    </a:prstGeom>
                  </pic:spPr>
                </pic:pic>
              </a:graphicData>
            </a:graphic>
          </wp:inline>
        </w:drawing>
      </w:r>
    </w:p>
    <w:p w14:paraId="71F643D6" w14:textId="77777777" w:rsidR="006F0CEC" w:rsidRDefault="006F0CEC" w:rsidP="006F0CEC">
      <w:pPr>
        <w:pStyle w:val="ListParagraph"/>
        <w:ind w:left="0"/>
        <w:rPr>
          <w:b/>
          <w:bCs/>
        </w:rPr>
      </w:pPr>
    </w:p>
    <w:p w14:paraId="75D5B82D" w14:textId="6C0A0158" w:rsidR="006F0CEC" w:rsidRPr="006F0CEC" w:rsidRDefault="00F25309" w:rsidP="006F0CEC">
      <w:r>
        <w:t xml:space="preserve">I implemented weighted sampling and class weights with the aim to help ensure the LIAR dataset (with only 10,240 samples) would not have excessive influence over the larger ISOT dataset in training. In doing so, I hoped that both datasets would contribute meaningfully to the model’s learning process while being less biased towards patterns in the ISOT dataset. </w:t>
      </w:r>
    </w:p>
    <w:p w14:paraId="7F3BC4B9" w14:textId="77777777" w:rsidR="006F0CEC" w:rsidRPr="006F0CEC" w:rsidRDefault="006F0CEC" w:rsidP="006F0CEC">
      <w:pPr>
        <w:rPr>
          <w:b/>
          <w:bCs/>
        </w:rPr>
      </w:pPr>
    </w:p>
    <w:p w14:paraId="1D6C9026" w14:textId="6E90B212" w:rsidR="00911D23" w:rsidRDefault="00B71DC6">
      <w:r>
        <w:t>Additionally, I have also implemented hyperparameter tuning with grid search.</w:t>
      </w:r>
    </w:p>
    <w:p w14:paraId="4FB1F7E4" w14:textId="77777777" w:rsidR="00B83D98" w:rsidRDefault="00B83D98"/>
    <w:p w14:paraId="3AEB336A" w14:textId="77777777" w:rsidR="00B71DC6" w:rsidRDefault="00B71DC6">
      <w:pPr>
        <w:rPr>
          <w:b/>
          <w:bCs/>
        </w:rPr>
      </w:pPr>
      <w:r>
        <w:rPr>
          <w:b/>
          <w:bCs/>
        </w:rPr>
        <w:br w:type="page"/>
      </w:r>
    </w:p>
    <w:p w14:paraId="3C2C471B" w14:textId="4D5A2543" w:rsidR="00B71DC6" w:rsidRDefault="00B71DC6" w:rsidP="00B71DC6">
      <w:pPr>
        <w:pStyle w:val="ListParagraph"/>
        <w:numPr>
          <w:ilvl w:val="0"/>
          <w:numId w:val="39"/>
        </w:numPr>
        <w:rPr>
          <w:b/>
          <w:bCs/>
        </w:rPr>
      </w:pPr>
      <w:r>
        <w:rPr>
          <w:b/>
          <w:bCs/>
        </w:rPr>
        <w:lastRenderedPageBreak/>
        <w:t>Hyperparameter tuning with grid search</w:t>
      </w:r>
    </w:p>
    <w:p w14:paraId="3A3B0F91" w14:textId="77777777" w:rsidR="00B71DC6" w:rsidRPr="00B71DC6" w:rsidRDefault="00B71DC6" w:rsidP="00B71DC6">
      <w:pPr>
        <w:ind w:left="360"/>
        <w:rPr>
          <w:b/>
          <w:bCs/>
        </w:rPr>
      </w:pPr>
    </w:p>
    <w:p w14:paraId="1AAFEDB9" w14:textId="77777777" w:rsidR="00B83D98" w:rsidRDefault="00B83D98">
      <w:r w:rsidRPr="00B83D98">
        <w:rPr>
          <w:noProof/>
        </w:rPr>
        <w:drawing>
          <wp:inline distT="0" distB="0" distL="0" distR="0" wp14:anchorId="29E7B721" wp14:editId="7E825C82">
            <wp:extent cx="3875514" cy="4181475"/>
            <wp:effectExtent l="0" t="0" r="5715" b="0"/>
            <wp:docPr id="15037065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06527" name="Picture 1" descr="A screenshot of a computer program&#10;&#10;AI-generated content may be incorrect."/>
                    <pic:cNvPicPr/>
                  </pic:nvPicPr>
                  <pic:blipFill>
                    <a:blip r:embed="rId79"/>
                    <a:stretch>
                      <a:fillRect/>
                    </a:stretch>
                  </pic:blipFill>
                  <pic:spPr>
                    <a:xfrm>
                      <a:off x="0" y="0"/>
                      <a:ext cx="3875514" cy="4181475"/>
                    </a:xfrm>
                    <a:prstGeom prst="rect">
                      <a:avLst/>
                    </a:prstGeom>
                  </pic:spPr>
                </pic:pic>
              </a:graphicData>
            </a:graphic>
          </wp:inline>
        </w:drawing>
      </w:r>
    </w:p>
    <w:p w14:paraId="4C033BB6" w14:textId="77777777" w:rsidR="00B83D98" w:rsidRDefault="00B83D98">
      <w:r w:rsidRPr="00B83D98">
        <w:rPr>
          <w:noProof/>
        </w:rPr>
        <w:drawing>
          <wp:inline distT="0" distB="0" distL="0" distR="0" wp14:anchorId="689E6DD6" wp14:editId="0F48E698">
            <wp:extent cx="3876675" cy="3991014"/>
            <wp:effectExtent l="0" t="0" r="0" b="9525"/>
            <wp:docPr id="6454464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6482" name="Picture 1" descr="A screenshot of a computer program&#10;&#10;AI-generated content may be incorrect."/>
                    <pic:cNvPicPr/>
                  </pic:nvPicPr>
                  <pic:blipFill>
                    <a:blip r:embed="rId80"/>
                    <a:stretch>
                      <a:fillRect/>
                    </a:stretch>
                  </pic:blipFill>
                  <pic:spPr>
                    <a:xfrm>
                      <a:off x="0" y="0"/>
                      <a:ext cx="3895203" cy="4010088"/>
                    </a:xfrm>
                    <a:prstGeom prst="rect">
                      <a:avLst/>
                    </a:prstGeom>
                  </pic:spPr>
                </pic:pic>
              </a:graphicData>
            </a:graphic>
          </wp:inline>
        </w:drawing>
      </w:r>
    </w:p>
    <w:p w14:paraId="299137EE" w14:textId="05DD382D" w:rsidR="00BB12A1" w:rsidRDefault="00B71DC6" w:rsidP="00237BBC">
      <w:pPr>
        <w:ind w:left="360"/>
      </w:pPr>
      <w:r>
        <w:lastRenderedPageBreak/>
        <w:t xml:space="preserve">The </w:t>
      </w:r>
      <w:proofErr w:type="spellStart"/>
      <w:r>
        <w:t>tune_hyperparameters</w:t>
      </w:r>
      <w:proofErr w:type="spellEnd"/>
      <w:r>
        <w:t xml:space="preserve"> function will search through different combinations of learning rate, weight decay values, batch sizes and number of epochs, then records and displays all results sorted by F1 score. This made it easier for me to understand the effects of different hyperparameters. </w:t>
      </w:r>
    </w:p>
    <w:p w14:paraId="507DAADD" w14:textId="77777777" w:rsidR="00584F1B" w:rsidRDefault="00584F1B"/>
    <w:p w14:paraId="1B00C379" w14:textId="44360FB1" w:rsidR="00584F1B" w:rsidRDefault="00584F1B" w:rsidP="00584F1B">
      <w:pPr>
        <w:pStyle w:val="ListParagraph"/>
        <w:numPr>
          <w:ilvl w:val="0"/>
          <w:numId w:val="39"/>
        </w:numPr>
        <w:rPr>
          <w:b/>
          <w:bCs/>
        </w:rPr>
      </w:pPr>
      <w:r>
        <w:rPr>
          <w:b/>
          <w:bCs/>
        </w:rPr>
        <w:t>Early stopping</w:t>
      </w:r>
    </w:p>
    <w:p w14:paraId="76D1D884" w14:textId="77777777" w:rsidR="00584F1B" w:rsidRDefault="00584F1B" w:rsidP="00584F1B">
      <w:pPr>
        <w:rPr>
          <w:b/>
          <w:bCs/>
        </w:rPr>
      </w:pPr>
    </w:p>
    <w:p w14:paraId="7C183254" w14:textId="71D4BD1C" w:rsidR="00584F1B" w:rsidRDefault="00584F1B" w:rsidP="00584F1B">
      <w:pPr>
        <w:ind w:left="360"/>
        <w:rPr>
          <w:b/>
          <w:bCs/>
        </w:rPr>
      </w:pPr>
      <w:r w:rsidRPr="00584F1B">
        <w:rPr>
          <w:b/>
          <w:bCs/>
          <w:noProof/>
        </w:rPr>
        <w:drawing>
          <wp:inline distT="0" distB="0" distL="0" distR="0" wp14:anchorId="0967C892" wp14:editId="48853240">
            <wp:extent cx="2638425" cy="2041724"/>
            <wp:effectExtent l="0" t="0" r="0" b="0"/>
            <wp:docPr id="12399682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8219" name="Picture 1" descr="A screenshot of a computer program&#10;&#10;AI-generated content may be incorrect."/>
                    <pic:cNvPicPr/>
                  </pic:nvPicPr>
                  <pic:blipFill>
                    <a:blip r:embed="rId81"/>
                    <a:stretch>
                      <a:fillRect/>
                    </a:stretch>
                  </pic:blipFill>
                  <pic:spPr>
                    <a:xfrm>
                      <a:off x="0" y="0"/>
                      <a:ext cx="2640736" cy="2043512"/>
                    </a:xfrm>
                    <a:prstGeom prst="rect">
                      <a:avLst/>
                    </a:prstGeom>
                  </pic:spPr>
                </pic:pic>
              </a:graphicData>
            </a:graphic>
          </wp:inline>
        </w:drawing>
      </w:r>
    </w:p>
    <w:p w14:paraId="5B1CB74B" w14:textId="77777777" w:rsidR="00584F1B" w:rsidRDefault="00584F1B" w:rsidP="00584F1B">
      <w:pPr>
        <w:ind w:left="360"/>
        <w:rPr>
          <w:b/>
          <w:bCs/>
        </w:rPr>
      </w:pPr>
    </w:p>
    <w:p w14:paraId="4EF1E45C" w14:textId="6E3019EE" w:rsidR="00584F1B" w:rsidRDefault="00584F1B" w:rsidP="00584F1B">
      <w:pPr>
        <w:ind w:left="360"/>
      </w:pPr>
      <w:r>
        <w:t>Early stopping was implemented to automatically stop training the model if improvements stop, with the goal of preventing overfitting and saving time.</w:t>
      </w:r>
    </w:p>
    <w:p w14:paraId="5DB10379" w14:textId="77777777" w:rsidR="00584F1B" w:rsidRDefault="00584F1B" w:rsidP="00584F1B">
      <w:pPr>
        <w:ind w:left="360"/>
      </w:pPr>
    </w:p>
    <w:p w14:paraId="0C877AC6" w14:textId="577BD93B" w:rsidR="00584F1B" w:rsidRDefault="00584F1B" w:rsidP="00584F1B">
      <w:pPr>
        <w:ind w:left="360"/>
      </w:pPr>
      <w:r>
        <w:t>If the evaluation metric (F1 score) did not improve for 2 evaluation steps, training would stop. A threshold of 0.001 was used in this version.</w:t>
      </w:r>
    </w:p>
    <w:p w14:paraId="4D70790A" w14:textId="2C21414C" w:rsidR="00754836" w:rsidRDefault="00754836" w:rsidP="00584F1B">
      <w:pPr>
        <w:ind w:left="360"/>
      </w:pPr>
    </w:p>
    <w:p w14:paraId="7E0087A5" w14:textId="0B50728F" w:rsidR="00754836" w:rsidRDefault="00754836" w:rsidP="00584F1B">
      <w:pPr>
        <w:ind w:left="360"/>
      </w:pPr>
      <w:r>
        <w:t xml:space="preserve">This is then added to the Trainer to tell the trainer to monitor evaluation performance and use the callback to stop training early if required. </w:t>
      </w:r>
    </w:p>
    <w:p w14:paraId="6AF14F7A" w14:textId="77777777" w:rsidR="00296775" w:rsidRDefault="00296775" w:rsidP="00584F1B">
      <w:pPr>
        <w:ind w:left="360"/>
      </w:pPr>
    </w:p>
    <w:p w14:paraId="257A4929" w14:textId="77777777" w:rsidR="00296775" w:rsidRDefault="00296775" w:rsidP="00584F1B">
      <w:pPr>
        <w:ind w:left="360"/>
      </w:pPr>
    </w:p>
    <w:p w14:paraId="683F9A4F" w14:textId="6B0FB1D2" w:rsidR="00754836" w:rsidRDefault="00754836">
      <w:r>
        <w:br w:type="page"/>
      </w:r>
    </w:p>
    <w:p w14:paraId="5425BF6C" w14:textId="5974679B" w:rsidR="00754836" w:rsidRDefault="00754836" w:rsidP="00754836">
      <w:pPr>
        <w:pStyle w:val="Heading4"/>
      </w:pPr>
      <w:r>
        <w:lastRenderedPageBreak/>
        <w:t>[</w:t>
      </w:r>
      <w:r w:rsidR="00F605E7">
        <w:t>7.12</w:t>
      </w:r>
      <w:r w:rsidR="007E3AF8">
        <w:t>6</w:t>
      </w:r>
      <w:r>
        <w:t>] Second Successful Execution</w:t>
      </w:r>
      <w:r w:rsidR="00BD569A">
        <w:t xml:space="preserve">: </w:t>
      </w:r>
      <w:r w:rsidR="00AF1576">
        <w:t>Process</w:t>
      </w:r>
    </w:p>
    <w:p w14:paraId="69B7EE00" w14:textId="77777777" w:rsidR="00296775" w:rsidRDefault="00296775" w:rsidP="00296775"/>
    <w:p w14:paraId="1DAE14D6" w14:textId="402F7CB8" w:rsidR="00296775" w:rsidRPr="00296775" w:rsidRDefault="00296775" w:rsidP="00296775">
      <w:r>
        <w:t>The hyperparameter tuning process attempted eleven (11) combinations of hyperparameters:</w:t>
      </w:r>
    </w:p>
    <w:p w14:paraId="2D3D2145" w14:textId="77777777" w:rsidR="00296775" w:rsidRDefault="00296775" w:rsidP="00296775"/>
    <w:p w14:paraId="48A4DC89" w14:textId="327D9C2A" w:rsidR="004C17DD" w:rsidRDefault="004C17DD" w:rsidP="00296775">
      <w:r>
        <w:t>The initial set of hyperparameters yielded these results:</w:t>
      </w:r>
    </w:p>
    <w:p w14:paraId="16394A58" w14:textId="77777777" w:rsidR="00563915" w:rsidRDefault="00563915" w:rsidP="00296775"/>
    <w:p w14:paraId="7252A432" w14:textId="085DECBE" w:rsidR="00EE7B7C" w:rsidRDefault="00296775" w:rsidP="00296775">
      <w:r>
        <w:rPr>
          <w:noProof/>
        </w:rPr>
        <w:drawing>
          <wp:inline distT="0" distB="0" distL="0" distR="0" wp14:anchorId="697FA779" wp14:editId="4B2E9615">
            <wp:extent cx="3495675" cy="1605641"/>
            <wp:effectExtent l="0" t="0" r="0" b="0"/>
            <wp:docPr id="12312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17083" cy="1615474"/>
                    </a:xfrm>
                    <a:prstGeom prst="rect">
                      <a:avLst/>
                    </a:prstGeom>
                    <a:noFill/>
                    <a:ln>
                      <a:noFill/>
                    </a:ln>
                  </pic:spPr>
                </pic:pic>
              </a:graphicData>
            </a:graphic>
          </wp:inline>
        </w:drawing>
      </w:r>
      <w:r w:rsidR="00EE7B7C">
        <w:t xml:space="preserve"> [caption</w:t>
      </w:r>
      <w:r w:rsidR="00B860B8">
        <w:t xml:space="preserve"> all </w:t>
      </w:r>
      <w:proofErr w:type="spellStart"/>
      <w:r w:rsidR="00B860B8">
        <w:t>imgs</w:t>
      </w:r>
      <w:proofErr w:type="spellEnd"/>
      <w:r w:rsidR="00B860B8">
        <w:t>]</w:t>
      </w:r>
    </w:p>
    <w:p w14:paraId="19AE5B1E" w14:textId="77777777" w:rsidR="004C17DD" w:rsidRDefault="004C17DD" w:rsidP="00296775"/>
    <w:p w14:paraId="4664CB57" w14:textId="1C55753B" w:rsidR="004C17DD" w:rsidRDefault="004C17DD" w:rsidP="00296775">
      <w:r>
        <w:t>Hyperparameter combination 2 was the next improvement over the initial set of hyperparameters:</w:t>
      </w:r>
    </w:p>
    <w:p w14:paraId="3F953AEE" w14:textId="77777777" w:rsidR="00563915" w:rsidRDefault="00563915" w:rsidP="00296775"/>
    <w:p w14:paraId="1BDBCD0E" w14:textId="3395DA82" w:rsidR="00EE7B7C" w:rsidRDefault="00EE7B7C" w:rsidP="00296775">
      <w:r>
        <w:rPr>
          <w:noProof/>
        </w:rPr>
        <w:drawing>
          <wp:inline distT="0" distB="0" distL="0" distR="0" wp14:anchorId="2768D694" wp14:editId="4BE1DFB9">
            <wp:extent cx="3429000" cy="2142407"/>
            <wp:effectExtent l="0" t="0" r="0" b="0"/>
            <wp:docPr id="153788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51154" cy="2156249"/>
                    </a:xfrm>
                    <a:prstGeom prst="rect">
                      <a:avLst/>
                    </a:prstGeom>
                    <a:noFill/>
                    <a:ln>
                      <a:noFill/>
                    </a:ln>
                  </pic:spPr>
                </pic:pic>
              </a:graphicData>
            </a:graphic>
          </wp:inline>
        </w:drawing>
      </w:r>
    </w:p>
    <w:p w14:paraId="0F52425E" w14:textId="77777777" w:rsidR="00563915" w:rsidRDefault="00563915" w:rsidP="00296775"/>
    <w:p w14:paraId="71C5B799" w14:textId="7434A6F5" w:rsidR="00563915" w:rsidRDefault="00563915" w:rsidP="00296775">
      <w:r>
        <w:t xml:space="preserve">Ultimately, hyperparameter combination 6 yielded the best F1 score: </w:t>
      </w:r>
    </w:p>
    <w:p w14:paraId="545AA6C1" w14:textId="77777777" w:rsidR="00563915" w:rsidRDefault="00563915" w:rsidP="00296775"/>
    <w:p w14:paraId="2FFCD64E" w14:textId="748CA740" w:rsidR="00563915" w:rsidRDefault="00563915" w:rsidP="00296775">
      <w:r>
        <w:rPr>
          <w:noProof/>
        </w:rPr>
        <w:drawing>
          <wp:inline distT="0" distB="0" distL="0" distR="0" wp14:anchorId="0459BE94" wp14:editId="01EB2939">
            <wp:extent cx="3952875" cy="2343916"/>
            <wp:effectExtent l="0" t="0" r="0" b="0"/>
            <wp:docPr id="30003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1298" cy="2348910"/>
                    </a:xfrm>
                    <a:prstGeom prst="rect">
                      <a:avLst/>
                    </a:prstGeom>
                    <a:noFill/>
                    <a:ln>
                      <a:noFill/>
                    </a:ln>
                  </pic:spPr>
                </pic:pic>
              </a:graphicData>
            </a:graphic>
          </wp:inline>
        </w:drawing>
      </w:r>
    </w:p>
    <w:p w14:paraId="4C891198" w14:textId="77777777" w:rsidR="003C57BF" w:rsidRDefault="003C57BF" w:rsidP="00296775"/>
    <w:p w14:paraId="354C612B" w14:textId="656CECD0" w:rsidR="003C57BF" w:rsidRDefault="003C57BF" w:rsidP="00296775">
      <w:r w:rsidRPr="003C57BF">
        <w:rPr>
          <w:noProof/>
        </w:rPr>
        <w:lastRenderedPageBreak/>
        <w:drawing>
          <wp:inline distT="0" distB="0" distL="0" distR="0" wp14:anchorId="53C4C327" wp14:editId="2FFA77AC">
            <wp:extent cx="3771900" cy="1488630"/>
            <wp:effectExtent l="0" t="0" r="0" b="0"/>
            <wp:docPr id="18448922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2870465A" w14:textId="77777777" w:rsidR="003C57BF" w:rsidRDefault="003C57BF" w:rsidP="00296775"/>
    <w:p w14:paraId="38828201" w14:textId="54A085A4" w:rsidR="003C57BF" w:rsidRDefault="003C57BF" w:rsidP="00296775">
      <w:r>
        <w:t>The model was then trained with the identified optimal hyperparameters</w:t>
      </w:r>
      <w:r w:rsidR="0010402D">
        <w:t xml:space="preserve">. </w:t>
      </w:r>
    </w:p>
    <w:p w14:paraId="05467064" w14:textId="77777777" w:rsidR="003C57BF" w:rsidRPr="003C57BF" w:rsidRDefault="003C57BF" w:rsidP="0010402D">
      <w:pPr>
        <w:rPr>
          <w:b/>
          <w:bCs/>
        </w:rPr>
      </w:pPr>
    </w:p>
    <w:p w14:paraId="4104428E" w14:textId="687EA227" w:rsidR="003C57BF" w:rsidRDefault="003C57BF" w:rsidP="00296775">
      <w:r w:rsidRPr="003C57BF">
        <w:rPr>
          <w:noProof/>
        </w:rPr>
        <w:drawing>
          <wp:inline distT="0" distB="0" distL="0" distR="0" wp14:anchorId="5D1FAD46" wp14:editId="3C87C8B8">
            <wp:extent cx="4076700" cy="907439"/>
            <wp:effectExtent l="0" t="0" r="0" b="6985"/>
            <wp:docPr id="158791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50" name="Picture 1" descr="A screenshot of a graph&#10;&#10;AI-generated content may be incorrect."/>
                    <pic:cNvPicPr/>
                  </pic:nvPicPr>
                  <pic:blipFill>
                    <a:blip r:embed="rId86"/>
                    <a:stretch>
                      <a:fillRect/>
                    </a:stretch>
                  </pic:blipFill>
                  <pic:spPr>
                    <a:xfrm>
                      <a:off x="0" y="0"/>
                      <a:ext cx="4107412" cy="914275"/>
                    </a:xfrm>
                    <a:prstGeom prst="rect">
                      <a:avLst/>
                    </a:prstGeom>
                  </pic:spPr>
                </pic:pic>
              </a:graphicData>
            </a:graphic>
          </wp:inline>
        </w:drawing>
      </w:r>
    </w:p>
    <w:p w14:paraId="37674629" w14:textId="77777777" w:rsidR="0010402D" w:rsidRDefault="0010402D" w:rsidP="00296775"/>
    <w:p w14:paraId="3BF4750E" w14:textId="2C3B7054" w:rsidR="0010402D" w:rsidRDefault="0010402D">
      <w:r>
        <w:br w:type="page"/>
      </w:r>
    </w:p>
    <w:p w14:paraId="7F5122F9" w14:textId="596A3165" w:rsidR="0010402D" w:rsidRDefault="0010402D" w:rsidP="0010402D">
      <w:pPr>
        <w:pStyle w:val="Heading4"/>
      </w:pPr>
      <w:r>
        <w:lastRenderedPageBreak/>
        <w:t>[</w:t>
      </w:r>
      <w:r w:rsidR="00F605E7">
        <w:t>7.12</w:t>
      </w:r>
      <w:r>
        <w:t xml:space="preserve">7] </w:t>
      </w:r>
      <w:r w:rsidR="0074055D">
        <w:t>Second Successful Execution: Eval</w:t>
      </w:r>
      <w:r w:rsidR="00CE3341">
        <w:t>uation</w:t>
      </w:r>
    </w:p>
    <w:p w14:paraId="20DADD7E" w14:textId="77777777" w:rsidR="003C57BF" w:rsidRDefault="003C57BF" w:rsidP="00296775"/>
    <w:p w14:paraId="6A0FCA86" w14:textId="3FD36427" w:rsidR="003C57BF" w:rsidRDefault="00E24255" w:rsidP="003C57BF">
      <w:pPr>
        <w:pStyle w:val="ListParagraph"/>
        <w:numPr>
          <w:ilvl w:val="0"/>
          <w:numId w:val="42"/>
        </w:numPr>
        <w:rPr>
          <w:b/>
          <w:bCs/>
        </w:rPr>
      </w:pPr>
      <w:r>
        <w:rPr>
          <w:b/>
          <w:bCs/>
        </w:rPr>
        <w:t>Performance on Test Set</w:t>
      </w:r>
    </w:p>
    <w:p w14:paraId="7FF79912" w14:textId="77777777" w:rsidR="00E24255" w:rsidRDefault="00E24255" w:rsidP="00E24255">
      <w:pPr>
        <w:rPr>
          <w:b/>
          <w:bCs/>
        </w:rPr>
      </w:pPr>
    </w:p>
    <w:p w14:paraId="61381958" w14:textId="4A7D1117" w:rsidR="00E24255" w:rsidRDefault="00E24255" w:rsidP="00E24255">
      <w:pPr>
        <w:ind w:firstLine="360"/>
        <w:rPr>
          <w:b/>
          <w:bCs/>
        </w:rPr>
      </w:pPr>
      <w:r w:rsidRPr="00E24255">
        <w:rPr>
          <w:b/>
          <w:bCs/>
          <w:noProof/>
        </w:rPr>
        <w:drawing>
          <wp:inline distT="0" distB="0" distL="0" distR="0" wp14:anchorId="3B057B25" wp14:editId="0ED189B0">
            <wp:extent cx="3181350" cy="1553539"/>
            <wp:effectExtent l="0" t="0" r="0" b="8890"/>
            <wp:docPr id="77727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750" name="Picture 1" descr="A screenshot of a computer&#10;&#10;AI-generated content may be incorrect."/>
                    <pic:cNvPicPr/>
                  </pic:nvPicPr>
                  <pic:blipFill>
                    <a:blip r:embed="rId87"/>
                    <a:stretch>
                      <a:fillRect/>
                    </a:stretch>
                  </pic:blipFill>
                  <pic:spPr>
                    <a:xfrm>
                      <a:off x="0" y="0"/>
                      <a:ext cx="3195143" cy="1560274"/>
                    </a:xfrm>
                    <a:prstGeom prst="rect">
                      <a:avLst/>
                    </a:prstGeom>
                  </pic:spPr>
                </pic:pic>
              </a:graphicData>
            </a:graphic>
          </wp:inline>
        </w:drawing>
      </w:r>
    </w:p>
    <w:p w14:paraId="5054687C" w14:textId="77777777" w:rsidR="00E24255" w:rsidRDefault="00E24255" w:rsidP="00E24255">
      <w:pPr>
        <w:rPr>
          <w:b/>
          <w:bCs/>
        </w:rPr>
      </w:pPr>
    </w:p>
    <w:p w14:paraId="1BE169CB" w14:textId="726C914D" w:rsidR="00E24255" w:rsidRDefault="00E24255" w:rsidP="00E24255">
      <w:pPr>
        <w:pStyle w:val="ListParagraph"/>
        <w:numPr>
          <w:ilvl w:val="0"/>
          <w:numId w:val="42"/>
        </w:numPr>
        <w:rPr>
          <w:b/>
          <w:bCs/>
        </w:rPr>
      </w:pPr>
      <w:r>
        <w:rPr>
          <w:b/>
          <w:bCs/>
        </w:rPr>
        <w:t>Confusion matrices</w:t>
      </w:r>
    </w:p>
    <w:p w14:paraId="440113E3" w14:textId="77777777" w:rsidR="00E24255" w:rsidRDefault="00E24255" w:rsidP="00E24255">
      <w:pPr>
        <w:rPr>
          <w:b/>
          <w:bCs/>
        </w:rPr>
      </w:pPr>
    </w:p>
    <w:p w14:paraId="51486B60" w14:textId="6C20DE1C" w:rsidR="00E24255" w:rsidRDefault="00E24255" w:rsidP="00E24255">
      <w:pPr>
        <w:ind w:left="360"/>
        <w:rPr>
          <w:b/>
          <w:bCs/>
        </w:rPr>
      </w:pPr>
      <w:r w:rsidRPr="00E24255">
        <w:rPr>
          <w:b/>
          <w:bCs/>
          <w:noProof/>
        </w:rPr>
        <w:drawing>
          <wp:inline distT="0" distB="0" distL="0" distR="0" wp14:anchorId="43F5D5FA" wp14:editId="487AD7C9">
            <wp:extent cx="3209925" cy="2563480"/>
            <wp:effectExtent l="0" t="0" r="0" b="8890"/>
            <wp:docPr id="5617279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795" name="Picture 1" descr="A blue squares with white text&#10;&#10;AI-generated content may be incorrect."/>
                    <pic:cNvPicPr/>
                  </pic:nvPicPr>
                  <pic:blipFill>
                    <a:blip r:embed="rId88"/>
                    <a:stretch>
                      <a:fillRect/>
                    </a:stretch>
                  </pic:blipFill>
                  <pic:spPr>
                    <a:xfrm>
                      <a:off x="0" y="0"/>
                      <a:ext cx="3224336" cy="2574989"/>
                    </a:xfrm>
                    <a:prstGeom prst="rect">
                      <a:avLst/>
                    </a:prstGeom>
                  </pic:spPr>
                </pic:pic>
              </a:graphicData>
            </a:graphic>
          </wp:inline>
        </w:drawing>
      </w:r>
    </w:p>
    <w:p w14:paraId="5F685254" w14:textId="0413EE7B" w:rsidR="00E24255" w:rsidRDefault="00E24255" w:rsidP="00E24255">
      <w:pPr>
        <w:ind w:left="360"/>
        <w:rPr>
          <w:b/>
          <w:bCs/>
        </w:rPr>
      </w:pPr>
      <w:r w:rsidRPr="00E24255">
        <w:rPr>
          <w:b/>
          <w:bCs/>
          <w:noProof/>
        </w:rPr>
        <w:drawing>
          <wp:inline distT="0" distB="0" distL="0" distR="0" wp14:anchorId="0BB08E59" wp14:editId="1905E890">
            <wp:extent cx="3201973" cy="2552700"/>
            <wp:effectExtent l="0" t="0" r="0" b="0"/>
            <wp:docPr id="104469210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2104" name="Picture 1" descr="A blue squares with white text&#10;&#10;AI-generated content may be incorrect."/>
                    <pic:cNvPicPr/>
                  </pic:nvPicPr>
                  <pic:blipFill>
                    <a:blip r:embed="rId89"/>
                    <a:stretch>
                      <a:fillRect/>
                    </a:stretch>
                  </pic:blipFill>
                  <pic:spPr>
                    <a:xfrm>
                      <a:off x="0" y="0"/>
                      <a:ext cx="3214841" cy="2562959"/>
                    </a:xfrm>
                    <a:prstGeom prst="rect">
                      <a:avLst/>
                    </a:prstGeom>
                  </pic:spPr>
                </pic:pic>
              </a:graphicData>
            </a:graphic>
          </wp:inline>
        </w:drawing>
      </w:r>
    </w:p>
    <w:p w14:paraId="4A1070C1" w14:textId="77777777" w:rsidR="00B37AAD" w:rsidRPr="00E24255" w:rsidRDefault="00B37AAD" w:rsidP="00E24255">
      <w:pPr>
        <w:ind w:left="360"/>
        <w:rPr>
          <w:b/>
          <w:bCs/>
        </w:rPr>
      </w:pPr>
    </w:p>
    <w:p w14:paraId="6900523C" w14:textId="1549BC73" w:rsidR="003C57BF" w:rsidRDefault="00E24255" w:rsidP="00BB76F0">
      <w:pPr>
        <w:ind w:firstLine="360"/>
      </w:pPr>
      <w:r w:rsidRPr="00E24255">
        <w:rPr>
          <w:noProof/>
        </w:rPr>
        <w:lastRenderedPageBreak/>
        <w:drawing>
          <wp:inline distT="0" distB="0" distL="0" distR="0" wp14:anchorId="5AD64E28" wp14:editId="22CF4E7E">
            <wp:extent cx="3290146" cy="2781300"/>
            <wp:effectExtent l="0" t="0" r="5715" b="0"/>
            <wp:docPr id="179465288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2883" name="Picture 1" descr="A blue squares with white text&#10;&#10;AI-generated content may be incorrect."/>
                    <pic:cNvPicPr/>
                  </pic:nvPicPr>
                  <pic:blipFill>
                    <a:blip r:embed="rId90"/>
                    <a:stretch>
                      <a:fillRect/>
                    </a:stretch>
                  </pic:blipFill>
                  <pic:spPr>
                    <a:xfrm>
                      <a:off x="0" y="0"/>
                      <a:ext cx="3296913" cy="2787021"/>
                    </a:xfrm>
                    <a:prstGeom prst="rect">
                      <a:avLst/>
                    </a:prstGeom>
                  </pic:spPr>
                </pic:pic>
              </a:graphicData>
            </a:graphic>
          </wp:inline>
        </w:drawing>
      </w:r>
    </w:p>
    <w:p w14:paraId="20028811" w14:textId="77777777" w:rsidR="00C80189" w:rsidRDefault="00C80189" w:rsidP="00BB76F0">
      <w:pPr>
        <w:ind w:firstLine="360"/>
      </w:pPr>
    </w:p>
    <w:p w14:paraId="2B9F6125" w14:textId="7BD88977" w:rsidR="00C80189" w:rsidRDefault="00C80189" w:rsidP="00C80189">
      <w:pPr>
        <w:pStyle w:val="ListParagraph"/>
        <w:numPr>
          <w:ilvl w:val="0"/>
          <w:numId w:val="42"/>
        </w:numPr>
        <w:rPr>
          <w:b/>
          <w:bCs/>
        </w:rPr>
      </w:pPr>
      <w:r>
        <w:rPr>
          <w:b/>
          <w:bCs/>
        </w:rPr>
        <w:t>Optimal hyperparameters (from hyperparameter tuning)</w:t>
      </w:r>
    </w:p>
    <w:p w14:paraId="5A4E03B0" w14:textId="77777777" w:rsidR="00C80189" w:rsidRDefault="00C80189" w:rsidP="00C80189">
      <w:pPr>
        <w:rPr>
          <w:b/>
          <w:bCs/>
        </w:rPr>
      </w:pPr>
    </w:p>
    <w:p w14:paraId="349843CA" w14:textId="506D71BA" w:rsidR="00C80189" w:rsidRDefault="00C80189" w:rsidP="00C80189">
      <w:pPr>
        <w:ind w:left="360"/>
        <w:rPr>
          <w:b/>
          <w:bCs/>
        </w:rPr>
      </w:pPr>
      <w:r w:rsidRPr="003C57BF">
        <w:rPr>
          <w:noProof/>
        </w:rPr>
        <w:drawing>
          <wp:inline distT="0" distB="0" distL="0" distR="0" wp14:anchorId="11B0C224" wp14:editId="4514A330">
            <wp:extent cx="3771900" cy="1488630"/>
            <wp:effectExtent l="0" t="0" r="0" b="0"/>
            <wp:docPr id="352403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329B149C" w14:textId="77777777" w:rsidR="00433A8E" w:rsidRDefault="00433A8E" w:rsidP="00C80189">
      <w:pPr>
        <w:ind w:left="360"/>
        <w:rPr>
          <w:b/>
          <w:bCs/>
        </w:rPr>
      </w:pPr>
    </w:p>
    <w:p w14:paraId="47852B54" w14:textId="77777777" w:rsidR="00433A8E" w:rsidRDefault="00433A8E" w:rsidP="00433A8E">
      <w:pPr>
        <w:ind w:left="360"/>
      </w:pPr>
      <w:r>
        <w:t xml:space="preserve">The optimal configuration was determined to be combination 6 (2e-05 learning rate, 0.05 weight decay, 16 batch size, 4 epochs). Though interestingly, the top 8 configurations used a learning rate of 2e-05 and achieved F1 scores between 0.912 and 0.917, suggesting this learning rate is optimal. </w:t>
      </w:r>
    </w:p>
    <w:p w14:paraId="560428CB" w14:textId="5ADC1499" w:rsidR="0033371D" w:rsidRDefault="0033371D"/>
    <w:p w14:paraId="20FA3E77" w14:textId="0B65A8AA" w:rsidR="0033371D" w:rsidRDefault="002667D8" w:rsidP="00B52824">
      <w:r>
        <w:t xml:space="preserve">To assess the </w:t>
      </w:r>
      <w:r w:rsidR="0033371D">
        <w:t>evaluation result</w:t>
      </w:r>
      <w:r>
        <w:t xml:space="preserve">s of this execution run </w:t>
      </w:r>
      <w:r w:rsidR="0033371D">
        <w:t>and identify how the changes from the initial execution has changed the effectiveness of the model, I will draw a table to compare the evaluation results from both execution runs:</w:t>
      </w:r>
    </w:p>
    <w:p w14:paraId="14999EB1" w14:textId="77777777" w:rsidR="0033371D" w:rsidRDefault="0033371D" w:rsidP="00B52824"/>
    <w:p w14:paraId="457F0BCE" w14:textId="3CAD1E96" w:rsidR="0033371D" w:rsidRPr="0033371D" w:rsidRDefault="0033371D" w:rsidP="0033371D">
      <w:pPr>
        <w:rPr>
          <w:b/>
          <w:bCs/>
        </w:rPr>
      </w:pPr>
      <w:r w:rsidRPr="0033371D">
        <w:rPr>
          <w:b/>
          <w:bCs/>
        </w:rPr>
        <w:t>Overall Performance</w:t>
      </w:r>
    </w:p>
    <w:p w14:paraId="32F0C3DD" w14:textId="77777777" w:rsidR="0033371D" w:rsidRDefault="0033371D" w:rsidP="00B52824"/>
    <w:tbl>
      <w:tblPr>
        <w:tblStyle w:val="TableGrid"/>
        <w:tblW w:w="0" w:type="auto"/>
        <w:tblLook w:val="04A0" w:firstRow="1" w:lastRow="0" w:firstColumn="1" w:lastColumn="0" w:noHBand="0" w:noVBand="1"/>
      </w:tblPr>
      <w:tblGrid>
        <w:gridCol w:w="2697"/>
        <w:gridCol w:w="2697"/>
        <w:gridCol w:w="2698"/>
        <w:gridCol w:w="2698"/>
      </w:tblGrid>
      <w:tr w:rsidR="0033371D" w14:paraId="227CDF2F" w14:textId="77777777" w:rsidTr="0033371D">
        <w:tc>
          <w:tcPr>
            <w:tcW w:w="2697" w:type="dxa"/>
          </w:tcPr>
          <w:p w14:paraId="66105133" w14:textId="7EB911C3" w:rsidR="0033371D" w:rsidRPr="00D77D07" w:rsidRDefault="0033371D" w:rsidP="00B52824">
            <w:pPr>
              <w:rPr>
                <w:b/>
                <w:bCs/>
              </w:rPr>
            </w:pPr>
            <w:r w:rsidRPr="00D77D07">
              <w:rPr>
                <w:b/>
                <w:bCs/>
              </w:rPr>
              <w:t>Metric</w:t>
            </w:r>
          </w:p>
        </w:tc>
        <w:tc>
          <w:tcPr>
            <w:tcW w:w="2697" w:type="dxa"/>
          </w:tcPr>
          <w:p w14:paraId="1B07EF57" w14:textId="6066707B" w:rsidR="0033371D" w:rsidRPr="00D77D07" w:rsidRDefault="0033371D" w:rsidP="00B52824">
            <w:pPr>
              <w:rPr>
                <w:b/>
                <w:bCs/>
              </w:rPr>
            </w:pPr>
            <w:r w:rsidRPr="00D77D07">
              <w:rPr>
                <w:b/>
                <w:bCs/>
              </w:rPr>
              <w:t>Execution 1</w:t>
            </w:r>
          </w:p>
        </w:tc>
        <w:tc>
          <w:tcPr>
            <w:tcW w:w="2698" w:type="dxa"/>
          </w:tcPr>
          <w:p w14:paraId="1A759FF8" w14:textId="7AC35ADF" w:rsidR="0033371D" w:rsidRPr="00D77D07" w:rsidRDefault="0033371D" w:rsidP="00B52824">
            <w:pPr>
              <w:rPr>
                <w:b/>
                <w:bCs/>
              </w:rPr>
            </w:pPr>
            <w:r w:rsidRPr="00D77D07">
              <w:rPr>
                <w:b/>
                <w:bCs/>
              </w:rPr>
              <w:t>Execution 2</w:t>
            </w:r>
          </w:p>
        </w:tc>
        <w:tc>
          <w:tcPr>
            <w:tcW w:w="2698" w:type="dxa"/>
          </w:tcPr>
          <w:p w14:paraId="2D86ABE3" w14:textId="70E836BE" w:rsidR="0033371D" w:rsidRPr="00D77D07" w:rsidRDefault="0033371D" w:rsidP="00B52824">
            <w:pPr>
              <w:rPr>
                <w:b/>
                <w:bCs/>
              </w:rPr>
            </w:pPr>
            <w:r w:rsidRPr="00D77D07">
              <w:rPr>
                <w:b/>
                <w:bCs/>
              </w:rPr>
              <w:t>Change</w:t>
            </w:r>
          </w:p>
        </w:tc>
      </w:tr>
      <w:tr w:rsidR="0033371D" w14:paraId="5D86ADD3" w14:textId="77777777" w:rsidTr="0033371D">
        <w:tc>
          <w:tcPr>
            <w:tcW w:w="2697" w:type="dxa"/>
          </w:tcPr>
          <w:p w14:paraId="2B8ADF00" w14:textId="065C6E85" w:rsidR="0033371D" w:rsidRDefault="0033371D" w:rsidP="00B52824">
            <w:r>
              <w:t>Accuracy</w:t>
            </w:r>
          </w:p>
        </w:tc>
        <w:tc>
          <w:tcPr>
            <w:tcW w:w="2697" w:type="dxa"/>
          </w:tcPr>
          <w:p w14:paraId="0999BD13" w14:textId="58C6EE50" w:rsidR="0033371D" w:rsidRDefault="00D77D07" w:rsidP="00B52824">
            <w:r>
              <w:t>0.9547</w:t>
            </w:r>
          </w:p>
        </w:tc>
        <w:tc>
          <w:tcPr>
            <w:tcW w:w="2698" w:type="dxa"/>
          </w:tcPr>
          <w:p w14:paraId="69F72C9C" w14:textId="479F3C81" w:rsidR="0033371D" w:rsidRDefault="00D77D07" w:rsidP="00B52824">
            <w:r>
              <w:t>0.9525</w:t>
            </w:r>
          </w:p>
        </w:tc>
        <w:tc>
          <w:tcPr>
            <w:tcW w:w="2698" w:type="dxa"/>
          </w:tcPr>
          <w:p w14:paraId="4A774B0A" w14:textId="11630CBE" w:rsidR="0033371D" w:rsidRDefault="00D77D07" w:rsidP="00B52824">
            <w:r>
              <w:t>-0.0022</w:t>
            </w:r>
          </w:p>
        </w:tc>
      </w:tr>
      <w:tr w:rsidR="0033371D" w14:paraId="4006755C" w14:textId="77777777" w:rsidTr="0033371D">
        <w:tc>
          <w:tcPr>
            <w:tcW w:w="2697" w:type="dxa"/>
          </w:tcPr>
          <w:p w14:paraId="12C766C6" w14:textId="3D2764A9" w:rsidR="0033371D" w:rsidRDefault="0033371D" w:rsidP="00B52824">
            <w:r>
              <w:t>Precision</w:t>
            </w:r>
          </w:p>
        </w:tc>
        <w:tc>
          <w:tcPr>
            <w:tcW w:w="2697" w:type="dxa"/>
          </w:tcPr>
          <w:p w14:paraId="06BE7BB8" w14:textId="5C73BE84" w:rsidR="0033371D" w:rsidRDefault="00D77D07" w:rsidP="00B52824">
            <w:r>
              <w:t>0.9322</w:t>
            </w:r>
          </w:p>
        </w:tc>
        <w:tc>
          <w:tcPr>
            <w:tcW w:w="2698" w:type="dxa"/>
          </w:tcPr>
          <w:p w14:paraId="549D07C0" w14:textId="0AA8736A" w:rsidR="0033371D" w:rsidRDefault="00D77D07" w:rsidP="00B52824">
            <w:r>
              <w:t>0.9424</w:t>
            </w:r>
          </w:p>
        </w:tc>
        <w:tc>
          <w:tcPr>
            <w:tcW w:w="2698" w:type="dxa"/>
          </w:tcPr>
          <w:p w14:paraId="273F3CA6" w14:textId="4510D22B" w:rsidR="0033371D" w:rsidRDefault="00D77D07" w:rsidP="00B52824">
            <w:r>
              <w:t>+0.0102</w:t>
            </w:r>
          </w:p>
        </w:tc>
      </w:tr>
      <w:tr w:rsidR="0033371D" w14:paraId="2694C638" w14:textId="77777777" w:rsidTr="0033371D">
        <w:tc>
          <w:tcPr>
            <w:tcW w:w="2697" w:type="dxa"/>
          </w:tcPr>
          <w:p w14:paraId="52D12815" w14:textId="5C401858" w:rsidR="0033371D" w:rsidRDefault="0033371D" w:rsidP="00B52824">
            <w:r>
              <w:t>Recall</w:t>
            </w:r>
          </w:p>
        </w:tc>
        <w:tc>
          <w:tcPr>
            <w:tcW w:w="2697" w:type="dxa"/>
          </w:tcPr>
          <w:p w14:paraId="3CFB896B" w14:textId="49B7B102" w:rsidR="0033371D" w:rsidRDefault="00D77D07" w:rsidP="00B52824">
            <w:r>
              <w:t>0.9776</w:t>
            </w:r>
          </w:p>
        </w:tc>
        <w:tc>
          <w:tcPr>
            <w:tcW w:w="2698" w:type="dxa"/>
          </w:tcPr>
          <w:p w14:paraId="18D394E8" w14:textId="07BD9FBF" w:rsidR="0033371D" w:rsidRDefault="00D77D07" w:rsidP="00B52824">
            <w:r>
              <w:t>0.9605</w:t>
            </w:r>
          </w:p>
        </w:tc>
        <w:tc>
          <w:tcPr>
            <w:tcW w:w="2698" w:type="dxa"/>
          </w:tcPr>
          <w:p w14:paraId="08044341" w14:textId="3C9CA0F9" w:rsidR="0033371D" w:rsidRDefault="00D77D07" w:rsidP="00B52824">
            <w:r>
              <w:t>-0.0171</w:t>
            </w:r>
          </w:p>
        </w:tc>
      </w:tr>
      <w:tr w:rsidR="0033371D" w14:paraId="1CB26D96" w14:textId="77777777" w:rsidTr="0033371D">
        <w:tc>
          <w:tcPr>
            <w:tcW w:w="2697" w:type="dxa"/>
          </w:tcPr>
          <w:p w14:paraId="34850F43" w14:textId="3E42BFA2" w:rsidR="0033371D" w:rsidRDefault="0033371D" w:rsidP="00B52824">
            <w:r>
              <w:t>F1 Score</w:t>
            </w:r>
          </w:p>
        </w:tc>
        <w:tc>
          <w:tcPr>
            <w:tcW w:w="2697" w:type="dxa"/>
          </w:tcPr>
          <w:p w14:paraId="6FA74AAA" w14:textId="5BF578BA" w:rsidR="0033371D" w:rsidRDefault="00D77D07" w:rsidP="00B52824">
            <w:r>
              <w:t>0.9543</w:t>
            </w:r>
          </w:p>
        </w:tc>
        <w:tc>
          <w:tcPr>
            <w:tcW w:w="2698" w:type="dxa"/>
          </w:tcPr>
          <w:p w14:paraId="7FE846FA" w14:textId="222CA61C" w:rsidR="0033371D" w:rsidRDefault="00D77D07" w:rsidP="00B52824">
            <w:r>
              <w:t>0.9514</w:t>
            </w:r>
          </w:p>
        </w:tc>
        <w:tc>
          <w:tcPr>
            <w:tcW w:w="2698" w:type="dxa"/>
          </w:tcPr>
          <w:p w14:paraId="0CF7E254" w14:textId="27E1F179" w:rsidR="0033371D" w:rsidRDefault="00D77D07" w:rsidP="00B52824">
            <w:r>
              <w:t>-0.0029</w:t>
            </w:r>
          </w:p>
        </w:tc>
      </w:tr>
      <w:tr w:rsidR="0033371D" w14:paraId="17B6832E" w14:textId="77777777" w:rsidTr="0033371D">
        <w:tc>
          <w:tcPr>
            <w:tcW w:w="2697" w:type="dxa"/>
          </w:tcPr>
          <w:p w14:paraId="0422C865" w14:textId="37C493C4" w:rsidR="0033371D" w:rsidRDefault="0033371D" w:rsidP="00B52824">
            <w:r>
              <w:t>ROC-AUC</w:t>
            </w:r>
          </w:p>
        </w:tc>
        <w:tc>
          <w:tcPr>
            <w:tcW w:w="2697" w:type="dxa"/>
          </w:tcPr>
          <w:p w14:paraId="456E874F" w14:textId="7419E5EA" w:rsidR="0033371D" w:rsidRDefault="00D77D07" w:rsidP="00B52824">
            <w:r>
              <w:t>0.9554</w:t>
            </w:r>
          </w:p>
        </w:tc>
        <w:tc>
          <w:tcPr>
            <w:tcW w:w="2698" w:type="dxa"/>
          </w:tcPr>
          <w:p w14:paraId="3C49B984" w14:textId="1F1E7C7A" w:rsidR="0033371D" w:rsidRDefault="00D77D07" w:rsidP="00B52824">
            <w:r>
              <w:t>0.9527</w:t>
            </w:r>
          </w:p>
        </w:tc>
        <w:tc>
          <w:tcPr>
            <w:tcW w:w="2698" w:type="dxa"/>
          </w:tcPr>
          <w:p w14:paraId="735ED24B" w14:textId="50C6866B" w:rsidR="0033371D" w:rsidRDefault="00D77D07" w:rsidP="00B52824">
            <w:r>
              <w:t>-0.0027</w:t>
            </w:r>
          </w:p>
        </w:tc>
      </w:tr>
    </w:tbl>
    <w:p w14:paraId="0A2769B4" w14:textId="77777777" w:rsidR="0033371D" w:rsidRDefault="0033371D" w:rsidP="00B52824"/>
    <w:p w14:paraId="612FC2DF" w14:textId="480F1EAD" w:rsidR="00D77D07" w:rsidRDefault="00D77D07" w:rsidP="00B52824">
      <w:r>
        <w:t>The overall metrics show a slight trade-off: while Execution 2 has improved precision, this comes at a cost of decreased recall and overall accuracy. This indicates the model is more careful in classifying and makes fewer positive predictions.</w:t>
      </w:r>
    </w:p>
    <w:p w14:paraId="374DD667" w14:textId="60EFE647" w:rsidR="007C6DA9" w:rsidRDefault="007C6DA9" w:rsidP="007C6DA9">
      <w:pPr>
        <w:rPr>
          <w:b/>
          <w:bCs/>
        </w:rPr>
      </w:pPr>
      <w:r>
        <w:rPr>
          <w:b/>
          <w:bCs/>
        </w:rPr>
        <w:lastRenderedPageBreak/>
        <w:t>ISOT Dataset</w:t>
      </w:r>
    </w:p>
    <w:p w14:paraId="427EF65C" w14:textId="77777777" w:rsidR="007C6DA9" w:rsidRDefault="007C6DA9" w:rsidP="007C6DA9"/>
    <w:tbl>
      <w:tblPr>
        <w:tblStyle w:val="TableGrid"/>
        <w:tblW w:w="0" w:type="auto"/>
        <w:tblLook w:val="04A0" w:firstRow="1" w:lastRow="0" w:firstColumn="1" w:lastColumn="0" w:noHBand="0" w:noVBand="1"/>
      </w:tblPr>
      <w:tblGrid>
        <w:gridCol w:w="2697"/>
        <w:gridCol w:w="2697"/>
        <w:gridCol w:w="2698"/>
        <w:gridCol w:w="2698"/>
      </w:tblGrid>
      <w:tr w:rsidR="007C6DA9" w14:paraId="2402BD20" w14:textId="77777777" w:rsidTr="00861275">
        <w:tc>
          <w:tcPr>
            <w:tcW w:w="2697" w:type="dxa"/>
          </w:tcPr>
          <w:p w14:paraId="40270216" w14:textId="77777777" w:rsidR="007C6DA9" w:rsidRPr="00D77D07" w:rsidRDefault="007C6DA9" w:rsidP="00861275">
            <w:pPr>
              <w:rPr>
                <w:b/>
                <w:bCs/>
              </w:rPr>
            </w:pPr>
            <w:r w:rsidRPr="00D77D07">
              <w:rPr>
                <w:b/>
                <w:bCs/>
              </w:rPr>
              <w:t>Metric</w:t>
            </w:r>
          </w:p>
        </w:tc>
        <w:tc>
          <w:tcPr>
            <w:tcW w:w="2697" w:type="dxa"/>
          </w:tcPr>
          <w:p w14:paraId="3387E993" w14:textId="77777777" w:rsidR="007C6DA9" w:rsidRPr="00D77D07" w:rsidRDefault="007C6DA9" w:rsidP="00861275">
            <w:pPr>
              <w:rPr>
                <w:b/>
                <w:bCs/>
              </w:rPr>
            </w:pPr>
            <w:r w:rsidRPr="00D77D07">
              <w:rPr>
                <w:b/>
                <w:bCs/>
              </w:rPr>
              <w:t>Execution 1</w:t>
            </w:r>
          </w:p>
        </w:tc>
        <w:tc>
          <w:tcPr>
            <w:tcW w:w="2698" w:type="dxa"/>
          </w:tcPr>
          <w:p w14:paraId="00186F3E" w14:textId="77777777" w:rsidR="007C6DA9" w:rsidRPr="00D77D07" w:rsidRDefault="007C6DA9" w:rsidP="00861275">
            <w:pPr>
              <w:rPr>
                <w:b/>
                <w:bCs/>
              </w:rPr>
            </w:pPr>
            <w:r w:rsidRPr="00D77D07">
              <w:rPr>
                <w:b/>
                <w:bCs/>
              </w:rPr>
              <w:t>Execution 2</w:t>
            </w:r>
          </w:p>
        </w:tc>
        <w:tc>
          <w:tcPr>
            <w:tcW w:w="2698" w:type="dxa"/>
          </w:tcPr>
          <w:p w14:paraId="447051E6" w14:textId="77777777" w:rsidR="007C6DA9" w:rsidRPr="00D77D07" w:rsidRDefault="007C6DA9" w:rsidP="00861275">
            <w:pPr>
              <w:rPr>
                <w:b/>
                <w:bCs/>
              </w:rPr>
            </w:pPr>
            <w:r w:rsidRPr="00D77D07">
              <w:rPr>
                <w:b/>
                <w:bCs/>
              </w:rPr>
              <w:t>Change</w:t>
            </w:r>
          </w:p>
        </w:tc>
      </w:tr>
      <w:tr w:rsidR="007C6DA9" w14:paraId="2CED1042" w14:textId="77777777" w:rsidTr="00861275">
        <w:tc>
          <w:tcPr>
            <w:tcW w:w="2697" w:type="dxa"/>
          </w:tcPr>
          <w:p w14:paraId="181E2A34" w14:textId="77777777" w:rsidR="007C6DA9" w:rsidRDefault="007C6DA9" w:rsidP="00861275">
            <w:r>
              <w:t>Accuracy</w:t>
            </w:r>
          </w:p>
        </w:tc>
        <w:tc>
          <w:tcPr>
            <w:tcW w:w="2697" w:type="dxa"/>
          </w:tcPr>
          <w:p w14:paraId="5845BB7F" w14:textId="3E880618" w:rsidR="007C6DA9" w:rsidRDefault="007C6DA9" w:rsidP="00861275">
            <w:r>
              <w:t>0.</w:t>
            </w:r>
            <w:r w:rsidR="00990392">
              <w:t>9998</w:t>
            </w:r>
          </w:p>
        </w:tc>
        <w:tc>
          <w:tcPr>
            <w:tcW w:w="2698" w:type="dxa"/>
          </w:tcPr>
          <w:p w14:paraId="0636D03B" w14:textId="2AB5365A" w:rsidR="007C6DA9" w:rsidRDefault="007C6DA9" w:rsidP="00861275">
            <w:r>
              <w:t>0.9</w:t>
            </w:r>
            <w:r w:rsidR="00990392">
              <w:t>987</w:t>
            </w:r>
          </w:p>
        </w:tc>
        <w:tc>
          <w:tcPr>
            <w:tcW w:w="2698" w:type="dxa"/>
          </w:tcPr>
          <w:p w14:paraId="7FDF19C8" w14:textId="4EDA0AF2" w:rsidR="007C6DA9" w:rsidRDefault="007C6DA9" w:rsidP="00861275">
            <w:r>
              <w:t>-0.00</w:t>
            </w:r>
            <w:r w:rsidR="00990392">
              <w:t>11</w:t>
            </w:r>
          </w:p>
        </w:tc>
      </w:tr>
      <w:tr w:rsidR="007C6DA9" w14:paraId="65F08E0D" w14:textId="77777777" w:rsidTr="00861275">
        <w:tc>
          <w:tcPr>
            <w:tcW w:w="2697" w:type="dxa"/>
          </w:tcPr>
          <w:p w14:paraId="1D957E88" w14:textId="77777777" w:rsidR="007C6DA9" w:rsidRDefault="007C6DA9" w:rsidP="00861275">
            <w:r>
              <w:t>Precision</w:t>
            </w:r>
          </w:p>
        </w:tc>
        <w:tc>
          <w:tcPr>
            <w:tcW w:w="2697" w:type="dxa"/>
          </w:tcPr>
          <w:p w14:paraId="0B23F6FC" w14:textId="25B71050" w:rsidR="007C6DA9" w:rsidRDefault="007C6DA9" w:rsidP="00861275">
            <w:r>
              <w:t>0.9</w:t>
            </w:r>
            <w:r w:rsidR="00990392">
              <w:t>998</w:t>
            </w:r>
          </w:p>
        </w:tc>
        <w:tc>
          <w:tcPr>
            <w:tcW w:w="2698" w:type="dxa"/>
          </w:tcPr>
          <w:p w14:paraId="7DC6D146" w14:textId="7AD63DBF" w:rsidR="007C6DA9" w:rsidRDefault="007C6DA9" w:rsidP="00861275">
            <w:r>
              <w:t>0.9</w:t>
            </w:r>
            <w:r w:rsidR="00990392">
              <w:t>974</w:t>
            </w:r>
          </w:p>
        </w:tc>
        <w:tc>
          <w:tcPr>
            <w:tcW w:w="2698" w:type="dxa"/>
          </w:tcPr>
          <w:p w14:paraId="4F575F51" w14:textId="2C8827F8" w:rsidR="007C6DA9" w:rsidRDefault="00990392" w:rsidP="00861275">
            <w:r>
              <w:t>-0.0024</w:t>
            </w:r>
          </w:p>
        </w:tc>
      </w:tr>
      <w:tr w:rsidR="007C6DA9" w14:paraId="56ECBAD1" w14:textId="77777777" w:rsidTr="00861275">
        <w:tc>
          <w:tcPr>
            <w:tcW w:w="2697" w:type="dxa"/>
          </w:tcPr>
          <w:p w14:paraId="58866A94" w14:textId="77777777" w:rsidR="007C6DA9" w:rsidRDefault="007C6DA9" w:rsidP="00861275">
            <w:r>
              <w:t>Recall</w:t>
            </w:r>
          </w:p>
        </w:tc>
        <w:tc>
          <w:tcPr>
            <w:tcW w:w="2697" w:type="dxa"/>
          </w:tcPr>
          <w:p w14:paraId="37B39226" w14:textId="75B3D90A" w:rsidR="007C6DA9" w:rsidRDefault="007C6DA9" w:rsidP="00861275">
            <w:r>
              <w:t>0.9</w:t>
            </w:r>
            <w:r w:rsidR="00990392">
              <w:t>998</w:t>
            </w:r>
          </w:p>
        </w:tc>
        <w:tc>
          <w:tcPr>
            <w:tcW w:w="2698" w:type="dxa"/>
          </w:tcPr>
          <w:p w14:paraId="7EFA823C" w14:textId="5BB0FB66" w:rsidR="007C6DA9" w:rsidRDefault="007C6DA9" w:rsidP="00861275">
            <w:r>
              <w:t>0.9</w:t>
            </w:r>
            <w:r w:rsidR="00990392">
              <w:t>998</w:t>
            </w:r>
          </w:p>
        </w:tc>
        <w:tc>
          <w:tcPr>
            <w:tcW w:w="2698" w:type="dxa"/>
          </w:tcPr>
          <w:p w14:paraId="6B632E1B" w14:textId="622BB286" w:rsidR="007C6DA9" w:rsidRDefault="00990392" w:rsidP="00861275">
            <w:r>
              <w:t>0</w:t>
            </w:r>
          </w:p>
        </w:tc>
      </w:tr>
      <w:tr w:rsidR="007C6DA9" w14:paraId="36578622" w14:textId="77777777" w:rsidTr="00861275">
        <w:tc>
          <w:tcPr>
            <w:tcW w:w="2697" w:type="dxa"/>
          </w:tcPr>
          <w:p w14:paraId="52C7CB40" w14:textId="77777777" w:rsidR="007C6DA9" w:rsidRDefault="007C6DA9" w:rsidP="00861275">
            <w:r>
              <w:t>F1 Score</w:t>
            </w:r>
          </w:p>
        </w:tc>
        <w:tc>
          <w:tcPr>
            <w:tcW w:w="2697" w:type="dxa"/>
          </w:tcPr>
          <w:p w14:paraId="55CD4298" w14:textId="6F7DAD1C" w:rsidR="007C6DA9" w:rsidRDefault="007C6DA9" w:rsidP="00861275">
            <w:r>
              <w:t>0.</w:t>
            </w:r>
            <w:r w:rsidR="00990392">
              <w:t>9998</w:t>
            </w:r>
          </w:p>
        </w:tc>
        <w:tc>
          <w:tcPr>
            <w:tcW w:w="2698" w:type="dxa"/>
          </w:tcPr>
          <w:p w14:paraId="3E80B416" w14:textId="5DD9A566" w:rsidR="007C6DA9" w:rsidRDefault="007C6DA9" w:rsidP="00861275">
            <w:r>
              <w:t>0.9</w:t>
            </w:r>
            <w:r w:rsidR="00990392">
              <w:t>986</w:t>
            </w:r>
          </w:p>
        </w:tc>
        <w:tc>
          <w:tcPr>
            <w:tcW w:w="2698" w:type="dxa"/>
          </w:tcPr>
          <w:p w14:paraId="6A8974ED" w14:textId="70C93812" w:rsidR="007C6DA9" w:rsidRDefault="007C6DA9" w:rsidP="00861275">
            <w:r>
              <w:t>-0</w:t>
            </w:r>
            <w:r w:rsidR="00990392">
              <w:t>.0012</w:t>
            </w:r>
          </w:p>
        </w:tc>
      </w:tr>
      <w:tr w:rsidR="007C6DA9" w14:paraId="074A22F5" w14:textId="77777777" w:rsidTr="00861275">
        <w:tc>
          <w:tcPr>
            <w:tcW w:w="2697" w:type="dxa"/>
          </w:tcPr>
          <w:p w14:paraId="56C19E9E" w14:textId="77777777" w:rsidR="007C6DA9" w:rsidRDefault="007C6DA9" w:rsidP="00861275">
            <w:r>
              <w:t>ROC-AUC</w:t>
            </w:r>
          </w:p>
        </w:tc>
        <w:tc>
          <w:tcPr>
            <w:tcW w:w="2697" w:type="dxa"/>
          </w:tcPr>
          <w:p w14:paraId="5CEEEC30" w14:textId="0ADCC32A" w:rsidR="007C6DA9" w:rsidRDefault="007C6DA9" w:rsidP="00861275">
            <w:r>
              <w:t>0.9</w:t>
            </w:r>
            <w:r w:rsidR="00990392">
              <w:t>998</w:t>
            </w:r>
          </w:p>
        </w:tc>
        <w:tc>
          <w:tcPr>
            <w:tcW w:w="2698" w:type="dxa"/>
          </w:tcPr>
          <w:p w14:paraId="54E7D0A4" w14:textId="5077771F" w:rsidR="007C6DA9" w:rsidRDefault="007C6DA9" w:rsidP="00861275">
            <w:r>
              <w:t>0.9</w:t>
            </w:r>
            <w:r w:rsidR="00990392">
              <w:t>987</w:t>
            </w:r>
          </w:p>
        </w:tc>
        <w:tc>
          <w:tcPr>
            <w:tcW w:w="2698" w:type="dxa"/>
          </w:tcPr>
          <w:p w14:paraId="5C3C104C" w14:textId="21FE2DD8" w:rsidR="007C6DA9" w:rsidRDefault="007C6DA9" w:rsidP="00861275">
            <w:r>
              <w:t>-0.00</w:t>
            </w:r>
            <w:r w:rsidR="00990392">
              <w:t>11</w:t>
            </w:r>
          </w:p>
        </w:tc>
      </w:tr>
    </w:tbl>
    <w:p w14:paraId="2A167897" w14:textId="77777777" w:rsidR="00D77D07" w:rsidRDefault="00D77D07" w:rsidP="00B52824"/>
    <w:p w14:paraId="21A92775" w14:textId="49BD753C" w:rsidR="002D6866" w:rsidRPr="002D6866" w:rsidRDefault="002D6866" w:rsidP="00990392">
      <w:r>
        <w:t xml:space="preserve">ISOT performance remains exceptionally high across both executions, though Execution 2 exhibits very slightly lower performance. </w:t>
      </w:r>
    </w:p>
    <w:p w14:paraId="5EAC4D43" w14:textId="580460DC" w:rsidR="002D6866" w:rsidRDefault="002D6866" w:rsidP="00990392">
      <w:pPr>
        <w:rPr>
          <w:b/>
          <w:bCs/>
        </w:rPr>
      </w:pPr>
    </w:p>
    <w:p w14:paraId="190BBEDA" w14:textId="65B9BD89" w:rsidR="00990392" w:rsidRPr="00990392" w:rsidRDefault="00990392" w:rsidP="00990392">
      <w:pPr>
        <w:rPr>
          <w:b/>
          <w:bCs/>
        </w:rPr>
      </w:pPr>
      <w:r w:rsidRPr="00990392">
        <w:rPr>
          <w:b/>
          <w:bCs/>
        </w:rPr>
        <w:t>LIAR Dataset</w:t>
      </w:r>
    </w:p>
    <w:p w14:paraId="72A56558" w14:textId="77777777" w:rsidR="00990392" w:rsidRDefault="00990392" w:rsidP="00990392"/>
    <w:tbl>
      <w:tblPr>
        <w:tblStyle w:val="TableGrid"/>
        <w:tblW w:w="0" w:type="auto"/>
        <w:tblLook w:val="04A0" w:firstRow="1" w:lastRow="0" w:firstColumn="1" w:lastColumn="0" w:noHBand="0" w:noVBand="1"/>
      </w:tblPr>
      <w:tblGrid>
        <w:gridCol w:w="2697"/>
        <w:gridCol w:w="2697"/>
        <w:gridCol w:w="2698"/>
        <w:gridCol w:w="2698"/>
      </w:tblGrid>
      <w:tr w:rsidR="00990392" w14:paraId="1E3522AD" w14:textId="77777777" w:rsidTr="00861275">
        <w:tc>
          <w:tcPr>
            <w:tcW w:w="2697" w:type="dxa"/>
          </w:tcPr>
          <w:p w14:paraId="4E2DCAFE" w14:textId="77777777" w:rsidR="00990392" w:rsidRPr="00D77D07" w:rsidRDefault="00990392" w:rsidP="00861275">
            <w:pPr>
              <w:rPr>
                <w:b/>
                <w:bCs/>
              </w:rPr>
            </w:pPr>
            <w:r w:rsidRPr="00D77D07">
              <w:rPr>
                <w:b/>
                <w:bCs/>
              </w:rPr>
              <w:t>Metric</w:t>
            </w:r>
          </w:p>
        </w:tc>
        <w:tc>
          <w:tcPr>
            <w:tcW w:w="2697" w:type="dxa"/>
          </w:tcPr>
          <w:p w14:paraId="4DD14D03" w14:textId="77777777" w:rsidR="00990392" w:rsidRPr="00D77D07" w:rsidRDefault="00990392" w:rsidP="00861275">
            <w:pPr>
              <w:rPr>
                <w:b/>
                <w:bCs/>
              </w:rPr>
            </w:pPr>
            <w:r w:rsidRPr="00D77D07">
              <w:rPr>
                <w:b/>
                <w:bCs/>
              </w:rPr>
              <w:t>Execution 1</w:t>
            </w:r>
          </w:p>
        </w:tc>
        <w:tc>
          <w:tcPr>
            <w:tcW w:w="2698" w:type="dxa"/>
          </w:tcPr>
          <w:p w14:paraId="718444A7" w14:textId="77777777" w:rsidR="00990392" w:rsidRPr="00D77D07" w:rsidRDefault="00990392" w:rsidP="00861275">
            <w:pPr>
              <w:rPr>
                <w:b/>
                <w:bCs/>
              </w:rPr>
            </w:pPr>
            <w:r w:rsidRPr="00D77D07">
              <w:rPr>
                <w:b/>
                <w:bCs/>
              </w:rPr>
              <w:t>Execution 2</w:t>
            </w:r>
          </w:p>
        </w:tc>
        <w:tc>
          <w:tcPr>
            <w:tcW w:w="2698" w:type="dxa"/>
          </w:tcPr>
          <w:p w14:paraId="7A4AAF54" w14:textId="77777777" w:rsidR="00990392" w:rsidRPr="00D77D07" w:rsidRDefault="00990392" w:rsidP="00861275">
            <w:pPr>
              <w:rPr>
                <w:b/>
                <w:bCs/>
              </w:rPr>
            </w:pPr>
            <w:r w:rsidRPr="00D77D07">
              <w:rPr>
                <w:b/>
                <w:bCs/>
              </w:rPr>
              <w:t>Change</w:t>
            </w:r>
          </w:p>
        </w:tc>
      </w:tr>
      <w:tr w:rsidR="00990392" w14:paraId="635AFA83" w14:textId="77777777" w:rsidTr="00861275">
        <w:tc>
          <w:tcPr>
            <w:tcW w:w="2697" w:type="dxa"/>
          </w:tcPr>
          <w:p w14:paraId="778015BE" w14:textId="77777777" w:rsidR="00990392" w:rsidRDefault="00990392" w:rsidP="00861275">
            <w:r>
              <w:t>Accuracy</w:t>
            </w:r>
          </w:p>
        </w:tc>
        <w:tc>
          <w:tcPr>
            <w:tcW w:w="2697" w:type="dxa"/>
          </w:tcPr>
          <w:p w14:paraId="07CF247F" w14:textId="3C225140" w:rsidR="00990392" w:rsidRDefault="00990392" w:rsidP="00861275">
            <w:r>
              <w:t>0.6354</w:t>
            </w:r>
          </w:p>
        </w:tc>
        <w:tc>
          <w:tcPr>
            <w:tcW w:w="2698" w:type="dxa"/>
          </w:tcPr>
          <w:p w14:paraId="30B7C307" w14:textId="4475E552" w:rsidR="00990392" w:rsidRDefault="00990392" w:rsidP="00861275">
            <w:r>
              <w:t>0.6251</w:t>
            </w:r>
          </w:p>
        </w:tc>
        <w:tc>
          <w:tcPr>
            <w:tcW w:w="2698" w:type="dxa"/>
          </w:tcPr>
          <w:p w14:paraId="14C1A170" w14:textId="5E1C50DF" w:rsidR="00990392" w:rsidRDefault="00990392" w:rsidP="00861275">
            <w:r>
              <w:t>-0.0103</w:t>
            </w:r>
          </w:p>
        </w:tc>
      </w:tr>
      <w:tr w:rsidR="00990392" w14:paraId="4351ECF2" w14:textId="77777777" w:rsidTr="00861275">
        <w:tc>
          <w:tcPr>
            <w:tcW w:w="2697" w:type="dxa"/>
          </w:tcPr>
          <w:p w14:paraId="34494F9A" w14:textId="77777777" w:rsidR="00990392" w:rsidRDefault="00990392" w:rsidP="00861275">
            <w:r>
              <w:t>Precision</w:t>
            </w:r>
          </w:p>
        </w:tc>
        <w:tc>
          <w:tcPr>
            <w:tcW w:w="2697" w:type="dxa"/>
          </w:tcPr>
          <w:p w14:paraId="7B7FA2E1" w14:textId="1CD3C6C3" w:rsidR="00990392" w:rsidRDefault="00990392" w:rsidP="00861275">
            <w:r>
              <w:t>0.6318</w:t>
            </w:r>
          </w:p>
        </w:tc>
        <w:tc>
          <w:tcPr>
            <w:tcW w:w="2698" w:type="dxa"/>
          </w:tcPr>
          <w:p w14:paraId="6A988D11" w14:textId="31BEC861" w:rsidR="00990392" w:rsidRDefault="00990392" w:rsidP="00861275">
            <w:r>
              <w:t>0.6496</w:t>
            </w:r>
          </w:p>
        </w:tc>
        <w:tc>
          <w:tcPr>
            <w:tcW w:w="2698" w:type="dxa"/>
          </w:tcPr>
          <w:p w14:paraId="7968C4C7" w14:textId="66F31ECE" w:rsidR="00990392" w:rsidRDefault="00990392" w:rsidP="00861275">
            <w:r>
              <w:t>+0.0178</w:t>
            </w:r>
          </w:p>
        </w:tc>
      </w:tr>
      <w:tr w:rsidR="00990392" w14:paraId="336DCC39" w14:textId="77777777" w:rsidTr="00861275">
        <w:tc>
          <w:tcPr>
            <w:tcW w:w="2697" w:type="dxa"/>
          </w:tcPr>
          <w:p w14:paraId="38FBD40F" w14:textId="77777777" w:rsidR="00990392" w:rsidRDefault="00990392" w:rsidP="00861275">
            <w:r>
              <w:t>Recall</w:t>
            </w:r>
          </w:p>
        </w:tc>
        <w:tc>
          <w:tcPr>
            <w:tcW w:w="2697" w:type="dxa"/>
          </w:tcPr>
          <w:p w14:paraId="30031C9D" w14:textId="22E8BC71" w:rsidR="00990392" w:rsidRDefault="00990392" w:rsidP="00861275">
            <w:r>
              <w:t>0.8459</w:t>
            </w:r>
          </w:p>
        </w:tc>
        <w:tc>
          <w:tcPr>
            <w:tcW w:w="2698" w:type="dxa"/>
          </w:tcPr>
          <w:p w14:paraId="026D92B9" w14:textId="72011AC3" w:rsidR="00990392" w:rsidRDefault="00990392" w:rsidP="00861275">
            <w:r>
              <w:t>0.7269</w:t>
            </w:r>
          </w:p>
        </w:tc>
        <w:tc>
          <w:tcPr>
            <w:tcW w:w="2698" w:type="dxa"/>
          </w:tcPr>
          <w:p w14:paraId="40A274F6" w14:textId="7947AC73" w:rsidR="00990392" w:rsidRDefault="00990392" w:rsidP="00861275">
            <w:r>
              <w:t>-0.01190</w:t>
            </w:r>
          </w:p>
        </w:tc>
      </w:tr>
      <w:tr w:rsidR="00990392" w14:paraId="7D0ED236" w14:textId="77777777" w:rsidTr="00861275">
        <w:tc>
          <w:tcPr>
            <w:tcW w:w="2697" w:type="dxa"/>
          </w:tcPr>
          <w:p w14:paraId="164082CC" w14:textId="77777777" w:rsidR="00990392" w:rsidRDefault="00990392" w:rsidP="00861275">
            <w:r>
              <w:t>F1 Score</w:t>
            </w:r>
          </w:p>
        </w:tc>
        <w:tc>
          <w:tcPr>
            <w:tcW w:w="2697" w:type="dxa"/>
          </w:tcPr>
          <w:p w14:paraId="43E688A7" w14:textId="35723B40" w:rsidR="00990392" w:rsidRDefault="00990392" w:rsidP="00861275">
            <w:r>
              <w:t>0.7234</w:t>
            </w:r>
          </w:p>
        </w:tc>
        <w:tc>
          <w:tcPr>
            <w:tcW w:w="2698" w:type="dxa"/>
          </w:tcPr>
          <w:p w14:paraId="7E153F83" w14:textId="7FF5A6BA" w:rsidR="00990392" w:rsidRDefault="00990392" w:rsidP="00861275">
            <w:r>
              <w:t>0.6861</w:t>
            </w:r>
          </w:p>
        </w:tc>
        <w:tc>
          <w:tcPr>
            <w:tcW w:w="2698" w:type="dxa"/>
          </w:tcPr>
          <w:p w14:paraId="1032846C" w14:textId="68FE904D" w:rsidR="00990392" w:rsidRDefault="00990392" w:rsidP="00861275">
            <w:r>
              <w:t>-0.0373</w:t>
            </w:r>
          </w:p>
        </w:tc>
      </w:tr>
      <w:tr w:rsidR="00990392" w14:paraId="3E1B5584" w14:textId="77777777" w:rsidTr="00861275">
        <w:tc>
          <w:tcPr>
            <w:tcW w:w="2697" w:type="dxa"/>
          </w:tcPr>
          <w:p w14:paraId="3CA35D8D" w14:textId="77777777" w:rsidR="00990392" w:rsidRDefault="00990392" w:rsidP="00861275">
            <w:r>
              <w:t>ROC-AUC</w:t>
            </w:r>
          </w:p>
        </w:tc>
        <w:tc>
          <w:tcPr>
            <w:tcW w:w="2697" w:type="dxa"/>
          </w:tcPr>
          <w:p w14:paraId="6248AE7B" w14:textId="638037A7" w:rsidR="00990392" w:rsidRDefault="00990392" w:rsidP="00861275">
            <w:r>
              <w:t>0.6047</w:t>
            </w:r>
          </w:p>
        </w:tc>
        <w:tc>
          <w:tcPr>
            <w:tcW w:w="2698" w:type="dxa"/>
          </w:tcPr>
          <w:p w14:paraId="195A90BC" w14:textId="44C0C390" w:rsidR="00990392" w:rsidRDefault="00990392" w:rsidP="00861275">
            <w:r>
              <w:t>0.6103</w:t>
            </w:r>
          </w:p>
        </w:tc>
        <w:tc>
          <w:tcPr>
            <w:tcW w:w="2698" w:type="dxa"/>
          </w:tcPr>
          <w:p w14:paraId="426F2CED" w14:textId="104E88C7" w:rsidR="00990392" w:rsidRDefault="00990392" w:rsidP="00861275">
            <w:r>
              <w:t>+0.0056</w:t>
            </w:r>
          </w:p>
        </w:tc>
      </w:tr>
    </w:tbl>
    <w:p w14:paraId="33BB7C07" w14:textId="39AC857E" w:rsidR="008159BE" w:rsidRDefault="008159BE" w:rsidP="00296775"/>
    <w:p w14:paraId="1035E398" w14:textId="260697BD" w:rsidR="004C17DD" w:rsidRDefault="009E201A" w:rsidP="00296775">
      <w:r>
        <w:t xml:space="preserve">The LIAR dataset shows the most drastic changes. There is a substantial drop in recall, along with a slight increase in precision. Interestingly, despite decreases in other metrics, there is a small improvement in ROC-AUC. </w:t>
      </w:r>
    </w:p>
    <w:p w14:paraId="63DB73B5" w14:textId="77777777" w:rsidR="00400EB6" w:rsidRDefault="00400EB6"/>
    <w:p w14:paraId="6A7F6575" w14:textId="77777777" w:rsidR="00400EB6" w:rsidRDefault="00400EB6">
      <w:r>
        <w:t>From the above comparison between both executions, there are a few key learning points:</w:t>
      </w:r>
    </w:p>
    <w:p w14:paraId="0303F212" w14:textId="77777777" w:rsidR="00400EB6" w:rsidRDefault="00400EB6"/>
    <w:p w14:paraId="4289B5D2" w14:textId="77777777" w:rsidR="00BE089E" w:rsidRDefault="00BE089E" w:rsidP="00BF3A17">
      <w:pPr>
        <w:pStyle w:val="ListParagraph"/>
        <w:numPr>
          <w:ilvl w:val="0"/>
          <w:numId w:val="47"/>
        </w:numPr>
        <w:rPr>
          <w:b/>
          <w:bCs/>
        </w:rPr>
      </w:pPr>
      <w:r>
        <w:rPr>
          <w:b/>
          <w:bCs/>
        </w:rPr>
        <w:t>The implementation of a weighted sampler, class weights &amp; hyperparameter tuning created a more balanced classifier for the LIAR dataset.</w:t>
      </w:r>
    </w:p>
    <w:p w14:paraId="792B4F3E" w14:textId="77777777" w:rsidR="00BE089E" w:rsidRDefault="00BE089E" w:rsidP="00BE089E"/>
    <w:p w14:paraId="7C5E7F47" w14:textId="77777777" w:rsidR="00BE089E" w:rsidRDefault="00BE089E" w:rsidP="00BE089E">
      <w:pPr>
        <w:ind w:left="360"/>
      </w:pPr>
      <w:r>
        <w:t>Execution 1 displayed a large gap between recall (0.8459) and precision (0.6318), indicating a classifier biased towards labelling content as “real”. This is evident in the confusion matrices. Execution 2 has more balanced precision and recall, suggesting that the dataset balancing techniques addressed the bias, although not to the extent that I hoped.</w:t>
      </w:r>
    </w:p>
    <w:p w14:paraId="1CC27AE9" w14:textId="77777777" w:rsidR="00BE089E" w:rsidRDefault="00BE089E" w:rsidP="00BE089E">
      <w:pPr>
        <w:ind w:left="360"/>
      </w:pPr>
    </w:p>
    <w:p w14:paraId="0479F348" w14:textId="001FF559" w:rsidR="00BE089E" w:rsidRDefault="00BE089E" w:rsidP="00BE089E">
      <w:pPr>
        <w:pStyle w:val="ListParagraph"/>
        <w:numPr>
          <w:ilvl w:val="0"/>
          <w:numId w:val="47"/>
        </w:numPr>
        <w:rPr>
          <w:b/>
          <w:bCs/>
        </w:rPr>
      </w:pPr>
      <w:r>
        <w:rPr>
          <w:b/>
          <w:bCs/>
        </w:rPr>
        <w:t>The model from Execution 2 might have better at discriminating fake news despite lower accuracy.</w:t>
      </w:r>
    </w:p>
    <w:p w14:paraId="4B0C8E99" w14:textId="77777777" w:rsidR="00BE089E" w:rsidRDefault="00BE089E" w:rsidP="00BE089E">
      <w:pPr>
        <w:rPr>
          <w:b/>
          <w:bCs/>
        </w:rPr>
      </w:pPr>
    </w:p>
    <w:p w14:paraId="106669CD" w14:textId="364483F5" w:rsidR="00BE089E" w:rsidRDefault="00BE089E" w:rsidP="00BE089E">
      <w:pPr>
        <w:ind w:left="360"/>
      </w:pPr>
      <w:r>
        <w:t xml:space="preserve">The increased ROC-AUC on Execution 2 was surprising, considering that it exhibited lower accuracy and lower F1 scores. The original model may have been overly optimistic about classifying political statements as real.  </w:t>
      </w:r>
    </w:p>
    <w:p w14:paraId="4DBAE1DA" w14:textId="77777777" w:rsidR="00BE089E" w:rsidRDefault="00BE089E" w:rsidP="00BE089E">
      <w:pPr>
        <w:ind w:left="360"/>
      </w:pPr>
    </w:p>
    <w:p w14:paraId="70F86C3B" w14:textId="69ACC4EB" w:rsidR="00BE089E" w:rsidRDefault="00BE089E" w:rsidP="00BE089E">
      <w:pPr>
        <w:pStyle w:val="ListParagraph"/>
        <w:numPr>
          <w:ilvl w:val="0"/>
          <w:numId w:val="47"/>
        </w:numPr>
        <w:rPr>
          <w:b/>
          <w:bCs/>
        </w:rPr>
      </w:pPr>
      <w:r>
        <w:rPr>
          <w:b/>
          <w:bCs/>
        </w:rPr>
        <w:t>Dataset balancing seems to primarily affect how models handle difficult classification tasks.</w:t>
      </w:r>
    </w:p>
    <w:p w14:paraId="56E87102" w14:textId="77777777" w:rsidR="00C46EC5" w:rsidRDefault="00C46EC5" w:rsidP="00C46EC5">
      <w:pPr>
        <w:rPr>
          <w:b/>
          <w:bCs/>
        </w:rPr>
      </w:pPr>
    </w:p>
    <w:p w14:paraId="6A1E9ECB" w14:textId="73A9C69F" w:rsidR="00C46EC5" w:rsidRDefault="00C46EC5" w:rsidP="00C46EC5">
      <w:pPr>
        <w:ind w:left="360"/>
      </w:pPr>
      <w:r>
        <w:t xml:space="preserve">The changes to ISOT performance across both executions were minimal, indicating that dataset balancing primarily affects how models handle difficult classifications while having less impact on more straightforward classification tasks. </w:t>
      </w:r>
    </w:p>
    <w:p w14:paraId="46C4DF31" w14:textId="77777777" w:rsidR="00A5405D" w:rsidRDefault="00A5405D" w:rsidP="00C46EC5">
      <w:pPr>
        <w:ind w:left="360"/>
      </w:pPr>
    </w:p>
    <w:p w14:paraId="55F73922" w14:textId="48017865" w:rsidR="00A644B7" w:rsidRDefault="00A644B7" w:rsidP="00A644B7">
      <w:pPr>
        <w:pStyle w:val="Heading4"/>
      </w:pPr>
      <w:r>
        <w:lastRenderedPageBreak/>
        <w:t>[</w:t>
      </w:r>
      <w:r w:rsidR="00F605E7">
        <w:t>7.12</w:t>
      </w:r>
      <w:r>
        <w:t>8] Conclusions and Future Work</w:t>
      </w:r>
      <w:r w:rsidR="00E02AA0">
        <w:t xml:space="preserve"> from this point</w:t>
      </w:r>
    </w:p>
    <w:p w14:paraId="684F1565" w14:textId="77777777" w:rsidR="00A644B7" w:rsidRPr="00A644B7" w:rsidRDefault="00A644B7" w:rsidP="00A644B7"/>
    <w:p w14:paraId="38C3E299" w14:textId="33DA133E" w:rsidR="00A5405D" w:rsidRDefault="00EF54A5" w:rsidP="00A5405D">
      <w:r>
        <w:t xml:space="preserve">While </w:t>
      </w:r>
      <w:r w:rsidR="00A5405D">
        <w:t>the overall metrics for Execution 2 has slightly decreased</w:t>
      </w:r>
      <w:r>
        <w:t xml:space="preserve"> compared to Execution 1 of Version 2</w:t>
      </w:r>
      <w:r w:rsidR="00A5405D">
        <w:t xml:space="preserve">, the demonstrated improved balance between precision and recall on challenging content (LIAR dataset) indicates to me that Version 2 would be more trustworthy in real-world applications, as Execution 1 was </w:t>
      </w:r>
      <w:proofErr w:type="gramStart"/>
      <w:r w:rsidR="00A5405D">
        <w:t>overly-optimistic</w:t>
      </w:r>
      <w:proofErr w:type="gramEnd"/>
      <w:r w:rsidR="00A5405D">
        <w:t xml:space="preserve"> in classifying statements as ‘real’. </w:t>
      </w:r>
    </w:p>
    <w:p w14:paraId="350F7334" w14:textId="77777777" w:rsidR="00EF54A5" w:rsidRDefault="00EF54A5" w:rsidP="00A5405D"/>
    <w:p w14:paraId="5DBE50FD" w14:textId="2E18D712" w:rsidR="00EF54A5" w:rsidRDefault="00EF54A5" w:rsidP="00A5405D">
      <w:r>
        <w:t xml:space="preserve">Interestingly, the implementation of the </w:t>
      </w:r>
      <w:r w:rsidRPr="00EF54A5">
        <w:t>weighted sampler, class weights &amp; hyperparameter tuning</w:t>
      </w:r>
      <w:r>
        <w:t xml:space="preserve"> did not dramatically improve the model’s performance on the LIAR dataset. This suggests to me tha</w:t>
      </w:r>
      <w:r w:rsidR="004159D1">
        <w:t xml:space="preserve">t balancing datasets alone will not be sufficient to address the model’s present inability to classify political statements from the LIAR dataset. </w:t>
      </w:r>
    </w:p>
    <w:p w14:paraId="639E62E4" w14:textId="77777777" w:rsidR="005963D1" w:rsidRDefault="005963D1" w:rsidP="00A5405D"/>
    <w:p w14:paraId="6BC03A87" w14:textId="5E1C221F" w:rsidR="005963D1" w:rsidRDefault="005963D1" w:rsidP="005963D1">
      <w:r>
        <w:t xml:space="preserve">Currently planned future work from this point </w:t>
      </w:r>
      <w:r w:rsidR="004A4501">
        <w:t>will need to achieve the following goals:</w:t>
      </w:r>
    </w:p>
    <w:p w14:paraId="62DC7A67" w14:textId="77777777" w:rsidR="005963D1" w:rsidRDefault="005963D1" w:rsidP="005963D1"/>
    <w:p w14:paraId="152FA452" w14:textId="10D89BE2" w:rsidR="005963D1" w:rsidRDefault="005963D1" w:rsidP="005963D1">
      <w:pPr>
        <w:pStyle w:val="ListParagraph"/>
        <w:numPr>
          <w:ilvl w:val="0"/>
          <w:numId w:val="50"/>
        </w:numPr>
      </w:pPr>
      <w:r>
        <w:t xml:space="preserve">Expanding the data pipeline to include the </w:t>
      </w:r>
      <w:proofErr w:type="spellStart"/>
      <w:r>
        <w:t>FakeNewsNet</w:t>
      </w:r>
      <w:proofErr w:type="spellEnd"/>
      <w:r>
        <w:t xml:space="preserve"> dataset. </w:t>
      </w:r>
    </w:p>
    <w:p w14:paraId="315E998C" w14:textId="76CB15BB" w:rsidR="005963D1" w:rsidRDefault="00931A7F" w:rsidP="005963D1">
      <w:pPr>
        <w:pStyle w:val="ListParagraph"/>
        <w:numPr>
          <w:ilvl w:val="0"/>
          <w:numId w:val="50"/>
        </w:numPr>
      </w:pPr>
      <w:r>
        <w:t>Improving performance on the LIAR dataset, if possible/feasible.</w:t>
      </w:r>
    </w:p>
    <w:p w14:paraId="0A686BBF" w14:textId="123ACA02" w:rsidR="00220AC8" w:rsidRDefault="00931A7F" w:rsidP="00220AC8">
      <w:pPr>
        <w:pStyle w:val="ListParagraph"/>
        <w:numPr>
          <w:ilvl w:val="0"/>
          <w:numId w:val="50"/>
        </w:numPr>
      </w:pPr>
      <w:r>
        <w:t>Creating a simple CLI front-end for the end-user to interact with the model.</w:t>
      </w:r>
    </w:p>
    <w:p w14:paraId="7E90B947" w14:textId="77777777" w:rsidR="00EC787C" w:rsidRDefault="00EC787C" w:rsidP="00EC787C"/>
    <w:p w14:paraId="750F4AA7" w14:textId="5014B655" w:rsidR="00EC787C" w:rsidRDefault="00EC787C" w:rsidP="00EC787C">
      <w:r>
        <w:t xml:space="preserve">On top of that, I would personally prefer to make changes to the hyperparameter tuning implementation – specifically, I would like to replace my custom grid search with an established library (e.g. </w:t>
      </w:r>
      <w:proofErr w:type="spellStart"/>
      <w:r>
        <w:t>Optuna</w:t>
      </w:r>
      <w:proofErr w:type="spellEnd"/>
      <w:r>
        <w:t>)</w:t>
      </w:r>
      <w:r w:rsidR="002B70E5">
        <w:t>.</w:t>
      </w:r>
    </w:p>
    <w:p w14:paraId="4DE514A6" w14:textId="77777777" w:rsidR="001C25CE" w:rsidRDefault="001C25CE" w:rsidP="00EC787C"/>
    <w:p w14:paraId="4590A849" w14:textId="5994DD4C" w:rsidR="001C25CE" w:rsidRDefault="001C25CE">
      <w:r>
        <w:br w:type="page"/>
      </w:r>
    </w:p>
    <w:p w14:paraId="52EDCB6A" w14:textId="102441D2" w:rsidR="001C25CE" w:rsidRDefault="001C25CE" w:rsidP="001C25CE">
      <w:pPr>
        <w:pStyle w:val="Heading3"/>
      </w:pPr>
      <w:r>
        <w:lastRenderedPageBreak/>
        <w:t>[</w:t>
      </w:r>
      <w:r w:rsidR="00F605E7">
        <w:t>7.13</w:t>
      </w:r>
      <w:r>
        <w:t>] Version 2</w:t>
      </w:r>
      <w:r w:rsidR="007C5FFF">
        <w:t>.1</w:t>
      </w:r>
      <w:r>
        <w:t xml:space="preserve"> </w:t>
      </w:r>
      <w:r w:rsidR="00280AFB">
        <w:t>&amp; 2.2</w:t>
      </w:r>
    </w:p>
    <w:p w14:paraId="5D845B24" w14:textId="1FAEE654" w:rsidR="001C25CE" w:rsidRDefault="001C25CE" w:rsidP="001C25CE">
      <w:pPr>
        <w:pStyle w:val="Heading4"/>
      </w:pPr>
      <w:r>
        <w:t>[</w:t>
      </w:r>
      <w:r w:rsidR="00F605E7">
        <w:t>7.13</w:t>
      </w:r>
      <w:r>
        <w:t>1] Overview &amp; Aims</w:t>
      </w:r>
    </w:p>
    <w:p w14:paraId="3A127D90" w14:textId="77777777" w:rsidR="001C25CE" w:rsidRDefault="001C25CE" w:rsidP="001C25CE"/>
    <w:p w14:paraId="4EF0315A" w14:textId="28A5AFD0" w:rsidR="00161AB5" w:rsidRDefault="006F08EF" w:rsidP="001C25CE">
      <w:r>
        <w:t>The goal of Version 2.</w:t>
      </w:r>
      <w:r w:rsidR="007C5FFF">
        <w:t xml:space="preserve">1 </w:t>
      </w:r>
      <w:r>
        <w:t xml:space="preserve">is to enhance the hyperparameter tuning logic implemented in the pipeline. Whereas the previous version used a simplified grid search that manually iterated through a limited set of combinations of hyperparameters, this new version integrates Bayesian optimisation using the </w:t>
      </w:r>
      <w:proofErr w:type="spellStart"/>
      <w:r>
        <w:t>Optuna</w:t>
      </w:r>
      <w:proofErr w:type="spellEnd"/>
      <w:r>
        <w:t xml:space="preserve"> library. </w:t>
      </w:r>
    </w:p>
    <w:p w14:paraId="37016B50" w14:textId="6751BF1D" w:rsidR="00E969F0" w:rsidRDefault="00E969F0" w:rsidP="001C25CE"/>
    <w:p w14:paraId="7CF49C1F" w14:textId="726C9DE1" w:rsidR="00E969F0" w:rsidRDefault="00E969F0" w:rsidP="001C25CE">
      <w:r>
        <w:t xml:space="preserve">The goal of Version 2.2 is to further enhance </w:t>
      </w:r>
      <w:r w:rsidR="00D0276F">
        <w:t xml:space="preserve">with the pipeline by implementing a lightweight text pre-processing function appropriate for feeding data into transformer models, and by implementing gradient accumulation. </w:t>
      </w:r>
    </w:p>
    <w:p w14:paraId="108CFD07" w14:textId="77777777" w:rsidR="00D0276F" w:rsidRDefault="00D0276F" w:rsidP="001C25CE"/>
    <w:p w14:paraId="53978483" w14:textId="4DAED927" w:rsidR="00D0276F" w:rsidRDefault="00D0276F" w:rsidP="001C25CE">
      <w:r>
        <w:t>In Version 2.2, the implementation of mixed precision training was also explored, but was ultimately not kept in the codebase due to its drawbacks.</w:t>
      </w:r>
    </w:p>
    <w:p w14:paraId="1DD38B2F" w14:textId="77777777" w:rsidR="00D77C2B" w:rsidRDefault="00D77C2B" w:rsidP="001C25CE"/>
    <w:p w14:paraId="30A2F495" w14:textId="56C8A39B" w:rsidR="00D77C2B" w:rsidRDefault="00D77C2B" w:rsidP="00D77C2B">
      <w:pPr>
        <w:pStyle w:val="Heading4"/>
      </w:pPr>
      <w:r>
        <w:t>[</w:t>
      </w:r>
      <w:r w:rsidR="00F605E7">
        <w:t>7.13</w:t>
      </w:r>
      <w:r>
        <w:t>2]</w:t>
      </w:r>
      <w:r w:rsidR="00D0276F">
        <w:t xml:space="preserve"> Version 2.1:</w:t>
      </w:r>
      <w:r>
        <w:t xml:space="preserve"> </w:t>
      </w:r>
      <w:r w:rsidR="00254010">
        <w:t>Implementation</w:t>
      </w:r>
    </w:p>
    <w:p w14:paraId="3E8E0C29" w14:textId="77777777" w:rsidR="00D77C2B" w:rsidRDefault="00D77C2B" w:rsidP="00D77C2B"/>
    <w:p w14:paraId="302452A1" w14:textId="7521AC76" w:rsidR="00D77C2B" w:rsidRDefault="00D77C2B" w:rsidP="00D77C2B">
      <w:r>
        <w:t xml:space="preserve">I have changed the hyperparameter tuning logic to implement Bayesian optimisation through </w:t>
      </w:r>
      <w:proofErr w:type="spellStart"/>
      <w:r>
        <w:t>Optuna</w:t>
      </w:r>
      <w:proofErr w:type="spellEnd"/>
      <w:r>
        <w:t xml:space="preserve">. </w:t>
      </w:r>
    </w:p>
    <w:p w14:paraId="28C6984B" w14:textId="77777777" w:rsidR="00D77C2B" w:rsidRDefault="00D77C2B" w:rsidP="00D77C2B"/>
    <w:p w14:paraId="1FBACE4B" w14:textId="2C6DC56D" w:rsidR="006F08EF" w:rsidRDefault="006F08EF" w:rsidP="00D77C2B">
      <w:r>
        <w:t xml:space="preserve">While the implementation in Version 2 </w:t>
      </w:r>
      <w:r w:rsidR="00D77C2B">
        <w:t>t</w:t>
      </w:r>
      <w:r>
        <w:t xml:space="preserve">ested </w:t>
      </w:r>
      <w:r w:rsidR="00787A93">
        <w:t xml:space="preserve">each parameter individually, </w:t>
      </w:r>
      <w:r>
        <w:t>Version 2.</w:t>
      </w:r>
      <w:r w:rsidR="009E5B7C">
        <w:t>1</w:t>
      </w:r>
      <w:r>
        <w:t xml:space="preserve"> implements </w:t>
      </w:r>
      <w:proofErr w:type="spellStart"/>
      <w:r>
        <w:t>Optuna</w:t>
      </w:r>
      <w:proofErr w:type="spellEnd"/>
      <w:r>
        <w:t xml:space="preserve">-based </w:t>
      </w:r>
      <w:proofErr w:type="spellStart"/>
      <w:r>
        <w:t>Baynesian</w:t>
      </w:r>
      <w:proofErr w:type="spellEnd"/>
      <w:r>
        <w:t xml:space="preserve"> optimisation that encompasses several elements:</w:t>
      </w:r>
    </w:p>
    <w:p w14:paraId="0CB2CABD" w14:textId="77777777" w:rsidR="006F08EF" w:rsidRDefault="006F08EF" w:rsidP="00D77C2B"/>
    <w:p w14:paraId="4087940C" w14:textId="2432665B" w:rsidR="006F08EF" w:rsidRDefault="006F08EF" w:rsidP="006F08EF">
      <w:pPr>
        <w:pStyle w:val="ListParagraph"/>
        <w:numPr>
          <w:ilvl w:val="0"/>
          <w:numId w:val="53"/>
        </w:numPr>
        <w:rPr>
          <w:b/>
          <w:bCs/>
        </w:rPr>
      </w:pPr>
      <w:r>
        <w:rPr>
          <w:b/>
          <w:bCs/>
        </w:rPr>
        <w:t>Hyperparameter search method</w:t>
      </w:r>
    </w:p>
    <w:p w14:paraId="1CEE2D0A" w14:textId="77777777" w:rsidR="006F08EF" w:rsidRDefault="006F08EF" w:rsidP="006F08EF">
      <w:pPr>
        <w:ind w:left="360"/>
        <w:rPr>
          <w:b/>
          <w:bCs/>
        </w:rPr>
      </w:pPr>
    </w:p>
    <w:p w14:paraId="41743765" w14:textId="767B2F9D" w:rsidR="006F08EF" w:rsidRDefault="006F08EF" w:rsidP="006F08EF">
      <w:pPr>
        <w:ind w:left="360"/>
      </w:pPr>
      <w:r>
        <w:t>While Version 2 used a fixed grid of hyperparameter combinations.</w:t>
      </w:r>
    </w:p>
    <w:p w14:paraId="6B5D18AA" w14:textId="77777777" w:rsidR="006F08EF" w:rsidRDefault="006F08EF" w:rsidP="006F08EF">
      <w:pPr>
        <w:ind w:left="360"/>
      </w:pPr>
    </w:p>
    <w:p w14:paraId="0E4928FD" w14:textId="2D250A78" w:rsidR="006F08EF" w:rsidRDefault="006F08EF" w:rsidP="006F08EF">
      <w:pPr>
        <w:ind w:left="360"/>
      </w:pPr>
      <w:r>
        <w:t>Version 2.</w:t>
      </w:r>
      <w:r w:rsidR="009E5B7C">
        <w:t>1</w:t>
      </w:r>
      <w:r>
        <w:t xml:space="preserve"> uses </w:t>
      </w:r>
      <w:proofErr w:type="spellStart"/>
      <w:r>
        <w:t>Optuna’s</w:t>
      </w:r>
      <w:proofErr w:type="spellEnd"/>
      <w:r>
        <w:t xml:space="preserve"> </w:t>
      </w:r>
      <w:proofErr w:type="spellStart"/>
      <w:r>
        <w:t>TPESampler</w:t>
      </w:r>
      <w:proofErr w:type="spellEnd"/>
      <w:r>
        <w:t xml:space="preserve"> to explore hyperparameter combinations over a defined range. </w:t>
      </w:r>
    </w:p>
    <w:p w14:paraId="105058D8" w14:textId="77777777" w:rsidR="00892903" w:rsidRDefault="00892903" w:rsidP="006F08EF">
      <w:pPr>
        <w:ind w:left="360"/>
      </w:pPr>
    </w:p>
    <w:p w14:paraId="73D59291" w14:textId="317A2579" w:rsidR="00892903" w:rsidRDefault="00892903" w:rsidP="006F08EF">
      <w:pPr>
        <w:ind w:left="360"/>
      </w:pPr>
      <w:r w:rsidRPr="00892903">
        <w:drawing>
          <wp:inline distT="0" distB="0" distL="0" distR="0" wp14:anchorId="35FC5066" wp14:editId="79472878">
            <wp:extent cx="4171950" cy="841976"/>
            <wp:effectExtent l="0" t="0" r="0" b="0"/>
            <wp:docPr id="15315659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5915" name="Picture 1" descr="A screenshot of a computer code&#10;&#10;AI-generated content may be incorrect."/>
                    <pic:cNvPicPr/>
                  </pic:nvPicPr>
                  <pic:blipFill>
                    <a:blip r:embed="rId91"/>
                    <a:stretch>
                      <a:fillRect/>
                    </a:stretch>
                  </pic:blipFill>
                  <pic:spPr>
                    <a:xfrm>
                      <a:off x="0" y="0"/>
                      <a:ext cx="4202767" cy="848195"/>
                    </a:xfrm>
                    <a:prstGeom prst="rect">
                      <a:avLst/>
                    </a:prstGeom>
                  </pic:spPr>
                </pic:pic>
              </a:graphicData>
            </a:graphic>
          </wp:inline>
        </w:drawing>
      </w:r>
    </w:p>
    <w:p w14:paraId="7C50835F" w14:textId="77777777" w:rsidR="006F08EF" w:rsidRDefault="006F08EF" w:rsidP="006F08EF">
      <w:pPr>
        <w:ind w:left="360"/>
      </w:pPr>
    </w:p>
    <w:p w14:paraId="4548033B" w14:textId="4FE72D01" w:rsidR="006F08EF" w:rsidRDefault="006F08EF" w:rsidP="006F08EF">
      <w:pPr>
        <w:ind w:left="360"/>
      </w:pPr>
      <w:r>
        <w:t>The number of trials were set to 2. While higher values can be used,</w:t>
      </w:r>
      <w:r w:rsidR="00892903">
        <w:t xml:space="preserve"> limited</w:t>
      </w:r>
      <w:r>
        <w:t xml:space="preserve"> time and computing resources required me to accelerate experimentation. </w:t>
      </w:r>
      <w:r w:rsidR="006F2671">
        <w:t xml:space="preserve">This would not cause issues </w:t>
      </w:r>
      <w:r>
        <w:t xml:space="preserve">because the model already scored well overall in evaluation metrics. </w:t>
      </w:r>
    </w:p>
    <w:p w14:paraId="424158A8" w14:textId="77777777" w:rsidR="00B64818" w:rsidRDefault="00B64818" w:rsidP="006F08EF">
      <w:pPr>
        <w:ind w:left="360"/>
      </w:pPr>
    </w:p>
    <w:p w14:paraId="06B8933E" w14:textId="3E49A0C0" w:rsidR="00B64818" w:rsidRDefault="00B64818" w:rsidP="006F08EF">
      <w:pPr>
        <w:ind w:left="360"/>
      </w:pPr>
      <w:r w:rsidRPr="00B64818">
        <w:drawing>
          <wp:inline distT="0" distB="0" distL="0" distR="0" wp14:anchorId="29A8CA15" wp14:editId="4EFF8C37">
            <wp:extent cx="2667000" cy="989814"/>
            <wp:effectExtent l="0" t="0" r="0" b="1270"/>
            <wp:docPr id="19865488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48832" name="Picture 1" descr="A screenshot of a computer code&#10;&#10;AI-generated content may be incorrect."/>
                    <pic:cNvPicPr/>
                  </pic:nvPicPr>
                  <pic:blipFill>
                    <a:blip r:embed="rId92"/>
                    <a:stretch>
                      <a:fillRect/>
                    </a:stretch>
                  </pic:blipFill>
                  <pic:spPr>
                    <a:xfrm>
                      <a:off x="0" y="0"/>
                      <a:ext cx="2677764" cy="993809"/>
                    </a:xfrm>
                    <a:prstGeom prst="rect">
                      <a:avLst/>
                    </a:prstGeom>
                  </pic:spPr>
                </pic:pic>
              </a:graphicData>
            </a:graphic>
          </wp:inline>
        </w:drawing>
      </w:r>
    </w:p>
    <w:p w14:paraId="1C4F11DE" w14:textId="77777777" w:rsidR="00407A95" w:rsidRDefault="00407A95" w:rsidP="006F08EF">
      <w:pPr>
        <w:ind w:left="360"/>
      </w:pPr>
    </w:p>
    <w:p w14:paraId="6091101D" w14:textId="77777777" w:rsidR="00B64818" w:rsidRDefault="00B64818">
      <w:pPr>
        <w:rPr>
          <w:b/>
          <w:bCs/>
          <w:highlight w:val="lightGray"/>
        </w:rPr>
      </w:pPr>
      <w:r>
        <w:rPr>
          <w:b/>
          <w:bCs/>
          <w:highlight w:val="lightGray"/>
        </w:rPr>
        <w:br w:type="page"/>
      </w:r>
    </w:p>
    <w:p w14:paraId="30B2F685" w14:textId="613E63EB" w:rsidR="00407A95" w:rsidRPr="00B64818" w:rsidRDefault="00407A95" w:rsidP="00B64818">
      <w:pPr>
        <w:pStyle w:val="ListParagraph"/>
        <w:numPr>
          <w:ilvl w:val="0"/>
          <w:numId w:val="53"/>
        </w:numPr>
        <w:rPr>
          <w:b/>
          <w:bCs/>
        </w:rPr>
      </w:pPr>
      <w:r w:rsidRPr="00B64818">
        <w:rPr>
          <w:b/>
          <w:bCs/>
        </w:rPr>
        <w:lastRenderedPageBreak/>
        <w:t>Training robustness improvements</w:t>
      </w:r>
    </w:p>
    <w:p w14:paraId="4BA2F94B" w14:textId="77777777" w:rsidR="00407A95" w:rsidRDefault="00407A95" w:rsidP="00407A95">
      <w:pPr>
        <w:rPr>
          <w:b/>
          <w:bCs/>
        </w:rPr>
      </w:pPr>
    </w:p>
    <w:p w14:paraId="14004280" w14:textId="574BE60E" w:rsidR="00407A95" w:rsidRDefault="00407A95" w:rsidP="00407A95">
      <w:pPr>
        <w:ind w:left="360"/>
      </w:pPr>
      <w:r>
        <w:t>Checkpoints after each trial are saved after training to allow for recovery in case of interruption.</w:t>
      </w:r>
    </w:p>
    <w:p w14:paraId="2891A581" w14:textId="77777777" w:rsidR="00B64818" w:rsidRDefault="00B64818" w:rsidP="00B64818"/>
    <w:p w14:paraId="36290CF9" w14:textId="09B6AAFA" w:rsidR="00B64818" w:rsidRDefault="00B64818" w:rsidP="00407A95">
      <w:pPr>
        <w:ind w:left="360"/>
      </w:pPr>
      <w:r w:rsidRPr="00B64818">
        <w:drawing>
          <wp:inline distT="0" distB="0" distL="0" distR="0" wp14:anchorId="3FC9E0C2" wp14:editId="1576AA6C">
            <wp:extent cx="2495550" cy="866102"/>
            <wp:effectExtent l="0" t="0" r="0" b="0"/>
            <wp:docPr id="125685753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7534" name="Picture 1" descr="A computer code with black text&#10;&#10;AI-generated content may be incorrect."/>
                    <pic:cNvPicPr/>
                  </pic:nvPicPr>
                  <pic:blipFill>
                    <a:blip r:embed="rId93"/>
                    <a:stretch>
                      <a:fillRect/>
                    </a:stretch>
                  </pic:blipFill>
                  <pic:spPr>
                    <a:xfrm>
                      <a:off x="0" y="0"/>
                      <a:ext cx="2511400" cy="871603"/>
                    </a:xfrm>
                    <a:prstGeom prst="rect">
                      <a:avLst/>
                    </a:prstGeom>
                  </pic:spPr>
                </pic:pic>
              </a:graphicData>
            </a:graphic>
          </wp:inline>
        </w:drawing>
      </w:r>
    </w:p>
    <w:p w14:paraId="0A3BA7A7" w14:textId="77777777" w:rsidR="00B64818" w:rsidRDefault="00B64818" w:rsidP="00407A95">
      <w:pPr>
        <w:ind w:left="360"/>
      </w:pPr>
    </w:p>
    <w:p w14:paraId="40AEA9A5" w14:textId="2888AD8D" w:rsidR="00B64818" w:rsidRDefault="00B64818" w:rsidP="00407A95">
      <w:pPr>
        <w:ind w:left="360"/>
      </w:pPr>
      <w:r w:rsidRPr="00B64818">
        <w:drawing>
          <wp:inline distT="0" distB="0" distL="0" distR="0" wp14:anchorId="1E76C587" wp14:editId="06D9C2B1">
            <wp:extent cx="3514725" cy="829966"/>
            <wp:effectExtent l="0" t="0" r="0" b="8255"/>
            <wp:docPr id="1510782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8288" name="Picture 1" descr="A screenshot of a computer code&#10;&#10;AI-generated content may be incorrect."/>
                    <pic:cNvPicPr/>
                  </pic:nvPicPr>
                  <pic:blipFill>
                    <a:blip r:embed="rId94"/>
                    <a:stretch>
                      <a:fillRect/>
                    </a:stretch>
                  </pic:blipFill>
                  <pic:spPr>
                    <a:xfrm>
                      <a:off x="0" y="0"/>
                      <a:ext cx="3527684" cy="833026"/>
                    </a:xfrm>
                    <a:prstGeom prst="rect">
                      <a:avLst/>
                    </a:prstGeom>
                  </pic:spPr>
                </pic:pic>
              </a:graphicData>
            </a:graphic>
          </wp:inline>
        </w:drawing>
      </w:r>
    </w:p>
    <w:p w14:paraId="559F3958" w14:textId="77777777" w:rsidR="00A342E6" w:rsidRDefault="00A342E6" w:rsidP="00407A95">
      <w:pPr>
        <w:ind w:left="360"/>
      </w:pPr>
    </w:p>
    <w:p w14:paraId="36812BB8" w14:textId="77777777" w:rsidR="00A342E6" w:rsidRDefault="00A342E6" w:rsidP="00A342E6">
      <w:pPr>
        <w:ind w:left="360"/>
      </w:pPr>
      <w:r>
        <w:t>Training failures are caught and handled gracefully through logging and saving trial state.</w:t>
      </w:r>
    </w:p>
    <w:p w14:paraId="205D4DDF" w14:textId="77777777" w:rsidR="00A342E6" w:rsidRDefault="00A342E6" w:rsidP="00407A95">
      <w:pPr>
        <w:ind w:left="360"/>
      </w:pPr>
    </w:p>
    <w:p w14:paraId="350DF580" w14:textId="41F6E024" w:rsidR="00A342E6" w:rsidRDefault="00A342E6" w:rsidP="00407A95">
      <w:pPr>
        <w:ind w:left="360"/>
      </w:pPr>
      <w:r w:rsidRPr="00A342E6">
        <w:drawing>
          <wp:inline distT="0" distB="0" distL="0" distR="0" wp14:anchorId="37019C34" wp14:editId="6AA94CC9">
            <wp:extent cx="2828925" cy="1310616"/>
            <wp:effectExtent l="0" t="0" r="0" b="4445"/>
            <wp:docPr id="152662123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1239" name="Picture 1" descr="A computer code with text&#10;&#10;AI-generated content may be incorrect."/>
                    <pic:cNvPicPr/>
                  </pic:nvPicPr>
                  <pic:blipFill>
                    <a:blip r:embed="rId95"/>
                    <a:stretch>
                      <a:fillRect/>
                    </a:stretch>
                  </pic:blipFill>
                  <pic:spPr>
                    <a:xfrm>
                      <a:off x="0" y="0"/>
                      <a:ext cx="2835982" cy="1313886"/>
                    </a:xfrm>
                    <a:prstGeom prst="rect">
                      <a:avLst/>
                    </a:prstGeom>
                  </pic:spPr>
                </pic:pic>
              </a:graphicData>
            </a:graphic>
          </wp:inline>
        </w:drawing>
      </w:r>
    </w:p>
    <w:p w14:paraId="43D0B12B" w14:textId="77777777" w:rsidR="00407A95" w:rsidRDefault="00407A95" w:rsidP="00407A95">
      <w:pPr>
        <w:ind w:left="360"/>
      </w:pPr>
    </w:p>
    <w:p w14:paraId="2C04B87C" w14:textId="20DEA723" w:rsidR="00407A95" w:rsidRDefault="00407A95" w:rsidP="00407A95">
      <w:pPr>
        <w:pStyle w:val="ListParagraph"/>
        <w:numPr>
          <w:ilvl w:val="0"/>
          <w:numId w:val="53"/>
        </w:numPr>
        <w:rPr>
          <w:b/>
          <w:bCs/>
        </w:rPr>
      </w:pPr>
      <w:r>
        <w:rPr>
          <w:b/>
          <w:bCs/>
        </w:rPr>
        <w:t>Storage and reproducibility improvements</w:t>
      </w:r>
    </w:p>
    <w:p w14:paraId="67FF602A" w14:textId="77777777" w:rsidR="00407A95" w:rsidRDefault="00407A95" w:rsidP="00407A95">
      <w:pPr>
        <w:rPr>
          <w:b/>
          <w:bCs/>
        </w:rPr>
      </w:pPr>
    </w:p>
    <w:p w14:paraId="65C65DB1" w14:textId="1664E5F7" w:rsidR="00407A95" w:rsidRDefault="00407A95" w:rsidP="00407A95">
      <w:pPr>
        <w:ind w:left="360"/>
      </w:pPr>
      <w:r>
        <w:t xml:space="preserve">Trial results are saved in a persistent SQLite database. </w:t>
      </w:r>
    </w:p>
    <w:p w14:paraId="4BDEBF5E" w14:textId="77777777" w:rsidR="00A342E6" w:rsidRDefault="00A342E6" w:rsidP="00407A95">
      <w:pPr>
        <w:ind w:left="360"/>
      </w:pPr>
    </w:p>
    <w:p w14:paraId="7A597A33" w14:textId="4FAF1C33" w:rsidR="00A342E6" w:rsidRPr="00407A95" w:rsidRDefault="00A342E6" w:rsidP="00407A95">
      <w:pPr>
        <w:ind w:left="360"/>
      </w:pPr>
      <w:r w:rsidRPr="00A342E6">
        <w:drawing>
          <wp:inline distT="0" distB="0" distL="0" distR="0" wp14:anchorId="0BD9C113" wp14:editId="148AD8D3">
            <wp:extent cx="4171950" cy="1074402"/>
            <wp:effectExtent l="0" t="0" r="0" b="0"/>
            <wp:docPr id="947955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7" name="Picture 1" descr="A computer screen shot of a code&#10;&#10;AI-generated content may be incorrect."/>
                    <pic:cNvPicPr/>
                  </pic:nvPicPr>
                  <pic:blipFill>
                    <a:blip r:embed="rId96"/>
                    <a:stretch>
                      <a:fillRect/>
                    </a:stretch>
                  </pic:blipFill>
                  <pic:spPr>
                    <a:xfrm>
                      <a:off x="0" y="0"/>
                      <a:ext cx="4180047" cy="1076487"/>
                    </a:xfrm>
                    <a:prstGeom prst="rect">
                      <a:avLst/>
                    </a:prstGeom>
                  </pic:spPr>
                </pic:pic>
              </a:graphicData>
            </a:graphic>
          </wp:inline>
        </w:drawing>
      </w:r>
    </w:p>
    <w:p w14:paraId="58A0C39A" w14:textId="77777777" w:rsidR="006F08EF" w:rsidRDefault="006F08EF" w:rsidP="00D77C2B"/>
    <w:p w14:paraId="4FEAA43A" w14:textId="77777777" w:rsidR="00DE71FF" w:rsidRDefault="00DE71FF">
      <w:pPr>
        <w:rPr>
          <w:rFonts w:asciiTheme="majorHAnsi" w:hAnsiTheme="majorHAnsi"/>
          <w:b/>
          <w:color w:val="476166" w:themeColor="accent1"/>
          <w:sz w:val="28"/>
          <w:szCs w:val="28"/>
        </w:rPr>
      </w:pPr>
      <w:r>
        <w:br w:type="page"/>
      </w:r>
    </w:p>
    <w:p w14:paraId="717179EE" w14:textId="627CAC41" w:rsidR="0068539F" w:rsidRDefault="00C549E5" w:rsidP="002418BD">
      <w:pPr>
        <w:pStyle w:val="Heading4"/>
      </w:pPr>
      <w:r>
        <w:lastRenderedPageBreak/>
        <w:t>[</w:t>
      </w:r>
      <w:r w:rsidR="00F605E7">
        <w:t>7.13</w:t>
      </w:r>
      <w:r>
        <w:t xml:space="preserve">3] </w:t>
      </w:r>
      <w:r w:rsidR="00D0276F">
        <w:t xml:space="preserve">Version 2.1: </w:t>
      </w:r>
      <w:r w:rsidR="00F605E7">
        <w:t>Evaluation</w:t>
      </w:r>
    </w:p>
    <w:p w14:paraId="58B4E98A" w14:textId="77777777" w:rsidR="00796E1F" w:rsidRDefault="00796E1F" w:rsidP="00796E1F"/>
    <w:p w14:paraId="54D9E890" w14:textId="32E9C794" w:rsidR="00796E1F" w:rsidRDefault="00796E1F" w:rsidP="00796E1F">
      <w:r>
        <w:t>The new hyperparameter tuning logic has introduced several benefits:</w:t>
      </w:r>
    </w:p>
    <w:p w14:paraId="32CD6816" w14:textId="77777777" w:rsidR="00796E1F" w:rsidRDefault="00796E1F" w:rsidP="00796E1F"/>
    <w:p w14:paraId="76BF143D" w14:textId="783D944C" w:rsidR="00796E1F" w:rsidRDefault="00796E1F" w:rsidP="00796E1F">
      <w:pPr>
        <w:pStyle w:val="ListParagraph"/>
        <w:numPr>
          <w:ilvl w:val="0"/>
          <w:numId w:val="56"/>
        </w:numPr>
        <w:rPr>
          <w:b/>
          <w:bCs/>
        </w:rPr>
      </w:pPr>
      <w:r>
        <w:rPr>
          <w:b/>
          <w:bCs/>
        </w:rPr>
        <w:t>Top trials &amp; hyperparameter importance</w:t>
      </w:r>
    </w:p>
    <w:p w14:paraId="59604A73" w14:textId="77777777" w:rsidR="00796E1F" w:rsidRDefault="00796E1F" w:rsidP="00796E1F">
      <w:pPr>
        <w:rPr>
          <w:b/>
          <w:bCs/>
        </w:rPr>
      </w:pPr>
    </w:p>
    <w:p w14:paraId="4156CB95" w14:textId="115189D2" w:rsidR="00796E1F" w:rsidRDefault="00796E1F" w:rsidP="00796E1F">
      <w:pPr>
        <w:ind w:left="360"/>
      </w:pPr>
      <w:r>
        <w:t xml:space="preserve">After hyperparameter tuning, the top trials (ranked by F1 score) are printed, allowing quick assessment of parameter set performance. </w:t>
      </w:r>
      <w:proofErr w:type="spellStart"/>
      <w:r>
        <w:t>Optuna’s</w:t>
      </w:r>
      <w:proofErr w:type="spellEnd"/>
      <w:r>
        <w:t xml:space="preserve"> built-in feature importance module also ranks hyperparameters by their impact on F1 score.</w:t>
      </w:r>
    </w:p>
    <w:p w14:paraId="0E19FA57" w14:textId="77777777" w:rsidR="00796E1F" w:rsidRDefault="00796E1F" w:rsidP="00796E1F">
      <w:pPr>
        <w:ind w:left="360"/>
      </w:pPr>
    </w:p>
    <w:p w14:paraId="0B4C7A39" w14:textId="33849B24" w:rsidR="00796E1F" w:rsidRPr="00796E1F" w:rsidRDefault="00FD2276" w:rsidP="00796E1F">
      <w:pPr>
        <w:ind w:left="360"/>
      </w:pPr>
      <w:r w:rsidRPr="00FD2276">
        <w:drawing>
          <wp:inline distT="0" distB="0" distL="0" distR="0" wp14:anchorId="01408AED" wp14:editId="4BB73856">
            <wp:extent cx="6858000" cy="1636395"/>
            <wp:effectExtent l="0" t="0" r="0" b="1905"/>
            <wp:docPr id="152187622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76229" name="Picture 1" descr="A computer screen shot of a computer code&#10;&#10;AI-generated content may be incorrect."/>
                    <pic:cNvPicPr/>
                  </pic:nvPicPr>
                  <pic:blipFill>
                    <a:blip r:embed="rId97"/>
                    <a:stretch>
                      <a:fillRect/>
                    </a:stretch>
                  </pic:blipFill>
                  <pic:spPr>
                    <a:xfrm>
                      <a:off x="0" y="0"/>
                      <a:ext cx="6858000" cy="1636395"/>
                    </a:xfrm>
                    <a:prstGeom prst="rect">
                      <a:avLst/>
                    </a:prstGeom>
                  </pic:spPr>
                </pic:pic>
              </a:graphicData>
            </a:graphic>
          </wp:inline>
        </w:drawing>
      </w:r>
    </w:p>
    <w:p w14:paraId="5C0AD2FF" w14:textId="77777777" w:rsidR="00796E1F" w:rsidRDefault="00796E1F" w:rsidP="00796E1F">
      <w:pPr>
        <w:rPr>
          <w:b/>
          <w:bCs/>
        </w:rPr>
      </w:pPr>
    </w:p>
    <w:p w14:paraId="1D637D89" w14:textId="1A707981" w:rsidR="00FD2276" w:rsidRDefault="00FD2276" w:rsidP="00FD2276">
      <w:pPr>
        <w:pStyle w:val="ListParagraph"/>
        <w:numPr>
          <w:ilvl w:val="0"/>
          <w:numId w:val="56"/>
        </w:numPr>
        <w:rPr>
          <w:b/>
          <w:bCs/>
        </w:rPr>
      </w:pPr>
      <w:r>
        <w:rPr>
          <w:b/>
          <w:bCs/>
        </w:rPr>
        <w:t>Benefit of checkpointing</w:t>
      </w:r>
    </w:p>
    <w:p w14:paraId="4C8D61E0" w14:textId="77777777" w:rsidR="00FD2276" w:rsidRDefault="00FD2276" w:rsidP="00FD2276">
      <w:pPr>
        <w:rPr>
          <w:b/>
          <w:bCs/>
        </w:rPr>
      </w:pPr>
    </w:p>
    <w:p w14:paraId="0A604428" w14:textId="60457F7E" w:rsidR="00FD2276" w:rsidRDefault="00FD2276" w:rsidP="00FD2276">
      <w:pPr>
        <w:ind w:left="360"/>
      </w:pPr>
      <w:r>
        <w:t>If training crashes, the checkpointing system helps to avoid wasted work and allows safe resumption. This turned out to be a boon as I have limited computing resources/power available.</w:t>
      </w:r>
    </w:p>
    <w:p w14:paraId="53E8E5E0" w14:textId="77777777" w:rsidR="00FD2276" w:rsidRDefault="00FD2276" w:rsidP="00FD2276">
      <w:pPr>
        <w:ind w:left="360"/>
      </w:pPr>
    </w:p>
    <w:p w14:paraId="0ED7639A" w14:textId="4241BB47" w:rsidR="00FD2276" w:rsidRDefault="00FD2276" w:rsidP="00FD2276">
      <w:r>
        <w:t>Additionally, the model was trained on the set of hyperparameters that was identified as optimal:</w:t>
      </w:r>
    </w:p>
    <w:p w14:paraId="7E42D2E9" w14:textId="77777777" w:rsidR="00FD2276" w:rsidRDefault="00FD2276" w:rsidP="00FD2276"/>
    <w:p w14:paraId="3F2B2B0F" w14:textId="71299CDC" w:rsidR="00FD2276" w:rsidRDefault="00FD2276" w:rsidP="00FD2276">
      <w:pPr>
        <w:pStyle w:val="ListParagraph"/>
        <w:numPr>
          <w:ilvl w:val="0"/>
          <w:numId w:val="57"/>
        </w:numPr>
        <w:rPr>
          <w:b/>
          <w:bCs/>
        </w:rPr>
      </w:pPr>
      <w:r>
        <w:rPr>
          <w:b/>
          <w:bCs/>
        </w:rPr>
        <w:t>Performance on test set</w:t>
      </w:r>
    </w:p>
    <w:p w14:paraId="40613458" w14:textId="77777777" w:rsidR="00FD2276" w:rsidRDefault="00FD2276" w:rsidP="00FD2276">
      <w:pPr>
        <w:rPr>
          <w:b/>
          <w:bCs/>
        </w:rPr>
      </w:pPr>
    </w:p>
    <w:p w14:paraId="6C018619" w14:textId="1B4A1AD2" w:rsidR="00FD2276" w:rsidRDefault="00FD2276" w:rsidP="00FD2276">
      <w:pPr>
        <w:ind w:left="360"/>
        <w:rPr>
          <w:b/>
          <w:bCs/>
        </w:rPr>
      </w:pPr>
      <w:r w:rsidRPr="00FD2276">
        <w:rPr>
          <w:b/>
          <w:bCs/>
        </w:rPr>
        <w:drawing>
          <wp:inline distT="0" distB="0" distL="0" distR="0" wp14:anchorId="04F3A3C3" wp14:editId="26685CE9">
            <wp:extent cx="3578675" cy="1666875"/>
            <wp:effectExtent l="0" t="0" r="3175" b="0"/>
            <wp:docPr id="7702950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95061" name="Picture 1" descr="A screenshot of a computer code&#10;&#10;AI-generated content may be incorrect."/>
                    <pic:cNvPicPr/>
                  </pic:nvPicPr>
                  <pic:blipFill>
                    <a:blip r:embed="rId98"/>
                    <a:stretch>
                      <a:fillRect/>
                    </a:stretch>
                  </pic:blipFill>
                  <pic:spPr>
                    <a:xfrm>
                      <a:off x="0" y="0"/>
                      <a:ext cx="3595735" cy="1674821"/>
                    </a:xfrm>
                    <a:prstGeom prst="rect">
                      <a:avLst/>
                    </a:prstGeom>
                  </pic:spPr>
                </pic:pic>
              </a:graphicData>
            </a:graphic>
          </wp:inline>
        </w:drawing>
      </w:r>
    </w:p>
    <w:p w14:paraId="2A4BF6A6" w14:textId="1DE1A128" w:rsidR="00FD2276" w:rsidRDefault="00FD2276" w:rsidP="00FD2276">
      <w:pPr>
        <w:rPr>
          <w:b/>
          <w:bCs/>
        </w:rPr>
      </w:pPr>
    </w:p>
    <w:p w14:paraId="4B33FB24" w14:textId="77777777" w:rsidR="00FD2276" w:rsidRDefault="00FD2276">
      <w:pPr>
        <w:rPr>
          <w:b/>
          <w:bCs/>
        </w:rPr>
      </w:pPr>
      <w:r>
        <w:rPr>
          <w:b/>
          <w:bCs/>
        </w:rPr>
        <w:br w:type="page"/>
      </w:r>
    </w:p>
    <w:p w14:paraId="30F8058F" w14:textId="3FEB915A" w:rsidR="00FD2276" w:rsidRDefault="00FD2276" w:rsidP="00FD2276">
      <w:pPr>
        <w:pStyle w:val="ListParagraph"/>
        <w:numPr>
          <w:ilvl w:val="0"/>
          <w:numId w:val="57"/>
        </w:numPr>
        <w:rPr>
          <w:b/>
          <w:bCs/>
        </w:rPr>
      </w:pPr>
      <w:r>
        <w:rPr>
          <w:b/>
          <w:bCs/>
        </w:rPr>
        <w:lastRenderedPageBreak/>
        <w:t>Confusion matrices</w:t>
      </w:r>
    </w:p>
    <w:p w14:paraId="5A4B84EC" w14:textId="77777777" w:rsidR="00FD2276" w:rsidRDefault="00FD2276" w:rsidP="00FD2276">
      <w:pPr>
        <w:ind w:left="360"/>
        <w:rPr>
          <w:b/>
          <w:bCs/>
        </w:rPr>
      </w:pPr>
    </w:p>
    <w:p w14:paraId="6E582CB5" w14:textId="26030B75" w:rsidR="00FD2276" w:rsidRDefault="00FD2276" w:rsidP="00FD2276">
      <w:pPr>
        <w:ind w:left="360"/>
        <w:rPr>
          <w:b/>
          <w:bCs/>
        </w:rPr>
      </w:pPr>
      <w:r w:rsidRPr="00FD2276">
        <w:rPr>
          <w:b/>
          <w:bCs/>
        </w:rPr>
        <w:drawing>
          <wp:inline distT="0" distB="0" distL="0" distR="0" wp14:anchorId="5DDB5DE5" wp14:editId="4A9DD05C">
            <wp:extent cx="3314700" cy="2657475"/>
            <wp:effectExtent l="0" t="0" r="0" b="9525"/>
            <wp:docPr id="46170646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6465" name="Picture 1" descr="A blue squares with white text&#10;&#10;AI-generated content may be incorrect."/>
                    <pic:cNvPicPr/>
                  </pic:nvPicPr>
                  <pic:blipFill>
                    <a:blip r:embed="rId99"/>
                    <a:stretch>
                      <a:fillRect/>
                    </a:stretch>
                  </pic:blipFill>
                  <pic:spPr>
                    <a:xfrm>
                      <a:off x="0" y="0"/>
                      <a:ext cx="3328028" cy="2668160"/>
                    </a:xfrm>
                    <a:prstGeom prst="rect">
                      <a:avLst/>
                    </a:prstGeom>
                  </pic:spPr>
                </pic:pic>
              </a:graphicData>
            </a:graphic>
          </wp:inline>
        </w:drawing>
      </w:r>
    </w:p>
    <w:p w14:paraId="097CA828" w14:textId="77777777" w:rsidR="00FD2276" w:rsidRPr="00FD2276" w:rsidRDefault="00FD2276" w:rsidP="00FD2276">
      <w:pPr>
        <w:ind w:left="360"/>
        <w:rPr>
          <w:b/>
          <w:bCs/>
        </w:rPr>
      </w:pPr>
    </w:p>
    <w:p w14:paraId="4F82F252" w14:textId="436AE705" w:rsidR="00796E1F" w:rsidRDefault="00FD2276" w:rsidP="00796E1F">
      <w:pPr>
        <w:ind w:left="360"/>
      </w:pPr>
      <w:r w:rsidRPr="00FD2276">
        <w:drawing>
          <wp:inline distT="0" distB="0" distL="0" distR="0" wp14:anchorId="772D7598" wp14:editId="10551CAD">
            <wp:extent cx="3182193" cy="2514600"/>
            <wp:effectExtent l="0" t="0" r="0" b="0"/>
            <wp:docPr id="121684265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2652" name="Picture 1" descr="A blue squares with white text&#10;&#10;AI-generated content may be incorrect."/>
                    <pic:cNvPicPr/>
                  </pic:nvPicPr>
                  <pic:blipFill>
                    <a:blip r:embed="rId100"/>
                    <a:stretch>
                      <a:fillRect/>
                    </a:stretch>
                  </pic:blipFill>
                  <pic:spPr>
                    <a:xfrm>
                      <a:off x="0" y="0"/>
                      <a:ext cx="3188555" cy="2519628"/>
                    </a:xfrm>
                    <a:prstGeom prst="rect">
                      <a:avLst/>
                    </a:prstGeom>
                  </pic:spPr>
                </pic:pic>
              </a:graphicData>
            </a:graphic>
          </wp:inline>
        </w:drawing>
      </w:r>
    </w:p>
    <w:p w14:paraId="0973B8AE" w14:textId="77777777" w:rsidR="00FD2276" w:rsidRDefault="00FD2276" w:rsidP="00796E1F">
      <w:pPr>
        <w:ind w:left="360"/>
      </w:pPr>
    </w:p>
    <w:p w14:paraId="5B8B60A9" w14:textId="2D9F1B23" w:rsidR="00FD2276" w:rsidRPr="00796E1F" w:rsidRDefault="00FD2276" w:rsidP="00796E1F">
      <w:pPr>
        <w:ind w:left="360"/>
      </w:pPr>
      <w:r w:rsidRPr="00FD2276">
        <w:drawing>
          <wp:inline distT="0" distB="0" distL="0" distR="0" wp14:anchorId="4BE0D13A" wp14:editId="62331113">
            <wp:extent cx="3371850" cy="2660779"/>
            <wp:effectExtent l="0" t="0" r="0" b="6350"/>
            <wp:docPr id="25819480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4807" name="Picture 1" descr="A blue squares with white text&#10;&#10;AI-generated content may be incorrect."/>
                    <pic:cNvPicPr/>
                  </pic:nvPicPr>
                  <pic:blipFill>
                    <a:blip r:embed="rId101"/>
                    <a:stretch>
                      <a:fillRect/>
                    </a:stretch>
                  </pic:blipFill>
                  <pic:spPr>
                    <a:xfrm>
                      <a:off x="0" y="0"/>
                      <a:ext cx="3395191" cy="2679198"/>
                    </a:xfrm>
                    <a:prstGeom prst="rect">
                      <a:avLst/>
                    </a:prstGeom>
                  </pic:spPr>
                </pic:pic>
              </a:graphicData>
            </a:graphic>
          </wp:inline>
        </w:drawing>
      </w:r>
    </w:p>
    <w:p w14:paraId="38386FE6" w14:textId="23F046F9" w:rsidR="002418BD" w:rsidRDefault="006147E1" w:rsidP="002418BD">
      <w:r>
        <w:lastRenderedPageBreak/>
        <w:t xml:space="preserve">To assess how the new hyperparameter tuning logic has impacted the model’s performance, I can compare the performance of the model trained with the new hyperparameter tuning logic against the performance of the model trained in Version 2 (Execution 2). </w:t>
      </w:r>
    </w:p>
    <w:p w14:paraId="42220175" w14:textId="77777777" w:rsidR="006147E1" w:rsidRDefault="006147E1" w:rsidP="002418BD"/>
    <w:p w14:paraId="2B625C50" w14:textId="77777777" w:rsidR="006147E1" w:rsidRPr="0033371D" w:rsidRDefault="006147E1" w:rsidP="006147E1">
      <w:pPr>
        <w:rPr>
          <w:b/>
          <w:bCs/>
        </w:rPr>
      </w:pPr>
      <w:r w:rsidRPr="0033371D">
        <w:rPr>
          <w:b/>
          <w:bCs/>
        </w:rPr>
        <w:t>Overall Performance</w:t>
      </w:r>
    </w:p>
    <w:p w14:paraId="777C24DA" w14:textId="77777777" w:rsidR="006147E1" w:rsidRDefault="006147E1" w:rsidP="006147E1"/>
    <w:tbl>
      <w:tblPr>
        <w:tblStyle w:val="TableGrid"/>
        <w:tblW w:w="0" w:type="auto"/>
        <w:tblLook w:val="04A0" w:firstRow="1" w:lastRow="0" w:firstColumn="1" w:lastColumn="0" w:noHBand="0" w:noVBand="1"/>
      </w:tblPr>
      <w:tblGrid>
        <w:gridCol w:w="2697"/>
        <w:gridCol w:w="2697"/>
        <w:gridCol w:w="2698"/>
        <w:gridCol w:w="2698"/>
      </w:tblGrid>
      <w:tr w:rsidR="006147E1" w14:paraId="65ED7578" w14:textId="77777777" w:rsidTr="0046055D">
        <w:tc>
          <w:tcPr>
            <w:tcW w:w="2697" w:type="dxa"/>
          </w:tcPr>
          <w:p w14:paraId="709EBD72" w14:textId="77777777" w:rsidR="006147E1" w:rsidRPr="00D77D07" w:rsidRDefault="006147E1" w:rsidP="0046055D">
            <w:pPr>
              <w:rPr>
                <w:b/>
                <w:bCs/>
              </w:rPr>
            </w:pPr>
            <w:r w:rsidRPr="00D77D07">
              <w:rPr>
                <w:b/>
                <w:bCs/>
              </w:rPr>
              <w:t>Metric</w:t>
            </w:r>
          </w:p>
        </w:tc>
        <w:tc>
          <w:tcPr>
            <w:tcW w:w="2697" w:type="dxa"/>
          </w:tcPr>
          <w:p w14:paraId="14D6C12B" w14:textId="2DE9EC37" w:rsidR="006147E1" w:rsidRPr="00D77D07" w:rsidRDefault="006147E1" w:rsidP="0046055D">
            <w:pPr>
              <w:rPr>
                <w:b/>
                <w:bCs/>
              </w:rPr>
            </w:pPr>
            <w:r>
              <w:rPr>
                <w:b/>
                <w:bCs/>
              </w:rPr>
              <w:t>Version 2 (exec. 2)</w:t>
            </w:r>
          </w:p>
        </w:tc>
        <w:tc>
          <w:tcPr>
            <w:tcW w:w="2698" w:type="dxa"/>
          </w:tcPr>
          <w:p w14:paraId="0DBD40C0" w14:textId="491AF25C" w:rsidR="006147E1" w:rsidRPr="00D77D07" w:rsidRDefault="006147E1" w:rsidP="0046055D">
            <w:pPr>
              <w:rPr>
                <w:b/>
                <w:bCs/>
              </w:rPr>
            </w:pPr>
            <w:r>
              <w:rPr>
                <w:b/>
                <w:bCs/>
              </w:rPr>
              <w:t xml:space="preserve">Version </w:t>
            </w:r>
            <w:r w:rsidR="009E5B7C">
              <w:rPr>
                <w:b/>
                <w:bCs/>
              </w:rPr>
              <w:t>2.1</w:t>
            </w:r>
          </w:p>
        </w:tc>
        <w:tc>
          <w:tcPr>
            <w:tcW w:w="2698" w:type="dxa"/>
          </w:tcPr>
          <w:p w14:paraId="3069CD15" w14:textId="77777777" w:rsidR="006147E1" w:rsidRPr="00D77D07" w:rsidRDefault="006147E1" w:rsidP="0046055D">
            <w:pPr>
              <w:rPr>
                <w:b/>
                <w:bCs/>
              </w:rPr>
            </w:pPr>
            <w:r w:rsidRPr="00D77D07">
              <w:rPr>
                <w:b/>
                <w:bCs/>
              </w:rPr>
              <w:t>Change</w:t>
            </w:r>
          </w:p>
        </w:tc>
      </w:tr>
      <w:tr w:rsidR="006147E1" w14:paraId="284227D8" w14:textId="77777777" w:rsidTr="0046055D">
        <w:tc>
          <w:tcPr>
            <w:tcW w:w="2697" w:type="dxa"/>
          </w:tcPr>
          <w:p w14:paraId="61C06A70" w14:textId="77777777" w:rsidR="006147E1" w:rsidRDefault="006147E1" w:rsidP="0046055D">
            <w:r>
              <w:t>Accuracy</w:t>
            </w:r>
          </w:p>
        </w:tc>
        <w:tc>
          <w:tcPr>
            <w:tcW w:w="2697" w:type="dxa"/>
          </w:tcPr>
          <w:p w14:paraId="2DC02F78" w14:textId="1E1B862B" w:rsidR="006147E1" w:rsidRDefault="006147E1" w:rsidP="0046055D">
            <w:r>
              <w:t>0.95</w:t>
            </w:r>
            <w:r>
              <w:t>25</w:t>
            </w:r>
          </w:p>
        </w:tc>
        <w:tc>
          <w:tcPr>
            <w:tcW w:w="2698" w:type="dxa"/>
          </w:tcPr>
          <w:p w14:paraId="40E9CDD5" w14:textId="0502356F" w:rsidR="006147E1" w:rsidRDefault="006147E1" w:rsidP="0046055D">
            <w:r>
              <w:t>0.</w:t>
            </w:r>
            <w:r>
              <w:t>9515</w:t>
            </w:r>
          </w:p>
        </w:tc>
        <w:tc>
          <w:tcPr>
            <w:tcW w:w="2698" w:type="dxa"/>
          </w:tcPr>
          <w:p w14:paraId="648A49E8" w14:textId="10D30BBF" w:rsidR="006147E1" w:rsidRDefault="006147E1" w:rsidP="0046055D">
            <w:r>
              <w:t>-0.00</w:t>
            </w:r>
            <w:r>
              <w:t>10</w:t>
            </w:r>
          </w:p>
        </w:tc>
      </w:tr>
      <w:tr w:rsidR="006147E1" w14:paraId="439DB3D0" w14:textId="77777777" w:rsidTr="0046055D">
        <w:tc>
          <w:tcPr>
            <w:tcW w:w="2697" w:type="dxa"/>
          </w:tcPr>
          <w:p w14:paraId="0CFF45CA" w14:textId="77777777" w:rsidR="006147E1" w:rsidRDefault="006147E1" w:rsidP="0046055D">
            <w:r>
              <w:t>Precision</w:t>
            </w:r>
          </w:p>
        </w:tc>
        <w:tc>
          <w:tcPr>
            <w:tcW w:w="2697" w:type="dxa"/>
          </w:tcPr>
          <w:p w14:paraId="38251254" w14:textId="1BF28FF3" w:rsidR="006147E1" w:rsidRDefault="006147E1" w:rsidP="0046055D">
            <w:r>
              <w:t>0.9</w:t>
            </w:r>
            <w:r>
              <w:t>424</w:t>
            </w:r>
          </w:p>
        </w:tc>
        <w:tc>
          <w:tcPr>
            <w:tcW w:w="2698" w:type="dxa"/>
          </w:tcPr>
          <w:p w14:paraId="013CDFFC" w14:textId="4BC65FB9" w:rsidR="006147E1" w:rsidRDefault="006147E1" w:rsidP="0046055D">
            <w:r>
              <w:t>0.</w:t>
            </w:r>
            <w:r>
              <w:t>9276</w:t>
            </w:r>
          </w:p>
        </w:tc>
        <w:tc>
          <w:tcPr>
            <w:tcW w:w="2698" w:type="dxa"/>
          </w:tcPr>
          <w:p w14:paraId="17697442" w14:textId="57D73689" w:rsidR="006147E1" w:rsidRDefault="006147E1" w:rsidP="0046055D">
            <w:r>
              <w:t>-0.0148</w:t>
            </w:r>
          </w:p>
        </w:tc>
      </w:tr>
      <w:tr w:rsidR="006147E1" w14:paraId="07F001FB" w14:textId="77777777" w:rsidTr="0046055D">
        <w:tc>
          <w:tcPr>
            <w:tcW w:w="2697" w:type="dxa"/>
          </w:tcPr>
          <w:p w14:paraId="1407FB82" w14:textId="77777777" w:rsidR="006147E1" w:rsidRDefault="006147E1" w:rsidP="0046055D">
            <w:r>
              <w:t>Recall</w:t>
            </w:r>
          </w:p>
        </w:tc>
        <w:tc>
          <w:tcPr>
            <w:tcW w:w="2697" w:type="dxa"/>
          </w:tcPr>
          <w:p w14:paraId="11486A38" w14:textId="49F0B168" w:rsidR="006147E1" w:rsidRDefault="006147E1" w:rsidP="0046055D">
            <w:r>
              <w:t>0.9</w:t>
            </w:r>
            <w:r>
              <w:t>605</w:t>
            </w:r>
          </w:p>
        </w:tc>
        <w:tc>
          <w:tcPr>
            <w:tcW w:w="2698" w:type="dxa"/>
          </w:tcPr>
          <w:p w14:paraId="221F9E78" w14:textId="6FFBF25E" w:rsidR="006147E1" w:rsidRDefault="006147E1" w:rsidP="0046055D">
            <w:r>
              <w:t>0.</w:t>
            </w:r>
            <w:r>
              <w:t>9760</w:t>
            </w:r>
          </w:p>
        </w:tc>
        <w:tc>
          <w:tcPr>
            <w:tcW w:w="2698" w:type="dxa"/>
          </w:tcPr>
          <w:p w14:paraId="320F16F2" w14:textId="3327FF28" w:rsidR="006147E1" w:rsidRDefault="006147E1" w:rsidP="0046055D">
            <w:r>
              <w:t>+0.96</w:t>
            </w:r>
          </w:p>
        </w:tc>
      </w:tr>
      <w:tr w:rsidR="006147E1" w14:paraId="1FCB7ADE" w14:textId="77777777" w:rsidTr="0046055D">
        <w:tc>
          <w:tcPr>
            <w:tcW w:w="2697" w:type="dxa"/>
          </w:tcPr>
          <w:p w14:paraId="1D88B947" w14:textId="77777777" w:rsidR="006147E1" w:rsidRDefault="006147E1" w:rsidP="0046055D">
            <w:r>
              <w:t>F1 Score</w:t>
            </w:r>
          </w:p>
        </w:tc>
        <w:tc>
          <w:tcPr>
            <w:tcW w:w="2697" w:type="dxa"/>
          </w:tcPr>
          <w:p w14:paraId="21388A06" w14:textId="2534A473" w:rsidR="006147E1" w:rsidRDefault="006147E1" w:rsidP="0046055D">
            <w:r>
              <w:t>0.9</w:t>
            </w:r>
            <w:r>
              <w:t>514</w:t>
            </w:r>
          </w:p>
        </w:tc>
        <w:tc>
          <w:tcPr>
            <w:tcW w:w="2698" w:type="dxa"/>
          </w:tcPr>
          <w:p w14:paraId="1113C89F" w14:textId="2FF8236D" w:rsidR="006147E1" w:rsidRDefault="006147E1" w:rsidP="0046055D">
            <w:r>
              <w:t>0.</w:t>
            </w:r>
            <w:r>
              <w:t>9512</w:t>
            </w:r>
          </w:p>
        </w:tc>
        <w:tc>
          <w:tcPr>
            <w:tcW w:w="2698" w:type="dxa"/>
          </w:tcPr>
          <w:p w14:paraId="3F043755" w14:textId="77777777" w:rsidR="006147E1" w:rsidRDefault="006147E1" w:rsidP="0046055D">
            <w:r>
              <w:t>-0.0029</w:t>
            </w:r>
          </w:p>
        </w:tc>
      </w:tr>
      <w:tr w:rsidR="006147E1" w14:paraId="4D0F45E2" w14:textId="77777777" w:rsidTr="0046055D">
        <w:tc>
          <w:tcPr>
            <w:tcW w:w="2697" w:type="dxa"/>
          </w:tcPr>
          <w:p w14:paraId="5C3558F5" w14:textId="77777777" w:rsidR="006147E1" w:rsidRDefault="006147E1" w:rsidP="0046055D">
            <w:r>
              <w:t>ROC-AUC</w:t>
            </w:r>
          </w:p>
        </w:tc>
        <w:tc>
          <w:tcPr>
            <w:tcW w:w="2697" w:type="dxa"/>
          </w:tcPr>
          <w:p w14:paraId="05A2A5B2" w14:textId="007D322E" w:rsidR="006147E1" w:rsidRDefault="006147E1" w:rsidP="0046055D">
            <w:r>
              <w:t>0.95</w:t>
            </w:r>
            <w:r>
              <w:t>27</w:t>
            </w:r>
          </w:p>
        </w:tc>
        <w:tc>
          <w:tcPr>
            <w:tcW w:w="2698" w:type="dxa"/>
          </w:tcPr>
          <w:p w14:paraId="4BBB465A" w14:textId="3DE9DB93" w:rsidR="006147E1" w:rsidRDefault="006147E1" w:rsidP="0046055D">
            <w:r>
              <w:t>0.952</w:t>
            </w:r>
            <w:r>
              <w:t>2</w:t>
            </w:r>
          </w:p>
        </w:tc>
        <w:tc>
          <w:tcPr>
            <w:tcW w:w="2698" w:type="dxa"/>
          </w:tcPr>
          <w:p w14:paraId="6A86B65F" w14:textId="77777777" w:rsidR="006147E1" w:rsidRDefault="006147E1" w:rsidP="0046055D">
            <w:r>
              <w:t>-0.0027</w:t>
            </w:r>
          </w:p>
        </w:tc>
      </w:tr>
    </w:tbl>
    <w:p w14:paraId="3CA9B574" w14:textId="77777777" w:rsidR="006147E1" w:rsidRDefault="006147E1" w:rsidP="002418BD"/>
    <w:p w14:paraId="1E634D64" w14:textId="3F862EF6" w:rsidR="003F7B0C" w:rsidRDefault="003F7B0C" w:rsidP="002418BD">
      <w:r>
        <w:t xml:space="preserve">Interestingly, Version </w:t>
      </w:r>
      <w:r w:rsidR="009E5B7C">
        <w:t>2.1</w:t>
      </w:r>
      <w:r>
        <w:t xml:space="preserve"> shows an increase in recall (+0.06) at the slight cost of precision (-0.0148). This suggests that the updated approach slightly increases false positives but identifies more instances of fake news. </w:t>
      </w:r>
    </w:p>
    <w:p w14:paraId="7EFFECC1" w14:textId="77777777" w:rsidR="003F7B0C" w:rsidRDefault="003F7B0C" w:rsidP="002418BD"/>
    <w:p w14:paraId="705C882A" w14:textId="2DB87CCB" w:rsidR="003F7B0C" w:rsidRDefault="003F7B0C" w:rsidP="002418BD">
      <w:r>
        <w:t>Despite the lower precision, the F1 score is only slightly decreased (-0.0029), which indicates the overall effectiveness of the model is largely similar</w:t>
      </w:r>
      <w:r w:rsidR="009A0190">
        <w:t>. This is an overall positive development, as recall was boosted significantly while maintaining similar overall performance.</w:t>
      </w:r>
    </w:p>
    <w:p w14:paraId="249460C4" w14:textId="77777777" w:rsidR="003F7B0C" w:rsidRDefault="003F7B0C" w:rsidP="002418BD"/>
    <w:p w14:paraId="22255032" w14:textId="77777777" w:rsidR="00E42081" w:rsidRDefault="00E42081" w:rsidP="00E42081">
      <w:pPr>
        <w:rPr>
          <w:b/>
          <w:bCs/>
        </w:rPr>
      </w:pPr>
      <w:r>
        <w:rPr>
          <w:b/>
          <w:bCs/>
        </w:rPr>
        <w:t>ISOT Dataset</w:t>
      </w:r>
    </w:p>
    <w:p w14:paraId="0C8244F1" w14:textId="77777777" w:rsidR="00E42081" w:rsidRDefault="00E42081" w:rsidP="00E42081"/>
    <w:tbl>
      <w:tblPr>
        <w:tblStyle w:val="TableGrid"/>
        <w:tblW w:w="0" w:type="auto"/>
        <w:tblLook w:val="04A0" w:firstRow="1" w:lastRow="0" w:firstColumn="1" w:lastColumn="0" w:noHBand="0" w:noVBand="1"/>
      </w:tblPr>
      <w:tblGrid>
        <w:gridCol w:w="2697"/>
        <w:gridCol w:w="2697"/>
        <w:gridCol w:w="2698"/>
        <w:gridCol w:w="2698"/>
      </w:tblGrid>
      <w:tr w:rsidR="00E42081" w14:paraId="3B7BF37A" w14:textId="77777777" w:rsidTr="0046055D">
        <w:tc>
          <w:tcPr>
            <w:tcW w:w="2697" w:type="dxa"/>
          </w:tcPr>
          <w:p w14:paraId="7C9B7C8E" w14:textId="77777777" w:rsidR="00E42081" w:rsidRPr="00D77D07" w:rsidRDefault="00E42081" w:rsidP="0046055D">
            <w:pPr>
              <w:rPr>
                <w:b/>
                <w:bCs/>
              </w:rPr>
            </w:pPr>
            <w:r w:rsidRPr="00D77D07">
              <w:rPr>
                <w:b/>
                <w:bCs/>
              </w:rPr>
              <w:t>Metric</w:t>
            </w:r>
          </w:p>
        </w:tc>
        <w:tc>
          <w:tcPr>
            <w:tcW w:w="2697" w:type="dxa"/>
          </w:tcPr>
          <w:p w14:paraId="74065DD3" w14:textId="5E4B07C7" w:rsidR="00E42081" w:rsidRPr="00D77D07" w:rsidRDefault="00E42081" w:rsidP="0046055D">
            <w:pPr>
              <w:rPr>
                <w:b/>
                <w:bCs/>
              </w:rPr>
            </w:pPr>
            <w:r>
              <w:rPr>
                <w:b/>
                <w:bCs/>
              </w:rPr>
              <w:t>Version 2 (exec. 2)</w:t>
            </w:r>
          </w:p>
        </w:tc>
        <w:tc>
          <w:tcPr>
            <w:tcW w:w="2698" w:type="dxa"/>
          </w:tcPr>
          <w:p w14:paraId="334A6CCD" w14:textId="1E878879" w:rsidR="00E42081" w:rsidRPr="00D77D07" w:rsidRDefault="00E42081" w:rsidP="0046055D">
            <w:pPr>
              <w:rPr>
                <w:b/>
                <w:bCs/>
              </w:rPr>
            </w:pPr>
            <w:r>
              <w:rPr>
                <w:b/>
                <w:bCs/>
              </w:rPr>
              <w:t xml:space="preserve">Version </w:t>
            </w:r>
            <w:r w:rsidR="009E5B7C">
              <w:rPr>
                <w:b/>
                <w:bCs/>
              </w:rPr>
              <w:t>2.1</w:t>
            </w:r>
          </w:p>
        </w:tc>
        <w:tc>
          <w:tcPr>
            <w:tcW w:w="2698" w:type="dxa"/>
          </w:tcPr>
          <w:p w14:paraId="493CC5C5" w14:textId="77777777" w:rsidR="00E42081" w:rsidRPr="00D77D07" w:rsidRDefault="00E42081" w:rsidP="0046055D">
            <w:pPr>
              <w:rPr>
                <w:b/>
                <w:bCs/>
              </w:rPr>
            </w:pPr>
            <w:r w:rsidRPr="00D77D07">
              <w:rPr>
                <w:b/>
                <w:bCs/>
              </w:rPr>
              <w:t>Change</w:t>
            </w:r>
          </w:p>
        </w:tc>
      </w:tr>
      <w:tr w:rsidR="00E42081" w14:paraId="5AB69C73" w14:textId="77777777" w:rsidTr="0046055D">
        <w:tc>
          <w:tcPr>
            <w:tcW w:w="2697" w:type="dxa"/>
          </w:tcPr>
          <w:p w14:paraId="1D387227" w14:textId="77777777" w:rsidR="00E42081" w:rsidRDefault="00E42081" w:rsidP="00E42081">
            <w:r>
              <w:t>Accuracy</w:t>
            </w:r>
          </w:p>
        </w:tc>
        <w:tc>
          <w:tcPr>
            <w:tcW w:w="2697" w:type="dxa"/>
          </w:tcPr>
          <w:p w14:paraId="19800C0D" w14:textId="39D20DF9" w:rsidR="00E42081" w:rsidRDefault="00E42081" w:rsidP="00E42081">
            <w:r>
              <w:t>0.9987</w:t>
            </w:r>
          </w:p>
        </w:tc>
        <w:tc>
          <w:tcPr>
            <w:tcW w:w="2698" w:type="dxa"/>
          </w:tcPr>
          <w:p w14:paraId="605B05F1" w14:textId="08287DFB" w:rsidR="00E42081" w:rsidRDefault="00E42081" w:rsidP="00E42081">
            <w:r>
              <w:t>0.998</w:t>
            </w:r>
            <w:r w:rsidR="00D018BE">
              <w:t>9</w:t>
            </w:r>
          </w:p>
        </w:tc>
        <w:tc>
          <w:tcPr>
            <w:tcW w:w="2698" w:type="dxa"/>
          </w:tcPr>
          <w:p w14:paraId="1EFFE9BC" w14:textId="58F2EB48" w:rsidR="00E42081" w:rsidRDefault="00D018BE" w:rsidP="00E42081">
            <w:r>
              <w:t>+0.0002</w:t>
            </w:r>
          </w:p>
        </w:tc>
      </w:tr>
      <w:tr w:rsidR="00E42081" w14:paraId="44A4DED2" w14:textId="77777777" w:rsidTr="0046055D">
        <w:tc>
          <w:tcPr>
            <w:tcW w:w="2697" w:type="dxa"/>
          </w:tcPr>
          <w:p w14:paraId="2A9CC8BC" w14:textId="77777777" w:rsidR="00E42081" w:rsidRDefault="00E42081" w:rsidP="00E42081">
            <w:r>
              <w:t>Precision</w:t>
            </w:r>
          </w:p>
        </w:tc>
        <w:tc>
          <w:tcPr>
            <w:tcW w:w="2697" w:type="dxa"/>
          </w:tcPr>
          <w:p w14:paraId="5BCDAFC8" w14:textId="183E4CE0" w:rsidR="00E42081" w:rsidRDefault="00E42081" w:rsidP="00E42081">
            <w:r>
              <w:t>0.9974</w:t>
            </w:r>
          </w:p>
        </w:tc>
        <w:tc>
          <w:tcPr>
            <w:tcW w:w="2698" w:type="dxa"/>
          </w:tcPr>
          <w:p w14:paraId="7CDD838A" w14:textId="07EAF908" w:rsidR="00E42081" w:rsidRDefault="00E42081" w:rsidP="00E42081">
            <w:r>
              <w:t>0.99</w:t>
            </w:r>
            <w:r w:rsidR="00D018BE">
              <w:t>86</w:t>
            </w:r>
          </w:p>
        </w:tc>
        <w:tc>
          <w:tcPr>
            <w:tcW w:w="2698" w:type="dxa"/>
          </w:tcPr>
          <w:p w14:paraId="590C36F3" w14:textId="2857421C" w:rsidR="00E42081" w:rsidRDefault="00D018BE" w:rsidP="00E42081">
            <w:r>
              <w:t>+0.0012</w:t>
            </w:r>
          </w:p>
        </w:tc>
      </w:tr>
      <w:tr w:rsidR="00E42081" w14:paraId="5CDFD2E5" w14:textId="77777777" w:rsidTr="0046055D">
        <w:tc>
          <w:tcPr>
            <w:tcW w:w="2697" w:type="dxa"/>
          </w:tcPr>
          <w:p w14:paraId="0404F044" w14:textId="77777777" w:rsidR="00E42081" w:rsidRDefault="00E42081" w:rsidP="00E42081">
            <w:r>
              <w:t>Recall</w:t>
            </w:r>
          </w:p>
        </w:tc>
        <w:tc>
          <w:tcPr>
            <w:tcW w:w="2697" w:type="dxa"/>
          </w:tcPr>
          <w:p w14:paraId="4C82093D" w14:textId="147018FE" w:rsidR="00E42081" w:rsidRDefault="00E42081" w:rsidP="00E42081">
            <w:r>
              <w:t>0.9998</w:t>
            </w:r>
          </w:p>
        </w:tc>
        <w:tc>
          <w:tcPr>
            <w:tcW w:w="2698" w:type="dxa"/>
          </w:tcPr>
          <w:p w14:paraId="33A94D44" w14:textId="1A07299B" w:rsidR="00E42081" w:rsidRDefault="00E42081" w:rsidP="00E42081">
            <w:r>
              <w:t>0.999</w:t>
            </w:r>
            <w:r w:rsidR="00D018BE">
              <w:t>1</w:t>
            </w:r>
          </w:p>
        </w:tc>
        <w:tc>
          <w:tcPr>
            <w:tcW w:w="2698" w:type="dxa"/>
          </w:tcPr>
          <w:p w14:paraId="0105F6F5" w14:textId="5B930506" w:rsidR="00E42081" w:rsidRDefault="00D018BE" w:rsidP="00E42081">
            <w:r>
              <w:t>-0.0007</w:t>
            </w:r>
          </w:p>
        </w:tc>
      </w:tr>
      <w:tr w:rsidR="00E42081" w14:paraId="767F25E4" w14:textId="77777777" w:rsidTr="0046055D">
        <w:tc>
          <w:tcPr>
            <w:tcW w:w="2697" w:type="dxa"/>
          </w:tcPr>
          <w:p w14:paraId="11AA7662" w14:textId="77777777" w:rsidR="00E42081" w:rsidRDefault="00E42081" w:rsidP="00E42081">
            <w:r>
              <w:t>F1 Score</w:t>
            </w:r>
          </w:p>
        </w:tc>
        <w:tc>
          <w:tcPr>
            <w:tcW w:w="2697" w:type="dxa"/>
          </w:tcPr>
          <w:p w14:paraId="538C4EB7" w14:textId="39EE55F1" w:rsidR="00E42081" w:rsidRDefault="00E42081" w:rsidP="00E42081">
            <w:r>
              <w:t>0.9986</w:t>
            </w:r>
          </w:p>
        </w:tc>
        <w:tc>
          <w:tcPr>
            <w:tcW w:w="2698" w:type="dxa"/>
          </w:tcPr>
          <w:p w14:paraId="48B49666" w14:textId="6AB08E1D" w:rsidR="00E42081" w:rsidRDefault="00E42081" w:rsidP="00E42081">
            <w:r>
              <w:t>0.998</w:t>
            </w:r>
            <w:r w:rsidR="00D018BE">
              <w:t>8</w:t>
            </w:r>
          </w:p>
        </w:tc>
        <w:tc>
          <w:tcPr>
            <w:tcW w:w="2698" w:type="dxa"/>
          </w:tcPr>
          <w:p w14:paraId="52FAB1AD" w14:textId="2CD6FC15" w:rsidR="00E42081" w:rsidRDefault="00D018BE" w:rsidP="00E42081">
            <w:r>
              <w:t>+0.0002</w:t>
            </w:r>
          </w:p>
        </w:tc>
      </w:tr>
      <w:tr w:rsidR="00E42081" w14:paraId="31744169" w14:textId="77777777" w:rsidTr="0046055D">
        <w:tc>
          <w:tcPr>
            <w:tcW w:w="2697" w:type="dxa"/>
          </w:tcPr>
          <w:p w14:paraId="06DD9930" w14:textId="77777777" w:rsidR="00E42081" w:rsidRDefault="00E42081" w:rsidP="00E42081">
            <w:r>
              <w:t>ROC-AUC</w:t>
            </w:r>
          </w:p>
        </w:tc>
        <w:tc>
          <w:tcPr>
            <w:tcW w:w="2697" w:type="dxa"/>
          </w:tcPr>
          <w:p w14:paraId="7E4A7590" w14:textId="1BBF0E05" w:rsidR="00E42081" w:rsidRDefault="00E42081" w:rsidP="00E42081">
            <w:r>
              <w:t>0.9987</w:t>
            </w:r>
          </w:p>
        </w:tc>
        <w:tc>
          <w:tcPr>
            <w:tcW w:w="2698" w:type="dxa"/>
          </w:tcPr>
          <w:p w14:paraId="098D1F2F" w14:textId="11328EE6" w:rsidR="00E42081" w:rsidRDefault="00E42081" w:rsidP="00E42081">
            <w:r>
              <w:t>0.998</w:t>
            </w:r>
            <w:r w:rsidR="00D018BE">
              <w:t>9</w:t>
            </w:r>
          </w:p>
        </w:tc>
        <w:tc>
          <w:tcPr>
            <w:tcW w:w="2698" w:type="dxa"/>
          </w:tcPr>
          <w:p w14:paraId="05F209F2" w14:textId="4EA9EEC1" w:rsidR="00E42081" w:rsidRDefault="00D018BE" w:rsidP="00E42081">
            <w:r>
              <w:t>+0.0002</w:t>
            </w:r>
          </w:p>
        </w:tc>
      </w:tr>
    </w:tbl>
    <w:p w14:paraId="70058723" w14:textId="77777777" w:rsidR="00E42081" w:rsidRDefault="00E42081" w:rsidP="00E42081">
      <w:pPr>
        <w:rPr>
          <w:b/>
          <w:bCs/>
        </w:rPr>
      </w:pPr>
    </w:p>
    <w:p w14:paraId="0C5E84A6" w14:textId="24CFCCD9" w:rsidR="003F7B0C" w:rsidRPr="003F7B0C" w:rsidRDefault="003F7B0C" w:rsidP="00E42081">
      <w:r>
        <w:t xml:space="preserve">The model’s performance on the ISOT dataset remains exceptionally high, indicating that my model architecture is </w:t>
      </w:r>
      <w:r w:rsidR="00523AD9">
        <w:t xml:space="preserve">already </w:t>
      </w:r>
      <w:r>
        <w:t xml:space="preserve">sufficiently robust to reach the ceiling of possible performance on this dataset. </w:t>
      </w:r>
    </w:p>
    <w:p w14:paraId="04FC58F4" w14:textId="77777777" w:rsidR="003F7B0C" w:rsidRDefault="003F7B0C" w:rsidP="00E42081">
      <w:pPr>
        <w:rPr>
          <w:b/>
          <w:bCs/>
        </w:rPr>
      </w:pPr>
    </w:p>
    <w:p w14:paraId="1F1E3610" w14:textId="77777777" w:rsidR="00E42081" w:rsidRPr="00990392" w:rsidRDefault="00E42081" w:rsidP="00E42081">
      <w:pPr>
        <w:rPr>
          <w:b/>
          <w:bCs/>
        </w:rPr>
      </w:pPr>
      <w:r w:rsidRPr="00990392">
        <w:rPr>
          <w:b/>
          <w:bCs/>
        </w:rPr>
        <w:t>LIAR Dataset</w:t>
      </w:r>
    </w:p>
    <w:p w14:paraId="650CD076" w14:textId="77777777" w:rsidR="00E42081" w:rsidRDefault="00E42081" w:rsidP="00E42081"/>
    <w:tbl>
      <w:tblPr>
        <w:tblStyle w:val="TableGrid"/>
        <w:tblW w:w="0" w:type="auto"/>
        <w:tblLook w:val="04A0" w:firstRow="1" w:lastRow="0" w:firstColumn="1" w:lastColumn="0" w:noHBand="0" w:noVBand="1"/>
      </w:tblPr>
      <w:tblGrid>
        <w:gridCol w:w="2697"/>
        <w:gridCol w:w="2697"/>
        <w:gridCol w:w="2698"/>
        <w:gridCol w:w="2698"/>
      </w:tblGrid>
      <w:tr w:rsidR="00E42081" w14:paraId="253FCD14" w14:textId="77777777" w:rsidTr="0046055D">
        <w:tc>
          <w:tcPr>
            <w:tcW w:w="2697" w:type="dxa"/>
          </w:tcPr>
          <w:p w14:paraId="37A6381A" w14:textId="77777777" w:rsidR="00E42081" w:rsidRPr="00D77D07" w:rsidRDefault="00E42081" w:rsidP="0046055D">
            <w:pPr>
              <w:rPr>
                <w:b/>
                <w:bCs/>
              </w:rPr>
            </w:pPr>
            <w:r w:rsidRPr="00D77D07">
              <w:rPr>
                <w:b/>
                <w:bCs/>
              </w:rPr>
              <w:t>Metric</w:t>
            </w:r>
          </w:p>
        </w:tc>
        <w:tc>
          <w:tcPr>
            <w:tcW w:w="2697" w:type="dxa"/>
          </w:tcPr>
          <w:p w14:paraId="7EC3133C" w14:textId="5C952386" w:rsidR="00E42081" w:rsidRPr="00D77D07" w:rsidRDefault="00E42081" w:rsidP="0046055D">
            <w:pPr>
              <w:rPr>
                <w:b/>
                <w:bCs/>
              </w:rPr>
            </w:pPr>
            <w:r>
              <w:rPr>
                <w:b/>
                <w:bCs/>
              </w:rPr>
              <w:t>Version 2 (exec. 2)</w:t>
            </w:r>
          </w:p>
        </w:tc>
        <w:tc>
          <w:tcPr>
            <w:tcW w:w="2698" w:type="dxa"/>
          </w:tcPr>
          <w:p w14:paraId="1CC5E42D" w14:textId="0B1961F8" w:rsidR="00E42081" w:rsidRPr="00D77D07" w:rsidRDefault="00E42081" w:rsidP="0046055D">
            <w:pPr>
              <w:rPr>
                <w:b/>
                <w:bCs/>
              </w:rPr>
            </w:pPr>
            <w:r>
              <w:rPr>
                <w:b/>
                <w:bCs/>
              </w:rPr>
              <w:t xml:space="preserve">Version </w:t>
            </w:r>
            <w:r w:rsidR="009E5B7C">
              <w:rPr>
                <w:b/>
                <w:bCs/>
              </w:rPr>
              <w:t>2.1</w:t>
            </w:r>
          </w:p>
        </w:tc>
        <w:tc>
          <w:tcPr>
            <w:tcW w:w="2698" w:type="dxa"/>
          </w:tcPr>
          <w:p w14:paraId="6ECF6418" w14:textId="77777777" w:rsidR="00E42081" w:rsidRPr="00D77D07" w:rsidRDefault="00E42081" w:rsidP="0046055D">
            <w:pPr>
              <w:rPr>
                <w:b/>
                <w:bCs/>
              </w:rPr>
            </w:pPr>
            <w:r w:rsidRPr="00D77D07">
              <w:rPr>
                <w:b/>
                <w:bCs/>
              </w:rPr>
              <w:t>Change</w:t>
            </w:r>
          </w:p>
        </w:tc>
      </w:tr>
      <w:tr w:rsidR="00E42081" w14:paraId="1B6C36FE" w14:textId="77777777" w:rsidTr="0046055D">
        <w:tc>
          <w:tcPr>
            <w:tcW w:w="2697" w:type="dxa"/>
          </w:tcPr>
          <w:p w14:paraId="1BAB4286" w14:textId="77777777" w:rsidR="00E42081" w:rsidRDefault="00E42081" w:rsidP="00E42081">
            <w:r>
              <w:t>Accuracy</w:t>
            </w:r>
          </w:p>
        </w:tc>
        <w:tc>
          <w:tcPr>
            <w:tcW w:w="2697" w:type="dxa"/>
          </w:tcPr>
          <w:p w14:paraId="1423C262" w14:textId="61547056" w:rsidR="00E42081" w:rsidRDefault="00E42081" w:rsidP="00E42081">
            <w:r>
              <w:t>0.6251</w:t>
            </w:r>
          </w:p>
        </w:tc>
        <w:tc>
          <w:tcPr>
            <w:tcW w:w="2698" w:type="dxa"/>
          </w:tcPr>
          <w:p w14:paraId="3AE4E9D1" w14:textId="523FAC6E" w:rsidR="00E42081" w:rsidRDefault="00E42081" w:rsidP="00E42081">
            <w:r>
              <w:t>0</w:t>
            </w:r>
            <w:r w:rsidR="00764D03">
              <w:t>.6156</w:t>
            </w:r>
          </w:p>
        </w:tc>
        <w:tc>
          <w:tcPr>
            <w:tcW w:w="2698" w:type="dxa"/>
          </w:tcPr>
          <w:p w14:paraId="7AEAC3F3" w14:textId="241D138A" w:rsidR="00E42081" w:rsidRDefault="00E42081" w:rsidP="00E42081">
            <w:r>
              <w:t>-0.</w:t>
            </w:r>
            <w:r w:rsidR="00764D03">
              <w:t>0095</w:t>
            </w:r>
          </w:p>
        </w:tc>
      </w:tr>
      <w:tr w:rsidR="00E42081" w14:paraId="6BF92857" w14:textId="77777777" w:rsidTr="0046055D">
        <w:tc>
          <w:tcPr>
            <w:tcW w:w="2697" w:type="dxa"/>
          </w:tcPr>
          <w:p w14:paraId="21866F8A" w14:textId="77777777" w:rsidR="00E42081" w:rsidRDefault="00E42081" w:rsidP="00E42081">
            <w:r>
              <w:t>Precision</w:t>
            </w:r>
          </w:p>
        </w:tc>
        <w:tc>
          <w:tcPr>
            <w:tcW w:w="2697" w:type="dxa"/>
          </w:tcPr>
          <w:p w14:paraId="3D71BCA0" w14:textId="18902380" w:rsidR="00E42081" w:rsidRDefault="00E42081" w:rsidP="00E42081">
            <w:r>
              <w:t>0.6496</w:t>
            </w:r>
          </w:p>
        </w:tc>
        <w:tc>
          <w:tcPr>
            <w:tcW w:w="2698" w:type="dxa"/>
          </w:tcPr>
          <w:p w14:paraId="4F5E2881" w14:textId="0E9A475E" w:rsidR="00E42081" w:rsidRDefault="00E42081" w:rsidP="00E42081">
            <w:r>
              <w:t>0.</w:t>
            </w:r>
            <w:r w:rsidR="00764D03">
              <w:t>6169</w:t>
            </w:r>
          </w:p>
        </w:tc>
        <w:tc>
          <w:tcPr>
            <w:tcW w:w="2698" w:type="dxa"/>
          </w:tcPr>
          <w:p w14:paraId="6A44C9A8" w14:textId="27A76A51" w:rsidR="00E42081" w:rsidRDefault="00764D03" w:rsidP="00E42081">
            <w:r>
              <w:t>-0.0327</w:t>
            </w:r>
          </w:p>
        </w:tc>
      </w:tr>
      <w:tr w:rsidR="00E42081" w14:paraId="6699A74E" w14:textId="77777777" w:rsidTr="0046055D">
        <w:tc>
          <w:tcPr>
            <w:tcW w:w="2697" w:type="dxa"/>
          </w:tcPr>
          <w:p w14:paraId="508D8A8A" w14:textId="77777777" w:rsidR="00E42081" w:rsidRDefault="00E42081" w:rsidP="00E42081">
            <w:r>
              <w:t>Recall</w:t>
            </w:r>
          </w:p>
        </w:tc>
        <w:tc>
          <w:tcPr>
            <w:tcW w:w="2697" w:type="dxa"/>
          </w:tcPr>
          <w:p w14:paraId="6108B090" w14:textId="033AA8F5" w:rsidR="00E42081" w:rsidRDefault="00E42081" w:rsidP="00E42081">
            <w:r>
              <w:t>0.7269</w:t>
            </w:r>
          </w:p>
        </w:tc>
        <w:tc>
          <w:tcPr>
            <w:tcW w:w="2698" w:type="dxa"/>
          </w:tcPr>
          <w:p w14:paraId="256A7BC0" w14:textId="14F334BB" w:rsidR="00E42081" w:rsidRDefault="00E42081" w:rsidP="00E42081">
            <w:r>
              <w:t>0.</w:t>
            </w:r>
            <w:r w:rsidR="00764D03">
              <w:t>8389</w:t>
            </w:r>
          </w:p>
        </w:tc>
        <w:tc>
          <w:tcPr>
            <w:tcW w:w="2698" w:type="dxa"/>
          </w:tcPr>
          <w:p w14:paraId="011A3CC3" w14:textId="53947E03" w:rsidR="00E42081" w:rsidRDefault="00764D03" w:rsidP="00E42081">
            <w:r>
              <w:t>+0.1120</w:t>
            </w:r>
          </w:p>
        </w:tc>
      </w:tr>
      <w:tr w:rsidR="00E42081" w14:paraId="5B03AF41" w14:textId="77777777" w:rsidTr="0046055D">
        <w:tc>
          <w:tcPr>
            <w:tcW w:w="2697" w:type="dxa"/>
          </w:tcPr>
          <w:p w14:paraId="2FB44A75" w14:textId="77777777" w:rsidR="00E42081" w:rsidRDefault="00E42081" w:rsidP="00E42081">
            <w:r>
              <w:t>F1 Score</w:t>
            </w:r>
          </w:p>
        </w:tc>
        <w:tc>
          <w:tcPr>
            <w:tcW w:w="2697" w:type="dxa"/>
          </w:tcPr>
          <w:p w14:paraId="329937C2" w14:textId="03688D65" w:rsidR="00E42081" w:rsidRDefault="00E42081" w:rsidP="00E42081">
            <w:r>
              <w:t>0.6861</w:t>
            </w:r>
          </w:p>
        </w:tc>
        <w:tc>
          <w:tcPr>
            <w:tcW w:w="2698" w:type="dxa"/>
          </w:tcPr>
          <w:p w14:paraId="3AFCCB5E" w14:textId="726B804C" w:rsidR="00E42081" w:rsidRDefault="00E42081" w:rsidP="00E42081">
            <w:r>
              <w:t>0.</w:t>
            </w:r>
            <w:r w:rsidR="00764D03">
              <w:t>7110</w:t>
            </w:r>
          </w:p>
        </w:tc>
        <w:tc>
          <w:tcPr>
            <w:tcW w:w="2698" w:type="dxa"/>
          </w:tcPr>
          <w:p w14:paraId="0F12B057" w14:textId="658884A2" w:rsidR="00E42081" w:rsidRDefault="00764D03" w:rsidP="00E42081">
            <w:r>
              <w:t>+0.0249</w:t>
            </w:r>
          </w:p>
        </w:tc>
      </w:tr>
      <w:tr w:rsidR="00E42081" w14:paraId="7FBA31BB" w14:textId="77777777" w:rsidTr="0046055D">
        <w:tc>
          <w:tcPr>
            <w:tcW w:w="2697" w:type="dxa"/>
          </w:tcPr>
          <w:p w14:paraId="37672C8D" w14:textId="77777777" w:rsidR="00E42081" w:rsidRDefault="00E42081" w:rsidP="00E42081">
            <w:r>
              <w:t>ROC-AUC</w:t>
            </w:r>
          </w:p>
        </w:tc>
        <w:tc>
          <w:tcPr>
            <w:tcW w:w="2697" w:type="dxa"/>
          </w:tcPr>
          <w:p w14:paraId="0C24F232" w14:textId="236C1598" w:rsidR="00E42081" w:rsidRDefault="00E42081" w:rsidP="00E42081">
            <w:r>
              <w:t>0.6103</w:t>
            </w:r>
          </w:p>
        </w:tc>
        <w:tc>
          <w:tcPr>
            <w:tcW w:w="2698" w:type="dxa"/>
          </w:tcPr>
          <w:p w14:paraId="006C1AE5" w14:textId="72276CED" w:rsidR="00E42081" w:rsidRDefault="00E42081" w:rsidP="00E42081">
            <w:r>
              <w:t>0.</w:t>
            </w:r>
            <w:r w:rsidR="00764D03">
              <w:t>5831</w:t>
            </w:r>
          </w:p>
        </w:tc>
        <w:tc>
          <w:tcPr>
            <w:tcW w:w="2698" w:type="dxa"/>
          </w:tcPr>
          <w:p w14:paraId="4E50758B" w14:textId="375026C4" w:rsidR="00E42081" w:rsidRDefault="00E4457F" w:rsidP="00E42081">
            <w:r>
              <w:t>-</w:t>
            </w:r>
            <w:r w:rsidR="00E42081">
              <w:t>0.0</w:t>
            </w:r>
            <w:r w:rsidR="00764D03">
              <w:t>272</w:t>
            </w:r>
          </w:p>
        </w:tc>
      </w:tr>
    </w:tbl>
    <w:p w14:paraId="1CF6F202" w14:textId="746712C7" w:rsidR="002418BD" w:rsidRDefault="002418BD" w:rsidP="002418BD"/>
    <w:p w14:paraId="62C10629" w14:textId="3B4FF837" w:rsidR="000500B5" w:rsidRDefault="009A0190" w:rsidP="002418BD">
      <w:r>
        <w:t xml:space="preserve">The model in Version </w:t>
      </w:r>
      <w:r w:rsidR="009E5B7C">
        <w:t>2.1</w:t>
      </w:r>
      <w:r>
        <w:t xml:space="preserve"> has a substantial increase in recall (+0.112), achieved at the cost of precision (-0.0327)</w:t>
      </w:r>
      <w:r w:rsidR="000500B5">
        <w:t xml:space="preserve">, indicating that Version </w:t>
      </w:r>
      <w:r w:rsidR="009E5B7C">
        <w:t>2.1</w:t>
      </w:r>
      <w:r w:rsidR="000500B5">
        <w:t xml:space="preserve"> is far more aggressive at flagging potential fake news in the challenging dataset, identifying 11% more fake news articles though with increased false positives.</w:t>
      </w:r>
    </w:p>
    <w:p w14:paraId="72CEE25F" w14:textId="77777777" w:rsidR="000500B5" w:rsidRDefault="000500B5" w:rsidP="002418BD"/>
    <w:p w14:paraId="2A510599" w14:textId="77777777" w:rsidR="000500B5" w:rsidRDefault="000500B5" w:rsidP="002418BD">
      <w:r>
        <w:t xml:space="preserve">Despite the precision decrease, the improved F1 score (+0.0249) suggests that the recall improvement sufficiently compensates for the precision drop in terms of overall effectiveness on the LIAR dataset. </w:t>
      </w:r>
    </w:p>
    <w:p w14:paraId="7C8F4F9F" w14:textId="339DA571" w:rsidR="000500B5" w:rsidRDefault="000500B5" w:rsidP="002418BD">
      <w:r>
        <w:lastRenderedPageBreak/>
        <w:t xml:space="preserve">However, the decrease in ROC-AUC (-0.0272) indicates that </w:t>
      </w:r>
      <w:r w:rsidR="00FC2985">
        <w:t xml:space="preserve">the more aggressive model in Version </w:t>
      </w:r>
      <w:r w:rsidR="009E5B7C">
        <w:t>2.1</w:t>
      </w:r>
      <w:r w:rsidR="00FC2985">
        <w:t xml:space="preserve"> comes with some cost to the model’s confidence.</w:t>
      </w:r>
    </w:p>
    <w:p w14:paraId="054EAC4F" w14:textId="77777777" w:rsidR="00FC2985" w:rsidRDefault="00FC2985" w:rsidP="002418BD"/>
    <w:p w14:paraId="52A556A3" w14:textId="630C2B3C" w:rsidR="00FC2985" w:rsidRDefault="00FC2985" w:rsidP="00FC2985">
      <w:r>
        <w:t xml:space="preserve">The above observations reveal an implication in a fake news detection system – is it better to catch more fake stories even if it means falsely flagging some legitimate news? While Version </w:t>
      </w:r>
      <w:r w:rsidR="009E5B7C">
        <w:t>2.1</w:t>
      </w:r>
      <w:r>
        <w:t xml:space="preserve">’s model identifies more fake news (higher recall), it does so at the cost of more false alarms (lower precision). </w:t>
      </w:r>
    </w:p>
    <w:p w14:paraId="00CFB4A8" w14:textId="77777777" w:rsidR="00683916" w:rsidRDefault="00683916" w:rsidP="00FC2985"/>
    <w:p w14:paraId="04E9BCFF" w14:textId="77777777" w:rsidR="00C517F8" w:rsidRDefault="00C517F8">
      <w:pPr>
        <w:rPr>
          <w:rFonts w:asciiTheme="majorHAnsi" w:hAnsiTheme="majorHAnsi"/>
          <w:b/>
          <w:color w:val="476166" w:themeColor="accent1"/>
          <w:sz w:val="28"/>
          <w:szCs w:val="28"/>
        </w:rPr>
      </w:pPr>
      <w:r>
        <w:br w:type="page"/>
      </w:r>
    </w:p>
    <w:p w14:paraId="5C43961C" w14:textId="1738A270" w:rsidR="00683916" w:rsidRDefault="00683916" w:rsidP="00683916">
      <w:pPr>
        <w:pStyle w:val="Heading4"/>
      </w:pPr>
      <w:r>
        <w:lastRenderedPageBreak/>
        <w:t>[</w:t>
      </w:r>
      <w:r w:rsidR="00F605E7">
        <w:t>7.13</w:t>
      </w:r>
      <w:r w:rsidR="00E969F0">
        <w:t>4</w:t>
      </w:r>
      <w:r>
        <w:t xml:space="preserve">] </w:t>
      </w:r>
      <w:r w:rsidR="00D0276F">
        <w:t>Version 2.2: Implementation</w:t>
      </w:r>
    </w:p>
    <w:p w14:paraId="36285DA0" w14:textId="77777777" w:rsidR="00AA62F8" w:rsidRDefault="00AA62F8" w:rsidP="00AA62F8"/>
    <w:p w14:paraId="583D01B8" w14:textId="77777777" w:rsidR="00947407" w:rsidRDefault="00AA62F8" w:rsidP="00AA62F8">
      <w:r>
        <w:t xml:space="preserve">Some more improvements were added to Version </w:t>
      </w:r>
      <w:r w:rsidR="009E5B7C">
        <w:t>2.2</w:t>
      </w:r>
      <w:r>
        <w:t xml:space="preserve"> of</w:t>
      </w:r>
      <w:r w:rsidR="008554C5">
        <w:t xml:space="preserve"> the project</w:t>
      </w:r>
      <w:r w:rsidR="00E93716">
        <w:t xml:space="preserve"> to enhance the pipeline. A text pre-processing function </w:t>
      </w:r>
      <w:r w:rsidR="00947407">
        <w:t>was added, and gradient accumulation was implemented to the model training process.</w:t>
      </w:r>
    </w:p>
    <w:p w14:paraId="0DCB1ED9" w14:textId="77777777" w:rsidR="00947407" w:rsidRDefault="00947407" w:rsidP="00AA62F8"/>
    <w:p w14:paraId="2560D458" w14:textId="2E1510A1" w:rsidR="00AA62F8" w:rsidRDefault="00947407" w:rsidP="00AA62F8">
      <w:r>
        <w:t>Additionally, mixed precision training was attempted but was ultimately not implemented due to issues</w:t>
      </w:r>
      <w:r w:rsidR="00271DC5">
        <w:t xml:space="preserve"> that I was unable to resolve.</w:t>
      </w:r>
      <w:r>
        <w:t xml:space="preserve"> </w:t>
      </w:r>
    </w:p>
    <w:p w14:paraId="0876202D" w14:textId="77777777" w:rsidR="008554C5" w:rsidRDefault="008554C5" w:rsidP="00AA62F8"/>
    <w:p w14:paraId="0CCC4F90" w14:textId="0A618146" w:rsidR="008554C5" w:rsidRPr="008554C5" w:rsidRDefault="008554C5" w:rsidP="008554C5">
      <w:pPr>
        <w:pStyle w:val="ListParagraph"/>
        <w:numPr>
          <w:ilvl w:val="0"/>
          <w:numId w:val="61"/>
        </w:numPr>
        <w:rPr>
          <w:b/>
          <w:bCs/>
        </w:rPr>
      </w:pPr>
      <w:r>
        <w:rPr>
          <w:b/>
          <w:bCs/>
        </w:rPr>
        <w:t>Text pre-processing</w:t>
      </w:r>
    </w:p>
    <w:p w14:paraId="03D72966" w14:textId="77777777" w:rsidR="00683916" w:rsidRDefault="00683916" w:rsidP="00683916"/>
    <w:p w14:paraId="0FD990BA" w14:textId="440AE992" w:rsidR="00683916" w:rsidRDefault="00FC6267" w:rsidP="00683916">
      <w:r>
        <w:t xml:space="preserve">A simple, very minimalistic text pre-processing function was added </w:t>
      </w:r>
      <w:r w:rsidR="00AA62F8">
        <w:t>to handle basic text issues (e.g. encoding, whitespace) while preserving semantic content that transformer-based models could handle.</w:t>
      </w:r>
    </w:p>
    <w:p w14:paraId="6E829D7B" w14:textId="77777777" w:rsidR="00AA62F8" w:rsidRDefault="00AA62F8" w:rsidP="00683916"/>
    <w:p w14:paraId="70A1480B" w14:textId="4C2329B8" w:rsidR="00AA62F8" w:rsidRDefault="00AA62F8" w:rsidP="00683916">
      <w:r>
        <w:t xml:space="preserve">Unlike traditional NLP pre-processing, this approach is very deliberately minimalistic to retain stylistic elements and contextual information that transformer models can leverage for better classification performance. </w:t>
      </w:r>
    </w:p>
    <w:p w14:paraId="0110143A" w14:textId="77777777" w:rsidR="00AA62F8" w:rsidRDefault="00AA62F8" w:rsidP="00683916"/>
    <w:p w14:paraId="40E3405C" w14:textId="11609195" w:rsidR="00AA62F8" w:rsidRDefault="00AA62F8" w:rsidP="00683916">
      <w:r w:rsidRPr="00AA62F8">
        <w:drawing>
          <wp:inline distT="0" distB="0" distL="0" distR="0" wp14:anchorId="40BDC491" wp14:editId="4E7EDC83">
            <wp:extent cx="4057650" cy="3550444"/>
            <wp:effectExtent l="0" t="0" r="0" b="0"/>
            <wp:docPr id="4165282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8293" name="Picture 1" descr="A screenshot of a computer code&#10;&#10;AI-generated content may be incorrect."/>
                    <pic:cNvPicPr/>
                  </pic:nvPicPr>
                  <pic:blipFill>
                    <a:blip r:embed="rId102"/>
                    <a:stretch>
                      <a:fillRect/>
                    </a:stretch>
                  </pic:blipFill>
                  <pic:spPr>
                    <a:xfrm>
                      <a:off x="0" y="0"/>
                      <a:ext cx="4062881" cy="3555021"/>
                    </a:xfrm>
                    <a:prstGeom prst="rect">
                      <a:avLst/>
                    </a:prstGeom>
                  </pic:spPr>
                </pic:pic>
              </a:graphicData>
            </a:graphic>
          </wp:inline>
        </w:drawing>
      </w:r>
    </w:p>
    <w:p w14:paraId="19204D62" w14:textId="77777777" w:rsidR="00E93716" w:rsidRDefault="00E93716" w:rsidP="00683916"/>
    <w:p w14:paraId="382B8262" w14:textId="77777777" w:rsidR="00124A16" w:rsidRDefault="00124A16">
      <w:pPr>
        <w:rPr>
          <w:b/>
          <w:bCs/>
        </w:rPr>
      </w:pPr>
      <w:r>
        <w:rPr>
          <w:b/>
          <w:bCs/>
        </w:rPr>
        <w:br w:type="page"/>
      </w:r>
    </w:p>
    <w:p w14:paraId="0BADB426" w14:textId="5A5CE0DE" w:rsidR="00E93716" w:rsidRPr="00E93716" w:rsidRDefault="00E93716" w:rsidP="00E93716">
      <w:pPr>
        <w:pStyle w:val="ListParagraph"/>
        <w:numPr>
          <w:ilvl w:val="0"/>
          <w:numId w:val="61"/>
        </w:numPr>
        <w:rPr>
          <w:b/>
          <w:bCs/>
        </w:rPr>
      </w:pPr>
      <w:r>
        <w:rPr>
          <w:b/>
          <w:bCs/>
        </w:rPr>
        <w:lastRenderedPageBreak/>
        <w:t>Gradient accumulation</w:t>
      </w:r>
    </w:p>
    <w:p w14:paraId="4B2EEA39" w14:textId="77777777" w:rsidR="00AA62F8" w:rsidRDefault="00AA62F8" w:rsidP="00683916"/>
    <w:p w14:paraId="5EE3DFB4" w14:textId="3D2F4AFF" w:rsidR="00AA62F8" w:rsidRDefault="00124A16" w:rsidP="00E93716">
      <w:pPr>
        <w:ind w:left="360"/>
      </w:pPr>
      <w:r>
        <w:t>Rather than updating the model parameters after each batch, gradients are now added up across several batches, before a single update is performed. This effectively simulates training with larger batch sizes while circumventing the memory requirements.</w:t>
      </w:r>
    </w:p>
    <w:p w14:paraId="3FA84057" w14:textId="77777777" w:rsidR="00EC3516" w:rsidRDefault="00EC3516" w:rsidP="00E93716">
      <w:pPr>
        <w:ind w:left="360"/>
      </w:pPr>
    </w:p>
    <w:p w14:paraId="52165355" w14:textId="77777777" w:rsidR="00EC3516" w:rsidRDefault="00EC3516" w:rsidP="00E93716">
      <w:pPr>
        <w:ind w:left="360"/>
      </w:pPr>
      <w:r>
        <w:t xml:space="preserve">My implementation leverages the built-in support for gradient accumulation in Hugging Face’s </w:t>
      </w:r>
      <w:proofErr w:type="spellStart"/>
      <w:r>
        <w:t>TrainingArguments</w:t>
      </w:r>
      <w:proofErr w:type="spellEnd"/>
      <w:r>
        <w:t xml:space="preserve"> class. </w:t>
      </w:r>
    </w:p>
    <w:p w14:paraId="1C5AC3F3" w14:textId="77777777" w:rsidR="00EC3516" w:rsidRDefault="00EC3516" w:rsidP="00E93716">
      <w:pPr>
        <w:ind w:left="360"/>
      </w:pPr>
    </w:p>
    <w:p w14:paraId="3F29CBB9" w14:textId="3D87C343" w:rsidR="00EC3516" w:rsidRPr="00683916" w:rsidRDefault="00EC3516" w:rsidP="00E93716">
      <w:pPr>
        <w:ind w:left="360"/>
      </w:pPr>
      <w:r>
        <w:t>It is added as a hyperparameter in the search space when tuning hyperparameters.</w:t>
      </w:r>
    </w:p>
    <w:p w14:paraId="41CB839B" w14:textId="77777777" w:rsidR="00FC2985" w:rsidRDefault="00FC2985" w:rsidP="00FC2985">
      <w:pPr>
        <w:ind w:left="360"/>
      </w:pPr>
    </w:p>
    <w:p w14:paraId="793BF03D" w14:textId="1DB10FAB" w:rsidR="00FC2985" w:rsidRDefault="003D0C98" w:rsidP="00FC2985">
      <w:pPr>
        <w:ind w:left="360"/>
      </w:pPr>
      <w:r w:rsidRPr="003D0C98">
        <w:drawing>
          <wp:inline distT="0" distB="0" distL="0" distR="0" wp14:anchorId="2CB2CFD1" wp14:editId="3D771602">
            <wp:extent cx="6562725" cy="968002"/>
            <wp:effectExtent l="0" t="0" r="0" b="3810"/>
            <wp:docPr id="17367326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3260" name="Picture 1" descr="A close-up of a computer screen&#10;&#10;AI-generated content may be incorrect."/>
                    <pic:cNvPicPr/>
                  </pic:nvPicPr>
                  <pic:blipFill>
                    <a:blip r:embed="rId103"/>
                    <a:stretch>
                      <a:fillRect/>
                    </a:stretch>
                  </pic:blipFill>
                  <pic:spPr>
                    <a:xfrm>
                      <a:off x="0" y="0"/>
                      <a:ext cx="6570286" cy="969117"/>
                    </a:xfrm>
                    <a:prstGeom prst="rect">
                      <a:avLst/>
                    </a:prstGeom>
                  </pic:spPr>
                </pic:pic>
              </a:graphicData>
            </a:graphic>
          </wp:inline>
        </w:drawing>
      </w:r>
    </w:p>
    <w:p w14:paraId="7826990C" w14:textId="77777777" w:rsidR="003D0C98" w:rsidRDefault="003D0C98" w:rsidP="00FC2985">
      <w:pPr>
        <w:ind w:left="360"/>
      </w:pPr>
    </w:p>
    <w:p w14:paraId="1B3663DB" w14:textId="349DC2B8" w:rsidR="003D0C98" w:rsidRDefault="003D0C98" w:rsidP="00FC2985">
      <w:pPr>
        <w:ind w:left="360"/>
      </w:pPr>
      <w:r>
        <w:t>It is then applied to training configuration in hyperparameter tuning and in final model training:</w:t>
      </w:r>
    </w:p>
    <w:p w14:paraId="7B74C198" w14:textId="77777777" w:rsidR="003D0C98" w:rsidRDefault="003D0C98" w:rsidP="00FC2985">
      <w:pPr>
        <w:ind w:left="360"/>
      </w:pPr>
    </w:p>
    <w:p w14:paraId="0C156820" w14:textId="4C0C5CC9" w:rsidR="003D0C98" w:rsidRDefault="003D0C98" w:rsidP="003D0C98">
      <w:pPr>
        <w:ind w:left="360"/>
      </w:pPr>
      <w:r w:rsidRPr="003D0C98">
        <w:drawing>
          <wp:inline distT="0" distB="0" distL="0" distR="0" wp14:anchorId="324781ED" wp14:editId="6CE46F7A">
            <wp:extent cx="6410325" cy="2146272"/>
            <wp:effectExtent l="0" t="0" r="0" b="6985"/>
            <wp:docPr id="1281465038"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65038" name="Picture 1" descr="A computer code with red and blue text&#10;&#10;AI-generated content may be incorrect."/>
                    <pic:cNvPicPr/>
                  </pic:nvPicPr>
                  <pic:blipFill>
                    <a:blip r:embed="rId104"/>
                    <a:stretch>
                      <a:fillRect/>
                    </a:stretch>
                  </pic:blipFill>
                  <pic:spPr>
                    <a:xfrm>
                      <a:off x="0" y="0"/>
                      <a:ext cx="6417125" cy="2148549"/>
                    </a:xfrm>
                    <a:prstGeom prst="rect">
                      <a:avLst/>
                    </a:prstGeom>
                  </pic:spPr>
                </pic:pic>
              </a:graphicData>
            </a:graphic>
          </wp:inline>
        </w:drawing>
      </w:r>
    </w:p>
    <w:p w14:paraId="56CF3FD9" w14:textId="77777777" w:rsidR="003D0C98" w:rsidRDefault="003D0C98" w:rsidP="003D0C98">
      <w:pPr>
        <w:ind w:left="360"/>
      </w:pPr>
    </w:p>
    <w:p w14:paraId="6D778F9F" w14:textId="6D00533C" w:rsidR="003D0C98" w:rsidRDefault="003D0C98" w:rsidP="00FC2985">
      <w:pPr>
        <w:ind w:left="360"/>
      </w:pPr>
      <w:r>
        <w:t xml:space="preserve">As earlier trials (versions) did not implement gradient accumulation, I use </w:t>
      </w:r>
      <w:proofErr w:type="gramStart"/>
      <w:r>
        <w:t>get(</w:t>
      </w:r>
      <w:proofErr w:type="gramEnd"/>
      <w:r>
        <w:t xml:space="preserve">) with a default value of 1 in the final training to handle cases where that parameter did not exist in earlier trials in order to avoid </w:t>
      </w:r>
      <w:proofErr w:type="spellStart"/>
      <w:r>
        <w:t>KeyError</w:t>
      </w:r>
      <w:proofErr w:type="spellEnd"/>
      <w:r>
        <w:t xml:space="preserve"> exceptions.</w:t>
      </w:r>
    </w:p>
    <w:p w14:paraId="0D9A575D" w14:textId="77777777" w:rsidR="00B206E8" w:rsidRDefault="00B206E8" w:rsidP="00FC2985">
      <w:pPr>
        <w:ind w:left="360"/>
      </w:pPr>
    </w:p>
    <w:p w14:paraId="503E5890" w14:textId="77777777" w:rsidR="00323863" w:rsidRDefault="00323863">
      <w:pPr>
        <w:rPr>
          <w:b/>
          <w:bCs/>
        </w:rPr>
      </w:pPr>
      <w:r>
        <w:rPr>
          <w:b/>
          <w:bCs/>
        </w:rPr>
        <w:br w:type="page"/>
      </w:r>
    </w:p>
    <w:p w14:paraId="74EBB924" w14:textId="7FA0A09B" w:rsidR="00B206E8" w:rsidRDefault="00B206E8" w:rsidP="00B206E8">
      <w:pPr>
        <w:pStyle w:val="ListParagraph"/>
        <w:numPr>
          <w:ilvl w:val="0"/>
          <w:numId w:val="61"/>
        </w:numPr>
        <w:rPr>
          <w:b/>
          <w:bCs/>
        </w:rPr>
      </w:pPr>
      <w:r>
        <w:rPr>
          <w:b/>
          <w:bCs/>
        </w:rPr>
        <w:lastRenderedPageBreak/>
        <w:t>Mixed Precision Training (ultimately not implemented)</w:t>
      </w:r>
    </w:p>
    <w:p w14:paraId="4A861E9F" w14:textId="77777777" w:rsidR="00B206E8" w:rsidRDefault="00B206E8" w:rsidP="00B206E8">
      <w:pPr>
        <w:ind w:left="360"/>
        <w:rPr>
          <w:b/>
          <w:bCs/>
        </w:rPr>
      </w:pPr>
    </w:p>
    <w:p w14:paraId="7EFE9D65" w14:textId="41A39861" w:rsidR="00323863" w:rsidRDefault="00B206E8" w:rsidP="00323863">
      <w:pPr>
        <w:ind w:left="360"/>
      </w:pPr>
      <w:r>
        <w:t>There were attempts to implement mixed precision training. Ultimately, this was not successfully achieved</w:t>
      </w:r>
      <w:r w:rsidR="00323863">
        <w:t>.</w:t>
      </w:r>
    </w:p>
    <w:p w14:paraId="748F2175" w14:textId="77777777" w:rsidR="00323863" w:rsidRDefault="00323863" w:rsidP="00323863">
      <w:pPr>
        <w:ind w:left="360"/>
      </w:pPr>
    </w:p>
    <w:p w14:paraId="183C1846" w14:textId="77777777" w:rsidR="00323863" w:rsidRDefault="00323863" w:rsidP="00323863">
      <w:pPr>
        <w:ind w:left="360"/>
      </w:pPr>
      <w:r>
        <w:t xml:space="preserve">In the </w:t>
      </w:r>
      <w:proofErr w:type="spellStart"/>
      <w:r>
        <w:t>TrainingArguments</w:t>
      </w:r>
      <w:proofErr w:type="spellEnd"/>
      <w:r>
        <w:t xml:space="preserve"> setup, passing ‘fp16=True’ enabled mixed precision training, however this resulted in too many </w:t>
      </w:r>
      <w:proofErr w:type="spellStart"/>
      <w:r>
        <w:t>NaN</w:t>
      </w:r>
      <w:proofErr w:type="spellEnd"/>
      <w:r>
        <w:t xml:space="preserve"> values and the model failing to perform. </w:t>
      </w:r>
    </w:p>
    <w:p w14:paraId="31BF7127" w14:textId="77777777" w:rsidR="00323863" w:rsidRDefault="00323863" w:rsidP="00323863">
      <w:pPr>
        <w:ind w:left="360"/>
      </w:pPr>
    </w:p>
    <w:p w14:paraId="3F53496F" w14:textId="547BF053" w:rsidR="00323863" w:rsidRDefault="00323863" w:rsidP="00323863">
      <w:pPr>
        <w:ind w:left="360"/>
      </w:pPr>
      <w:r>
        <w:t xml:space="preserve">Many rounds of changes to fp16_opt_level configuration, gradient scaling parameters and loss scaling adjustments did not resolve this issue.  </w:t>
      </w:r>
    </w:p>
    <w:p w14:paraId="68490C34" w14:textId="77777777" w:rsidR="00323863" w:rsidRDefault="00323863" w:rsidP="00323863">
      <w:pPr>
        <w:ind w:left="360"/>
      </w:pPr>
    </w:p>
    <w:p w14:paraId="05ED85BD" w14:textId="04306274" w:rsidR="00323863" w:rsidRDefault="00323863" w:rsidP="00323863">
      <w:pPr>
        <w:ind w:left="360"/>
      </w:pPr>
      <w:r>
        <w:t>I have several hypotheses to why mixed precision training did not work:</w:t>
      </w:r>
    </w:p>
    <w:p w14:paraId="0DC343D9" w14:textId="77777777" w:rsidR="00323863" w:rsidRDefault="00323863" w:rsidP="00323863">
      <w:pPr>
        <w:ind w:left="360"/>
      </w:pPr>
    </w:p>
    <w:p w14:paraId="25998FFE" w14:textId="4D096415" w:rsidR="00323863" w:rsidRDefault="00323863" w:rsidP="00323863">
      <w:pPr>
        <w:pStyle w:val="ListParagraph"/>
        <w:numPr>
          <w:ilvl w:val="0"/>
          <w:numId w:val="69"/>
        </w:numPr>
        <w:rPr>
          <w:b/>
          <w:bCs/>
        </w:rPr>
      </w:pPr>
      <w:proofErr w:type="spellStart"/>
      <w:r w:rsidRPr="00323863">
        <w:rPr>
          <w:b/>
          <w:bCs/>
        </w:rPr>
        <w:t>MobileBERT</w:t>
      </w:r>
      <w:proofErr w:type="spellEnd"/>
      <w:r w:rsidRPr="00323863">
        <w:rPr>
          <w:b/>
          <w:bCs/>
        </w:rPr>
        <w:t xml:space="preserve"> is already an optimised model</w:t>
      </w:r>
    </w:p>
    <w:p w14:paraId="42199D8A" w14:textId="77777777" w:rsidR="00323863" w:rsidRDefault="00323863" w:rsidP="00323863">
      <w:pPr>
        <w:pStyle w:val="ListParagraph"/>
        <w:ind w:left="1080"/>
        <w:rPr>
          <w:b/>
          <w:bCs/>
        </w:rPr>
      </w:pPr>
    </w:p>
    <w:p w14:paraId="54EBB786" w14:textId="01C00F24" w:rsidR="00323863" w:rsidRDefault="00323863" w:rsidP="00323863">
      <w:pPr>
        <w:pStyle w:val="ListParagraph"/>
        <w:ind w:left="1080"/>
      </w:pPr>
      <w:r>
        <w:t>The model is already designed for efficiency, and additional attempts to optimise may have interfered.</w:t>
      </w:r>
    </w:p>
    <w:p w14:paraId="70AB65ED" w14:textId="77777777" w:rsidR="00323863" w:rsidRDefault="00323863" w:rsidP="00323863">
      <w:pPr>
        <w:pStyle w:val="ListParagraph"/>
        <w:ind w:left="1080"/>
      </w:pPr>
    </w:p>
    <w:p w14:paraId="08EF8E1B" w14:textId="2EF062F4" w:rsidR="00323863" w:rsidRDefault="00323863" w:rsidP="00323863">
      <w:pPr>
        <w:pStyle w:val="ListParagraph"/>
        <w:ind w:left="1080"/>
      </w:pPr>
      <w:r>
        <w:t xml:space="preserve">Additionally, some operations in this model architecture may simply have not been compatible with FP16. </w:t>
      </w:r>
    </w:p>
    <w:p w14:paraId="7D966793" w14:textId="77777777" w:rsidR="00323863" w:rsidRDefault="00323863" w:rsidP="00323863">
      <w:pPr>
        <w:pStyle w:val="ListParagraph"/>
        <w:ind w:left="1080"/>
      </w:pPr>
    </w:p>
    <w:p w14:paraId="267CC7E7" w14:textId="1173BEB6" w:rsidR="00323863" w:rsidRPr="00323863" w:rsidRDefault="00323863" w:rsidP="00323863">
      <w:pPr>
        <w:pStyle w:val="ListParagraph"/>
        <w:numPr>
          <w:ilvl w:val="0"/>
          <w:numId w:val="70"/>
        </w:numPr>
      </w:pPr>
      <w:r>
        <w:rPr>
          <w:b/>
          <w:bCs/>
        </w:rPr>
        <w:t>Batch sizes were too small for mixed precision training</w:t>
      </w:r>
    </w:p>
    <w:p w14:paraId="60392B9B" w14:textId="77777777" w:rsidR="00323863" w:rsidRPr="00323863" w:rsidRDefault="00323863" w:rsidP="00323863">
      <w:pPr>
        <w:pStyle w:val="ListParagraph"/>
        <w:ind w:left="1080"/>
      </w:pPr>
    </w:p>
    <w:p w14:paraId="512CB73C" w14:textId="01590131" w:rsidR="00323863" w:rsidRPr="00323863" w:rsidRDefault="00323863" w:rsidP="00323863">
      <w:pPr>
        <w:pStyle w:val="ListParagraph"/>
        <w:ind w:left="1080"/>
      </w:pPr>
      <w:r>
        <w:t xml:space="preserve">Mixed precision training usually offers more pronounced benefits when larger batch sizes are implemented, and small batches thus potentially faced stability issues. </w:t>
      </w:r>
    </w:p>
    <w:p w14:paraId="708E3AAA" w14:textId="77777777" w:rsidR="00323863" w:rsidRPr="00323863" w:rsidRDefault="00323863" w:rsidP="00323863">
      <w:pPr>
        <w:ind w:left="360"/>
        <w:rPr>
          <w:b/>
          <w:bCs/>
        </w:rPr>
      </w:pPr>
    </w:p>
    <w:p w14:paraId="7125BE5E" w14:textId="77777777" w:rsidR="00285F76" w:rsidRDefault="00285F76">
      <w:pPr>
        <w:rPr>
          <w:rFonts w:asciiTheme="majorHAnsi" w:hAnsiTheme="majorHAnsi"/>
          <w:b/>
          <w:color w:val="476166" w:themeColor="accent1"/>
          <w:sz w:val="28"/>
          <w:szCs w:val="28"/>
        </w:rPr>
      </w:pPr>
      <w:r>
        <w:br w:type="page"/>
      </w:r>
    </w:p>
    <w:p w14:paraId="7A2009A2" w14:textId="65F18B43" w:rsidR="00285F76" w:rsidRDefault="00285F76" w:rsidP="00285F76">
      <w:pPr>
        <w:pStyle w:val="Heading4"/>
      </w:pPr>
      <w:r>
        <w:lastRenderedPageBreak/>
        <w:t>[7.1</w:t>
      </w:r>
      <w:r w:rsidR="00E969F0">
        <w:t>3</w:t>
      </w:r>
      <w:r>
        <w:t xml:space="preserve">5] </w:t>
      </w:r>
      <w:r w:rsidR="00D0276F">
        <w:t xml:space="preserve">Version 2.2: </w:t>
      </w:r>
      <w:r>
        <w:t xml:space="preserve">Evaluation </w:t>
      </w:r>
    </w:p>
    <w:p w14:paraId="49A53887" w14:textId="77777777" w:rsidR="00285F76" w:rsidRDefault="00285F76"/>
    <w:p w14:paraId="26888092" w14:textId="58657AB3" w:rsidR="007C5FFF" w:rsidRDefault="007C5FFF" w:rsidP="007C5FFF">
      <w:r>
        <w:t xml:space="preserve">After implementing all the changes of Version </w:t>
      </w:r>
      <w:r w:rsidR="009E5B7C">
        <w:t>2.2</w:t>
      </w:r>
      <w:r>
        <w:t>, running the hyperparameter tuning pipeline found a new set of optimal hyperparameters:</w:t>
      </w:r>
    </w:p>
    <w:p w14:paraId="238538E6" w14:textId="77777777" w:rsidR="007C5FFF" w:rsidRDefault="007C5FFF" w:rsidP="007C5FFF"/>
    <w:p w14:paraId="5A33609F" w14:textId="77777777" w:rsidR="007C5FFF" w:rsidRDefault="007C5FFF" w:rsidP="007C5FFF">
      <w:pPr>
        <w:rPr>
          <w:b/>
          <w:bCs/>
        </w:rPr>
      </w:pPr>
      <w:r w:rsidRPr="007C5FFF">
        <w:rPr>
          <w:b/>
          <w:bCs/>
        </w:rPr>
        <w:drawing>
          <wp:inline distT="0" distB="0" distL="0" distR="0" wp14:anchorId="462E9025" wp14:editId="309596E0">
            <wp:extent cx="6858000" cy="2002155"/>
            <wp:effectExtent l="0" t="0" r="0" b="0"/>
            <wp:docPr id="3441193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938" name="Picture 1" descr="A close-up of a computer screen&#10;&#10;AI-generated content may be incorrect."/>
                    <pic:cNvPicPr/>
                  </pic:nvPicPr>
                  <pic:blipFill>
                    <a:blip r:embed="rId105"/>
                    <a:stretch>
                      <a:fillRect/>
                    </a:stretch>
                  </pic:blipFill>
                  <pic:spPr>
                    <a:xfrm>
                      <a:off x="0" y="0"/>
                      <a:ext cx="6858000" cy="2002155"/>
                    </a:xfrm>
                    <a:prstGeom prst="rect">
                      <a:avLst/>
                    </a:prstGeom>
                  </pic:spPr>
                </pic:pic>
              </a:graphicData>
            </a:graphic>
          </wp:inline>
        </w:drawing>
      </w:r>
    </w:p>
    <w:p w14:paraId="4C51FC7A" w14:textId="77777777" w:rsidR="007C5FFF" w:rsidRDefault="007C5FFF" w:rsidP="007C5FFF">
      <w:pPr>
        <w:rPr>
          <w:b/>
          <w:bCs/>
        </w:rPr>
      </w:pPr>
    </w:p>
    <w:p w14:paraId="14DBB624" w14:textId="77777777" w:rsidR="007C5FFF" w:rsidRDefault="007C5FFF" w:rsidP="007C5FFF">
      <w:r>
        <w:t xml:space="preserve">The </w:t>
      </w:r>
      <w:proofErr w:type="gramStart"/>
      <w:r>
        <w:t>newly-discovered</w:t>
      </w:r>
      <w:proofErr w:type="gramEnd"/>
      <w:r>
        <w:t xml:space="preserve"> set of optimal parameters were used to train the model:</w:t>
      </w:r>
    </w:p>
    <w:p w14:paraId="31C6EDBA" w14:textId="1BA643E8" w:rsidR="00285F76" w:rsidRPr="007C5FFF" w:rsidRDefault="00285F76" w:rsidP="007C5FFF">
      <w:pPr>
        <w:rPr>
          <w:b/>
          <w:bCs/>
        </w:rPr>
      </w:pPr>
    </w:p>
    <w:p w14:paraId="36B1D4DC" w14:textId="527103D7" w:rsidR="007C5FFF" w:rsidRPr="007C5FFF" w:rsidRDefault="007C5FFF" w:rsidP="007C5FFF">
      <w:pPr>
        <w:pStyle w:val="ListParagraph"/>
        <w:numPr>
          <w:ilvl w:val="0"/>
          <w:numId w:val="64"/>
        </w:numPr>
        <w:rPr>
          <w:b/>
          <w:bCs/>
        </w:rPr>
      </w:pPr>
      <w:r>
        <w:rPr>
          <w:b/>
          <w:bCs/>
        </w:rPr>
        <w:t>Performance on test set</w:t>
      </w:r>
    </w:p>
    <w:p w14:paraId="524C9070" w14:textId="77777777" w:rsidR="007C5FFF" w:rsidRDefault="007C5FFF" w:rsidP="007C5FFF">
      <w:pPr>
        <w:ind w:left="360"/>
        <w:rPr>
          <w:b/>
          <w:bCs/>
        </w:rPr>
      </w:pPr>
      <w:r w:rsidRPr="007C5FFF">
        <w:rPr>
          <w:b/>
          <w:bCs/>
        </w:rPr>
        <w:drawing>
          <wp:inline distT="0" distB="0" distL="0" distR="0" wp14:anchorId="292B6CB9" wp14:editId="0E224CD9">
            <wp:extent cx="4113629" cy="1838325"/>
            <wp:effectExtent l="0" t="0" r="1270" b="0"/>
            <wp:docPr id="4454443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44355" name="Picture 1" descr="A screenshot of a computer screen&#10;&#10;AI-generated content may be incorrect."/>
                    <pic:cNvPicPr/>
                  </pic:nvPicPr>
                  <pic:blipFill>
                    <a:blip r:embed="rId106"/>
                    <a:stretch>
                      <a:fillRect/>
                    </a:stretch>
                  </pic:blipFill>
                  <pic:spPr>
                    <a:xfrm>
                      <a:off x="0" y="0"/>
                      <a:ext cx="4120318" cy="1841314"/>
                    </a:xfrm>
                    <a:prstGeom prst="rect">
                      <a:avLst/>
                    </a:prstGeom>
                  </pic:spPr>
                </pic:pic>
              </a:graphicData>
            </a:graphic>
          </wp:inline>
        </w:drawing>
      </w:r>
    </w:p>
    <w:p w14:paraId="6E21C4F0" w14:textId="77777777" w:rsidR="007C5FFF" w:rsidRDefault="007C5FFF" w:rsidP="007C5FFF">
      <w:pPr>
        <w:ind w:left="360"/>
        <w:rPr>
          <w:b/>
          <w:bCs/>
        </w:rPr>
      </w:pPr>
    </w:p>
    <w:p w14:paraId="0E2F2AC2" w14:textId="77777777" w:rsidR="007C5FFF" w:rsidRDefault="007C5FFF">
      <w:pPr>
        <w:rPr>
          <w:b/>
          <w:bCs/>
        </w:rPr>
      </w:pPr>
      <w:r>
        <w:rPr>
          <w:b/>
          <w:bCs/>
        </w:rPr>
        <w:br w:type="page"/>
      </w:r>
    </w:p>
    <w:p w14:paraId="626699FF" w14:textId="77777777" w:rsidR="007C5FFF" w:rsidRDefault="007C5FFF" w:rsidP="007C5FFF">
      <w:pPr>
        <w:pStyle w:val="ListParagraph"/>
        <w:numPr>
          <w:ilvl w:val="0"/>
          <w:numId w:val="64"/>
        </w:numPr>
        <w:rPr>
          <w:b/>
          <w:bCs/>
        </w:rPr>
      </w:pPr>
      <w:r>
        <w:rPr>
          <w:b/>
          <w:bCs/>
        </w:rPr>
        <w:lastRenderedPageBreak/>
        <w:t>Confusion matrices</w:t>
      </w:r>
    </w:p>
    <w:p w14:paraId="77CBE253" w14:textId="77777777" w:rsidR="007C5FFF" w:rsidRDefault="007C5FFF" w:rsidP="007C5FFF">
      <w:pPr>
        <w:rPr>
          <w:b/>
          <w:bCs/>
        </w:rPr>
      </w:pPr>
    </w:p>
    <w:p w14:paraId="14D877D3" w14:textId="77777777" w:rsidR="007C5FFF" w:rsidRDefault="007C5FFF" w:rsidP="007C5FFF">
      <w:pPr>
        <w:ind w:left="360"/>
        <w:rPr>
          <w:b/>
          <w:bCs/>
        </w:rPr>
      </w:pPr>
      <w:r w:rsidRPr="007C5FFF">
        <w:rPr>
          <w:b/>
          <w:bCs/>
        </w:rPr>
        <w:drawing>
          <wp:inline distT="0" distB="0" distL="0" distR="0" wp14:anchorId="72D57BFE" wp14:editId="02FC8DE1">
            <wp:extent cx="3124200" cy="2521094"/>
            <wp:effectExtent l="0" t="0" r="0" b="0"/>
            <wp:docPr id="81099116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1166" name="Picture 1" descr="A blue squares with white text&#10;&#10;AI-generated content may be incorrect."/>
                    <pic:cNvPicPr/>
                  </pic:nvPicPr>
                  <pic:blipFill>
                    <a:blip r:embed="rId107"/>
                    <a:stretch>
                      <a:fillRect/>
                    </a:stretch>
                  </pic:blipFill>
                  <pic:spPr>
                    <a:xfrm>
                      <a:off x="0" y="0"/>
                      <a:ext cx="3132814" cy="2528045"/>
                    </a:xfrm>
                    <a:prstGeom prst="rect">
                      <a:avLst/>
                    </a:prstGeom>
                  </pic:spPr>
                </pic:pic>
              </a:graphicData>
            </a:graphic>
          </wp:inline>
        </w:drawing>
      </w:r>
    </w:p>
    <w:p w14:paraId="53F7D88C" w14:textId="77777777" w:rsidR="007C5FFF" w:rsidRDefault="007C5FFF" w:rsidP="007C5FFF">
      <w:pPr>
        <w:ind w:left="360"/>
        <w:rPr>
          <w:b/>
          <w:bCs/>
        </w:rPr>
      </w:pPr>
      <w:r w:rsidRPr="007C5FFF">
        <w:rPr>
          <w:b/>
          <w:bCs/>
        </w:rPr>
        <w:drawing>
          <wp:inline distT="0" distB="0" distL="0" distR="0" wp14:anchorId="34A78DE6" wp14:editId="44FA29DA">
            <wp:extent cx="3105150" cy="2589434"/>
            <wp:effectExtent l="0" t="0" r="0" b="1905"/>
            <wp:docPr id="40203035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30356" name="Picture 1" descr="A blue squares with white text&#10;&#10;AI-generated content may be incorrect."/>
                    <pic:cNvPicPr/>
                  </pic:nvPicPr>
                  <pic:blipFill>
                    <a:blip r:embed="rId108"/>
                    <a:stretch>
                      <a:fillRect/>
                    </a:stretch>
                  </pic:blipFill>
                  <pic:spPr>
                    <a:xfrm>
                      <a:off x="0" y="0"/>
                      <a:ext cx="3111488" cy="2594719"/>
                    </a:xfrm>
                    <a:prstGeom prst="rect">
                      <a:avLst/>
                    </a:prstGeom>
                  </pic:spPr>
                </pic:pic>
              </a:graphicData>
            </a:graphic>
          </wp:inline>
        </w:drawing>
      </w:r>
    </w:p>
    <w:p w14:paraId="2D2CBF9F" w14:textId="0BB246A6" w:rsidR="007C5FFF" w:rsidRDefault="007C5FFF" w:rsidP="007C5FFF">
      <w:pPr>
        <w:ind w:left="360"/>
        <w:rPr>
          <w:b/>
          <w:bCs/>
        </w:rPr>
      </w:pPr>
      <w:r w:rsidRPr="007C5FFF">
        <w:rPr>
          <w:b/>
          <w:bCs/>
        </w:rPr>
        <w:drawing>
          <wp:inline distT="0" distB="0" distL="0" distR="0" wp14:anchorId="514D12DD" wp14:editId="06FCC61B">
            <wp:extent cx="3171825" cy="2567404"/>
            <wp:effectExtent l="0" t="0" r="0" b="4445"/>
            <wp:docPr id="3045894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9475" name="Picture 1" descr="A blue squares with white text&#10;&#10;AI-generated content may be incorrect."/>
                    <pic:cNvPicPr/>
                  </pic:nvPicPr>
                  <pic:blipFill>
                    <a:blip r:embed="rId109"/>
                    <a:stretch>
                      <a:fillRect/>
                    </a:stretch>
                  </pic:blipFill>
                  <pic:spPr>
                    <a:xfrm>
                      <a:off x="0" y="0"/>
                      <a:ext cx="3176168" cy="2570919"/>
                    </a:xfrm>
                    <a:prstGeom prst="rect">
                      <a:avLst/>
                    </a:prstGeom>
                  </pic:spPr>
                </pic:pic>
              </a:graphicData>
            </a:graphic>
          </wp:inline>
        </w:drawing>
      </w:r>
    </w:p>
    <w:p w14:paraId="26C3F4F3" w14:textId="77777777" w:rsidR="007C5FFF" w:rsidRDefault="007C5FFF" w:rsidP="007C5FFF">
      <w:pPr>
        <w:ind w:left="360"/>
        <w:rPr>
          <w:b/>
          <w:bCs/>
        </w:rPr>
      </w:pPr>
    </w:p>
    <w:p w14:paraId="63A088A7" w14:textId="77777777" w:rsidR="007C5FFF" w:rsidRDefault="007C5FFF">
      <w:pPr>
        <w:rPr>
          <w:b/>
          <w:bCs/>
        </w:rPr>
      </w:pPr>
      <w:r>
        <w:rPr>
          <w:b/>
          <w:bCs/>
        </w:rPr>
        <w:br w:type="page"/>
      </w:r>
    </w:p>
    <w:p w14:paraId="3F7D6E97" w14:textId="572E439A" w:rsidR="007C5FFF" w:rsidRDefault="007C5FFF" w:rsidP="009573F8">
      <w:r>
        <w:lastRenderedPageBreak/>
        <w:t>From the confusion matrices and evaluation results above</w:t>
      </w:r>
      <w:r w:rsidR="009573F8">
        <w:t>:</w:t>
      </w:r>
    </w:p>
    <w:p w14:paraId="6B040C6C" w14:textId="77777777" w:rsidR="007C5FFF" w:rsidRPr="007C5FFF" w:rsidRDefault="007C5FFF" w:rsidP="007C5FFF">
      <w:pPr>
        <w:ind w:left="360"/>
      </w:pPr>
    </w:p>
    <w:p w14:paraId="0EBEED90" w14:textId="5487E9A8" w:rsidR="00285F76" w:rsidRPr="0033371D" w:rsidRDefault="00285F76" w:rsidP="00285F76">
      <w:pPr>
        <w:rPr>
          <w:b/>
          <w:bCs/>
        </w:rPr>
      </w:pPr>
      <w:r w:rsidRPr="0033371D">
        <w:rPr>
          <w:b/>
          <w:bCs/>
        </w:rPr>
        <w:t>Overall Performance</w:t>
      </w:r>
    </w:p>
    <w:p w14:paraId="4DAC62E3" w14:textId="77777777" w:rsidR="00285F76" w:rsidRDefault="00285F76" w:rsidP="00285F76"/>
    <w:tbl>
      <w:tblPr>
        <w:tblStyle w:val="TableGrid"/>
        <w:tblW w:w="0" w:type="auto"/>
        <w:tblLook w:val="04A0" w:firstRow="1" w:lastRow="0" w:firstColumn="1" w:lastColumn="0" w:noHBand="0" w:noVBand="1"/>
      </w:tblPr>
      <w:tblGrid>
        <w:gridCol w:w="2697"/>
        <w:gridCol w:w="2697"/>
        <w:gridCol w:w="2698"/>
        <w:gridCol w:w="2698"/>
      </w:tblGrid>
      <w:tr w:rsidR="00285F76" w14:paraId="5B813964" w14:textId="77777777" w:rsidTr="0046055D">
        <w:tc>
          <w:tcPr>
            <w:tcW w:w="2697" w:type="dxa"/>
          </w:tcPr>
          <w:p w14:paraId="695A736E" w14:textId="77777777" w:rsidR="00285F76" w:rsidRPr="00D77D07" w:rsidRDefault="00285F76" w:rsidP="0046055D">
            <w:pPr>
              <w:rPr>
                <w:b/>
                <w:bCs/>
              </w:rPr>
            </w:pPr>
            <w:r w:rsidRPr="00D77D07">
              <w:rPr>
                <w:b/>
                <w:bCs/>
              </w:rPr>
              <w:t>Metric</w:t>
            </w:r>
          </w:p>
        </w:tc>
        <w:tc>
          <w:tcPr>
            <w:tcW w:w="2697" w:type="dxa"/>
          </w:tcPr>
          <w:p w14:paraId="4E0B426A" w14:textId="2C72EE44" w:rsidR="00285F76" w:rsidRPr="00D77D07" w:rsidRDefault="007C5FFF" w:rsidP="0046055D">
            <w:pPr>
              <w:rPr>
                <w:b/>
                <w:bCs/>
              </w:rPr>
            </w:pPr>
            <w:r>
              <w:rPr>
                <w:b/>
                <w:bCs/>
              </w:rPr>
              <w:t>V</w:t>
            </w:r>
            <w:r w:rsidR="009E5B7C">
              <w:rPr>
                <w:b/>
                <w:bCs/>
              </w:rPr>
              <w:t>2.2</w:t>
            </w:r>
            <w:r>
              <w:rPr>
                <w:b/>
                <w:bCs/>
              </w:rPr>
              <w:t xml:space="preserve"> </w:t>
            </w:r>
          </w:p>
        </w:tc>
        <w:tc>
          <w:tcPr>
            <w:tcW w:w="2698" w:type="dxa"/>
          </w:tcPr>
          <w:p w14:paraId="20FFB53A" w14:textId="1B820FDA" w:rsidR="00285F76" w:rsidRPr="007C5FFF" w:rsidRDefault="007C5FFF" w:rsidP="0046055D">
            <w:pPr>
              <w:rPr>
                <w:b/>
                <w:bCs/>
              </w:rPr>
            </w:pPr>
            <w:r w:rsidRPr="007C5FFF">
              <w:rPr>
                <w:b/>
                <w:bCs/>
              </w:rPr>
              <w:t>V2</w:t>
            </w:r>
            <w:r w:rsidR="00BE7FCB">
              <w:rPr>
                <w:b/>
                <w:bCs/>
              </w:rPr>
              <w:t>.1</w:t>
            </w:r>
          </w:p>
        </w:tc>
        <w:tc>
          <w:tcPr>
            <w:tcW w:w="2698" w:type="dxa"/>
          </w:tcPr>
          <w:p w14:paraId="0CD827F2" w14:textId="77777777" w:rsidR="00285F76" w:rsidRPr="00D77D07" w:rsidRDefault="00285F76" w:rsidP="0046055D">
            <w:pPr>
              <w:rPr>
                <w:b/>
                <w:bCs/>
              </w:rPr>
            </w:pPr>
            <w:r w:rsidRPr="00D77D07">
              <w:rPr>
                <w:b/>
                <w:bCs/>
              </w:rPr>
              <w:t>Change</w:t>
            </w:r>
          </w:p>
        </w:tc>
      </w:tr>
      <w:tr w:rsidR="00285F76" w14:paraId="7FC47802" w14:textId="77777777" w:rsidTr="0046055D">
        <w:tc>
          <w:tcPr>
            <w:tcW w:w="2697" w:type="dxa"/>
          </w:tcPr>
          <w:p w14:paraId="0783A04D" w14:textId="77777777" w:rsidR="00285F76" w:rsidRDefault="00285F76" w:rsidP="0046055D">
            <w:r>
              <w:t>Accuracy</w:t>
            </w:r>
          </w:p>
        </w:tc>
        <w:tc>
          <w:tcPr>
            <w:tcW w:w="2697" w:type="dxa"/>
          </w:tcPr>
          <w:p w14:paraId="5FA95DD2" w14:textId="71DE1338" w:rsidR="00285F76" w:rsidRDefault="007C5FFF" w:rsidP="0046055D">
            <w:r>
              <w:t>0.9521</w:t>
            </w:r>
          </w:p>
        </w:tc>
        <w:tc>
          <w:tcPr>
            <w:tcW w:w="2698" w:type="dxa"/>
          </w:tcPr>
          <w:p w14:paraId="7F8135CD" w14:textId="77777777" w:rsidR="00285F76" w:rsidRDefault="00285F76" w:rsidP="0046055D">
            <w:r>
              <w:t>0.9515</w:t>
            </w:r>
          </w:p>
        </w:tc>
        <w:tc>
          <w:tcPr>
            <w:tcW w:w="2698" w:type="dxa"/>
          </w:tcPr>
          <w:p w14:paraId="1AF9E49F" w14:textId="43D88DE0" w:rsidR="00285F76" w:rsidRDefault="007C5FFF" w:rsidP="0046055D">
            <w:r>
              <w:t>+0.0006</w:t>
            </w:r>
          </w:p>
        </w:tc>
      </w:tr>
      <w:tr w:rsidR="00285F76" w14:paraId="799834F4" w14:textId="77777777" w:rsidTr="0046055D">
        <w:tc>
          <w:tcPr>
            <w:tcW w:w="2697" w:type="dxa"/>
          </w:tcPr>
          <w:p w14:paraId="2F3CD32C" w14:textId="77777777" w:rsidR="00285F76" w:rsidRDefault="00285F76" w:rsidP="0046055D">
            <w:r>
              <w:t>Precision</w:t>
            </w:r>
          </w:p>
        </w:tc>
        <w:tc>
          <w:tcPr>
            <w:tcW w:w="2697" w:type="dxa"/>
          </w:tcPr>
          <w:p w14:paraId="4B7E0EEF" w14:textId="338D5F65" w:rsidR="00285F76" w:rsidRDefault="007C5FFF" w:rsidP="0046055D">
            <w:r>
              <w:t>0.9400</w:t>
            </w:r>
          </w:p>
        </w:tc>
        <w:tc>
          <w:tcPr>
            <w:tcW w:w="2698" w:type="dxa"/>
          </w:tcPr>
          <w:p w14:paraId="3E0FB965" w14:textId="77777777" w:rsidR="00285F76" w:rsidRDefault="00285F76" w:rsidP="0046055D">
            <w:r>
              <w:t>0.9276</w:t>
            </w:r>
          </w:p>
        </w:tc>
        <w:tc>
          <w:tcPr>
            <w:tcW w:w="2698" w:type="dxa"/>
          </w:tcPr>
          <w:p w14:paraId="7C4837F9" w14:textId="7A8CBA86" w:rsidR="00285F76" w:rsidRDefault="007C5FFF" w:rsidP="0046055D">
            <w:r>
              <w:t>+0.0124</w:t>
            </w:r>
          </w:p>
        </w:tc>
      </w:tr>
      <w:tr w:rsidR="00285F76" w14:paraId="6F10FBC0" w14:textId="77777777" w:rsidTr="0046055D">
        <w:tc>
          <w:tcPr>
            <w:tcW w:w="2697" w:type="dxa"/>
          </w:tcPr>
          <w:p w14:paraId="5F346B40" w14:textId="77777777" w:rsidR="00285F76" w:rsidRDefault="00285F76" w:rsidP="0046055D">
            <w:r>
              <w:t>Recall</w:t>
            </w:r>
          </w:p>
        </w:tc>
        <w:tc>
          <w:tcPr>
            <w:tcW w:w="2697" w:type="dxa"/>
          </w:tcPr>
          <w:p w14:paraId="790364C4" w14:textId="0623F279" w:rsidR="00285F76" w:rsidRDefault="00285F76" w:rsidP="0046055D">
            <w:r>
              <w:t>0.9</w:t>
            </w:r>
            <w:r w:rsidR="007C5FFF">
              <w:t>625</w:t>
            </w:r>
          </w:p>
        </w:tc>
        <w:tc>
          <w:tcPr>
            <w:tcW w:w="2698" w:type="dxa"/>
          </w:tcPr>
          <w:p w14:paraId="123DB056" w14:textId="77777777" w:rsidR="00285F76" w:rsidRDefault="00285F76" w:rsidP="0046055D">
            <w:r>
              <w:t>0.9760</w:t>
            </w:r>
          </w:p>
        </w:tc>
        <w:tc>
          <w:tcPr>
            <w:tcW w:w="2698" w:type="dxa"/>
          </w:tcPr>
          <w:p w14:paraId="63A293E7" w14:textId="08023D36" w:rsidR="00285F76" w:rsidRDefault="007C5FFF" w:rsidP="0046055D">
            <w:r>
              <w:t>-0.0135</w:t>
            </w:r>
          </w:p>
        </w:tc>
      </w:tr>
      <w:tr w:rsidR="00285F76" w14:paraId="2196857F" w14:textId="77777777" w:rsidTr="0046055D">
        <w:tc>
          <w:tcPr>
            <w:tcW w:w="2697" w:type="dxa"/>
          </w:tcPr>
          <w:p w14:paraId="7996F819" w14:textId="77777777" w:rsidR="00285F76" w:rsidRDefault="00285F76" w:rsidP="0046055D">
            <w:r>
              <w:t>F1 Score</w:t>
            </w:r>
          </w:p>
        </w:tc>
        <w:tc>
          <w:tcPr>
            <w:tcW w:w="2697" w:type="dxa"/>
          </w:tcPr>
          <w:p w14:paraId="2FB8C0F5" w14:textId="0BA5B97E" w:rsidR="00285F76" w:rsidRDefault="00285F76" w:rsidP="0046055D">
            <w:r>
              <w:t>0.9</w:t>
            </w:r>
            <w:r w:rsidR="007C5FFF">
              <w:t>511</w:t>
            </w:r>
          </w:p>
        </w:tc>
        <w:tc>
          <w:tcPr>
            <w:tcW w:w="2698" w:type="dxa"/>
          </w:tcPr>
          <w:p w14:paraId="5DCF43CE" w14:textId="77777777" w:rsidR="00285F76" w:rsidRDefault="00285F76" w:rsidP="0046055D">
            <w:r>
              <w:t>0.9512</w:t>
            </w:r>
          </w:p>
        </w:tc>
        <w:tc>
          <w:tcPr>
            <w:tcW w:w="2698" w:type="dxa"/>
          </w:tcPr>
          <w:p w14:paraId="736916A4" w14:textId="56EEA244" w:rsidR="00285F76" w:rsidRDefault="00285F76" w:rsidP="0046055D">
            <w:r>
              <w:t>-0.00</w:t>
            </w:r>
            <w:r w:rsidR="007C5FFF">
              <w:t>01</w:t>
            </w:r>
          </w:p>
        </w:tc>
      </w:tr>
      <w:tr w:rsidR="00285F76" w14:paraId="0BDDC5E1" w14:textId="77777777" w:rsidTr="0046055D">
        <w:tc>
          <w:tcPr>
            <w:tcW w:w="2697" w:type="dxa"/>
          </w:tcPr>
          <w:p w14:paraId="268C0C9D" w14:textId="77777777" w:rsidR="00285F76" w:rsidRDefault="00285F76" w:rsidP="0046055D">
            <w:r>
              <w:t>ROC-AUC</w:t>
            </w:r>
          </w:p>
        </w:tc>
        <w:tc>
          <w:tcPr>
            <w:tcW w:w="2697" w:type="dxa"/>
          </w:tcPr>
          <w:p w14:paraId="65CCB4B4" w14:textId="7EEDFFF2" w:rsidR="00285F76" w:rsidRDefault="00285F76" w:rsidP="0046055D">
            <w:r>
              <w:t>0.95</w:t>
            </w:r>
            <w:r w:rsidR="007C5FFF">
              <w:t>24</w:t>
            </w:r>
          </w:p>
        </w:tc>
        <w:tc>
          <w:tcPr>
            <w:tcW w:w="2698" w:type="dxa"/>
          </w:tcPr>
          <w:p w14:paraId="793D5D24" w14:textId="77777777" w:rsidR="00285F76" w:rsidRDefault="00285F76" w:rsidP="0046055D">
            <w:r>
              <w:t>0.9522</w:t>
            </w:r>
          </w:p>
        </w:tc>
        <w:tc>
          <w:tcPr>
            <w:tcW w:w="2698" w:type="dxa"/>
          </w:tcPr>
          <w:p w14:paraId="422B22AB" w14:textId="2DFC748B" w:rsidR="00285F76" w:rsidRDefault="007C5FFF" w:rsidP="0046055D">
            <w:r>
              <w:t>+0.0002</w:t>
            </w:r>
          </w:p>
        </w:tc>
      </w:tr>
    </w:tbl>
    <w:p w14:paraId="1D7CB557" w14:textId="77777777" w:rsidR="00285F76" w:rsidRDefault="00285F76" w:rsidP="00285F76"/>
    <w:p w14:paraId="54457E3B" w14:textId="77777777" w:rsidR="00285F76" w:rsidRDefault="00285F76" w:rsidP="00285F76">
      <w:pPr>
        <w:rPr>
          <w:b/>
          <w:bCs/>
        </w:rPr>
      </w:pPr>
      <w:r>
        <w:rPr>
          <w:b/>
          <w:bCs/>
        </w:rPr>
        <w:t>ISOT Dataset</w:t>
      </w:r>
    </w:p>
    <w:p w14:paraId="09087D0C" w14:textId="77777777" w:rsidR="00285F76" w:rsidRDefault="00285F76" w:rsidP="00285F76"/>
    <w:tbl>
      <w:tblPr>
        <w:tblStyle w:val="TableGrid"/>
        <w:tblW w:w="0" w:type="auto"/>
        <w:tblLook w:val="04A0" w:firstRow="1" w:lastRow="0" w:firstColumn="1" w:lastColumn="0" w:noHBand="0" w:noVBand="1"/>
      </w:tblPr>
      <w:tblGrid>
        <w:gridCol w:w="2697"/>
        <w:gridCol w:w="2697"/>
        <w:gridCol w:w="2698"/>
        <w:gridCol w:w="2698"/>
      </w:tblGrid>
      <w:tr w:rsidR="00285F76" w14:paraId="101FE89C" w14:textId="77777777" w:rsidTr="0046055D">
        <w:tc>
          <w:tcPr>
            <w:tcW w:w="2697" w:type="dxa"/>
          </w:tcPr>
          <w:p w14:paraId="25B1E025" w14:textId="77777777" w:rsidR="00285F76" w:rsidRPr="00D77D07" w:rsidRDefault="00285F76" w:rsidP="0046055D">
            <w:pPr>
              <w:rPr>
                <w:b/>
                <w:bCs/>
              </w:rPr>
            </w:pPr>
            <w:r w:rsidRPr="00D77D07">
              <w:rPr>
                <w:b/>
                <w:bCs/>
              </w:rPr>
              <w:t>Metric</w:t>
            </w:r>
          </w:p>
        </w:tc>
        <w:tc>
          <w:tcPr>
            <w:tcW w:w="2697" w:type="dxa"/>
          </w:tcPr>
          <w:p w14:paraId="33F0BA6B" w14:textId="2FF78680" w:rsidR="00285F76" w:rsidRPr="00D77D07" w:rsidRDefault="007C5FFF" w:rsidP="0046055D">
            <w:pPr>
              <w:rPr>
                <w:b/>
                <w:bCs/>
              </w:rPr>
            </w:pPr>
            <w:r>
              <w:rPr>
                <w:b/>
                <w:bCs/>
              </w:rPr>
              <w:t>V2.</w:t>
            </w:r>
            <w:r w:rsidR="00BE7FCB">
              <w:rPr>
                <w:b/>
                <w:bCs/>
              </w:rPr>
              <w:t>2</w:t>
            </w:r>
          </w:p>
        </w:tc>
        <w:tc>
          <w:tcPr>
            <w:tcW w:w="2698" w:type="dxa"/>
          </w:tcPr>
          <w:p w14:paraId="352C5F95" w14:textId="48E7CEBE" w:rsidR="00285F76" w:rsidRPr="00D77D07" w:rsidRDefault="007C5FFF" w:rsidP="0046055D">
            <w:pPr>
              <w:rPr>
                <w:b/>
                <w:bCs/>
              </w:rPr>
            </w:pPr>
            <w:r>
              <w:rPr>
                <w:b/>
                <w:bCs/>
              </w:rPr>
              <w:t>V2.</w:t>
            </w:r>
            <w:r w:rsidR="00BE7FCB">
              <w:rPr>
                <w:b/>
                <w:bCs/>
              </w:rPr>
              <w:t>1</w:t>
            </w:r>
            <w:r>
              <w:rPr>
                <w:b/>
                <w:bCs/>
              </w:rPr>
              <w:t xml:space="preserve"> </w:t>
            </w:r>
          </w:p>
        </w:tc>
        <w:tc>
          <w:tcPr>
            <w:tcW w:w="2698" w:type="dxa"/>
          </w:tcPr>
          <w:p w14:paraId="025BA043" w14:textId="77777777" w:rsidR="00285F76" w:rsidRPr="00D77D07" w:rsidRDefault="00285F76" w:rsidP="0046055D">
            <w:pPr>
              <w:rPr>
                <w:b/>
                <w:bCs/>
              </w:rPr>
            </w:pPr>
            <w:r w:rsidRPr="00D77D07">
              <w:rPr>
                <w:b/>
                <w:bCs/>
              </w:rPr>
              <w:t>Change</w:t>
            </w:r>
          </w:p>
        </w:tc>
      </w:tr>
      <w:tr w:rsidR="00285F76" w14:paraId="34D99C45" w14:textId="77777777" w:rsidTr="0046055D">
        <w:tc>
          <w:tcPr>
            <w:tcW w:w="2697" w:type="dxa"/>
          </w:tcPr>
          <w:p w14:paraId="332B59FA" w14:textId="77777777" w:rsidR="00285F76" w:rsidRDefault="00285F76" w:rsidP="0046055D">
            <w:r>
              <w:t>Accuracy</w:t>
            </w:r>
          </w:p>
        </w:tc>
        <w:tc>
          <w:tcPr>
            <w:tcW w:w="2697" w:type="dxa"/>
          </w:tcPr>
          <w:p w14:paraId="2127AA3B" w14:textId="6A4F05BB" w:rsidR="00285F76" w:rsidRDefault="00285F76" w:rsidP="0046055D">
            <w:r>
              <w:t>0.998</w:t>
            </w:r>
            <w:r w:rsidR="007C5FFF">
              <w:t>8</w:t>
            </w:r>
          </w:p>
        </w:tc>
        <w:tc>
          <w:tcPr>
            <w:tcW w:w="2698" w:type="dxa"/>
          </w:tcPr>
          <w:p w14:paraId="09BA6E2E" w14:textId="77777777" w:rsidR="00285F76" w:rsidRDefault="00285F76" w:rsidP="0046055D">
            <w:r>
              <w:t>0.9989</w:t>
            </w:r>
          </w:p>
        </w:tc>
        <w:tc>
          <w:tcPr>
            <w:tcW w:w="2698" w:type="dxa"/>
          </w:tcPr>
          <w:p w14:paraId="50219EE5" w14:textId="5EB67F41" w:rsidR="00285F76" w:rsidRDefault="00055630" w:rsidP="0046055D">
            <w:r>
              <w:t>-0.0001</w:t>
            </w:r>
          </w:p>
        </w:tc>
      </w:tr>
      <w:tr w:rsidR="00285F76" w14:paraId="18AA0D1F" w14:textId="77777777" w:rsidTr="0046055D">
        <w:tc>
          <w:tcPr>
            <w:tcW w:w="2697" w:type="dxa"/>
          </w:tcPr>
          <w:p w14:paraId="1B4CDE2F" w14:textId="77777777" w:rsidR="00285F76" w:rsidRDefault="00285F76" w:rsidP="0046055D">
            <w:r>
              <w:t>Precision</w:t>
            </w:r>
          </w:p>
        </w:tc>
        <w:tc>
          <w:tcPr>
            <w:tcW w:w="2697" w:type="dxa"/>
          </w:tcPr>
          <w:p w14:paraId="6EF45FC1" w14:textId="594B4850" w:rsidR="00285F76" w:rsidRDefault="00285F76" w:rsidP="0046055D">
            <w:r>
              <w:t>0.99</w:t>
            </w:r>
            <w:r w:rsidR="007C5FFF">
              <w:t>88</w:t>
            </w:r>
          </w:p>
        </w:tc>
        <w:tc>
          <w:tcPr>
            <w:tcW w:w="2698" w:type="dxa"/>
          </w:tcPr>
          <w:p w14:paraId="300A4F2C" w14:textId="77777777" w:rsidR="00285F76" w:rsidRDefault="00285F76" w:rsidP="0046055D">
            <w:r>
              <w:t>0.9986</w:t>
            </w:r>
          </w:p>
        </w:tc>
        <w:tc>
          <w:tcPr>
            <w:tcW w:w="2698" w:type="dxa"/>
          </w:tcPr>
          <w:p w14:paraId="168C1FBB" w14:textId="02CA1908" w:rsidR="00285F76" w:rsidRDefault="00055630" w:rsidP="0046055D">
            <w:r>
              <w:t>+0.0002</w:t>
            </w:r>
          </w:p>
        </w:tc>
      </w:tr>
      <w:tr w:rsidR="00285F76" w14:paraId="518A067F" w14:textId="77777777" w:rsidTr="0046055D">
        <w:tc>
          <w:tcPr>
            <w:tcW w:w="2697" w:type="dxa"/>
          </w:tcPr>
          <w:p w14:paraId="4EC61CFA" w14:textId="77777777" w:rsidR="00285F76" w:rsidRDefault="00285F76" w:rsidP="0046055D">
            <w:r>
              <w:t>Recall</w:t>
            </w:r>
          </w:p>
        </w:tc>
        <w:tc>
          <w:tcPr>
            <w:tcW w:w="2697" w:type="dxa"/>
          </w:tcPr>
          <w:p w14:paraId="21527DEF" w14:textId="3BDDD9F2" w:rsidR="00285F76" w:rsidRDefault="00285F76" w:rsidP="0046055D">
            <w:r>
              <w:t>0.99</w:t>
            </w:r>
            <w:r w:rsidR="007C5FFF">
              <w:t>86</w:t>
            </w:r>
          </w:p>
        </w:tc>
        <w:tc>
          <w:tcPr>
            <w:tcW w:w="2698" w:type="dxa"/>
          </w:tcPr>
          <w:p w14:paraId="74B60EDD" w14:textId="77777777" w:rsidR="00285F76" w:rsidRDefault="00285F76" w:rsidP="0046055D">
            <w:r>
              <w:t>0.9991</w:t>
            </w:r>
          </w:p>
        </w:tc>
        <w:tc>
          <w:tcPr>
            <w:tcW w:w="2698" w:type="dxa"/>
          </w:tcPr>
          <w:p w14:paraId="07653AB6" w14:textId="44DF4972" w:rsidR="00285F76" w:rsidRDefault="00055630" w:rsidP="0046055D">
            <w:r>
              <w:t>-0.0005</w:t>
            </w:r>
          </w:p>
        </w:tc>
      </w:tr>
      <w:tr w:rsidR="00285F76" w14:paraId="78D28B15" w14:textId="77777777" w:rsidTr="0046055D">
        <w:tc>
          <w:tcPr>
            <w:tcW w:w="2697" w:type="dxa"/>
          </w:tcPr>
          <w:p w14:paraId="372820B0" w14:textId="77777777" w:rsidR="00285F76" w:rsidRDefault="00285F76" w:rsidP="0046055D">
            <w:r>
              <w:t>F1 Score</w:t>
            </w:r>
          </w:p>
        </w:tc>
        <w:tc>
          <w:tcPr>
            <w:tcW w:w="2697" w:type="dxa"/>
          </w:tcPr>
          <w:p w14:paraId="197ABEA8" w14:textId="0DCA00AD" w:rsidR="00285F76" w:rsidRDefault="00285F76" w:rsidP="0046055D">
            <w:r>
              <w:t>0.99</w:t>
            </w:r>
            <w:r w:rsidR="007C5FFF">
              <w:t>87</w:t>
            </w:r>
          </w:p>
        </w:tc>
        <w:tc>
          <w:tcPr>
            <w:tcW w:w="2698" w:type="dxa"/>
          </w:tcPr>
          <w:p w14:paraId="14F0E7C9" w14:textId="77777777" w:rsidR="00285F76" w:rsidRDefault="00285F76" w:rsidP="0046055D">
            <w:r>
              <w:t>0.9988</w:t>
            </w:r>
          </w:p>
        </w:tc>
        <w:tc>
          <w:tcPr>
            <w:tcW w:w="2698" w:type="dxa"/>
          </w:tcPr>
          <w:p w14:paraId="78F8B8B2" w14:textId="489393B3" w:rsidR="00285F76" w:rsidRDefault="00055630" w:rsidP="0046055D">
            <w:r>
              <w:t>-0.0001</w:t>
            </w:r>
          </w:p>
        </w:tc>
      </w:tr>
      <w:tr w:rsidR="00285F76" w14:paraId="086DAEB5" w14:textId="77777777" w:rsidTr="0046055D">
        <w:tc>
          <w:tcPr>
            <w:tcW w:w="2697" w:type="dxa"/>
          </w:tcPr>
          <w:p w14:paraId="402E9FBD" w14:textId="77777777" w:rsidR="00285F76" w:rsidRDefault="00285F76" w:rsidP="0046055D">
            <w:r>
              <w:t>ROC-AUC</w:t>
            </w:r>
          </w:p>
        </w:tc>
        <w:tc>
          <w:tcPr>
            <w:tcW w:w="2697" w:type="dxa"/>
          </w:tcPr>
          <w:p w14:paraId="57B2D9EB" w14:textId="27A1172A" w:rsidR="00285F76" w:rsidRDefault="00285F76" w:rsidP="0046055D">
            <w:r>
              <w:t>0.998</w:t>
            </w:r>
            <w:r w:rsidR="007C5FFF">
              <w:t>8</w:t>
            </w:r>
          </w:p>
        </w:tc>
        <w:tc>
          <w:tcPr>
            <w:tcW w:w="2698" w:type="dxa"/>
          </w:tcPr>
          <w:p w14:paraId="035EF86C" w14:textId="77777777" w:rsidR="00285F76" w:rsidRDefault="00285F76" w:rsidP="0046055D">
            <w:r>
              <w:t>0.9989</w:t>
            </w:r>
          </w:p>
        </w:tc>
        <w:tc>
          <w:tcPr>
            <w:tcW w:w="2698" w:type="dxa"/>
          </w:tcPr>
          <w:p w14:paraId="6D6CF7DC" w14:textId="12C9EAAA" w:rsidR="00285F76" w:rsidRDefault="00055630" w:rsidP="0046055D">
            <w:r>
              <w:t>-0.0001</w:t>
            </w:r>
          </w:p>
        </w:tc>
      </w:tr>
    </w:tbl>
    <w:p w14:paraId="72D40BED" w14:textId="77777777" w:rsidR="00285F76" w:rsidRDefault="00285F76" w:rsidP="00285F76">
      <w:pPr>
        <w:rPr>
          <w:b/>
          <w:bCs/>
        </w:rPr>
      </w:pPr>
    </w:p>
    <w:p w14:paraId="4BDA6973" w14:textId="77777777" w:rsidR="00285F76" w:rsidRPr="003F7B0C" w:rsidRDefault="00285F76" w:rsidP="00285F76">
      <w:r>
        <w:t xml:space="preserve">The model’s performance on the ISOT dataset remains exceptionally high, indicating that my model architecture is already sufficiently robust to reach the ceiling of possible performance on this dataset. </w:t>
      </w:r>
    </w:p>
    <w:p w14:paraId="150C3F6A" w14:textId="77777777" w:rsidR="00285F76" w:rsidRDefault="00285F76" w:rsidP="00285F76">
      <w:pPr>
        <w:rPr>
          <w:b/>
          <w:bCs/>
        </w:rPr>
      </w:pPr>
    </w:p>
    <w:p w14:paraId="11E988CC" w14:textId="77777777" w:rsidR="00285F76" w:rsidRPr="00990392" w:rsidRDefault="00285F76" w:rsidP="00285F76">
      <w:pPr>
        <w:rPr>
          <w:b/>
          <w:bCs/>
        </w:rPr>
      </w:pPr>
      <w:r w:rsidRPr="00990392">
        <w:rPr>
          <w:b/>
          <w:bCs/>
        </w:rPr>
        <w:t>LIAR Dataset</w:t>
      </w:r>
    </w:p>
    <w:p w14:paraId="4731B1EE" w14:textId="77777777" w:rsidR="00285F76" w:rsidRDefault="00285F76" w:rsidP="00285F76"/>
    <w:tbl>
      <w:tblPr>
        <w:tblStyle w:val="TableGrid"/>
        <w:tblW w:w="0" w:type="auto"/>
        <w:tblLook w:val="04A0" w:firstRow="1" w:lastRow="0" w:firstColumn="1" w:lastColumn="0" w:noHBand="0" w:noVBand="1"/>
      </w:tblPr>
      <w:tblGrid>
        <w:gridCol w:w="2697"/>
        <w:gridCol w:w="2697"/>
        <w:gridCol w:w="2698"/>
        <w:gridCol w:w="2698"/>
      </w:tblGrid>
      <w:tr w:rsidR="00285F76" w14:paraId="3AF2F972" w14:textId="77777777" w:rsidTr="0046055D">
        <w:tc>
          <w:tcPr>
            <w:tcW w:w="2697" w:type="dxa"/>
          </w:tcPr>
          <w:p w14:paraId="5883DDA9" w14:textId="77777777" w:rsidR="00285F76" w:rsidRPr="00D77D07" w:rsidRDefault="00285F76" w:rsidP="0046055D">
            <w:pPr>
              <w:rPr>
                <w:b/>
                <w:bCs/>
              </w:rPr>
            </w:pPr>
            <w:r w:rsidRPr="00D77D07">
              <w:rPr>
                <w:b/>
                <w:bCs/>
              </w:rPr>
              <w:t>Metric</w:t>
            </w:r>
          </w:p>
        </w:tc>
        <w:tc>
          <w:tcPr>
            <w:tcW w:w="2697" w:type="dxa"/>
          </w:tcPr>
          <w:p w14:paraId="55DB934E" w14:textId="35506E52" w:rsidR="00285F76" w:rsidRPr="00D77D07" w:rsidRDefault="00FD0E89" w:rsidP="0046055D">
            <w:pPr>
              <w:rPr>
                <w:b/>
                <w:bCs/>
              </w:rPr>
            </w:pPr>
            <w:r>
              <w:rPr>
                <w:b/>
                <w:bCs/>
              </w:rPr>
              <w:t>V2.2</w:t>
            </w:r>
          </w:p>
        </w:tc>
        <w:tc>
          <w:tcPr>
            <w:tcW w:w="2698" w:type="dxa"/>
          </w:tcPr>
          <w:p w14:paraId="63AEFB4A" w14:textId="2CBF79AD" w:rsidR="00285F76" w:rsidRPr="00D77D07" w:rsidRDefault="00285F76" w:rsidP="0046055D">
            <w:pPr>
              <w:rPr>
                <w:b/>
                <w:bCs/>
              </w:rPr>
            </w:pPr>
            <w:r>
              <w:rPr>
                <w:b/>
                <w:bCs/>
              </w:rPr>
              <w:t>V2.</w:t>
            </w:r>
            <w:r w:rsidR="00FD0E89">
              <w:rPr>
                <w:b/>
                <w:bCs/>
              </w:rPr>
              <w:t>1</w:t>
            </w:r>
          </w:p>
        </w:tc>
        <w:tc>
          <w:tcPr>
            <w:tcW w:w="2698" w:type="dxa"/>
          </w:tcPr>
          <w:p w14:paraId="4AEB2B8F" w14:textId="77777777" w:rsidR="00285F76" w:rsidRPr="00D77D07" w:rsidRDefault="00285F76" w:rsidP="0046055D">
            <w:pPr>
              <w:rPr>
                <w:b/>
                <w:bCs/>
              </w:rPr>
            </w:pPr>
            <w:r w:rsidRPr="00D77D07">
              <w:rPr>
                <w:b/>
                <w:bCs/>
              </w:rPr>
              <w:t>Change</w:t>
            </w:r>
          </w:p>
        </w:tc>
      </w:tr>
      <w:tr w:rsidR="00285F76" w14:paraId="647B09B7" w14:textId="77777777" w:rsidTr="0046055D">
        <w:tc>
          <w:tcPr>
            <w:tcW w:w="2697" w:type="dxa"/>
          </w:tcPr>
          <w:p w14:paraId="165864DB" w14:textId="77777777" w:rsidR="00285F76" w:rsidRDefault="00285F76" w:rsidP="0046055D">
            <w:r>
              <w:t>Accuracy</w:t>
            </w:r>
          </w:p>
        </w:tc>
        <w:tc>
          <w:tcPr>
            <w:tcW w:w="2697" w:type="dxa"/>
          </w:tcPr>
          <w:p w14:paraId="5821E240" w14:textId="029324AF" w:rsidR="00285F76" w:rsidRDefault="00285F76" w:rsidP="0046055D">
            <w:r>
              <w:t>0.</w:t>
            </w:r>
            <w:r w:rsidR="00FD0E89">
              <w:t>6212</w:t>
            </w:r>
          </w:p>
        </w:tc>
        <w:tc>
          <w:tcPr>
            <w:tcW w:w="2698" w:type="dxa"/>
          </w:tcPr>
          <w:p w14:paraId="26F19009" w14:textId="77777777" w:rsidR="00285F76" w:rsidRDefault="00285F76" w:rsidP="0046055D">
            <w:r>
              <w:t>0.6156</w:t>
            </w:r>
          </w:p>
        </w:tc>
        <w:tc>
          <w:tcPr>
            <w:tcW w:w="2698" w:type="dxa"/>
          </w:tcPr>
          <w:p w14:paraId="1C2F7A7F" w14:textId="6B4673C9" w:rsidR="00285F76" w:rsidRDefault="00FD0E89" w:rsidP="0046055D">
            <w:r>
              <w:t>+0.0056</w:t>
            </w:r>
          </w:p>
        </w:tc>
      </w:tr>
      <w:tr w:rsidR="00285F76" w14:paraId="2A374438" w14:textId="77777777" w:rsidTr="0046055D">
        <w:tc>
          <w:tcPr>
            <w:tcW w:w="2697" w:type="dxa"/>
          </w:tcPr>
          <w:p w14:paraId="5F30986E" w14:textId="77777777" w:rsidR="00285F76" w:rsidRDefault="00285F76" w:rsidP="0046055D">
            <w:r>
              <w:t>Precision</w:t>
            </w:r>
          </w:p>
        </w:tc>
        <w:tc>
          <w:tcPr>
            <w:tcW w:w="2697" w:type="dxa"/>
          </w:tcPr>
          <w:p w14:paraId="6654A3D4" w14:textId="2E6F0204" w:rsidR="00285F76" w:rsidRDefault="00285F76" w:rsidP="0046055D">
            <w:r>
              <w:t>0.</w:t>
            </w:r>
            <w:r w:rsidR="007C5FFF">
              <w:t>6</w:t>
            </w:r>
            <w:r w:rsidR="00FD0E89">
              <w:t>403</w:t>
            </w:r>
          </w:p>
        </w:tc>
        <w:tc>
          <w:tcPr>
            <w:tcW w:w="2698" w:type="dxa"/>
          </w:tcPr>
          <w:p w14:paraId="581DDD1F" w14:textId="77777777" w:rsidR="00285F76" w:rsidRDefault="00285F76" w:rsidP="0046055D">
            <w:r>
              <w:t>0.6169</w:t>
            </w:r>
          </w:p>
        </w:tc>
        <w:tc>
          <w:tcPr>
            <w:tcW w:w="2698" w:type="dxa"/>
          </w:tcPr>
          <w:p w14:paraId="0CB8D7B0" w14:textId="66A1DF55" w:rsidR="00285F76" w:rsidRDefault="00FD0E89" w:rsidP="0046055D">
            <w:r>
              <w:t>+0.0234</w:t>
            </w:r>
          </w:p>
        </w:tc>
      </w:tr>
      <w:tr w:rsidR="00285F76" w14:paraId="3AD1D2EA" w14:textId="77777777" w:rsidTr="0046055D">
        <w:tc>
          <w:tcPr>
            <w:tcW w:w="2697" w:type="dxa"/>
          </w:tcPr>
          <w:p w14:paraId="2540E48C" w14:textId="77777777" w:rsidR="00285F76" w:rsidRDefault="00285F76" w:rsidP="0046055D">
            <w:r>
              <w:t>Recall</w:t>
            </w:r>
          </w:p>
        </w:tc>
        <w:tc>
          <w:tcPr>
            <w:tcW w:w="2697" w:type="dxa"/>
          </w:tcPr>
          <w:p w14:paraId="458C9E49" w14:textId="68466CE6" w:rsidR="00285F76" w:rsidRDefault="00285F76" w:rsidP="0046055D">
            <w:r>
              <w:t>0.</w:t>
            </w:r>
            <w:r w:rsidR="00FD0E89">
              <w:t>7479</w:t>
            </w:r>
          </w:p>
        </w:tc>
        <w:tc>
          <w:tcPr>
            <w:tcW w:w="2698" w:type="dxa"/>
          </w:tcPr>
          <w:p w14:paraId="3EA11EAD" w14:textId="77777777" w:rsidR="00285F76" w:rsidRDefault="00285F76" w:rsidP="0046055D">
            <w:r>
              <w:t>0.8389</w:t>
            </w:r>
          </w:p>
        </w:tc>
        <w:tc>
          <w:tcPr>
            <w:tcW w:w="2698" w:type="dxa"/>
          </w:tcPr>
          <w:p w14:paraId="4622A99D" w14:textId="2A191AFB" w:rsidR="00285F76" w:rsidRDefault="00FD0E89" w:rsidP="0046055D">
            <w:r>
              <w:t>-0.0910</w:t>
            </w:r>
          </w:p>
        </w:tc>
      </w:tr>
      <w:tr w:rsidR="00285F76" w14:paraId="72A21F19" w14:textId="77777777" w:rsidTr="0046055D">
        <w:tc>
          <w:tcPr>
            <w:tcW w:w="2697" w:type="dxa"/>
          </w:tcPr>
          <w:p w14:paraId="1E951D8C" w14:textId="77777777" w:rsidR="00285F76" w:rsidRDefault="00285F76" w:rsidP="0046055D">
            <w:r>
              <w:t>F1 Score</w:t>
            </w:r>
          </w:p>
        </w:tc>
        <w:tc>
          <w:tcPr>
            <w:tcW w:w="2697" w:type="dxa"/>
          </w:tcPr>
          <w:p w14:paraId="599B42B9" w14:textId="326F5A6F" w:rsidR="00285F76" w:rsidRDefault="00285F76" w:rsidP="0046055D">
            <w:r>
              <w:t>0.6</w:t>
            </w:r>
            <w:r w:rsidR="00FD0E89">
              <w:t>899</w:t>
            </w:r>
          </w:p>
        </w:tc>
        <w:tc>
          <w:tcPr>
            <w:tcW w:w="2698" w:type="dxa"/>
          </w:tcPr>
          <w:p w14:paraId="345B9C42" w14:textId="77777777" w:rsidR="00285F76" w:rsidRDefault="00285F76" w:rsidP="0046055D">
            <w:r>
              <w:t>0.7110</w:t>
            </w:r>
          </w:p>
        </w:tc>
        <w:tc>
          <w:tcPr>
            <w:tcW w:w="2698" w:type="dxa"/>
          </w:tcPr>
          <w:p w14:paraId="39865CC7" w14:textId="7C4CE570" w:rsidR="00285F76" w:rsidRDefault="00FD0E89" w:rsidP="0046055D">
            <w:r>
              <w:t>-0.0211</w:t>
            </w:r>
          </w:p>
        </w:tc>
      </w:tr>
      <w:tr w:rsidR="00285F76" w14:paraId="60B3E2FB" w14:textId="77777777" w:rsidTr="0046055D">
        <w:tc>
          <w:tcPr>
            <w:tcW w:w="2697" w:type="dxa"/>
          </w:tcPr>
          <w:p w14:paraId="508FF5FF" w14:textId="77777777" w:rsidR="00285F76" w:rsidRDefault="00285F76" w:rsidP="0046055D">
            <w:r>
              <w:t>ROC-AUC</w:t>
            </w:r>
          </w:p>
        </w:tc>
        <w:tc>
          <w:tcPr>
            <w:tcW w:w="2697" w:type="dxa"/>
          </w:tcPr>
          <w:p w14:paraId="3DDD117A" w14:textId="530D05F5" w:rsidR="00285F76" w:rsidRDefault="00285F76" w:rsidP="0046055D">
            <w:r>
              <w:t>0.6</w:t>
            </w:r>
            <w:r w:rsidR="00FD0E89">
              <w:t>027</w:t>
            </w:r>
          </w:p>
        </w:tc>
        <w:tc>
          <w:tcPr>
            <w:tcW w:w="2698" w:type="dxa"/>
          </w:tcPr>
          <w:p w14:paraId="64F446FD" w14:textId="77777777" w:rsidR="00285F76" w:rsidRDefault="00285F76" w:rsidP="0046055D">
            <w:r>
              <w:t>0.5831</w:t>
            </w:r>
          </w:p>
        </w:tc>
        <w:tc>
          <w:tcPr>
            <w:tcW w:w="2698" w:type="dxa"/>
          </w:tcPr>
          <w:p w14:paraId="0A5457AB" w14:textId="6F1041CD" w:rsidR="00285F76" w:rsidRDefault="00FD0E89" w:rsidP="0046055D">
            <w:r>
              <w:t>+0.0196</w:t>
            </w:r>
          </w:p>
        </w:tc>
      </w:tr>
    </w:tbl>
    <w:p w14:paraId="7017A94C" w14:textId="77777777" w:rsidR="00285F76" w:rsidRDefault="00285F76" w:rsidP="00285F76"/>
    <w:p w14:paraId="0A532126" w14:textId="4EA23966" w:rsidR="00055630" w:rsidRDefault="00055630" w:rsidP="00285F76">
      <w:r>
        <w:t>On the LIAR dataset, precision has increased (+2.34%), indicating that the model is more conservative in labelling fake news and resulting in fewer false positives. ROC-AUC score has also improved (+1.96%), and accuracy has improved slightly (+0.56%).</w:t>
      </w:r>
    </w:p>
    <w:p w14:paraId="3C1DA508" w14:textId="77777777" w:rsidR="00332AD3" w:rsidRDefault="00332AD3" w:rsidP="00285F76"/>
    <w:p w14:paraId="6E28A25B" w14:textId="77777777" w:rsidR="00CF1327" w:rsidRDefault="00332AD3" w:rsidP="00285F76">
      <w:r>
        <w:t xml:space="preserve">However, the recall dropped significantly (-9.10%), meaning the model catches fewer fake news samples. The F1 score on LIAR dropped </w:t>
      </w:r>
      <w:r w:rsidR="00CF1327">
        <w:t xml:space="preserve">(-2.11%) to reflect this trade-off, and overall recall also dropped slightly (-1.35%). </w:t>
      </w:r>
    </w:p>
    <w:p w14:paraId="4357A66F" w14:textId="77777777" w:rsidR="00CF1327" w:rsidRDefault="00CF1327" w:rsidP="00285F76"/>
    <w:p w14:paraId="105C61B2" w14:textId="77777777" w:rsidR="00CF1327" w:rsidRDefault="00CF1327">
      <w:r>
        <w:br w:type="page"/>
      </w:r>
    </w:p>
    <w:p w14:paraId="008501AA" w14:textId="4288ACDD" w:rsidR="00CF1327" w:rsidRDefault="00CF1327" w:rsidP="00285F76">
      <w:r>
        <w:lastRenderedPageBreak/>
        <w:t>The above results indicate that:</w:t>
      </w:r>
    </w:p>
    <w:p w14:paraId="3C5D98E5" w14:textId="77777777" w:rsidR="00CF1327" w:rsidRDefault="00CF1327" w:rsidP="00285F76"/>
    <w:p w14:paraId="6EFB0434" w14:textId="77777777" w:rsidR="00CF1327" w:rsidRPr="00CF1327" w:rsidRDefault="00CF1327" w:rsidP="00CF1327">
      <w:pPr>
        <w:pStyle w:val="ListParagraph"/>
        <w:numPr>
          <w:ilvl w:val="0"/>
          <w:numId w:val="66"/>
        </w:numPr>
      </w:pPr>
      <w:r w:rsidRPr="00CF1327">
        <w:t>Gradient accumulation may have possibly over-regularised the model slightly.</w:t>
      </w:r>
    </w:p>
    <w:p w14:paraId="372BCE29" w14:textId="64DC98AF" w:rsidR="00332AD3" w:rsidRDefault="00CF1327" w:rsidP="00CF1327">
      <w:pPr>
        <w:pStyle w:val="ListParagraph"/>
        <w:numPr>
          <w:ilvl w:val="0"/>
          <w:numId w:val="66"/>
        </w:numPr>
      </w:pPr>
      <w:r w:rsidRPr="00CF1327">
        <w:t xml:space="preserve">Noise removal may have helped precision </w:t>
      </w:r>
      <w:r>
        <w:t>by removing encoding errors and whitespace, cleaning up bad inputs, making the model more confident in predicting true negatives and reducing false positives.</w:t>
      </w:r>
    </w:p>
    <w:p w14:paraId="3FD2F666" w14:textId="7772356E" w:rsidR="00CF1327" w:rsidRDefault="00CF1327" w:rsidP="00CF1327">
      <w:pPr>
        <w:pStyle w:val="ListParagraph"/>
        <w:numPr>
          <w:ilvl w:val="0"/>
          <w:numId w:val="66"/>
        </w:numPr>
      </w:pPr>
      <w:r>
        <w:t>Removing non-ASCII characters and truncating long texts may have accidentally stripped contextual clues (e.g. emphasis, sarcasm, slang)</w:t>
      </w:r>
    </w:p>
    <w:p w14:paraId="37FB4334" w14:textId="6DD52C99" w:rsidR="00CF1327" w:rsidRDefault="00CF1327" w:rsidP="00CF1327">
      <w:pPr>
        <w:pStyle w:val="ListParagraph"/>
        <w:numPr>
          <w:ilvl w:val="0"/>
          <w:numId w:val="66"/>
        </w:numPr>
      </w:pPr>
      <w:r>
        <w:t>Truncation can clip off the end of articles, where fake news cues (e.g. sources) may appear, leading to more false negatives and reducing recall.</w:t>
      </w:r>
    </w:p>
    <w:p w14:paraId="3ABDDE52" w14:textId="77777777" w:rsidR="00CF1327" w:rsidRDefault="00CF1327" w:rsidP="00CF1327"/>
    <w:p w14:paraId="48B0BF4E" w14:textId="7B5DCC5C" w:rsidR="00CF1327" w:rsidRDefault="00CF1327" w:rsidP="00CF1327">
      <w:r>
        <w:t>These trade-offs highlight how minor decisions relating to model architecture and data pre-processing can significantly influence the balance between model conservativeness and sensitivity.</w:t>
      </w:r>
    </w:p>
    <w:p w14:paraId="3E0DFBD6" w14:textId="77777777" w:rsidR="00CF1327" w:rsidRDefault="00CF1327" w:rsidP="00CF1327"/>
    <w:p w14:paraId="4C5CA4CD" w14:textId="0E5D2396" w:rsidR="00C549E5" w:rsidRDefault="00CF1327" w:rsidP="00947407">
      <w:pPr>
        <w:rPr>
          <w:b/>
          <w:sz w:val="48"/>
          <w:szCs w:val="48"/>
        </w:rPr>
      </w:pPr>
      <w:r>
        <w:br w:type="page"/>
      </w:r>
    </w:p>
    <w:p w14:paraId="7A4ACD4A" w14:textId="690DAAC1" w:rsidR="005A1A37" w:rsidRPr="005A1A37" w:rsidRDefault="005A1A37" w:rsidP="005A1A37">
      <w:pPr>
        <w:pStyle w:val="Heading2"/>
      </w:pPr>
      <w:r>
        <w:lastRenderedPageBreak/>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 xml:space="preserve">“Advanced Python Project - Detecting Fake News with Python,” </w:t>
      </w:r>
      <w:proofErr w:type="spellStart"/>
      <w:r w:rsidRPr="006E4A06">
        <w:rPr>
          <w:lang w:val="en-SG"/>
        </w:rPr>
        <w:t>DataFlair</w:t>
      </w:r>
      <w:proofErr w:type="spellEnd"/>
      <w:r w:rsidRPr="006E4A06">
        <w:rPr>
          <w:lang w:val="en-SG"/>
        </w:rPr>
        <w:t>,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w:t>
      </w:r>
      <w:proofErr w:type="spellStart"/>
      <w:r w:rsidRPr="006E4A06">
        <w:rPr>
          <w:lang w:val="en-SG"/>
        </w:rPr>
        <w:t>ClaimBuster</w:t>
      </w:r>
      <w:proofErr w:type="spellEnd"/>
      <w:r w:rsidRPr="006E4A06">
        <w:rPr>
          <w:lang w:val="en-SG"/>
        </w:rPr>
        <w:t>,”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 xml:space="preserve">L.-J. Chang, “Comparison of Machine Learning and Deep Learning Algorithms in Detecting Fake News,” Proceedings of the 28th World Multi-Conference on Systemics, Cybernetics and Informatics, pp. 203–209, Sep. 2024, </w:t>
      </w:r>
      <w:proofErr w:type="spellStart"/>
      <w:r w:rsidRPr="006E4A06">
        <w:rPr>
          <w:lang w:val="en-SG"/>
        </w:rPr>
        <w:t>doi</w:t>
      </w:r>
      <w:proofErr w:type="spellEnd"/>
      <w:r w:rsidRPr="006E4A06">
        <w:rPr>
          <w:lang w:val="en-SG"/>
        </w:rPr>
        <w:t>: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 xml:space="preserve">K. Huh, “Surviving </w:t>
      </w:r>
      <w:proofErr w:type="gramStart"/>
      <w:r w:rsidRPr="006E4A06">
        <w:rPr>
          <w:lang w:val="en-SG"/>
        </w:rPr>
        <w:t>In</w:t>
      </w:r>
      <w:proofErr w:type="gramEnd"/>
      <w:r w:rsidRPr="006E4A06">
        <w:rPr>
          <w:lang w:val="en-SG"/>
        </w:rPr>
        <w:t xml:space="preserve">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w:t>
      </w:r>
      <w:proofErr w:type="spellStart"/>
      <w:r w:rsidRPr="006E4A06">
        <w:rPr>
          <w:lang w:val="en-SG"/>
        </w:rPr>
        <w:t>MobileBERT</w:t>
      </w:r>
      <w:proofErr w:type="spellEnd"/>
      <w:r w:rsidRPr="006E4A06">
        <w:rPr>
          <w:lang w:val="en-SG"/>
        </w:rPr>
        <w: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w:t>
      </w:r>
      <w:proofErr w:type="spellStart"/>
      <w:r w:rsidRPr="006E4A06">
        <w:rPr>
          <w:lang w:val="en-SG"/>
        </w:rPr>
        <w:t>ClaimBuster</w:t>
      </w:r>
      <w:proofErr w:type="spellEnd"/>
      <w:r w:rsidRPr="006E4A06">
        <w:rPr>
          <w:lang w:val="en-SG"/>
        </w:rPr>
        <w:t>,”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w:t>
      </w:r>
      <w:proofErr w:type="spellStart"/>
      <w:r w:rsidRPr="006E4A06">
        <w:rPr>
          <w:lang w:val="en-SG"/>
        </w:rPr>
        <w:t>ClaimBuster</w:t>
      </w:r>
      <w:proofErr w:type="spellEnd"/>
      <w:r w:rsidRPr="006E4A06">
        <w:rPr>
          <w:lang w:val="en-SG"/>
        </w:rPr>
        <w:t xml:space="preserve">,” Proceedings of the VLDB Endowment, vol. 10, no. 12, pp. 1945–1948, Aug. 2017, </w:t>
      </w:r>
      <w:proofErr w:type="spellStart"/>
      <w:r w:rsidRPr="006E4A06">
        <w:rPr>
          <w:lang w:val="en-SG"/>
        </w:rPr>
        <w:t>doi</w:t>
      </w:r>
      <w:proofErr w:type="spellEnd"/>
      <w:r w:rsidRPr="006E4A06">
        <w:rPr>
          <w:lang w:val="en-SG"/>
        </w:rPr>
        <w:t>: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w:t>
      </w:r>
      <w:proofErr w:type="spellStart"/>
      <w:r w:rsidRPr="006E4A06">
        <w:rPr>
          <w:lang w:val="en-SG"/>
        </w:rPr>
        <w:t>FaKnow</w:t>
      </w:r>
      <w:proofErr w:type="spellEnd"/>
      <w:r w:rsidRPr="006E4A06">
        <w:rPr>
          <w:lang w:val="en-SG"/>
        </w:rPr>
        <w:t xml:space="preserve">: A Unified Library for Fake News Detection,” </w:t>
      </w:r>
      <w:proofErr w:type="spellStart"/>
      <w:r w:rsidRPr="006E4A06">
        <w:rPr>
          <w:lang w:val="en-SG"/>
        </w:rPr>
        <w:t>arXiv</w:t>
      </w:r>
      <w:proofErr w:type="spellEnd"/>
      <w:r w:rsidRPr="006E4A06">
        <w:rPr>
          <w:lang w:val="en-SG"/>
        </w:rPr>
        <w:t xml:space="preserve">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 xml:space="preserve">X.-J. Liu, Q. Li, L. Wang, and M. J. Metzger, “Checking the Fact-Checkers: The Role of Source Type, Perceived Credibility, and Individual Differences in Fact-Checking Effectiveness,” Communication Research, Oct. 2023, </w:t>
      </w:r>
      <w:proofErr w:type="spellStart"/>
      <w:r w:rsidRPr="006E4A06">
        <w:rPr>
          <w:lang w:val="en-SG"/>
        </w:rPr>
        <w:t>doi</w:t>
      </w:r>
      <w:proofErr w:type="spellEnd"/>
      <w:r w:rsidRPr="006E4A06">
        <w:rPr>
          <w:lang w:val="en-SG"/>
        </w:rPr>
        <w:t>: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 xml:space="preserve">J. Yang, D. A. Vega-Oliveros, T. Seibt, and A. Freitas, “Scalable Fact-checking with Human-in-the-Loop,” </w:t>
      </w:r>
      <w:proofErr w:type="spellStart"/>
      <w:r w:rsidRPr="006E4A06">
        <w:rPr>
          <w:lang w:val="en-SG"/>
        </w:rPr>
        <w:t>arXiv</w:t>
      </w:r>
      <w:proofErr w:type="spellEnd"/>
      <w:r w:rsidRPr="006E4A06">
        <w:rPr>
          <w:lang w:val="en-SG"/>
        </w:rPr>
        <w:t xml:space="preserve"> (Cornell University), Dec. 2021, </w:t>
      </w:r>
      <w:proofErr w:type="spellStart"/>
      <w:r w:rsidRPr="006E4A06">
        <w:rPr>
          <w:lang w:val="en-SG"/>
        </w:rPr>
        <w:t>doi</w:t>
      </w:r>
      <w:proofErr w:type="spellEnd"/>
      <w:r w:rsidRPr="006E4A06">
        <w:rPr>
          <w:lang w:val="en-SG"/>
        </w:rPr>
        <w:t>: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 xml:space="preserve">Zi Hen Lin, Z. Wang, M. Zhao, Y. Song, and L. Lan, “An AI-based System to Assist Human Fact-Checkers for </w:t>
      </w:r>
      <w:proofErr w:type="spellStart"/>
      <w:r w:rsidRPr="006E4A06">
        <w:rPr>
          <w:lang w:val="en-SG"/>
        </w:rPr>
        <w:t>Labeling</w:t>
      </w:r>
      <w:proofErr w:type="spellEnd"/>
      <w:r w:rsidRPr="006E4A06">
        <w:rPr>
          <w:lang w:val="en-SG"/>
        </w:rPr>
        <w:t xml:space="preserve"> Cantonese Fake News on Social Media,” 2022 IEEE International Conference on Big Data (Big Data), Dec. 2022, </w:t>
      </w:r>
      <w:proofErr w:type="spellStart"/>
      <w:r w:rsidRPr="006E4A06">
        <w:rPr>
          <w:lang w:val="en-SG"/>
        </w:rPr>
        <w:t>doi</w:t>
      </w:r>
      <w:proofErr w:type="spellEnd"/>
      <w:r w:rsidRPr="006E4A06">
        <w:rPr>
          <w:lang w:val="en-SG"/>
        </w:rPr>
        <w:t>: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w:t>
      </w:r>
      <w:proofErr w:type="spellStart"/>
      <w:r w:rsidRPr="006E4A06">
        <w:rPr>
          <w:lang w:val="en-SG"/>
        </w:rPr>
        <w:t>mobilebert</w:t>
      </w:r>
      <w:proofErr w:type="spellEnd"/>
      <w:r w:rsidRPr="006E4A06">
        <w:rPr>
          <w:lang w:val="en-SG"/>
        </w:rPr>
        <w: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w:t>
      </w:r>
      <w:proofErr w:type="spellStart"/>
      <w:r w:rsidRPr="006E4A06">
        <w:rPr>
          <w:lang w:val="en-SG"/>
        </w:rPr>
        <w:t>liar_dataset</w:t>
      </w:r>
      <w:proofErr w:type="spellEnd"/>
      <w:r w:rsidRPr="006E4A06">
        <w:rPr>
          <w:lang w:val="en-SG"/>
        </w:rPr>
        <w: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120283" w:rsidRDefault="00DD7A6D" w:rsidP="00DD7A6D">
      <w:pPr>
        <w:rPr>
          <w:lang w:val="en-SG"/>
        </w:rPr>
      </w:pPr>
    </w:p>
    <w:sectPr w:rsidR="00DD7A6D" w:rsidRPr="00120283" w:rsidSect="008747CA">
      <w:footerReference w:type="even" r:id="rId110"/>
      <w:footerReference w:type="default" r:id="rId11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987A5" w14:textId="77777777" w:rsidR="00031E76" w:rsidRPr="002B76F3" w:rsidRDefault="00031E76" w:rsidP="00E74B29">
      <w:r w:rsidRPr="002B76F3">
        <w:separator/>
      </w:r>
    </w:p>
  </w:endnote>
  <w:endnote w:type="continuationSeparator" w:id="0">
    <w:p w14:paraId="07D3F946" w14:textId="77777777" w:rsidR="00031E76" w:rsidRPr="002B76F3" w:rsidRDefault="00031E76"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A83B8" w14:textId="77777777" w:rsidR="00031E76" w:rsidRPr="002B76F3" w:rsidRDefault="00031E76" w:rsidP="00E74B29">
      <w:r w:rsidRPr="002B76F3">
        <w:separator/>
      </w:r>
    </w:p>
  </w:footnote>
  <w:footnote w:type="continuationSeparator" w:id="0">
    <w:p w14:paraId="498D2136" w14:textId="77777777" w:rsidR="00031E76" w:rsidRPr="002B76F3" w:rsidRDefault="00031E76"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232249"/>
    <w:multiLevelType w:val="hybridMultilevel"/>
    <w:tmpl w:val="A104C2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D911C0E"/>
    <w:multiLevelType w:val="hybridMultilevel"/>
    <w:tmpl w:val="F7CA8D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F8C2D4B"/>
    <w:multiLevelType w:val="hybridMultilevel"/>
    <w:tmpl w:val="AF9442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659111F"/>
    <w:multiLevelType w:val="hybridMultilevel"/>
    <w:tmpl w:val="6F3A5E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A3A4FA2"/>
    <w:multiLevelType w:val="hybridMultilevel"/>
    <w:tmpl w:val="407EA9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327455D"/>
    <w:multiLevelType w:val="hybridMultilevel"/>
    <w:tmpl w:val="A5E84F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4F04133"/>
    <w:multiLevelType w:val="hybridMultilevel"/>
    <w:tmpl w:val="E8F803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5C41C84"/>
    <w:multiLevelType w:val="hybridMultilevel"/>
    <w:tmpl w:val="6166F3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6EF5C78"/>
    <w:multiLevelType w:val="hybridMultilevel"/>
    <w:tmpl w:val="02F008B8"/>
    <w:lvl w:ilvl="0" w:tplc="4809000F">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7005572"/>
    <w:multiLevelType w:val="hybridMultilevel"/>
    <w:tmpl w:val="872E62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274A097D"/>
    <w:multiLevelType w:val="hybridMultilevel"/>
    <w:tmpl w:val="725A4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8546410"/>
    <w:multiLevelType w:val="hybridMultilevel"/>
    <w:tmpl w:val="6368F3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2D030291"/>
    <w:multiLevelType w:val="hybridMultilevel"/>
    <w:tmpl w:val="983EFC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2FB729F8"/>
    <w:multiLevelType w:val="hybridMultilevel"/>
    <w:tmpl w:val="5F8020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31E00B89"/>
    <w:multiLevelType w:val="hybridMultilevel"/>
    <w:tmpl w:val="3D80B1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392E4CE3"/>
    <w:multiLevelType w:val="hybridMultilevel"/>
    <w:tmpl w:val="FF5C07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3C887102"/>
    <w:multiLevelType w:val="hybridMultilevel"/>
    <w:tmpl w:val="C096AF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3D9E0FAB"/>
    <w:multiLevelType w:val="hybridMultilevel"/>
    <w:tmpl w:val="B2ACE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43E14FB0"/>
    <w:multiLevelType w:val="hybridMultilevel"/>
    <w:tmpl w:val="635AE680"/>
    <w:lvl w:ilvl="0" w:tplc="48090001">
      <w:start w:val="1"/>
      <w:numFmt w:val="bullet"/>
      <w:lvlText w:val=""/>
      <w:lvlJc w:val="left"/>
      <w:pPr>
        <w:ind w:left="1080" w:hanging="360"/>
      </w:pPr>
      <w:rPr>
        <w:rFonts w:ascii="Symbol" w:hAnsi="Symbol" w:hint="default"/>
        <w:b w:val="0"/>
        <w:color w:val="auto"/>
        <w:sz w:val="24"/>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15:restartNumberingAfterBreak="0">
    <w:nsid w:val="45C66D80"/>
    <w:multiLevelType w:val="hybridMultilevel"/>
    <w:tmpl w:val="6010C9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4924381F"/>
    <w:multiLevelType w:val="hybridMultilevel"/>
    <w:tmpl w:val="CCD809B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499B08C7"/>
    <w:multiLevelType w:val="hybridMultilevel"/>
    <w:tmpl w:val="1B423C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50040138"/>
    <w:multiLevelType w:val="hybridMultilevel"/>
    <w:tmpl w:val="FF282C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52D161CD"/>
    <w:multiLevelType w:val="hybridMultilevel"/>
    <w:tmpl w:val="C7768B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6E270EB"/>
    <w:multiLevelType w:val="hybridMultilevel"/>
    <w:tmpl w:val="EE1EA5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5C167442"/>
    <w:multiLevelType w:val="hybridMultilevel"/>
    <w:tmpl w:val="255A6C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5C531F74"/>
    <w:multiLevelType w:val="hybridMultilevel"/>
    <w:tmpl w:val="DCCE66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5D8915BE"/>
    <w:multiLevelType w:val="hybridMultilevel"/>
    <w:tmpl w:val="BA94725E"/>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DCA5060"/>
    <w:multiLevelType w:val="hybridMultilevel"/>
    <w:tmpl w:val="69A43A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F6B6102"/>
    <w:multiLevelType w:val="hybridMultilevel"/>
    <w:tmpl w:val="E0E2E5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616C49F6"/>
    <w:multiLevelType w:val="hybridMultilevel"/>
    <w:tmpl w:val="41FE0F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2"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3" w15:restartNumberingAfterBreak="0">
    <w:nsid w:val="62D600FE"/>
    <w:multiLevelType w:val="hybridMultilevel"/>
    <w:tmpl w:val="C786DA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65DD20EB"/>
    <w:multiLevelType w:val="hybridMultilevel"/>
    <w:tmpl w:val="26A25C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66687359"/>
    <w:multiLevelType w:val="hybridMultilevel"/>
    <w:tmpl w:val="E4A4E7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67673205"/>
    <w:multiLevelType w:val="hybridMultilevel"/>
    <w:tmpl w:val="64F0E074"/>
    <w:lvl w:ilvl="0" w:tplc="48090001">
      <w:start w:val="1"/>
      <w:numFmt w:val="bullet"/>
      <w:lvlText w:val=""/>
      <w:lvlJc w:val="left"/>
      <w:pPr>
        <w:ind w:left="1080" w:hanging="360"/>
      </w:pPr>
      <w:rPr>
        <w:rFonts w:ascii="Symbol" w:hAnsi="Symbol" w:hint="default"/>
        <w:b w:val="0"/>
        <w:color w:val="auto"/>
        <w:sz w:val="24"/>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7" w15:restartNumberingAfterBreak="0">
    <w:nsid w:val="70D433B6"/>
    <w:multiLevelType w:val="hybridMultilevel"/>
    <w:tmpl w:val="8A489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70D867D2"/>
    <w:multiLevelType w:val="hybridMultilevel"/>
    <w:tmpl w:val="56A8F95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71587C1D"/>
    <w:multiLevelType w:val="hybridMultilevel"/>
    <w:tmpl w:val="82E88A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72126AA3"/>
    <w:multiLevelType w:val="hybridMultilevel"/>
    <w:tmpl w:val="3372EB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72200ECB"/>
    <w:multiLevelType w:val="hybridMultilevel"/>
    <w:tmpl w:val="F1609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56C0785"/>
    <w:multiLevelType w:val="hybridMultilevel"/>
    <w:tmpl w:val="429CD8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3" w15:restartNumberingAfterBreak="0">
    <w:nsid w:val="785A5EDE"/>
    <w:multiLevelType w:val="hybridMultilevel"/>
    <w:tmpl w:val="9C863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4"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79E75F09"/>
    <w:multiLevelType w:val="hybridMultilevel"/>
    <w:tmpl w:val="66BC9C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7C4A044C"/>
    <w:multiLevelType w:val="hybridMultilevel"/>
    <w:tmpl w:val="37E017B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9" w15:restartNumberingAfterBreak="0">
    <w:nsid w:val="7FB75E57"/>
    <w:multiLevelType w:val="hybridMultilevel"/>
    <w:tmpl w:val="30E4F3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64"/>
  </w:num>
  <w:num w:numId="3" w16cid:durableId="808322326">
    <w:abstractNumId w:val="4"/>
  </w:num>
  <w:num w:numId="4" w16cid:durableId="641929600">
    <w:abstractNumId w:val="0"/>
  </w:num>
  <w:num w:numId="5" w16cid:durableId="1136802077">
    <w:abstractNumId w:val="1"/>
  </w:num>
  <w:num w:numId="6" w16cid:durableId="773129829">
    <w:abstractNumId w:val="19"/>
  </w:num>
  <w:num w:numId="7" w16cid:durableId="1370882557">
    <w:abstractNumId w:val="49"/>
  </w:num>
  <w:num w:numId="8" w16cid:durableId="1244607246">
    <w:abstractNumId w:val="12"/>
  </w:num>
  <w:num w:numId="9" w16cid:durableId="920716276">
    <w:abstractNumId w:val="52"/>
  </w:num>
  <w:num w:numId="10" w16cid:durableId="713045035">
    <w:abstractNumId w:val="3"/>
  </w:num>
  <w:num w:numId="11" w16cid:durableId="1852715043">
    <w:abstractNumId w:val="17"/>
  </w:num>
  <w:num w:numId="12" w16cid:durableId="330983519">
    <w:abstractNumId w:val="30"/>
  </w:num>
  <w:num w:numId="13" w16cid:durableId="1114519361">
    <w:abstractNumId w:val="28"/>
  </w:num>
  <w:num w:numId="14" w16cid:durableId="896818570">
    <w:abstractNumId w:val="68"/>
  </w:num>
  <w:num w:numId="15" w16cid:durableId="1137727328">
    <w:abstractNumId w:val="39"/>
  </w:num>
  <w:num w:numId="16" w16cid:durableId="1357998645">
    <w:abstractNumId w:val="14"/>
  </w:num>
  <w:num w:numId="17" w16cid:durableId="1883442687">
    <w:abstractNumId w:val="2"/>
  </w:num>
  <w:num w:numId="18" w16cid:durableId="970860838">
    <w:abstractNumId w:val="15"/>
  </w:num>
  <w:num w:numId="19" w16cid:durableId="673453329">
    <w:abstractNumId w:val="67"/>
  </w:num>
  <w:num w:numId="20" w16cid:durableId="985625153">
    <w:abstractNumId w:val="8"/>
  </w:num>
  <w:num w:numId="21" w16cid:durableId="1657033385">
    <w:abstractNumId w:val="31"/>
  </w:num>
  <w:num w:numId="22" w16cid:durableId="1490175960">
    <w:abstractNumId w:val="51"/>
  </w:num>
  <w:num w:numId="23" w16cid:durableId="1285846917">
    <w:abstractNumId w:val="11"/>
  </w:num>
  <w:num w:numId="24" w16cid:durableId="2034573879">
    <w:abstractNumId w:val="34"/>
  </w:num>
  <w:num w:numId="25" w16cid:durableId="1320959993">
    <w:abstractNumId w:val="47"/>
  </w:num>
  <w:num w:numId="26" w16cid:durableId="756637175">
    <w:abstractNumId w:val="23"/>
  </w:num>
  <w:num w:numId="27" w16cid:durableId="690646959">
    <w:abstractNumId w:val="63"/>
  </w:num>
  <w:num w:numId="28" w16cid:durableId="266894343">
    <w:abstractNumId w:val="48"/>
  </w:num>
  <w:num w:numId="29" w16cid:durableId="379401181">
    <w:abstractNumId w:val="44"/>
  </w:num>
  <w:num w:numId="30" w16cid:durableId="880481597">
    <w:abstractNumId w:val="42"/>
  </w:num>
  <w:num w:numId="31" w16cid:durableId="519390849">
    <w:abstractNumId w:val="61"/>
  </w:num>
  <w:num w:numId="32" w16cid:durableId="501967728">
    <w:abstractNumId w:val="40"/>
  </w:num>
  <w:num w:numId="33" w16cid:durableId="900478220">
    <w:abstractNumId w:val="33"/>
  </w:num>
  <w:num w:numId="34" w16cid:durableId="1994678649">
    <w:abstractNumId w:val="27"/>
  </w:num>
  <w:num w:numId="35" w16cid:durableId="2124570414">
    <w:abstractNumId w:val="57"/>
  </w:num>
  <w:num w:numId="36" w16cid:durableId="1578587479">
    <w:abstractNumId w:val="13"/>
  </w:num>
  <w:num w:numId="37" w16cid:durableId="504978903">
    <w:abstractNumId w:val="25"/>
  </w:num>
  <w:num w:numId="38" w16cid:durableId="1703902920">
    <w:abstractNumId w:val="62"/>
  </w:num>
  <w:num w:numId="39" w16cid:durableId="1861356868">
    <w:abstractNumId w:val="69"/>
  </w:num>
  <w:num w:numId="40" w16cid:durableId="772942361">
    <w:abstractNumId w:val="65"/>
  </w:num>
  <w:num w:numId="41" w16cid:durableId="1410151469">
    <w:abstractNumId w:val="6"/>
  </w:num>
  <w:num w:numId="42" w16cid:durableId="1601639535">
    <w:abstractNumId w:val="24"/>
  </w:num>
  <w:num w:numId="43" w16cid:durableId="485127816">
    <w:abstractNumId w:val="50"/>
  </w:num>
  <w:num w:numId="44" w16cid:durableId="13920370">
    <w:abstractNumId w:val="26"/>
  </w:num>
  <w:num w:numId="45" w16cid:durableId="425728670">
    <w:abstractNumId w:val="53"/>
  </w:num>
  <w:num w:numId="46" w16cid:durableId="1612586637">
    <w:abstractNumId w:val="22"/>
  </w:num>
  <w:num w:numId="47" w16cid:durableId="988676712">
    <w:abstractNumId w:val="41"/>
  </w:num>
  <w:num w:numId="48" w16cid:durableId="925917274">
    <w:abstractNumId w:val="20"/>
  </w:num>
  <w:num w:numId="49" w16cid:durableId="1275748808">
    <w:abstractNumId w:val="38"/>
  </w:num>
  <w:num w:numId="50" w16cid:durableId="922445687">
    <w:abstractNumId w:val="54"/>
  </w:num>
  <w:num w:numId="51" w16cid:durableId="1372999590">
    <w:abstractNumId w:val="32"/>
  </w:num>
  <w:num w:numId="52" w16cid:durableId="27687496">
    <w:abstractNumId w:val="7"/>
  </w:num>
  <w:num w:numId="53" w16cid:durableId="248151229">
    <w:abstractNumId w:val="59"/>
  </w:num>
  <w:num w:numId="54" w16cid:durableId="1153641855">
    <w:abstractNumId w:val="43"/>
  </w:num>
  <w:num w:numId="55" w16cid:durableId="2005470027">
    <w:abstractNumId w:val="55"/>
  </w:num>
  <w:num w:numId="56" w16cid:durableId="429543316">
    <w:abstractNumId w:val="10"/>
  </w:num>
  <w:num w:numId="57" w16cid:durableId="169217343">
    <w:abstractNumId w:val="16"/>
  </w:num>
  <w:num w:numId="58" w16cid:durableId="531070583">
    <w:abstractNumId w:val="37"/>
  </w:num>
  <w:num w:numId="59" w16cid:durableId="1881747528">
    <w:abstractNumId w:val="18"/>
  </w:num>
  <w:num w:numId="60" w16cid:durableId="484933284">
    <w:abstractNumId w:val="46"/>
  </w:num>
  <w:num w:numId="61" w16cid:durableId="48460900">
    <w:abstractNumId w:val="29"/>
  </w:num>
  <w:num w:numId="62" w16cid:durableId="1589464306">
    <w:abstractNumId w:val="60"/>
  </w:num>
  <w:num w:numId="63" w16cid:durableId="751582477">
    <w:abstractNumId w:val="9"/>
  </w:num>
  <w:num w:numId="64" w16cid:durableId="16928877">
    <w:abstractNumId w:val="58"/>
  </w:num>
  <w:num w:numId="65" w16cid:durableId="884872407">
    <w:abstractNumId w:val="36"/>
  </w:num>
  <w:num w:numId="66" w16cid:durableId="494540497">
    <w:abstractNumId w:val="21"/>
  </w:num>
  <w:num w:numId="67" w16cid:durableId="758137231">
    <w:abstractNumId w:val="45"/>
  </w:num>
  <w:num w:numId="68" w16cid:durableId="687410640">
    <w:abstractNumId w:val="66"/>
  </w:num>
  <w:num w:numId="69" w16cid:durableId="464663833">
    <w:abstractNumId w:val="35"/>
  </w:num>
  <w:num w:numId="70" w16cid:durableId="606547492">
    <w:abstractNumId w:val="5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3F6C"/>
    <w:rsid w:val="000141A6"/>
    <w:rsid w:val="000150AB"/>
    <w:rsid w:val="000153B2"/>
    <w:rsid w:val="00016402"/>
    <w:rsid w:val="00016F15"/>
    <w:rsid w:val="000178DD"/>
    <w:rsid w:val="00017CE4"/>
    <w:rsid w:val="00020183"/>
    <w:rsid w:val="000206F5"/>
    <w:rsid w:val="00021366"/>
    <w:rsid w:val="00023131"/>
    <w:rsid w:val="000234F5"/>
    <w:rsid w:val="00024ADA"/>
    <w:rsid w:val="00024E39"/>
    <w:rsid w:val="00024F2A"/>
    <w:rsid w:val="00025209"/>
    <w:rsid w:val="0002689D"/>
    <w:rsid w:val="00030629"/>
    <w:rsid w:val="00030799"/>
    <w:rsid w:val="00030A81"/>
    <w:rsid w:val="00030DE9"/>
    <w:rsid w:val="00031E76"/>
    <w:rsid w:val="000345E5"/>
    <w:rsid w:val="000347C1"/>
    <w:rsid w:val="0003524F"/>
    <w:rsid w:val="0003683B"/>
    <w:rsid w:val="000376D2"/>
    <w:rsid w:val="00040676"/>
    <w:rsid w:val="00040728"/>
    <w:rsid w:val="000413EF"/>
    <w:rsid w:val="000417A4"/>
    <w:rsid w:val="00043109"/>
    <w:rsid w:val="00043414"/>
    <w:rsid w:val="00043EE2"/>
    <w:rsid w:val="000441FC"/>
    <w:rsid w:val="000449BC"/>
    <w:rsid w:val="00044C73"/>
    <w:rsid w:val="00045226"/>
    <w:rsid w:val="000453A4"/>
    <w:rsid w:val="000457FB"/>
    <w:rsid w:val="00045CAA"/>
    <w:rsid w:val="00045DF7"/>
    <w:rsid w:val="00047FDA"/>
    <w:rsid w:val="000500B5"/>
    <w:rsid w:val="0005091D"/>
    <w:rsid w:val="00050D76"/>
    <w:rsid w:val="0005137E"/>
    <w:rsid w:val="000517F6"/>
    <w:rsid w:val="000527E1"/>
    <w:rsid w:val="00052843"/>
    <w:rsid w:val="00052C33"/>
    <w:rsid w:val="000537C8"/>
    <w:rsid w:val="00053A53"/>
    <w:rsid w:val="00053BB4"/>
    <w:rsid w:val="00054823"/>
    <w:rsid w:val="00054848"/>
    <w:rsid w:val="00055630"/>
    <w:rsid w:val="000558AA"/>
    <w:rsid w:val="00057C4B"/>
    <w:rsid w:val="00060438"/>
    <w:rsid w:val="00060CF5"/>
    <w:rsid w:val="000612EF"/>
    <w:rsid w:val="000622A3"/>
    <w:rsid w:val="00062539"/>
    <w:rsid w:val="000625CC"/>
    <w:rsid w:val="00064BED"/>
    <w:rsid w:val="00065643"/>
    <w:rsid w:val="000658C3"/>
    <w:rsid w:val="00065FDC"/>
    <w:rsid w:val="000701CB"/>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1D12"/>
    <w:rsid w:val="000A278C"/>
    <w:rsid w:val="000A3CA5"/>
    <w:rsid w:val="000A49A7"/>
    <w:rsid w:val="000A49A8"/>
    <w:rsid w:val="000A53BC"/>
    <w:rsid w:val="000A581E"/>
    <w:rsid w:val="000A6279"/>
    <w:rsid w:val="000A62AF"/>
    <w:rsid w:val="000A7D0B"/>
    <w:rsid w:val="000B1216"/>
    <w:rsid w:val="000B13A1"/>
    <w:rsid w:val="000B1482"/>
    <w:rsid w:val="000B1499"/>
    <w:rsid w:val="000B1871"/>
    <w:rsid w:val="000B3256"/>
    <w:rsid w:val="000B43AE"/>
    <w:rsid w:val="000B5044"/>
    <w:rsid w:val="000B5AFF"/>
    <w:rsid w:val="000B60B9"/>
    <w:rsid w:val="000B63C0"/>
    <w:rsid w:val="000B6D7A"/>
    <w:rsid w:val="000B772F"/>
    <w:rsid w:val="000C0461"/>
    <w:rsid w:val="000C0D41"/>
    <w:rsid w:val="000C1545"/>
    <w:rsid w:val="000C1A44"/>
    <w:rsid w:val="000C2583"/>
    <w:rsid w:val="000C334F"/>
    <w:rsid w:val="000C401A"/>
    <w:rsid w:val="000C4894"/>
    <w:rsid w:val="000C530F"/>
    <w:rsid w:val="000C7112"/>
    <w:rsid w:val="000C759D"/>
    <w:rsid w:val="000C7853"/>
    <w:rsid w:val="000D10C2"/>
    <w:rsid w:val="000D14E1"/>
    <w:rsid w:val="000D1566"/>
    <w:rsid w:val="000D1AE8"/>
    <w:rsid w:val="000D1C5B"/>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3AC"/>
    <w:rsid w:val="000E5AAB"/>
    <w:rsid w:val="000E5F45"/>
    <w:rsid w:val="000E6A55"/>
    <w:rsid w:val="000E7D69"/>
    <w:rsid w:val="000F05D2"/>
    <w:rsid w:val="000F07D7"/>
    <w:rsid w:val="000F0C45"/>
    <w:rsid w:val="000F0C93"/>
    <w:rsid w:val="000F0E3F"/>
    <w:rsid w:val="000F10A1"/>
    <w:rsid w:val="000F12DB"/>
    <w:rsid w:val="000F1E3E"/>
    <w:rsid w:val="000F1F72"/>
    <w:rsid w:val="000F21B3"/>
    <w:rsid w:val="000F2228"/>
    <w:rsid w:val="000F2D94"/>
    <w:rsid w:val="000F3700"/>
    <w:rsid w:val="000F382F"/>
    <w:rsid w:val="000F3D91"/>
    <w:rsid w:val="000F4EEF"/>
    <w:rsid w:val="000F5B08"/>
    <w:rsid w:val="000F5CE0"/>
    <w:rsid w:val="000F6883"/>
    <w:rsid w:val="000F7656"/>
    <w:rsid w:val="000F7F8C"/>
    <w:rsid w:val="000F7FC9"/>
    <w:rsid w:val="00100FEA"/>
    <w:rsid w:val="0010188F"/>
    <w:rsid w:val="00101F65"/>
    <w:rsid w:val="0010402D"/>
    <w:rsid w:val="00104D7A"/>
    <w:rsid w:val="001050AA"/>
    <w:rsid w:val="0010616E"/>
    <w:rsid w:val="0010709D"/>
    <w:rsid w:val="0010736F"/>
    <w:rsid w:val="001100BE"/>
    <w:rsid w:val="00112817"/>
    <w:rsid w:val="00113495"/>
    <w:rsid w:val="00113BE8"/>
    <w:rsid w:val="00113EBF"/>
    <w:rsid w:val="001149F5"/>
    <w:rsid w:val="00114A82"/>
    <w:rsid w:val="0011654C"/>
    <w:rsid w:val="00120283"/>
    <w:rsid w:val="001207CB"/>
    <w:rsid w:val="0012156D"/>
    <w:rsid w:val="00121DC0"/>
    <w:rsid w:val="0012202C"/>
    <w:rsid w:val="00122199"/>
    <w:rsid w:val="001240A9"/>
    <w:rsid w:val="00124996"/>
    <w:rsid w:val="00124A16"/>
    <w:rsid w:val="0013012B"/>
    <w:rsid w:val="00130319"/>
    <w:rsid w:val="00130F70"/>
    <w:rsid w:val="001323D6"/>
    <w:rsid w:val="0013264D"/>
    <w:rsid w:val="00133137"/>
    <w:rsid w:val="001335A7"/>
    <w:rsid w:val="00133EA3"/>
    <w:rsid w:val="001357C6"/>
    <w:rsid w:val="0013651E"/>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2B01"/>
    <w:rsid w:val="00154010"/>
    <w:rsid w:val="0015431F"/>
    <w:rsid w:val="00154D1C"/>
    <w:rsid w:val="00155F1E"/>
    <w:rsid w:val="00157057"/>
    <w:rsid w:val="001600A7"/>
    <w:rsid w:val="0016103E"/>
    <w:rsid w:val="00161AB5"/>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4903"/>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D38"/>
    <w:rsid w:val="001B2FFF"/>
    <w:rsid w:val="001B31CE"/>
    <w:rsid w:val="001B323B"/>
    <w:rsid w:val="001B347C"/>
    <w:rsid w:val="001B4902"/>
    <w:rsid w:val="001B4EFD"/>
    <w:rsid w:val="001B5560"/>
    <w:rsid w:val="001B5BE8"/>
    <w:rsid w:val="001B6333"/>
    <w:rsid w:val="001B6A8D"/>
    <w:rsid w:val="001B7410"/>
    <w:rsid w:val="001B74DC"/>
    <w:rsid w:val="001B764F"/>
    <w:rsid w:val="001C02C1"/>
    <w:rsid w:val="001C229A"/>
    <w:rsid w:val="001C23FA"/>
    <w:rsid w:val="001C25CE"/>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279"/>
    <w:rsid w:val="001D78D3"/>
    <w:rsid w:val="001D7ACA"/>
    <w:rsid w:val="001D7C7B"/>
    <w:rsid w:val="001E070D"/>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3E6A"/>
    <w:rsid w:val="001F4E37"/>
    <w:rsid w:val="001F4E56"/>
    <w:rsid w:val="001F5045"/>
    <w:rsid w:val="001F5EF0"/>
    <w:rsid w:val="001F65B0"/>
    <w:rsid w:val="001F765A"/>
    <w:rsid w:val="001F7A99"/>
    <w:rsid w:val="001F7B42"/>
    <w:rsid w:val="0020080A"/>
    <w:rsid w:val="00200AF5"/>
    <w:rsid w:val="00200FC7"/>
    <w:rsid w:val="0020167B"/>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0AC8"/>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94E"/>
    <w:rsid w:val="00235EDA"/>
    <w:rsid w:val="00236217"/>
    <w:rsid w:val="00237956"/>
    <w:rsid w:val="00237BBC"/>
    <w:rsid w:val="002418BD"/>
    <w:rsid w:val="00241D6D"/>
    <w:rsid w:val="00242D59"/>
    <w:rsid w:val="00242E15"/>
    <w:rsid w:val="00243A90"/>
    <w:rsid w:val="00244021"/>
    <w:rsid w:val="00247909"/>
    <w:rsid w:val="00247E02"/>
    <w:rsid w:val="00247EBE"/>
    <w:rsid w:val="00250AF5"/>
    <w:rsid w:val="00250F34"/>
    <w:rsid w:val="00251971"/>
    <w:rsid w:val="00251EF0"/>
    <w:rsid w:val="00253B56"/>
    <w:rsid w:val="00253D45"/>
    <w:rsid w:val="00254010"/>
    <w:rsid w:val="00254892"/>
    <w:rsid w:val="00254B12"/>
    <w:rsid w:val="00256565"/>
    <w:rsid w:val="002566AC"/>
    <w:rsid w:val="00257099"/>
    <w:rsid w:val="002579D2"/>
    <w:rsid w:val="002601CA"/>
    <w:rsid w:val="00260A50"/>
    <w:rsid w:val="00261C89"/>
    <w:rsid w:val="00261F5D"/>
    <w:rsid w:val="00261F80"/>
    <w:rsid w:val="00262004"/>
    <w:rsid w:val="00262379"/>
    <w:rsid w:val="00262CF2"/>
    <w:rsid w:val="00262D2B"/>
    <w:rsid w:val="00262D7D"/>
    <w:rsid w:val="00262FE6"/>
    <w:rsid w:val="00263FCF"/>
    <w:rsid w:val="002649D5"/>
    <w:rsid w:val="00264E64"/>
    <w:rsid w:val="002667D8"/>
    <w:rsid w:val="00266DC5"/>
    <w:rsid w:val="00267D07"/>
    <w:rsid w:val="002701EA"/>
    <w:rsid w:val="002706C9"/>
    <w:rsid w:val="0027183F"/>
    <w:rsid w:val="00271CE1"/>
    <w:rsid w:val="00271DC5"/>
    <w:rsid w:val="002743E8"/>
    <w:rsid w:val="00274D46"/>
    <w:rsid w:val="0027523B"/>
    <w:rsid w:val="002755FB"/>
    <w:rsid w:val="00275A81"/>
    <w:rsid w:val="002760E6"/>
    <w:rsid w:val="002764D5"/>
    <w:rsid w:val="00277D2A"/>
    <w:rsid w:val="00280A22"/>
    <w:rsid w:val="00280A42"/>
    <w:rsid w:val="00280AFB"/>
    <w:rsid w:val="002810AE"/>
    <w:rsid w:val="002817F7"/>
    <w:rsid w:val="00282FD9"/>
    <w:rsid w:val="002859AB"/>
    <w:rsid w:val="00285F76"/>
    <w:rsid w:val="00287F44"/>
    <w:rsid w:val="00290C69"/>
    <w:rsid w:val="00291681"/>
    <w:rsid w:val="00291CE7"/>
    <w:rsid w:val="00291FEC"/>
    <w:rsid w:val="00294662"/>
    <w:rsid w:val="0029547C"/>
    <w:rsid w:val="00295D17"/>
    <w:rsid w:val="00296775"/>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C3F"/>
    <w:rsid w:val="002A7D5A"/>
    <w:rsid w:val="002A7E59"/>
    <w:rsid w:val="002B0FF9"/>
    <w:rsid w:val="002B0FFC"/>
    <w:rsid w:val="002B1D5E"/>
    <w:rsid w:val="002B2E02"/>
    <w:rsid w:val="002B4873"/>
    <w:rsid w:val="002B6DD6"/>
    <w:rsid w:val="002B70E5"/>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66"/>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61E"/>
    <w:rsid w:val="003137D7"/>
    <w:rsid w:val="00313922"/>
    <w:rsid w:val="00314569"/>
    <w:rsid w:val="003159A4"/>
    <w:rsid w:val="003159FD"/>
    <w:rsid w:val="0032000A"/>
    <w:rsid w:val="003200E9"/>
    <w:rsid w:val="003211BC"/>
    <w:rsid w:val="00321B45"/>
    <w:rsid w:val="00323162"/>
    <w:rsid w:val="00323863"/>
    <w:rsid w:val="00323879"/>
    <w:rsid w:val="003261F5"/>
    <w:rsid w:val="00326395"/>
    <w:rsid w:val="0032645B"/>
    <w:rsid w:val="0032648D"/>
    <w:rsid w:val="003279D7"/>
    <w:rsid w:val="00327F46"/>
    <w:rsid w:val="00330E22"/>
    <w:rsid w:val="00331315"/>
    <w:rsid w:val="00332AD3"/>
    <w:rsid w:val="0033371D"/>
    <w:rsid w:val="00334E48"/>
    <w:rsid w:val="003351E5"/>
    <w:rsid w:val="003364C0"/>
    <w:rsid w:val="003378A3"/>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5E7E"/>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75293"/>
    <w:rsid w:val="0038089C"/>
    <w:rsid w:val="00382328"/>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2CF9"/>
    <w:rsid w:val="003A30D1"/>
    <w:rsid w:val="003A389E"/>
    <w:rsid w:val="003A41BE"/>
    <w:rsid w:val="003A44DB"/>
    <w:rsid w:val="003A485B"/>
    <w:rsid w:val="003A4F7D"/>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3929"/>
    <w:rsid w:val="003C403D"/>
    <w:rsid w:val="003C49E9"/>
    <w:rsid w:val="003C4A29"/>
    <w:rsid w:val="003C4BD8"/>
    <w:rsid w:val="003C50FE"/>
    <w:rsid w:val="003C57BF"/>
    <w:rsid w:val="003C6165"/>
    <w:rsid w:val="003C6797"/>
    <w:rsid w:val="003C6F0D"/>
    <w:rsid w:val="003C72D0"/>
    <w:rsid w:val="003C7996"/>
    <w:rsid w:val="003D09FA"/>
    <w:rsid w:val="003D0C98"/>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0F47"/>
    <w:rsid w:val="003E1464"/>
    <w:rsid w:val="003E19D3"/>
    <w:rsid w:val="003E1CDD"/>
    <w:rsid w:val="003E2B48"/>
    <w:rsid w:val="003E3E9C"/>
    <w:rsid w:val="003E470A"/>
    <w:rsid w:val="003E4C8C"/>
    <w:rsid w:val="003E6C8E"/>
    <w:rsid w:val="003E796F"/>
    <w:rsid w:val="003F04BF"/>
    <w:rsid w:val="003F0801"/>
    <w:rsid w:val="003F0A66"/>
    <w:rsid w:val="003F2308"/>
    <w:rsid w:val="003F2F5E"/>
    <w:rsid w:val="003F30D8"/>
    <w:rsid w:val="003F364F"/>
    <w:rsid w:val="003F38CF"/>
    <w:rsid w:val="003F4730"/>
    <w:rsid w:val="003F4DB1"/>
    <w:rsid w:val="003F69FC"/>
    <w:rsid w:val="003F7B0C"/>
    <w:rsid w:val="003F7CA6"/>
    <w:rsid w:val="003F7D4C"/>
    <w:rsid w:val="00400EB6"/>
    <w:rsid w:val="004029BE"/>
    <w:rsid w:val="00403C99"/>
    <w:rsid w:val="00404B61"/>
    <w:rsid w:val="0040564B"/>
    <w:rsid w:val="004064C1"/>
    <w:rsid w:val="00406AB4"/>
    <w:rsid w:val="00407192"/>
    <w:rsid w:val="0040792F"/>
    <w:rsid w:val="00407A95"/>
    <w:rsid w:val="00407E4E"/>
    <w:rsid w:val="0041041A"/>
    <w:rsid w:val="00410CA9"/>
    <w:rsid w:val="00411812"/>
    <w:rsid w:val="00413858"/>
    <w:rsid w:val="00414A15"/>
    <w:rsid w:val="004159D1"/>
    <w:rsid w:val="00416809"/>
    <w:rsid w:val="00420BBA"/>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3A8E"/>
    <w:rsid w:val="004354BF"/>
    <w:rsid w:val="00435824"/>
    <w:rsid w:val="004358A5"/>
    <w:rsid w:val="00435C42"/>
    <w:rsid w:val="00435E7B"/>
    <w:rsid w:val="00436279"/>
    <w:rsid w:val="00436962"/>
    <w:rsid w:val="00437FCC"/>
    <w:rsid w:val="004401E7"/>
    <w:rsid w:val="0044039B"/>
    <w:rsid w:val="00441BCA"/>
    <w:rsid w:val="00441D7C"/>
    <w:rsid w:val="00442451"/>
    <w:rsid w:val="00442750"/>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C90"/>
    <w:rsid w:val="0047413D"/>
    <w:rsid w:val="00474B97"/>
    <w:rsid w:val="00474D68"/>
    <w:rsid w:val="00476D4B"/>
    <w:rsid w:val="0047704E"/>
    <w:rsid w:val="004774DB"/>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29C"/>
    <w:rsid w:val="00496748"/>
    <w:rsid w:val="00496CD4"/>
    <w:rsid w:val="004977A0"/>
    <w:rsid w:val="00497A1C"/>
    <w:rsid w:val="004A1353"/>
    <w:rsid w:val="004A2404"/>
    <w:rsid w:val="004A2A9F"/>
    <w:rsid w:val="004A312D"/>
    <w:rsid w:val="004A34CA"/>
    <w:rsid w:val="004A35E0"/>
    <w:rsid w:val="004A38A9"/>
    <w:rsid w:val="004A4501"/>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CBC"/>
    <w:rsid w:val="004B6EF4"/>
    <w:rsid w:val="004B79FA"/>
    <w:rsid w:val="004B7C98"/>
    <w:rsid w:val="004B7F32"/>
    <w:rsid w:val="004C17DD"/>
    <w:rsid w:val="004C1E48"/>
    <w:rsid w:val="004C29BF"/>
    <w:rsid w:val="004C53E3"/>
    <w:rsid w:val="004C53EB"/>
    <w:rsid w:val="004C54AA"/>
    <w:rsid w:val="004C61B9"/>
    <w:rsid w:val="004C63E3"/>
    <w:rsid w:val="004C78C8"/>
    <w:rsid w:val="004D037B"/>
    <w:rsid w:val="004D05FC"/>
    <w:rsid w:val="004D11A6"/>
    <w:rsid w:val="004D1688"/>
    <w:rsid w:val="004D1E0A"/>
    <w:rsid w:val="004D1EFB"/>
    <w:rsid w:val="004D1F01"/>
    <w:rsid w:val="004D29DB"/>
    <w:rsid w:val="004D3C0E"/>
    <w:rsid w:val="004D47BF"/>
    <w:rsid w:val="004D4D2C"/>
    <w:rsid w:val="004D4DFB"/>
    <w:rsid w:val="004D577F"/>
    <w:rsid w:val="004E0B08"/>
    <w:rsid w:val="004E0CB9"/>
    <w:rsid w:val="004E0D69"/>
    <w:rsid w:val="004E140E"/>
    <w:rsid w:val="004E27BB"/>
    <w:rsid w:val="004E33BB"/>
    <w:rsid w:val="004E4E59"/>
    <w:rsid w:val="004E518B"/>
    <w:rsid w:val="004E5A4E"/>
    <w:rsid w:val="004E5D97"/>
    <w:rsid w:val="004E7C1F"/>
    <w:rsid w:val="004F101B"/>
    <w:rsid w:val="004F126E"/>
    <w:rsid w:val="004F1DF4"/>
    <w:rsid w:val="004F26AC"/>
    <w:rsid w:val="004F2703"/>
    <w:rsid w:val="004F2DFA"/>
    <w:rsid w:val="004F3171"/>
    <w:rsid w:val="004F3660"/>
    <w:rsid w:val="004F3E17"/>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300"/>
    <w:rsid w:val="00521481"/>
    <w:rsid w:val="00521639"/>
    <w:rsid w:val="00522453"/>
    <w:rsid w:val="00522909"/>
    <w:rsid w:val="0052326F"/>
    <w:rsid w:val="00523495"/>
    <w:rsid w:val="0052396F"/>
    <w:rsid w:val="00523AD8"/>
    <w:rsid w:val="00523AD9"/>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1C2B"/>
    <w:rsid w:val="005624CC"/>
    <w:rsid w:val="0056272C"/>
    <w:rsid w:val="00562730"/>
    <w:rsid w:val="00562880"/>
    <w:rsid w:val="00562B4A"/>
    <w:rsid w:val="00563915"/>
    <w:rsid w:val="00563DBB"/>
    <w:rsid w:val="00564057"/>
    <w:rsid w:val="005643FB"/>
    <w:rsid w:val="005646D0"/>
    <w:rsid w:val="00564844"/>
    <w:rsid w:val="0056488B"/>
    <w:rsid w:val="00565047"/>
    <w:rsid w:val="0056526B"/>
    <w:rsid w:val="0056744A"/>
    <w:rsid w:val="00571199"/>
    <w:rsid w:val="00571854"/>
    <w:rsid w:val="005734DA"/>
    <w:rsid w:val="00573624"/>
    <w:rsid w:val="00574786"/>
    <w:rsid w:val="00574EE6"/>
    <w:rsid w:val="00575EDB"/>
    <w:rsid w:val="00576B17"/>
    <w:rsid w:val="005775A4"/>
    <w:rsid w:val="005779B1"/>
    <w:rsid w:val="00580602"/>
    <w:rsid w:val="00581D3B"/>
    <w:rsid w:val="00581EDE"/>
    <w:rsid w:val="005825A2"/>
    <w:rsid w:val="0058295F"/>
    <w:rsid w:val="00582A01"/>
    <w:rsid w:val="00582B6F"/>
    <w:rsid w:val="00583E7A"/>
    <w:rsid w:val="00584F1B"/>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963D1"/>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5195"/>
    <w:rsid w:val="005F59DA"/>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543"/>
    <w:rsid w:val="00611D75"/>
    <w:rsid w:val="00612C1F"/>
    <w:rsid w:val="006147E1"/>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6526"/>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B0A"/>
    <w:rsid w:val="00680BFB"/>
    <w:rsid w:val="0068126D"/>
    <w:rsid w:val="006837B2"/>
    <w:rsid w:val="00683916"/>
    <w:rsid w:val="006845BC"/>
    <w:rsid w:val="0068539F"/>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A59"/>
    <w:rsid w:val="006B2C83"/>
    <w:rsid w:val="006B30DD"/>
    <w:rsid w:val="006B400C"/>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5F0E"/>
    <w:rsid w:val="006D6ABA"/>
    <w:rsid w:val="006D734A"/>
    <w:rsid w:val="006E052D"/>
    <w:rsid w:val="006E0C33"/>
    <w:rsid w:val="006E10D4"/>
    <w:rsid w:val="006E2021"/>
    <w:rsid w:val="006E2076"/>
    <w:rsid w:val="006E2F6E"/>
    <w:rsid w:val="006E33B9"/>
    <w:rsid w:val="006E35E5"/>
    <w:rsid w:val="006E4817"/>
    <w:rsid w:val="006E482A"/>
    <w:rsid w:val="006E4A06"/>
    <w:rsid w:val="006E61DD"/>
    <w:rsid w:val="006F0567"/>
    <w:rsid w:val="006F08EF"/>
    <w:rsid w:val="006F0B00"/>
    <w:rsid w:val="006F0CEC"/>
    <w:rsid w:val="006F0FAE"/>
    <w:rsid w:val="006F107F"/>
    <w:rsid w:val="006F1524"/>
    <w:rsid w:val="006F163A"/>
    <w:rsid w:val="006F2671"/>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055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836"/>
    <w:rsid w:val="00754C5E"/>
    <w:rsid w:val="00757448"/>
    <w:rsid w:val="007604C8"/>
    <w:rsid w:val="00760CED"/>
    <w:rsid w:val="00761078"/>
    <w:rsid w:val="00761A41"/>
    <w:rsid w:val="00762184"/>
    <w:rsid w:val="0076238A"/>
    <w:rsid w:val="007627F3"/>
    <w:rsid w:val="007629C3"/>
    <w:rsid w:val="00762D35"/>
    <w:rsid w:val="0076339B"/>
    <w:rsid w:val="0076487E"/>
    <w:rsid w:val="00764D03"/>
    <w:rsid w:val="00765084"/>
    <w:rsid w:val="00765196"/>
    <w:rsid w:val="007653F9"/>
    <w:rsid w:val="007700EC"/>
    <w:rsid w:val="00770156"/>
    <w:rsid w:val="00771F9C"/>
    <w:rsid w:val="00772B14"/>
    <w:rsid w:val="00772B33"/>
    <w:rsid w:val="00772E45"/>
    <w:rsid w:val="00775B49"/>
    <w:rsid w:val="00777151"/>
    <w:rsid w:val="00777183"/>
    <w:rsid w:val="00777590"/>
    <w:rsid w:val="00781B1F"/>
    <w:rsid w:val="00783A27"/>
    <w:rsid w:val="0078671A"/>
    <w:rsid w:val="007867FB"/>
    <w:rsid w:val="00786994"/>
    <w:rsid w:val="0078735B"/>
    <w:rsid w:val="00787624"/>
    <w:rsid w:val="00787A93"/>
    <w:rsid w:val="007905B3"/>
    <w:rsid w:val="00790A4F"/>
    <w:rsid w:val="00790E2A"/>
    <w:rsid w:val="00790F1F"/>
    <w:rsid w:val="00791168"/>
    <w:rsid w:val="00791718"/>
    <w:rsid w:val="0079201A"/>
    <w:rsid w:val="007921CC"/>
    <w:rsid w:val="007922DA"/>
    <w:rsid w:val="00792793"/>
    <w:rsid w:val="00793AEF"/>
    <w:rsid w:val="007957D8"/>
    <w:rsid w:val="00796E1F"/>
    <w:rsid w:val="007979C3"/>
    <w:rsid w:val="007A1006"/>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5FFF"/>
    <w:rsid w:val="007C6DA9"/>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3AF8"/>
    <w:rsid w:val="007E400F"/>
    <w:rsid w:val="007E4149"/>
    <w:rsid w:val="007E5462"/>
    <w:rsid w:val="007E5885"/>
    <w:rsid w:val="007E5E49"/>
    <w:rsid w:val="007E7FB8"/>
    <w:rsid w:val="007F082C"/>
    <w:rsid w:val="007F13ED"/>
    <w:rsid w:val="007F1AB5"/>
    <w:rsid w:val="007F2C8D"/>
    <w:rsid w:val="007F3F75"/>
    <w:rsid w:val="007F4B19"/>
    <w:rsid w:val="007F5829"/>
    <w:rsid w:val="007F6503"/>
    <w:rsid w:val="007F6DA3"/>
    <w:rsid w:val="007F6F28"/>
    <w:rsid w:val="00800F45"/>
    <w:rsid w:val="00801710"/>
    <w:rsid w:val="00801AFD"/>
    <w:rsid w:val="00801BFE"/>
    <w:rsid w:val="00802CC0"/>
    <w:rsid w:val="00802FBB"/>
    <w:rsid w:val="00803225"/>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59BE"/>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36"/>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1BB6"/>
    <w:rsid w:val="00842562"/>
    <w:rsid w:val="00842A3D"/>
    <w:rsid w:val="00843AC8"/>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63E"/>
    <w:rsid w:val="00854B80"/>
    <w:rsid w:val="0085527C"/>
    <w:rsid w:val="008554C5"/>
    <w:rsid w:val="00855810"/>
    <w:rsid w:val="00855FC0"/>
    <w:rsid w:val="00856856"/>
    <w:rsid w:val="00857220"/>
    <w:rsid w:val="00861036"/>
    <w:rsid w:val="0086145F"/>
    <w:rsid w:val="00861791"/>
    <w:rsid w:val="008617CA"/>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1D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903"/>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2F2D"/>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6FE"/>
    <w:rsid w:val="00904767"/>
    <w:rsid w:val="009064CD"/>
    <w:rsid w:val="0090701A"/>
    <w:rsid w:val="009070B0"/>
    <w:rsid w:val="00907AF1"/>
    <w:rsid w:val="0091015E"/>
    <w:rsid w:val="0091017F"/>
    <w:rsid w:val="009104DC"/>
    <w:rsid w:val="00911916"/>
    <w:rsid w:val="00911A6B"/>
    <w:rsid w:val="00911D23"/>
    <w:rsid w:val="00912446"/>
    <w:rsid w:val="00912496"/>
    <w:rsid w:val="00912D2A"/>
    <w:rsid w:val="00912EA6"/>
    <w:rsid w:val="0091355B"/>
    <w:rsid w:val="00913884"/>
    <w:rsid w:val="0091391D"/>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A7F"/>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47407"/>
    <w:rsid w:val="0095077A"/>
    <w:rsid w:val="00950AB7"/>
    <w:rsid w:val="00950F2B"/>
    <w:rsid w:val="0095145B"/>
    <w:rsid w:val="00951538"/>
    <w:rsid w:val="00952F7D"/>
    <w:rsid w:val="00954676"/>
    <w:rsid w:val="0095496A"/>
    <w:rsid w:val="00954C29"/>
    <w:rsid w:val="00955607"/>
    <w:rsid w:val="009560A2"/>
    <w:rsid w:val="009573F8"/>
    <w:rsid w:val="00957DDC"/>
    <w:rsid w:val="00957FD3"/>
    <w:rsid w:val="009605DE"/>
    <w:rsid w:val="0096121F"/>
    <w:rsid w:val="009612C0"/>
    <w:rsid w:val="00963424"/>
    <w:rsid w:val="009635A1"/>
    <w:rsid w:val="00964161"/>
    <w:rsid w:val="00964C08"/>
    <w:rsid w:val="00964C7D"/>
    <w:rsid w:val="00965006"/>
    <w:rsid w:val="0096559A"/>
    <w:rsid w:val="00965903"/>
    <w:rsid w:val="00965DE7"/>
    <w:rsid w:val="00965E0E"/>
    <w:rsid w:val="00965EAD"/>
    <w:rsid w:val="0096609A"/>
    <w:rsid w:val="00967D02"/>
    <w:rsid w:val="00967EC2"/>
    <w:rsid w:val="0097026D"/>
    <w:rsid w:val="0097270A"/>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392"/>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190"/>
    <w:rsid w:val="009A0B3B"/>
    <w:rsid w:val="009A0C02"/>
    <w:rsid w:val="009A1145"/>
    <w:rsid w:val="009A1225"/>
    <w:rsid w:val="009A1992"/>
    <w:rsid w:val="009A1EF0"/>
    <w:rsid w:val="009A23D7"/>
    <w:rsid w:val="009A302E"/>
    <w:rsid w:val="009A304B"/>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01A"/>
    <w:rsid w:val="009E284C"/>
    <w:rsid w:val="009E31FF"/>
    <w:rsid w:val="009E3326"/>
    <w:rsid w:val="009E432C"/>
    <w:rsid w:val="009E5B7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53A"/>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42E6"/>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41"/>
    <w:rsid w:val="00A502BC"/>
    <w:rsid w:val="00A50973"/>
    <w:rsid w:val="00A51DD0"/>
    <w:rsid w:val="00A51DD3"/>
    <w:rsid w:val="00A5284D"/>
    <w:rsid w:val="00A534F8"/>
    <w:rsid w:val="00A53E93"/>
    <w:rsid w:val="00A53EEA"/>
    <w:rsid w:val="00A5405D"/>
    <w:rsid w:val="00A542F4"/>
    <w:rsid w:val="00A54D7A"/>
    <w:rsid w:val="00A551E0"/>
    <w:rsid w:val="00A56C41"/>
    <w:rsid w:val="00A56CF5"/>
    <w:rsid w:val="00A56EEA"/>
    <w:rsid w:val="00A57C39"/>
    <w:rsid w:val="00A60161"/>
    <w:rsid w:val="00A60DDE"/>
    <w:rsid w:val="00A623C5"/>
    <w:rsid w:val="00A62714"/>
    <w:rsid w:val="00A63266"/>
    <w:rsid w:val="00A63A48"/>
    <w:rsid w:val="00A644B7"/>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2ECC"/>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315D"/>
    <w:rsid w:val="00AA334E"/>
    <w:rsid w:val="00AA35B8"/>
    <w:rsid w:val="00AA3E4E"/>
    <w:rsid w:val="00AA4EAA"/>
    <w:rsid w:val="00AA62F8"/>
    <w:rsid w:val="00AB0C49"/>
    <w:rsid w:val="00AB1595"/>
    <w:rsid w:val="00AB20FF"/>
    <w:rsid w:val="00AB25F9"/>
    <w:rsid w:val="00AB262B"/>
    <w:rsid w:val="00AB3304"/>
    <w:rsid w:val="00AB35F5"/>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50F1"/>
    <w:rsid w:val="00AC61A9"/>
    <w:rsid w:val="00AC6369"/>
    <w:rsid w:val="00AC6422"/>
    <w:rsid w:val="00AD0404"/>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6D2"/>
    <w:rsid w:val="00AD676E"/>
    <w:rsid w:val="00AD716F"/>
    <w:rsid w:val="00AE08B7"/>
    <w:rsid w:val="00AE1252"/>
    <w:rsid w:val="00AE14FB"/>
    <w:rsid w:val="00AE1776"/>
    <w:rsid w:val="00AE274F"/>
    <w:rsid w:val="00AE3C3F"/>
    <w:rsid w:val="00AE4534"/>
    <w:rsid w:val="00AE47C9"/>
    <w:rsid w:val="00AE4EB3"/>
    <w:rsid w:val="00AE6BC9"/>
    <w:rsid w:val="00AE6CC0"/>
    <w:rsid w:val="00AE71AF"/>
    <w:rsid w:val="00AE7E32"/>
    <w:rsid w:val="00AF0058"/>
    <w:rsid w:val="00AF0377"/>
    <w:rsid w:val="00AF0633"/>
    <w:rsid w:val="00AF1153"/>
    <w:rsid w:val="00AF1413"/>
    <w:rsid w:val="00AF154E"/>
    <w:rsid w:val="00AF1576"/>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06E8"/>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37AAD"/>
    <w:rsid w:val="00B41402"/>
    <w:rsid w:val="00B42629"/>
    <w:rsid w:val="00B43187"/>
    <w:rsid w:val="00B43844"/>
    <w:rsid w:val="00B43E11"/>
    <w:rsid w:val="00B4588C"/>
    <w:rsid w:val="00B45B27"/>
    <w:rsid w:val="00B466C4"/>
    <w:rsid w:val="00B47925"/>
    <w:rsid w:val="00B5014F"/>
    <w:rsid w:val="00B510CE"/>
    <w:rsid w:val="00B526C3"/>
    <w:rsid w:val="00B52824"/>
    <w:rsid w:val="00B52EEC"/>
    <w:rsid w:val="00B53A8D"/>
    <w:rsid w:val="00B54C87"/>
    <w:rsid w:val="00B564E4"/>
    <w:rsid w:val="00B5698A"/>
    <w:rsid w:val="00B577E6"/>
    <w:rsid w:val="00B578E5"/>
    <w:rsid w:val="00B607AC"/>
    <w:rsid w:val="00B609A8"/>
    <w:rsid w:val="00B612FA"/>
    <w:rsid w:val="00B61306"/>
    <w:rsid w:val="00B613B7"/>
    <w:rsid w:val="00B627D8"/>
    <w:rsid w:val="00B6359D"/>
    <w:rsid w:val="00B635E1"/>
    <w:rsid w:val="00B6364C"/>
    <w:rsid w:val="00B64495"/>
    <w:rsid w:val="00B64818"/>
    <w:rsid w:val="00B648C6"/>
    <w:rsid w:val="00B64C38"/>
    <w:rsid w:val="00B64F30"/>
    <w:rsid w:val="00B65728"/>
    <w:rsid w:val="00B66A75"/>
    <w:rsid w:val="00B66D08"/>
    <w:rsid w:val="00B67E86"/>
    <w:rsid w:val="00B70031"/>
    <w:rsid w:val="00B7057B"/>
    <w:rsid w:val="00B70DC5"/>
    <w:rsid w:val="00B71429"/>
    <w:rsid w:val="00B71BB2"/>
    <w:rsid w:val="00B71DC6"/>
    <w:rsid w:val="00B722E5"/>
    <w:rsid w:val="00B72E96"/>
    <w:rsid w:val="00B730A0"/>
    <w:rsid w:val="00B74F77"/>
    <w:rsid w:val="00B75375"/>
    <w:rsid w:val="00B76639"/>
    <w:rsid w:val="00B7782A"/>
    <w:rsid w:val="00B804AD"/>
    <w:rsid w:val="00B81EAE"/>
    <w:rsid w:val="00B825C9"/>
    <w:rsid w:val="00B82868"/>
    <w:rsid w:val="00B82FA2"/>
    <w:rsid w:val="00B83252"/>
    <w:rsid w:val="00B83D98"/>
    <w:rsid w:val="00B83F71"/>
    <w:rsid w:val="00B846CB"/>
    <w:rsid w:val="00B85DEE"/>
    <w:rsid w:val="00B860B8"/>
    <w:rsid w:val="00B87355"/>
    <w:rsid w:val="00B905CE"/>
    <w:rsid w:val="00B91288"/>
    <w:rsid w:val="00B913F2"/>
    <w:rsid w:val="00B91591"/>
    <w:rsid w:val="00B91C44"/>
    <w:rsid w:val="00B92701"/>
    <w:rsid w:val="00B929DA"/>
    <w:rsid w:val="00B93C05"/>
    <w:rsid w:val="00B948B5"/>
    <w:rsid w:val="00B95CA8"/>
    <w:rsid w:val="00B95EB8"/>
    <w:rsid w:val="00B96574"/>
    <w:rsid w:val="00B97829"/>
    <w:rsid w:val="00BA03ED"/>
    <w:rsid w:val="00BA06FE"/>
    <w:rsid w:val="00BA0CE2"/>
    <w:rsid w:val="00BA10D2"/>
    <w:rsid w:val="00BA1ECC"/>
    <w:rsid w:val="00BA379E"/>
    <w:rsid w:val="00BA3FBF"/>
    <w:rsid w:val="00BA55AC"/>
    <w:rsid w:val="00BA5625"/>
    <w:rsid w:val="00BA67AF"/>
    <w:rsid w:val="00BA6852"/>
    <w:rsid w:val="00BA7FCA"/>
    <w:rsid w:val="00BA7FE1"/>
    <w:rsid w:val="00BB041B"/>
    <w:rsid w:val="00BB12A1"/>
    <w:rsid w:val="00BB305D"/>
    <w:rsid w:val="00BB3366"/>
    <w:rsid w:val="00BB512E"/>
    <w:rsid w:val="00BB5297"/>
    <w:rsid w:val="00BB54A7"/>
    <w:rsid w:val="00BB6194"/>
    <w:rsid w:val="00BB732C"/>
    <w:rsid w:val="00BB7448"/>
    <w:rsid w:val="00BB76F0"/>
    <w:rsid w:val="00BB7C84"/>
    <w:rsid w:val="00BC0927"/>
    <w:rsid w:val="00BC0C83"/>
    <w:rsid w:val="00BC17E1"/>
    <w:rsid w:val="00BC3217"/>
    <w:rsid w:val="00BC32ED"/>
    <w:rsid w:val="00BC3B28"/>
    <w:rsid w:val="00BC4ABE"/>
    <w:rsid w:val="00BC4DFF"/>
    <w:rsid w:val="00BC597F"/>
    <w:rsid w:val="00BC673F"/>
    <w:rsid w:val="00BC68CF"/>
    <w:rsid w:val="00BD0B21"/>
    <w:rsid w:val="00BD1177"/>
    <w:rsid w:val="00BD19AE"/>
    <w:rsid w:val="00BD20DC"/>
    <w:rsid w:val="00BD2241"/>
    <w:rsid w:val="00BD2B2C"/>
    <w:rsid w:val="00BD427E"/>
    <w:rsid w:val="00BD535D"/>
    <w:rsid w:val="00BD569A"/>
    <w:rsid w:val="00BD5CD8"/>
    <w:rsid w:val="00BD5CFF"/>
    <w:rsid w:val="00BD5F01"/>
    <w:rsid w:val="00BD69FB"/>
    <w:rsid w:val="00BD7981"/>
    <w:rsid w:val="00BD7B77"/>
    <w:rsid w:val="00BD7E52"/>
    <w:rsid w:val="00BE0893"/>
    <w:rsid w:val="00BE089E"/>
    <w:rsid w:val="00BE0D50"/>
    <w:rsid w:val="00BE1A27"/>
    <w:rsid w:val="00BE2226"/>
    <w:rsid w:val="00BE26FF"/>
    <w:rsid w:val="00BE3083"/>
    <w:rsid w:val="00BE3B3D"/>
    <w:rsid w:val="00BE46B4"/>
    <w:rsid w:val="00BE4806"/>
    <w:rsid w:val="00BE4FFA"/>
    <w:rsid w:val="00BE5E29"/>
    <w:rsid w:val="00BE7FCB"/>
    <w:rsid w:val="00BF13AB"/>
    <w:rsid w:val="00BF1DD0"/>
    <w:rsid w:val="00BF234E"/>
    <w:rsid w:val="00BF3A17"/>
    <w:rsid w:val="00BF446D"/>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E4D"/>
    <w:rsid w:val="00C03F81"/>
    <w:rsid w:val="00C04A61"/>
    <w:rsid w:val="00C04E47"/>
    <w:rsid w:val="00C05454"/>
    <w:rsid w:val="00C06668"/>
    <w:rsid w:val="00C06840"/>
    <w:rsid w:val="00C06974"/>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C49"/>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6EC5"/>
    <w:rsid w:val="00C477AA"/>
    <w:rsid w:val="00C479FD"/>
    <w:rsid w:val="00C47C78"/>
    <w:rsid w:val="00C512D0"/>
    <w:rsid w:val="00C517F8"/>
    <w:rsid w:val="00C51859"/>
    <w:rsid w:val="00C51AAB"/>
    <w:rsid w:val="00C548D0"/>
    <w:rsid w:val="00C549E5"/>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189"/>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870C7"/>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57F2"/>
    <w:rsid w:val="00CA6557"/>
    <w:rsid w:val="00CA6670"/>
    <w:rsid w:val="00CA689D"/>
    <w:rsid w:val="00CA7813"/>
    <w:rsid w:val="00CB0DA0"/>
    <w:rsid w:val="00CB0F13"/>
    <w:rsid w:val="00CB1387"/>
    <w:rsid w:val="00CB2A8C"/>
    <w:rsid w:val="00CB3800"/>
    <w:rsid w:val="00CB5D27"/>
    <w:rsid w:val="00CB64F1"/>
    <w:rsid w:val="00CB6934"/>
    <w:rsid w:val="00CB7A24"/>
    <w:rsid w:val="00CC1408"/>
    <w:rsid w:val="00CC1AA3"/>
    <w:rsid w:val="00CC2DB5"/>
    <w:rsid w:val="00CC33DB"/>
    <w:rsid w:val="00CC439F"/>
    <w:rsid w:val="00CC4FD7"/>
    <w:rsid w:val="00CC79C8"/>
    <w:rsid w:val="00CD0A02"/>
    <w:rsid w:val="00CD2506"/>
    <w:rsid w:val="00CD29B4"/>
    <w:rsid w:val="00CD35FF"/>
    <w:rsid w:val="00CD399D"/>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341"/>
    <w:rsid w:val="00CE3C79"/>
    <w:rsid w:val="00CE58C2"/>
    <w:rsid w:val="00CE5AC2"/>
    <w:rsid w:val="00CE6219"/>
    <w:rsid w:val="00CE692B"/>
    <w:rsid w:val="00CF0699"/>
    <w:rsid w:val="00CF1327"/>
    <w:rsid w:val="00CF17C5"/>
    <w:rsid w:val="00CF1A33"/>
    <w:rsid w:val="00CF20EA"/>
    <w:rsid w:val="00CF2432"/>
    <w:rsid w:val="00CF36EB"/>
    <w:rsid w:val="00CF4C3B"/>
    <w:rsid w:val="00CF5BA6"/>
    <w:rsid w:val="00CF749D"/>
    <w:rsid w:val="00D00301"/>
    <w:rsid w:val="00D0089D"/>
    <w:rsid w:val="00D01425"/>
    <w:rsid w:val="00D01892"/>
    <w:rsid w:val="00D018BE"/>
    <w:rsid w:val="00D02232"/>
    <w:rsid w:val="00D0276F"/>
    <w:rsid w:val="00D02F2C"/>
    <w:rsid w:val="00D02F86"/>
    <w:rsid w:val="00D037D0"/>
    <w:rsid w:val="00D03ACB"/>
    <w:rsid w:val="00D03B30"/>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137"/>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47CF"/>
    <w:rsid w:val="00D5577F"/>
    <w:rsid w:val="00D559FD"/>
    <w:rsid w:val="00D57038"/>
    <w:rsid w:val="00D57B11"/>
    <w:rsid w:val="00D60CBB"/>
    <w:rsid w:val="00D60EEE"/>
    <w:rsid w:val="00D61314"/>
    <w:rsid w:val="00D61E7C"/>
    <w:rsid w:val="00D63216"/>
    <w:rsid w:val="00D636F2"/>
    <w:rsid w:val="00D66894"/>
    <w:rsid w:val="00D66974"/>
    <w:rsid w:val="00D66A3A"/>
    <w:rsid w:val="00D67B97"/>
    <w:rsid w:val="00D70AD6"/>
    <w:rsid w:val="00D71882"/>
    <w:rsid w:val="00D71C58"/>
    <w:rsid w:val="00D728D0"/>
    <w:rsid w:val="00D733F8"/>
    <w:rsid w:val="00D73A81"/>
    <w:rsid w:val="00D755C8"/>
    <w:rsid w:val="00D76150"/>
    <w:rsid w:val="00D763D8"/>
    <w:rsid w:val="00D76858"/>
    <w:rsid w:val="00D77C2B"/>
    <w:rsid w:val="00D77D07"/>
    <w:rsid w:val="00D77D14"/>
    <w:rsid w:val="00D81046"/>
    <w:rsid w:val="00D815B0"/>
    <w:rsid w:val="00D81950"/>
    <w:rsid w:val="00D8235E"/>
    <w:rsid w:val="00D82DCF"/>
    <w:rsid w:val="00D832ED"/>
    <w:rsid w:val="00D839C7"/>
    <w:rsid w:val="00D842B9"/>
    <w:rsid w:val="00D8495E"/>
    <w:rsid w:val="00D84F7F"/>
    <w:rsid w:val="00D85775"/>
    <w:rsid w:val="00D8597B"/>
    <w:rsid w:val="00D85AE6"/>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359F"/>
    <w:rsid w:val="00DC40F5"/>
    <w:rsid w:val="00DC4119"/>
    <w:rsid w:val="00DC43A5"/>
    <w:rsid w:val="00DC4628"/>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533"/>
    <w:rsid w:val="00DE07F0"/>
    <w:rsid w:val="00DE0940"/>
    <w:rsid w:val="00DE0A19"/>
    <w:rsid w:val="00DE1823"/>
    <w:rsid w:val="00DE4227"/>
    <w:rsid w:val="00DE4F97"/>
    <w:rsid w:val="00DE6467"/>
    <w:rsid w:val="00DE71FF"/>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AA0"/>
    <w:rsid w:val="00E02E55"/>
    <w:rsid w:val="00E04E7A"/>
    <w:rsid w:val="00E050CF"/>
    <w:rsid w:val="00E05E4D"/>
    <w:rsid w:val="00E068AA"/>
    <w:rsid w:val="00E10AE0"/>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255"/>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3106"/>
    <w:rsid w:val="00E34B3A"/>
    <w:rsid w:val="00E357F1"/>
    <w:rsid w:val="00E4008A"/>
    <w:rsid w:val="00E407CB"/>
    <w:rsid w:val="00E41704"/>
    <w:rsid w:val="00E42081"/>
    <w:rsid w:val="00E424C2"/>
    <w:rsid w:val="00E4423E"/>
    <w:rsid w:val="00E444DB"/>
    <w:rsid w:val="00E4457F"/>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098"/>
    <w:rsid w:val="00E56CB1"/>
    <w:rsid w:val="00E57385"/>
    <w:rsid w:val="00E57BB5"/>
    <w:rsid w:val="00E57C1B"/>
    <w:rsid w:val="00E57FE3"/>
    <w:rsid w:val="00E601FE"/>
    <w:rsid w:val="00E61349"/>
    <w:rsid w:val="00E61B69"/>
    <w:rsid w:val="00E625AF"/>
    <w:rsid w:val="00E6364A"/>
    <w:rsid w:val="00E63F13"/>
    <w:rsid w:val="00E64492"/>
    <w:rsid w:val="00E6565D"/>
    <w:rsid w:val="00E65B29"/>
    <w:rsid w:val="00E65B90"/>
    <w:rsid w:val="00E6710D"/>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3716"/>
    <w:rsid w:val="00E94BBC"/>
    <w:rsid w:val="00E953A2"/>
    <w:rsid w:val="00E95561"/>
    <w:rsid w:val="00E962BF"/>
    <w:rsid w:val="00E96607"/>
    <w:rsid w:val="00E969F0"/>
    <w:rsid w:val="00E97E16"/>
    <w:rsid w:val="00E97FB9"/>
    <w:rsid w:val="00EA0915"/>
    <w:rsid w:val="00EA0C76"/>
    <w:rsid w:val="00EA1360"/>
    <w:rsid w:val="00EA1C4E"/>
    <w:rsid w:val="00EA1D0C"/>
    <w:rsid w:val="00EA4302"/>
    <w:rsid w:val="00EA4F88"/>
    <w:rsid w:val="00EA5B1A"/>
    <w:rsid w:val="00EA5BFC"/>
    <w:rsid w:val="00EA6CE6"/>
    <w:rsid w:val="00EA726C"/>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3516"/>
    <w:rsid w:val="00EC460C"/>
    <w:rsid w:val="00EC5486"/>
    <w:rsid w:val="00EC6B2B"/>
    <w:rsid w:val="00EC7524"/>
    <w:rsid w:val="00EC766E"/>
    <w:rsid w:val="00EC76BF"/>
    <w:rsid w:val="00EC787C"/>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E7B7C"/>
    <w:rsid w:val="00EF11A9"/>
    <w:rsid w:val="00EF29AB"/>
    <w:rsid w:val="00EF2EA9"/>
    <w:rsid w:val="00EF2F27"/>
    <w:rsid w:val="00EF473E"/>
    <w:rsid w:val="00EF53FF"/>
    <w:rsid w:val="00EF54A5"/>
    <w:rsid w:val="00EF6312"/>
    <w:rsid w:val="00EF6872"/>
    <w:rsid w:val="00EF7DBF"/>
    <w:rsid w:val="00F0297D"/>
    <w:rsid w:val="00F02EE5"/>
    <w:rsid w:val="00F039DE"/>
    <w:rsid w:val="00F03A9A"/>
    <w:rsid w:val="00F03CB0"/>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09"/>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3BA"/>
    <w:rsid w:val="00F56E90"/>
    <w:rsid w:val="00F57E22"/>
    <w:rsid w:val="00F605E7"/>
    <w:rsid w:val="00F61A76"/>
    <w:rsid w:val="00F625AB"/>
    <w:rsid w:val="00F6260E"/>
    <w:rsid w:val="00F62CA7"/>
    <w:rsid w:val="00F62E9C"/>
    <w:rsid w:val="00F63578"/>
    <w:rsid w:val="00F6398B"/>
    <w:rsid w:val="00F63DE3"/>
    <w:rsid w:val="00F6403C"/>
    <w:rsid w:val="00F6409E"/>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E7A"/>
    <w:rsid w:val="00FA7FC0"/>
    <w:rsid w:val="00FB00F3"/>
    <w:rsid w:val="00FB0292"/>
    <w:rsid w:val="00FB07E5"/>
    <w:rsid w:val="00FB07EA"/>
    <w:rsid w:val="00FB1426"/>
    <w:rsid w:val="00FB2F1A"/>
    <w:rsid w:val="00FB3124"/>
    <w:rsid w:val="00FB3B73"/>
    <w:rsid w:val="00FB5592"/>
    <w:rsid w:val="00FB60D3"/>
    <w:rsid w:val="00FB7871"/>
    <w:rsid w:val="00FB7A9E"/>
    <w:rsid w:val="00FB7AD4"/>
    <w:rsid w:val="00FC005A"/>
    <w:rsid w:val="00FC00EC"/>
    <w:rsid w:val="00FC081C"/>
    <w:rsid w:val="00FC0E9F"/>
    <w:rsid w:val="00FC2985"/>
    <w:rsid w:val="00FC43B1"/>
    <w:rsid w:val="00FC4ED3"/>
    <w:rsid w:val="00FC56C9"/>
    <w:rsid w:val="00FC6267"/>
    <w:rsid w:val="00FC74C8"/>
    <w:rsid w:val="00FC759E"/>
    <w:rsid w:val="00FD0E89"/>
    <w:rsid w:val="00FD1472"/>
    <w:rsid w:val="00FD1A0F"/>
    <w:rsid w:val="00FD2276"/>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33794396">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570460170">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6429</TotalTime>
  <Pages>86</Pages>
  <Words>11195</Words>
  <Characters>63818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470</cp:revision>
  <cp:lastPrinted>2025-03-22T23:49:00Z</cp:lastPrinted>
  <dcterms:created xsi:type="dcterms:W3CDTF">2024-12-10T17:51:00Z</dcterms:created>
  <dcterms:modified xsi:type="dcterms:W3CDTF">2025-03-24T07:08:00Z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